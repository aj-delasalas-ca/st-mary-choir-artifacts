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280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905"/>
        <w:gridCol w:w="445"/>
      </w:tblGrid>
      <w:tr w:rsidR="002206D3" w:rsidRPr="00715316" w14:paraId="611E11E7" w14:textId="77777777" w:rsidTr="00E252F3">
        <w:trPr>
          <w:trHeight w:val="2333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vAlign w:val="center"/>
          </w:tcPr>
          <w:p w14:paraId="0196E99F" w14:textId="1AB17E11" w:rsidR="002206D3" w:rsidRPr="0095532E" w:rsidRDefault="002206D3" w:rsidP="006C2A0C">
            <w:pPr>
              <w:jc w:val="center"/>
              <w:rPr>
                <w:rFonts w:eastAsiaTheme="minorEastAsia"/>
                <w:b/>
                <w:bCs/>
                <w:smallCaps/>
              </w:rPr>
            </w:pPr>
            <w:r w:rsidRPr="0095532E">
              <w:rPr>
                <w:rFonts w:eastAsiaTheme="minorEastAsia"/>
                <w:b/>
                <w:bCs/>
                <w:smallCaps/>
                <w:noProof/>
                <w:color w:val="7F7F7F" w:themeColor="text1" w:themeTint="80"/>
                <w:sz w:val="24"/>
              </w:rPr>
              <w:drawing>
                <wp:anchor distT="0" distB="0" distL="114300" distR="114300" simplePos="0" relativeHeight="251658240" behindDoc="1" locked="0" layoutInCell="1" allowOverlap="1" wp14:anchorId="40648C94" wp14:editId="263E24C0">
                  <wp:simplePos x="0" y="0"/>
                  <wp:positionH relativeFrom="column">
                    <wp:posOffset>3985260</wp:posOffset>
                  </wp:positionH>
                  <wp:positionV relativeFrom="paragraph">
                    <wp:posOffset>-239395</wp:posOffset>
                  </wp:positionV>
                  <wp:extent cx="1374140" cy="1383030"/>
                  <wp:effectExtent l="0" t="0" r="0" b="762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140" cy="13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hyperlink r:id="rId10" w:history="1">
              <w:r w:rsidR="00A849BA" w:rsidRPr="0095532E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>3PM FILIPINO</w:t>
              </w:r>
              <w:r w:rsidR="003F4FAA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 xml:space="preserve"> </w:t>
              </w:r>
              <w:r w:rsidR="00A849BA" w:rsidRPr="0095532E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>CHOIR</w:t>
              </w:r>
            </w:hyperlink>
            <w:bookmarkStart w:id="0" w:name="_top"/>
            <w:bookmarkEnd w:id="0"/>
          </w:p>
        </w:tc>
        <w:tc>
          <w:tcPr>
            <w:tcW w:w="445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  <w:textDirection w:val="tbRl"/>
          </w:tcPr>
          <w:p w14:paraId="158D19A8" w14:textId="73A180A6" w:rsidR="002206D3" w:rsidRPr="00715316" w:rsidRDefault="005E6A14" w:rsidP="00197812">
            <w:pPr>
              <w:ind w:left="113" w:right="113"/>
              <w:rPr>
                <w:rFonts w:eastAsiaTheme="minorEastAsia"/>
                <w:b/>
                <w:bCs/>
                <w:smallCaps/>
              </w:rPr>
            </w:pPr>
            <w:r>
              <w:rPr>
                <w:rFonts w:eastAsiaTheme="minorEastAsia"/>
                <w:b/>
                <w:bCs/>
                <w:smallCaps/>
                <w:color w:val="FFFFFF" w:themeColor="background1"/>
              </w:rPr>
              <w:t>ST</w:t>
            </w:r>
            <w:r w:rsidR="00582846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. </w:t>
            </w:r>
            <w:r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MARY</w:t>
            </w:r>
            <w:r w:rsidR="00B0089A">
              <w:rPr>
                <w:rFonts w:eastAsiaTheme="minorEastAsia"/>
                <w:b/>
                <w:bCs/>
                <w:smallCaps/>
                <w:color w:val="FFFFFF" w:themeColor="background1"/>
              </w:rPr>
              <w:t>'</w:t>
            </w:r>
            <w:r w:rsidR="00582171" w:rsidRPr="00715316">
              <w:rPr>
                <w:rFonts w:eastAsiaTheme="minorEastAsia"/>
                <w:b/>
                <w:bCs/>
                <w:smallCaps/>
                <w:color w:val="FFFFFF" w:themeColor="background1"/>
              </w:rPr>
              <w:t>s</w:t>
            </w:r>
            <w:r w:rsidR="00B0089A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  </w:t>
            </w:r>
            <w:r w:rsidR="00582171" w:rsidRPr="00715316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PARISH</w:t>
            </w:r>
          </w:p>
        </w:tc>
      </w:tr>
      <w:tr w:rsidR="00582171" w:rsidRPr="00715316" w14:paraId="5A5530C0" w14:textId="77777777" w:rsidTr="00197812">
        <w:trPr>
          <w:trHeight w:val="1784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2E74B5" w:themeFill="accent1" w:themeFillShade="BF"/>
            <w:vAlign w:val="center"/>
          </w:tcPr>
          <w:p w14:paraId="2E914AB1" w14:textId="574F38F2" w:rsidR="000D0B92" w:rsidRPr="00715316" w:rsidRDefault="001E658F" w:rsidP="00197812">
            <w:pPr>
              <w:jc w:val="center"/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</w:pPr>
            <w:r w:rsidRPr="00715316"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  <w:t>SONGS COMPILATION</w:t>
            </w:r>
          </w:p>
        </w:tc>
        <w:tc>
          <w:tcPr>
            <w:tcW w:w="445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</w:tcPr>
          <w:p w14:paraId="16EB4225" w14:textId="77777777" w:rsidR="000D0B92" w:rsidRPr="00715316" w:rsidRDefault="000D0B92" w:rsidP="00197812">
            <w:pPr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</w:pPr>
          </w:p>
        </w:tc>
      </w:tr>
      <w:tr w:rsidR="002206D3" w:rsidRPr="00715316" w14:paraId="7232A054" w14:textId="77777777" w:rsidTr="006876C8">
        <w:trPr>
          <w:trHeight w:val="173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EDEDED" w:themeFill="accent3" w:themeFillTint="33"/>
            <w:vAlign w:val="bottom"/>
          </w:tcPr>
          <w:p w14:paraId="481DA64E" w14:textId="33C2759C" w:rsidR="002206D3" w:rsidRPr="00715316" w:rsidRDefault="00E87E17" w:rsidP="006876C8">
            <w:pPr>
              <w:jc w:val="right"/>
              <w:rPr>
                <w:rFonts w:eastAsiaTheme="minorEastAsia"/>
                <w:b/>
                <w:bCs/>
                <w:smallCaps/>
              </w:rPr>
            </w:pPr>
            <w:r w:rsidRPr="00715316">
              <w:rPr>
                <w:rFonts w:eastAsiaTheme="minorEastAsia"/>
                <w:b/>
                <w:bCs/>
                <w:smallCaps/>
                <w:color w:val="1F4E79" w:themeColor="accent1" w:themeShade="80"/>
              </w:rPr>
              <w:t>VANCOUVER,</w:t>
            </w:r>
            <w:r w:rsidR="006876C8" w:rsidRPr="00715316">
              <w:rPr>
                <w:rFonts w:eastAsiaTheme="minorEastAsia"/>
                <w:b/>
                <w:bCs/>
                <w:smallCaps/>
                <w:color w:val="1F4E79" w:themeColor="accent1" w:themeShade="80"/>
              </w:rPr>
              <w:t xml:space="preserve"> BC</w:t>
            </w:r>
          </w:p>
        </w:tc>
        <w:tc>
          <w:tcPr>
            <w:tcW w:w="445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</w:tcPr>
          <w:p w14:paraId="3481CA17" w14:textId="77777777" w:rsidR="002206D3" w:rsidRPr="00715316" w:rsidRDefault="002206D3" w:rsidP="00197812">
            <w:pPr>
              <w:rPr>
                <w:rFonts w:eastAsiaTheme="minorEastAsia"/>
                <w:b/>
                <w:bCs/>
                <w:smallCaps/>
              </w:rPr>
            </w:pPr>
          </w:p>
        </w:tc>
      </w:tr>
    </w:tbl>
    <w:p w14:paraId="592B905F" w14:textId="3C1B4856" w:rsidR="000D0B92" w:rsidRPr="00715316" w:rsidRDefault="00643F21">
      <w:pPr>
        <w:rPr>
          <w:rFonts w:eastAsiaTheme="minorEastAsia"/>
          <w:b/>
          <w:bCs/>
          <w:smallCaps/>
          <w14:shadow w14:blurRad="50800" w14:dist="50800" w14:dir="5400000" w14:sx="0" w14:sy="0" w14:kx="0" w14:ky="0" w14:algn="ctr">
            <w14:srgbClr w14:val="000000">
              <w14:alpha w14:val="8000"/>
            </w14:srgbClr>
          </w14:shadow>
        </w:rPr>
      </w:pPr>
      <w:r w:rsidRPr="00715316">
        <w:rPr>
          <w:rFonts w:eastAsiaTheme="minorEastAsia"/>
          <w:b/>
          <w:bCs/>
          <w:smallCaps/>
        </w:rPr>
        <w:br w:type="page"/>
      </w:r>
    </w:p>
    <w:p w14:paraId="6B003491" w14:textId="77777777" w:rsidR="008A4174" w:rsidRDefault="008A4174">
      <w:pPr>
        <w:rPr>
          <w:rFonts w:eastAsiaTheme="minorEastAsia"/>
          <w:b/>
          <w:bCs/>
          <w:smallCaps/>
        </w:rPr>
        <w:sectPr w:rsidR="008A4174" w:rsidSect="008A4174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2240" w:h="15840"/>
          <w:pgMar w:top="1260" w:right="1440" w:bottom="1440" w:left="1440" w:header="720" w:footer="720" w:gutter="0"/>
          <w:cols w:num="2" w:space="234"/>
        </w:sectPr>
      </w:pPr>
    </w:p>
    <w:p w14:paraId="5D2D55F2" w14:textId="2C7EBF10" w:rsidR="00643F21" w:rsidRPr="00715316" w:rsidRDefault="00643F21">
      <w:pPr>
        <w:rPr>
          <w:rFonts w:eastAsiaTheme="minorEastAsia"/>
          <w:b/>
          <w:bCs/>
          <w:smallCaps/>
        </w:rPr>
      </w:pPr>
    </w:p>
    <w:sdt>
      <w:sdtPr>
        <w:rPr>
          <w:rFonts w:asciiTheme="minorHAnsi" w:eastAsiaTheme="minorEastAsia" w:hAnsiTheme="minorHAnsi" w:cstheme="minorBidi"/>
          <w:b/>
          <w:bCs/>
          <w:smallCaps/>
          <w:color w:val="auto"/>
          <w:sz w:val="22"/>
          <w:szCs w:val="22"/>
        </w:rPr>
        <w:id w:val="-647902858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mallCaps w:val="0"/>
          <w:noProof/>
        </w:rPr>
      </w:sdtEndPr>
      <w:sdtContent>
        <w:p w14:paraId="56D61B1A" w14:textId="77777777" w:rsidR="0031135C" w:rsidRDefault="00687B4D" w:rsidP="003E6E2C">
          <w:pPr>
            <w:pStyle w:val="TOCHeading"/>
            <w:ind w:left="432" w:hanging="432"/>
            <w:jc w:val="center"/>
            <w:rPr>
              <w:rStyle w:val="Heading1Char"/>
            </w:rPr>
            <w:sectPr w:rsidR="0031135C" w:rsidSect="008A4174">
              <w:type w:val="continuous"/>
              <w:pgSz w:w="12240" w:h="15840"/>
              <w:pgMar w:top="1260" w:right="1440" w:bottom="1440" w:left="1440" w:header="720" w:footer="720" w:gutter="0"/>
              <w:cols w:space="234"/>
            </w:sectPr>
          </w:pPr>
          <w:r w:rsidRPr="00715316">
            <w:rPr>
              <w:rStyle w:val="Heading1Char"/>
            </w:rPr>
            <w:t>TABLE of Contents</w:t>
          </w:r>
        </w:p>
        <w:p w14:paraId="4B0774EF" w14:textId="77777777" w:rsidR="00742508" w:rsidRPr="00715316" w:rsidRDefault="00742508" w:rsidP="00742508"/>
        <w:p w14:paraId="57B866A3" w14:textId="7A9FEE8D" w:rsidR="00FC2E92" w:rsidRPr="00FC2E92" w:rsidRDefault="00687B4D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r w:rsidRPr="00715316">
            <w:rPr>
              <w:rFonts w:eastAsiaTheme="minorEastAsia"/>
            </w:rPr>
            <w:fldChar w:fldCharType="begin"/>
          </w:r>
          <w:r w:rsidRPr="00715316">
            <w:instrText xml:space="preserve"> TOC \o "1-3" \h \z \u </w:instrText>
          </w:r>
          <w:r w:rsidRPr="00715316">
            <w:rPr>
              <w:rFonts w:eastAsiaTheme="minorEastAsia"/>
            </w:rPr>
            <w:fldChar w:fldCharType="separate"/>
          </w:r>
          <w:hyperlink w:anchor="_Toc183253515" w:history="1">
            <w:r w:rsidR="00FC2E92" w:rsidRPr="00FC2E92">
              <w:rPr>
                <w:rStyle w:val="Hyperlink"/>
                <w:b/>
                <w:bCs/>
              </w:rPr>
              <w:t>TAGALOG SONGS</w:t>
            </w:r>
            <w:r w:rsidR="00FC2E92" w:rsidRPr="00FC2E92">
              <w:rPr>
                <w:b/>
                <w:bCs/>
                <w:webHidden/>
              </w:rPr>
              <w:tab/>
            </w:r>
            <w:r w:rsidR="00FC2E92" w:rsidRPr="00FC2E92">
              <w:rPr>
                <w:b/>
                <w:bCs/>
                <w:webHidden/>
              </w:rPr>
              <w:fldChar w:fldCharType="begin"/>
            </w:r>
            <w:r w:rsidR="00FC2E92" w:rsidRPr="00FC2E92">
              <w:rPr>
                <w:b/>
                <w:bCs/>
                <w:webHidden/>
              </w:rPr>
              <w:instrText xml:space="preserve"> PAGEREF _Toc183253515 \h </w:instrText>
            </w:r>
            <w:r w:rsidR="00FC2E92" w:rsidRPr="00FC2E92">
              <w:rPr>
                <w:b/>
                <w:bCs/>
                <w:webHidden/>
              </w:rPr>
            </w:r>
            <w:r w:rsidR="00FC2E92" w:rsidRPr="00FC2E92">
              <w:rPr>
                <w:b/>
                <w:bCs/>
                <w:webHidden/>
              </w:rPr>
              <w:fldChar w:fldCharType="separate"/>
            </w:r>
            <w:r w:rsidR="00E32DCB">
              <w:rPr>
                <w:b/>
                <w:bCs/>
                <w:webHidden/>
              </w:rPr>
              <w:t>7</w:t>
            </w:r>
            <w:r w:rsidR="00FC2E92" w:rsidRPr="00FC2E92">
              <w:rPr>
                <w:b/>
                <w:bCs/>
                <w:webHidden/>
              </w:rPr>
              <w:fldChar w:fldCharType="end"/>
            </w:r>
          </w:hyperlink>
        </w:p>
        <w:p w14:paraId="58467127" w14:textId="7ED0D628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16" w:history="1">
            <w:r w:rsidRPr="00BB7302">
              <w:rPr>
                <w:rStyle w:val="Hyperlink"/>
              </w:rPr>
              <w:t>ABA GINOONG MARIA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16FBB43" w14:textId="2DE15CC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17" w:history="1">
            <w:r w:rsidRPr="00BB7302">
              <w:rPr>
                <w:rStyle w:val="Hyperlink"/>
              </w:rPr>
              <w:t>"ABOVE ALL" ( TAGALOG VERSION 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66FC7DD" w14:textId="785CE3EF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18" w:history="1">
            <w:r w:rsidRPr="00BB7302">
              <w:rPr>
                <w:rStyle w:val="Hyperlink"/>
              </w:rPr>
              <w:t>ACCLAMATION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95350EA" w14:textId="2D775928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19" w:history="1">
            <w:r w:rsidRPr="00BB7302">
              <w:rPr>
                <w:rStyle w:val="Hyperlink"/>
              </w:rPr>
              <w:t>ALAY KAY STO. NINO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C53DC81" w14:textId="6E79C037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20" w:history="1">
            <w:r w:rsidRPr="00BB7302">
              <w:rPr>
                <w:rStyle w:val="Hyperlink"/>
              </w:rPr>
              <w:t>ALAY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83EFCE2" w14:textId="75AB2D08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21" w:history="1">
            <w:r w:rsidRPr="00BB7302">
              <w:rPr>
                <w:rStyle w:val="Hyperlink"/>
              </w:rPr>
              <w:t>ALLELUYA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378308A" w14:textId="6214785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22" w:history="1">
            <w:r w:rsidRPr="00BB7302">
              <w:rPr>
                <w:rStyle w:val="Hyperlink"/>
              </w:rPr>
              <w:t>AMA NAMIN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4EAC7B9" w14:textId="147427E5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23" w:history="1">
            <w:r w:rsidRPr="00BB7302">
              <w:rPr>
                <w:rStyle w:val="Hyperlink"/>
              </w:rPr>
              <w:t>ANG MABUTING PASTOL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DFCB06A" w14:textId="602C5525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24" w:history="1">
            <w:r w:rsidRPr="00BB7302">
              <w:rPr>
                <w:rStyle w:val="Hyperlink"/>
              </w:rPr>
              <w:t>ANG PANGINOON ANG AKING PASTOL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208B2CB" w14:textId="5445AA79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25" w:history="1">
            <w:r w:rsidRPr="00BB7302">
              <w:rPr>
                <w:rStyle w:val="Hyperlink"/>
              </w:rPr>
              <w:t>AWIT NG PAGHAHANGAD (Bukas Palad)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2BFD8E2" w14:textId="00E849FF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26" w:history="1">
            <w:r w:rsidRPr="00BB7302">
              <w:rPr>
                <w:rStyle w:val="Hyperlink"/>
              </w:rPr>
              <w:t>AWIT SA BANAL NA SANTATLO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4F02659" w14:textId="37199721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27" w:history="1">
            <w:r w:rsidRPr="00BB7302">
              <w:rPr>
                <w:rStyle w:val="Hyperlink"/>
              </w:rPr>
              <w:t>AWIT SA INA NG SANTO ROSARYO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BFC12C7" w14:textId="66B694E8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28" w:history="1">
            <w:r w:rsidRPr="00BB7302">
              <w:rPr>
                <w:rStyle w:val="Hyperlink"/>
              </w:rPr>
              <w:t>AWIT SA PAG-AALAY NG BULAKLAK - TUHOG NA BULAKLAK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0692C18" w14:textId="6E83567A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29" w:history="1">
            <w:r w:rsidRPr="00BB7302">
              <w:rPr>
                <w:rStyle w:val="Hyperlink"/>
              </w:rPr>
              <w:t>BALANG-ARAW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DCD595A" w14:textId="7C88F9E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30" w:history="1">
            <w:r w:rsidRPr="00BB7302">
              <w:rPr>
                <w:rStyle w:val="Hyperlink"/>
              </w:rPr>
              <w:t>BITUING NATATANGI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9E9BA38" w14:textId="5F8B1B4E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31" w:history="1">
            <w:r w:rsidRPr="00BB7302">
              <w:rPr>
                <w:rStyle w:val="Hyperlink"/>
              </w:rPr>
              <w:t>BAYAN UMAWIT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699DF17" w14:textId="7524F38F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32" w:history="1">
            <w:r w:rsidRPr="00BB7302">
              <w:rPr>
                <w:rStyle w:val="Hyperlink"/>
              </w:rPr>
              <w:t>BUKSAN ANG AMING PUSO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8107304" w14:textId="1E614CC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33" w:history="1">
            <w:r w:rsidRPr="00BB7302">
              <w:rPr>
                <w:rStyle w:val="Hyperlink"/>
              </w:rPr>
              <w:t>DAKILANG AMEN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A190517" w14:textId="51289221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34" w:history="1">
            <w:r w:rsidRPr="00BB7302">
              <w:rPr>
                <w:rStyle w:val="Hyperlink"/>
              </w:rPr>
              <w:t>DAKILANG PAGMAMAHAL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CE53CBE" w14:textId="2DA6ABFE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35" w:history="1">
            <w:r w:rsidRPr="00BB7302">
              <w:rPr>
                <w:rStyle w:val="Hyperlink"/>
              </w:rPr>
              <w:t>DIYOS AY PAG-IBIG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1580263" w14:textId="038FD8E9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36" w:history="1">
            <w:r w:rsidRPr="00BB7302">
              <w:rPr>
                <w:rStyle w:val="Hyperlink"/>
              </w:rPr>
              <w:t>GLORIA: PAPURI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860871A" w14:textId="337F71D5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37" w:history="1">
            <w:r w:rsidRPr="00BB7302">
              <w:rPr>
                <w:rStyle w:val="Hyperlink"/>
              </w:rPr>
              <w:t>HESUS NA AKING KAPATID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A2BC318" w14:textId="70AF6712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38" w:history="1">
            <w:r w:rsidRPr="00BB7302">
              <w:rPr>
                <w:rStyle w:val="Hyperlink"/>
              </w:rPr>
              <w:t>HOSANNA ANG AMING AWIT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4BE8309B" w14:textId="12C47989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39" w:history="1">
            <w:r w:rsidRPr="00BB7302">
              <w:rPr>
                <w:rStyle w:val="Hyperlink"/>
              </w:rPr>
              <w:t>HESUS NG AKING BUHAY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259D8FB0" w14:textId="78992EFE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40" w:history="1">
            <w:r w:rsidRPr="00BB7302">
              <w:rPr>
                <w:rStyle w:val="Hyperlink"/>
              </w:rPr>
              <w:t>HUMAYO’T IHAYAG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89E2390" w14:textId="27198C98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41" w:history="1">
            <w:r w:rsidRPr="00BB7302">
              <w:rPr>
                <w:rStyle w:val="Hyperlink"/>
              </w:rPr>
              <w:t>HUWAG KANG MANGAMBA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5C70FDF" w14:textId="40CDC29A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42" w:history="1">
            <w:r w:rsidRPr="00BB7302">
              <w:rPr>
                <w:rStyle w:val="Hyperlink"/>
              </w:rPr>
              <w:t>HUWAG LIMUTIN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0B8BF91" w14:textId="51F1556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43" w:history="1">
            <w:r w:rsidRPr="00BB7302">
              <w:rPr>
                <w:rStyle w:val="Hyperlink"/>
              </w:rPr>
              <w:t>INANG SAKDAL LINIS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5A9A0A8C" w14:textId="3907F22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44" w:history="1">
            <w:r w:rsidRPr="00BB7302">
              <w:rPr>
                <w:rStyle w:val="Hyperlink"/>
              </w:rPr>
              <w:t>ISANG BANSA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629373C6" w14:textId="0C16A3B5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45" w:history="1">
            <w:r w:rsidRPr="00BB7302">
              <w:rPr>
                <w:rStyle w:val="Hyperlink"/>
              </w:rPr>
              <w:t>ISANG PANANAMPALATAYA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4DCD67BE" w14:textId="35AB57B3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46" w:history="1">
            <w:r w:rsidRPr="00BB7302">
              <w:rPr>
                <w:rStyle w:val="Hyperlink"/>
              </w:rPr>
              <w:t>ITO ANG ARAW</w:t>
            </w:r>
            <w:r w:rsidRPr="00BB7302">
              <w:rPr>
                <w:rStyle w:val="Hyperlink"/>
                <w:rFonts w:ascii="Arial" w:hAnsi="Arial" w:cs="Arial"/>
              </w:rPr>
              <w:t xml:space="preserve"> </w:t>
            </w:r>
            <w:r w:rsidRPr="00BB7302">
              <w:rPr>
                <w:rStyle w:val="Hyperlink"/>
              </w:rPr>
              <w:t>HIMIG HESWITA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5C11C4AE" w14:textId="6624555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47" w:history="1">
            <w:r w:rsidRPr="00BB7302">
              <w:rPr>
                <w:rStyle w:val="Hyperlink"/>
              </w:rPr>
              <w:t>ITO ANG BAGONG ARAW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30B32D31" w14:textId="61A98381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48" w:history="1">
            <w:r w:rsidRPr="00BB7302">
              <w:rPr>
                <w:rStyle w:val="Hyperlink"/>
              </w:rPr>
              <w:t>KAHANGA HANGA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64D96C71" w14:textId="526F0307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49" w:history="1">
            <w:r w:rsidRPr="00BB7302">
              <w:rPr>
                <w:rStyle w:val="Hyperlink"/>
              </w:rPr>
              <w:t>KORDERO NG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04221B5F" w14:textId="6E35E189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50" w:history="1">
            <w:r w:rsidRPr="00BB7302">
              <w:rPr>
                <w:rStyle w:val="Hyperlink"/>
              </w:rPr>
              <w:t>KORDERO NG DIYOS (Papal Mass)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2B80C9B4" w14:textId="19F26E63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51" w:history="1">
            <w:r w:rsidRPr="00BB7302">
              <w:rPr>
                <w:rStyle w:val="Hyperlink"/>
              </w:rPr>
              <w:t>KRISTO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06C6CF18" w14:textId="7B21D442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52" w:history="1">
            <w:r w:rsidRPr="00BB7302">
              <w:rPr>
                <w:rStyle w:val="Hyperlink"/>
              </w:rPr>
              <w:t>KUNIN MO O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140370E3" w14:textId="28CEFB39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53" w:history="1">
            <w:r w:rsidRPr="00BB7302">
              <w:rPr>
                <w:rStyle w:val="Hyperlink"/>
              </w:rPr>
              <w:t>KYRIE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630E6B89" w14:textId="3D3DD748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54" w:history="1">
            <w:r w:rsidRPr="00BB7302">
              <w:rPr>
                <w:rStyle w:val="Hyperlink"/>
              </w:rPr>
              <w:t>LUWALHATI KAY KRISTONG HARI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3B405404" w14:textId="1BDC6775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55" w:history="1">
            <w:r w:rsidRPr="00BB7302">
              <w:rPr>
                <w:rStyle w:val="Hyperlink"/>
              </w:rPr>
              <w:t>MAGPASALAMAT KAYO SA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2DE3F0DA" w14:textId="64B9C953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56" w:history="1">
            <w:r w:rsidRPr="00BB7302">
              <w:rPr>
                <w:rStyle w:val="Hyperlink"/>
              </w:rPr>
              <w:t>MAGSIAWIT SA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1C9B950B" w14:textId="6EE8C4F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57" w:history="1">
            <w:r w:rsidRPr="00BB7302">
              <w:rPr>
                <w:rStyle w:val="Hyperlink"/>
              </w:rPr>
              <w:t>MALIGAYANG PASKO AT MASAGANANG BAGONG TAON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17B1832B" w14:textId="32D3A687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58" w:history="1">
            <w:r w:rsidRPr="00BB7302">
              <w:rPr>
                <w:rStyle w:val="Hyperlink"/>
              </w:rPr>
              <w:t>MAMAMALAKAYA NG TAO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1001B6A1" w14:textId="60E0E10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59" w:history="1">
            <w:r w:rsidRPr="00BB7302">
              <w:rPr>
                <w:rStyle w:val="Hyperlink"/>
              </w:rPr>
              <w:t>MARIANG INA 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2CC80632" w14:textId="195B1543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60" w:history="1">
            <w:r w:rsidRPr="00BB7302">
              <w:rPr>
                <w:rStyle w:val="Hyperlink"/>
              </w:rPr>
              <w:t>NARITO 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10A27F7D" w14:textId="242B0D7B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61" w:history="1">
            <w:r w:rsidRPr="00BB7302">
              <w:rPr>
                <w:rStyle w:val="Hyperlink"/>
              </w:rPr>
              <w:t>O HESUS, HILUMIN 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45019149" w14:textId="770AF799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62" w:history="1">
            <w:r w:rsidRPr="00BB7302">
              <w:rPr>
                <w:rStyle w:val="Hyperlink"/>
              </w:rPr>
              <w:t>PAG-AALAALA (Bukas Palad)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682F842B" w14:textId="21D66160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63" w:history="1">
            <w:r w:rsidRPr="00BB7302">
              <w:rPr>
                <w:rStyle w:val="Hyperlink"/>
              </w:rPr>
              <w:t xml:space="preserve">PAGHAHANDOG SA SARILI  </w:t>
            </w:r>
            <w:r w:rsidRPr="00BB7302">
              <w:rPr>
                <w:rStyle w:val="Hyperlink"/>
                <w:i/>
                <w:iCs/>
              </w:rPr>
              <w:t>(Kunin mo, O Diyos)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01EE5FFC" w14:textId="3454799F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64" w:history="1">
            <w:r w:rsidRPr="00BB7302">
              <w:rPr>
                <w:rStyle w:val="Hyperlink"/>
              </w:rPr>
              <w:t>PANALANGIN SA PAGIGING BUKAS PALAD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30E4EB6A" w14:textId="201DEA0A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65" w:history="1">
            <w:r w:rsidRPr="00BB7302">
              <w:rPr>
                <w:rStyle w:val="Hyperlink"/>
              </w:rPr>
              <w:t>PANANAGUTAN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14:paraId="59280312" w14:textId="6F51F619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66" w:history="1">
            <w:r w:rsidRPr="00BB7302">
              <w:rPr>
                <w:rStyle w:val="Hyperlink"/>
              </w:rPr>
              <w:t>PANGINOON, AKING TANGLAW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6F0AB7E8" w14:textId="5F03DC56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67" w:history="1">
            <w:r w:rsidRPr="00BB7302">
              <w:rPr>
                <w:rStyle w:val="Hyperlink"/>
              </w:rPr>
              <w:t>PAPURI SA DIYOS (men)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093E2E7A" w14:textId="5EEDE526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68" w:history="1">
            <w:r w:rsidRPr="00BB7302">
              <w:rPr>
                <w:rStyle w:val="Hyperlink"/>
              </w:rPr>
              <w:t>PURIHIN ANG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3189C714" w14:textId="3BBC054E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69" w:history="1">
            <w:r w:rsidRPr="00BB7302">
              <w:rPr>
                <w:rStyle w:val="Hyperlink"/>
              </w:rPr>
              <w:t>PURIHIN KA O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14:paraId="0DA70C0E" w14:textId="09F2B1B4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70" w:history="1">
            <w:r w:rsidRPr="00BB7302">
              <w:rPr>
                <w:rStyle w:val="Hyperlink"/>
              </w:rPr>
              <w:t>PURIHI'T PASALAMATAN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14:paraId="5C863AFE" w14:textId="66E9705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71" w:history="1">
            <w:r w:rsidRPr="00BB7302">
              <w:rPr>
                <w:rStyle w:val="Hyperlink"/>
              </w:rPr>
              <w:t>SA BUONG MUNDO'Y IPAPAMALITA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24920E2C" w14:textId="23B45508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72" w:history="1">
            <w:r w:rsidRPr="00BB7302">
              <w:rPr>
                <w:rStyle w:val="Hyperlink"/>
              </w:rPr>
              <w:t>SA DIYOS LAMANG MAPAPANATAG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1236770B" w14:textId="16DD1E2E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73" w:history="1">
            <w:r w:rsidRPr="00BB7302">
              <w:rPr>
                <w:rStyle w:val="Hyperlink"/>
              </w:rPr>
              <w:t>SA KRUS MO- A TEMPO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14:paraId="4E81984B" w14:textId="701FD69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74" w:history="1">
            <w:r w:rsidRPr="00BB7302">
              <w:rPr>
                <w:rStyle w:val="Hyperlink"/>
              </w:rPr>
              <w:t>SALMO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14:paraId="5CBC5108" w14:textId="153CFF89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75" w:history="1">
            <w:r w:rsidRPr="00BB7302">
              <w:rPr>
                <w:rStyle w:val="Hyperlink"/>
              </w:rPr>
              <w:t>SALUBONG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88</w:t>
            </w:r>
            <w:r>
              <w:rPr>
                <w:webHidden/>
              </w:rPr>
              <w:fldChar w:fldCharType="end"/>
            </w:r>
          </w:hyperlink>
        </w:p>
        <w:p w14:paraId="3F7D8D4D" w14:textId="5DFA6710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76" w:history="1">
            <w:r w:rsidRPr="00BB7302">
              <w:rPr>
                <w:rStyle w:val="Hyperlink"/>
              </w:rPr>
              <w:t>SAN LORENZO RUIZ HYMN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14:paraId="4EA2A44E" w14:textId="34A3EF59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77" w:history="1">
            <w:r w:rsidRPr="00BB7302">
              <w:rPr>
                <w:rStyle w:val="Hyperlink"/>
              </w:rPr>
              <w:t>SAN PEDRO CALUNGSOD: HUWARAN NG MGA KABATAAN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</w:p>
        <w:p w14:paraId="50861C4D" w14:textId="030EAA1A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78" w:history="1">
            <w:r w:rsidRPr="00BB7302">
              <w:rPr>
                <w:rStyle w:val="Hyperlink"/>
              </w:rPr>
              <w:t>SANLIBONG BUHAY (a Lorenzo Ruiz Song)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91</w:t>
            </w:r>
            <w:r>
              <w:rPr>
                <w:webHidden/>
              </w:rPr>
              <w:fldChar w:fldCharType="end"/>
            </w:r>
          </w:hyperlink>
        </w:p>
        <w:p w14:paraId="43F89941" w14:textId="75D2CCA8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79" w:history="1">
            <w:r w:rsidRPr="00BB7302">
              <w:rPr>
                <w:rStyle w:val="Hyperlink"/>
              </w:rPr>
              <w:t>SANTO- A TEMPO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92</w:t>
            </w:r>
            <w:r>
              <w:rPr>
                <w:webHidden/>
              </w:rPr>
              <w:fldChar w:fldCharType="end"/>
            </w:r>
          </w:hyperlink>
        </w:p>
        <w:p w14:paraId="331C1FF1" w14:textId="795E98F0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80" w:history="1">
            <w:r w:rsidRPr="00BB7302">
              <w:rPr>
                <w:rStyle w:val="Hyperlink"/>
              </w:rPr>
              <w:t>SANTO, SANTO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93</w:t>
            </w:r>
            <w:r>
              <w:rPr>
                <w:webHidden/>
              </w:rPr>
              <w:fldChar w:fldCharType="end"/>
            </w:r>
          </w:hyperlink>
        </w:p>
        <w:p w14:paraId="59022569" w14:textId="49074CC5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81" w:history="1">
            <w:r w:rsidRPr="00BB7302">
              <w:rPr>
                <w:rStyle w:val="Hyperlink"/>
              </w:rPr>
              <w:t>SA PIGING NG ATING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94</w:t>
            </w:r>
            <w:r>
              <w:rPr>
                <w:webHidden/>
              </w:rPr>
              <w:fldChar w:fldCharType="end"/>
            </w:r>
          </w:hyperlink>
        </w:p>
        <w:p w14:paraId="42620436" w14:textId="3015C61A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82" w:history="1">
            <w:r w:rsidRPr="00BB7302">
              <w:rPr>
                <w:rStyle w:val="Hyperlink"/>
              </w:rPr>
              <w:t>SA UGOY NG DUYAN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95</w:t>
            </w:r>
            <w:r>
              <w:rPr>
                <w:webHidden/>
              </w:rPr>
              <w:fldChar w:fldCharType="end"/>
            </w:r>
          </w:hyperlink>
        </w:p>
        <w:p w14:paraId="45486801" w14:textId="7AB97C18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83" w:history="1">
            <w:r w:rsidRPr="00BB7302">
              <w:rPr>
                <w:rStyle w:val="Hyperlink"/>
              </w:rPr>
              <w:t>SA'YO LAMANG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96</w:t>
            </w:r>
            <w:r>
              <w:rPr>
                <w:webHidden/>
              </w:rPr>
              <w:fldChar w:fldCharType="end"/>
            </w:r>
          </w:hyperlink>
        </w:p>
        <w:p w14:paraId="05CAC6C8" w14:textId="357774C2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84" w:history="1">
            <w:r w:rsidRPr="00BB7302">
              <w:rPr>
                <w:rStyle w:val="Hyperlink"/>
              </w:rPr>
              <w:t>SINO AKO?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97</w:t>
            </w:r>
            <w:r>
              <w:rPr>
                <w:webHidden/>
              </w:rPr>
              <w:fldChar w:fldCharType="end"/>
            </w:r>
          </w:hyperlink>
        </w:p>
        <w:p w14:paraId="4F38A705" w14:textId="67B5FD05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85" w:history="1">
            <w:r w:rsidRPr="00BB7302">
              <w:rPr>
                <w:rStyle w:val="Hyperlink"/>
              </w:rPr>
              <w:t>SPIRIT SONG (TAGALOG)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98</w:t>
            </w:r>
            <w:r>
              <w:rPr>
                <w:webHidden/>
              </w:rPr>
              <w:fldChar w:fldCharType="end"/>
            </w:r>
          </w:hyperlink>
        </w:p>
        <w:p w14:paraId="4B6C45C7" w14:textId="056CDFA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86" w:history="1">
            <w:r w:rsidRPr="00BB7302">
              <w:rPr>
                <w:rStyle w:val="Hyperlink"/>
              </w:rPr>
              <w:t>STAR NG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99</w:t>
            </w:r>
            <w:r>
              <w:rPr>
                <w:webHidden/>
              </w:rPr>
              <w:fldChar w:fldCharType="end"/>
            </w:r>
          </w:hyperlink>
        </w:p>
        <w:p w14:paraId="13BDD0C4" w14:textId="35C9324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87" w:history="1">
            <w:r w:rsidRPr="00BB7302">
              <w:rPr>
                <w:rStyle w:val="Hyperlink"/>
              </w:rPr>
              <w:t>STELLA MARIS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100</w:t>
            </w:r>
            <w:r>
              <w:rPr>
                <w:webHidden/>
              </w:rPr>
              <w:fldChar w:fldCharType="end"/>
            </w:r>
          </w:hyperlink>
        </w:p>
        <w:p w14:paraId="73FEB123" w14:textId="25798C47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88" w:history="1">
            <w:r w:rsidRPr="00BB7302">
              <w:rPr>
                <w:rStyle w:val="Hyperlink"/>
              </w:rPr>
              <w:t>STO. NIÑO HYMN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101</w:t>
            </w:r>
            <w:r>
              <w:rPr>
                <w:webHidden/>
              </w:rPr>
              <w:fldChar w:fldCharType="end"/>
            </w:r>
          </w:hyperlink>
        </w:p>
        <w:p w14:paraId="0CDE85ED" w14:textId="0A65B748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89" w:history="1">
            <w:r w:rsidRPr="00BB7302">
              <w:rPr>
                <w:rStyle w:val="Hyperlink"/>
              </w:rPr>
              <w:t>STO. NIÑO HYMN (</w:t>
            </w:r>
            <w:r w:rsidRPr="00BB7302">
              <w:rPr>
                <w:rStyle w:val="Hyperlink"/>
                <w:i/>
                <w:iCs/>
              </w:rPr>
              <w:t>COMPLETE</w:t>
            </w:r>
            <w:r w:rsidRPr="00BB7302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102</w:t>
            </w:r>
            <w:r>
              <w:rPr>
                <w:webHidden/>
              </w:rPr>
              <w:fldChar w:fldCharType="end"/>
            </w:r>
          </w:hyperlink>
        </w:p>
        <w:p w14:paraId="4FC49277" w14:textId="3C161ACC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90" w:history="1">
            <w:r w:rsidRPr="00BB7302">
              <w:rPr>
                <w:rStyle w:val="Hyperlink"/>
              </w:rPr>
              <w:t>SUGAT NI KRISTO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103</w:t>
            </w:r>
            <w:r>
              <w:rPr>
                <w:webHidden/>
              </w:rPr>
              <w:fldChar w:fldCharType="end"/>
            </w:r>
          </w:hyperlink>
        </w:p>
        <w:p w14:paraId="4333B001" w14:textId="50150892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91" w:history="1">
            <w:r w:rsidRPr="00BB7302">
              <w:rPr>
                <w:rStyle w:val="Hyperlink"/>
              </w:rPr>
              <w:t>TAAS ANG KRUS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104</w:t>
            </w:r>
            <w:r>
              <w:rPr>
                <w:webHidden/>
              </w:rPr>
              <w:fldChar w:fldCharType="end"/>
            </w:r>
          </w:hyperlink>
        </w:p>
        <w:p w14:paraId="30F3E8DC" w14:textId="7DCDA3AA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92" w:history="1">
            <w:r w:rsidRPr="00BB7302">
              <w:rPr>
                <w:rStyle w:val="Hyperlink"/>
              </w:rPr>
              <w:t>TANDA NG KAHARIAN NG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105</w:t>
            </w:r>
            <w:r>
              <w:rPr>
                <w:webHidden/>
              </w:rPr>
              <w:fldChar w:fldCharType="end"/>
            </w:r>
          </w:hyperlink>
        </w:p>
        <w:p w14:paraId="1839193D" w14:textId="641891AA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93" w:history="1">
            <w:r w:rsidRPr="00BB7302">
              <w:rPr>
                <w:rStyle w:val="Hyperlink"/>
              </w:rPr>
              <w:t>TANGING ALAY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106</w:t>
            </w:r>
            <w:r>
              <w:rPr>
                <w:webHidden/>
              </w:rPr>
              <w:fldChar w:fldCharType="end"/>
            </w:r>
          </w:hyperlink>
        </w:p>
        <w:p w14:paraId="618A006A" w14:textId="11B5DF63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94" w:history="1">
            <w:r w:rsidRPr="00BB7302">
              <w:rPr>
                <w:rStyle w:val="Hyperlink"/>
                <w:lang w:val="en-CA"/>
              </w:rPr>
              <w:t>TANGING YAMAN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107</w:t>
            </w:r>
            <w:r>
              <w:rPr>
                <w:webHidden/>
              </w:rPr>
              <w:fldChar w:fldCharType="end"/>
            </w:r>
          </w:hyperlink>
        </w:p>
        <w:p w14:paraId="063ED8C0" w14:textId="19707663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95" w:history="1">
            <w:r w:rsidRPr="00BB7302">
              <w:rPr>
                <w:rStyle w:val="Hyperlink"/>
              </w:rPr>
              <w:t>TINAPAY NG BUHAY (new version)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108</w:t>
            </w:r>
            <w:r>
              <w:rPr>
                <w:webHidden/>
              </w:rPr>
              <w:fldChar w:fldCharType="end"/>
            </w:r>
          </w:hyperlink>
        </w:p>
        <w:p w14:paraId="340DE2FE" w14:textId="19099BBF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96" w:history="1">
            <w:r w:rsidRPr="00BB7302">
              <w:rPr>
                <w:rStyle w:val="Hyperlink"/>
              </w:rPr>
              <w:t>TINAPAY NG BUHAY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109</w:t>
            </w:r>
            <w:r>
              <w:rPr>
                <w:webHidden/>
              </w:rPr>
              <w:fldChar w:fldCharType="end"/>
            </w:r>
          </w:hyperlink>
        </w:p>
        <w:p w14:paraId="13C9E851" w14:textId="011CC40A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97" w:history="1">
            <w:r w:rsidRPr="00BB7302">
              <w:rPr>
                <w:rStyle w:val="Hyperlink"/>
              </w:rPr>
              <w:t>UNANG ALAY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110</w:t>
            </w:r>
            <w:r>
              <w:rPr>
                <w:webHidden/>
              </w:rPr>
              <w:fldChar w:fldCharType="end"/>
            </w:r>
          </w:hyperlink>
        </w:p>
        <w:p w14:paraId="43E22E30" w14:textId="60A5AAE8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98" w:history="1">
            <w:r w:rsidRPr="00BB7302">
              <w:rPr>
                <w:rStyle w:val="Hyperlink"/>
              </w:rPr>
              <w:t>WALANG HANGGANG PASASALAMAT (LEO ROSARIO)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112</w:t>
            </w:r>
            <w:r>
              <w:rPr>
                <w:webHidden/>
              </w:rPr>
              <w:fldChar w:fldCharType="end"/>
            </w:r>
          </w:hyperlink>
        </w:p>
        <w:p w14:paraId="5712BB35" w14:textId="16D5EF5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599" w:history="1">
            <w:r w:rsidRPr="00BB7302">
              <w:rPr>
                <w:rStyle w:val="Hyperlink"/>
              </w:rPr>
              <w:t>WALANG HANGGANG PASASALAMAT (LEO ROSARIO)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114</w:t>
            </w:r>
            <w:r>
              <w:rPr>
                <w:webHidden/>
              </w:rPr>
              <w:fldChar w:fldCharType="end"/>
            </w:r>
          </w:hyperlink>
        </w:p>
        <w:p w14:paraId="04A4BCF2" w14:textId="190E3241" w:rsidR="00FC2E92" w:rsidRPr="00FC2E92" w:rsidRDefault="00FC2E92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hyperlink w:anchor="_Toc183253600" w:history="1">
            <w:r w:rsidRPr="00FC2E92">
              <w:rPr>
                <w:rStyle w:val="Hyperlink"/>
                <w:b/>
                <w:bCs/>
              </w:rPr>
              <w:t>ENGLISH SONGS</w:t>
            </w:r>
            <w:r w:rsidRPr="00FC2E92">
              <w:rPr>
                <w:b/>
                <w:bCs/>
                <w:webHidden/>
              </w:rPr>
              <w:tab/>
            </w:r>
            <w:r w:rsidRPr="00FC2E92">
              <w:rPr>
                <w:b/>
                <w:bCs/>
                <w:webHidden/>
              </w:rPr>
              <w:fldChar w:fldCharType="begin"/>
            </w:r>
            <w:r w:rsidRPr="00FC2E92">
              <w:rPr>
                <w:b/>
                <w:bCs/>
                <w:webHidden/>
              </w:rPr>
              <w:instrText xml:space="preserve"> PAGEREF _Toc183253600 \h </w:instrText>
            </w:r>
            <w:r w:rsidRPr="00FC2E92">
              <w:rPr>
                <w:b/>
                <w:bCs/>
                <w:webHidden/>
              </w:rPr>
            </w:r>
            <w:r w:rsidRPr="00FC2E92">
              <w:rPr>
                <w:b/>
                <w:bCs/>
                <w:webHidden/>
              </w:rPr>
              <w:fldChar w:fldCharType="separate"/>
            </w:r>
            <w:r w:rsidR="00E32DCB">
              <w:rPr>
                <w:b/>
                <w:bCs/>
                <w:webHidden/>
              </w:rPr>
              <w:t>115</w:t>
            </w:r>
            <w:r w:rsidRPr="00FC2E92">
              <w:rPr>
                <w:b/>
                <w:bCs/>
                <w:webHidden/>
              </w:rPr>
              <w:fldChar w:fldCharType="end"/>
            </w:r>
          </w:hyperlink>
        </w:p>
        <w:p w14:paraId="3EF1377A" w14:textId="3F2BAF13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01" w:history="1">
            <w:r w:rsidRPr="00BB7302">
              <w:rPr>
                <w:rStyle w:val="Hyperlink"/>
              </w:rPr>
              <w:t>A CHRISTMAS PRAISE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116</w:t>
            </w:r>
            <w:r>
              <w:rPr>
                <w:webHidden/>
              </w:rPr>
              <w:fldChar w:fldCharType="end"/>
            </w:r>
          </w:hyperlink>
        </w:p>
        <w:p w14:paraId="46EA1990" w14:textId="2F80536B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02" w:history="1">
            <w:r w:rsidRPr="00BB7302">
              <w:rPr>
                <w:rStyle w:val="Hyperlink"/>
              </w:rPr>
              <w:t>BLEST BE THE LORD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117</w:t>
            </w:r>
            <w:r>
              <w:rPr>
                <w:webHidden/>
              </w:rPr>
              <w:fldChar w:fldCharType="end"/>
            </w:r>
          </w:hyperlink>
        </w:p>
        <w:p w14:paraId="1DE385C7" w14:textId="34E1154A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03" w:history="1">
            <w:r w:rsidRPr="00BB7302">
              <w:rPr>
                <w:rStyle w:val="Hyperlink"/>
              </w:rPr>
              <w:t xml:space="preserve">CHRIST IN US, OUR HOPE OF GLORY </w:t>
            </w:r>
            <w:r w:rsidRPr="00BB7302">
              <w:rPr>
                <w:rStyle w:val="Hyperlink"/>
                <w:i/>
              </w:rPr>
              <w:t>(JAY-ARR F. LIBRANDO)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118</w:t>
            </w:r>
            <w:r>
              <w:rPr>
                <w:webHidden/>
              </w:rPr>
              <w:fldChar w:fldCharType="end"/>
            </w:r>
          </w:hyperlink>
        </w:p>
        <w:p w14:paraId="3C8FDC50" w14:textId="5B50C7EA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04" w:history="1">
            <w:r w:rsidRPr="00BB7302">
              <w:rPr>
                <w:rStyle w:val="Hyperlink"/>
              </w:rPr>
              <w:t>GLORY IN THE CROSS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121</w:t>
            </w:r>
            <w:r>
              <w:rPr>
                <w:webHidden/>
              </w:rPr>
              <w:fldChar w:fldCharType="end"/>
            </w:r>
          </w:hyperlink>
        </w:p>
        <w:p w14:paraId="7603CBAA" w14:textId="686EC311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05" w:history="1">
            <w:r w:rsidRPr="00BB7302">
              <w:rPr>
                <w:rStyle w:val="Hyperlink"/>
              </w:rPr>
              <w:t>JOY TO THE WORLD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122</w:t>
            </w:r>
            <w:r>
              <w:rPr>
                <w:webHidden/>
              </w:rPr>
              <w:fldChar w:fldCharType="end"/>
            </w:r>
          </w:hyperlink>
        </w:p>
        <w:p w14:paraId="0AA93A76" w14:textId="008E50E1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06" w:history="1">
            <w:r w:rsidRPr="00BB7302">
              <w:rPr>
                <w:rStyle w:val="Hyperlink"/>
              </w:rPr>
              <w:t>LET THERE BE PEACE ON EARTH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123</w:t>
            </w:r>
            <w:r>
              <w:rPr>
                <w:webHidden/>
              </w:rPr>
              <w:fldChar w:fldCharType="end"/>
            </w:r>
          </w:hyperlink>
        </w:p>
        <w:p w14:paraId="19348488" w14:textId="106435D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07" w:history="1">
            <w:r w:rsidRPr="00BB7302">
              <w:rPr>
                <w:rStyle w:val="Hyperlink"/>
              </w:rPr>
              <w:t>LORD, I COME TO YOU (THE POWER OF YOUR LOVE)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124</w:t>
            </w:r>
            <w:r>
              <w:rPr>
                <w:webHidden/>
              </w:rPr>
              <w:fldChar w:fldCharType="end"/>
            </w:r>
          </w:hyperlink>
        </w:p>
        <w:p w14:paraId="0ECD09B6" w14:textId="2C8C958C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08" w:history="1">
            <w:r w:rsidRPr="00BB7302">
              <w:rPr>
                <w:rStyle w:val="Hyperlink"/>
              </w:rPr>
              <w:t>MARY’S SONG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125</w:t>
            </w:r>
            <w:r>
              <w:rPr>
                <w:webHidden/>
              </w:rPr>
              <w:fldChar w:fldCharType="end"/>
            </w:r>
          </w:hyperlink>
        </w:p>
        <w:p w14:paraId="6AFA3659" w14:textId="6A712F87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09" w:history="1">
            <w:r w:rsidRPr="00BB7302">
              <w:rPr>
                <w:rStyle w:val="Hyperlink"/>
              </w:rPr>
              <w:t>ONE MORE GIFT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126</w:t>
            </w:r>
            <w:r>
              <w:rPr>
                <w:webHidden/>
              </w:rPr>
              <w:fldChar w:fldCharType="end"/>
            </w:r>
          </w:hyperlink>
        </w:p>
        <w:p w14:paraId="1C03ED1E" w14:textId="139C10B0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10" w:history="1">
            <w:r w:rsidRPr="00BB7302">
              <w:rPr>
                <w:rStyle w:val="Hyperlink"/>
              </w:rPr>
              <w:t>ONLY SELFLESS LOVE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127</w:t>
            </w:r>
            <w:r>
              <w:rPr>
                <w:webHidden/>
              </w:rPr>
              <w:fldChar w:fldCharType="end"/>
            </w:r>
          </w:hyperlink>
        </w:p>
        <w:p w14:paraId="5DAC6A3E" w14:textId="55FA02D4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11" w:history="1">
            <w:r w:rsidRPr="00BB7302">
              <w:rPr>
                <w:rStyle w:val="Hyperlink"/>
              </w:rPr>
              <w:t xml:space="preserve">ONE LOVE RELEASED </w:t>
            </w:r>
            <w:r w:rsidRPr="00BB7302">
              <w:rPr>
                <w:rStyle w:val="Hyperlink"/>
                <w:i/>
                <w:iCs/>
              </w:rPr>
              <w:t>Bob Frenzel &amp; Kevin Keil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128</w:t>
            </w:r>
            <w:r>
              <w:rPr>
                <w:webHidden/>
              </w:rPr>
              <w:fldChar w:fldCharType="end"/>
            </w:r>
          </w:hyperlink>
        </w:p>
        <w:p w14:paraId="3A74BE44" w14:textId="2F543BEF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12" w:history="1">
            <w:r w:rsidRPr="00BB7302">
              <w:rPr>
                <w:rStyle w:val="Hyperlink"/>
              </w:rPr>
              <w:t>PEOPLE NEED A LORD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129</w:t>
            </w:r>
            <w:r>
              <w:rPr>
                <w:webHidden/>
              </w:rPr>
              <w:fldChar w:fldCharType="end"/>
            </w:r>
          </w:hyperlink>
        </w:p>
        <w:p w14:paraId="2BB40634" w14:textId="12B5E0F3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13" w:history="1">
            <w:r w:rsidRPr="00BB7302">
              <w:rPr>
                <w:rStyle w:val="Hyperlink"/>
              </w:rPr>
              <w:t>SHINE JESUS SHINE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130</w:t>
            </w:r>
            <w:r>
              <w:rPr>
                <w:webHidden/>
              </w:rPr>
              <w:fldChar w:fldCharType="end"/>
            </w:r>
          </w:hyperlink>
        </w:p>
        <w:p w14:paraId="345EC804" w14:textId="5FE34B1C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14" w:history="1">
            <w:r w:rsidRPr="00BB7302">
              <w:rPr>
                <w:rStyle w:val="Hyperlink"/>
              </w:rPr>
              <w:t>SPIRIT SONG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131</w:t>
            </w:r>
            <w:r>
              <w:rPr>
                <w:webHidden/>
              </w:rPr>
              <w:fldChar w:fldCharType="end"/>
            </w:r>
          </w:hyperlink>
        </w:p>
        <w:p w14:paraId="332C141A" w14:textId="04DB83C4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15" w:history="1">
            <w:r w:rsidRPr="00BB7302">
              <w:rPr>
                <w:rStyle w:val="Hyperlink"/>
              </w:rPr>
              <w:t>ST. MARY’S WHERE WE BELONG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132</w:t>
            </w:r>
            <w:r>
              <w:rPr>
                <w:webHidden/>
              </w:rPr>
              <w:fldChar w:fldCharType="end"/>
            </w:r>
          </w:hyperlink>
        </w:p>
        <w:p w14:paraId="3D0BEA55" w14:textId="551B0AA8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16" w:history="1">
            <w:r w:rsidRPr="00BB7302">
              <w:rPr>
                <w:rStyle w:val="Hyperlink"/>
              </w:rPr>
              <w:t>TELL THE WORLD OF HIS LOVE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133</w:t>
            </w:r>
            <w:r>
              <w:rPr>
                <w:webHidden/>
              </w:rPr>
              <w:fldChar w:fldCharType="end"/>
            </w:r>
          </w:hyperlink>
        </w:p>
        <w:p w14:paraId="0D29A443" w14:textId="5F229AC8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17" w:history="1">
            <w:r w:rsidRPr="00BB7302">
              <w:rPr>
                <w:rStyle w:val="Hyperlink"/>
              </w:rPr>
              <w:t>THE FACE OF GOD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134</w:t>
            </w:r>
            <w:r>
              <w:rPr>
                <w:webHidden/>
              </w:rPr>
              <w:fldChar w:fldCharType="end"/>
            </w:r>
          </w:hyperlink>
        </w:p>
        <w:p w14:paraId="118F489A" w14:textId="79C541A6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18" w:history="1">
            <w:r w:rsidRPr="00BB7302">
              <w:rPr>
                <w:rStyle w:val="Hyperlink"/>
              </w:rPr>
              <w:t>THE LORD BLESS YOU AND KEEP YOU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135</w:t>
            </w:r>
            <w:r>
              <w:rPr>
                <w:webHidden/>
              </w:rPr>
              <w:fldChar w:fldCharType="end"/>
            </w:r>
          </w:hyperlink>
        </w:p>
        <w:p w14:paraId="40E10081" w14:textId="525EBD37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19" w:history="1">
            <w:r w:rsidRPr="00BB7302">
              <w:rPr>
                <w:rStyle w:val="Hyperlink"/>
              </w:rPr>
              <w:t>WE THREE KINGS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136</w:t>
            </w:r>
            <w:r>
              <w:rPr>
                <w:webHidden/>
              </w:rPr>
              <w:fldChar w:fldCharType="end"/>
            </w:r>
          </w:hyperlink>
        </w:p>
        <w:p w14:paraId="12DD366C" w14:textId="353C1DAD" w:rsidR="00FC2E92" w:rsidRDefault="00FC2E92" w:rsidP="00FC2E92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20" w:history="1">
            <w:r w:rsidRPr="00BB7302">
              <w:rPr>
                <w:rStyle w:val="Hyperlink"/>
              </w:rPr>
              <w:t>WE’LL BE FAITHFUL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137</w:t>
            </w:r>
            <w:r>
              <w:rPr>
                <w:webHidden/>
              </w:rPr>
              <w:fldChar w:fldCharType="end"/>
            </w:r>
          </w:hyperlink>
        </w:p>
        <w:p w14:paraId="4B7D93BE" w14:textId="08FDD2F8" w:rsidR="00FC2E92" w:rsidRPr="00B87637" w:rsidRDefault="00FC2E92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hyperlink w:anchor="_Toc183253621" w:history="1">
            <w:r w:rsidRPr="00B87637">
              <w:rPr>
                <w:rStyle w:val="Hyperlink"/>
                <w:b/>
                <w:bCs/>
              </w:rPr>
              <w:t>SPANISH SONGS</w:t>
            </w:r>
            <w:r w:rsidRPr="00B87637">
              <w:rPr>
                <w:b/>
                <w:bCs/>
                <w:webHidden/>
              </w:rPr>
              <w:tab/>
            </w:r>
            <w:r w:rsidRPr="00B87637">
              <w:rPr>
                <w:b/>
                <w:bCs/>
                <w:webHidden/>
              </w:rPr>
              <w:fldChar w:fldCharType="begin"/>
            </w:r>
            <w:r w:rsidRPr="00B87637">
              <w:rPr>
                <w:b/>
                <w:bCs/>
                <w:webHidden/>
              </w:rPr>
              <w:instrText xml:space="preserve"> PAGEREF _Toc183253621 \h </w:instrText>
            </w:r>
            <w:r w:rsidRPr="00B87637">
              <w:rPr>
                <w:b/>
                <w:bCs/>
                <w:webHidden/>
              </w:rPr>
            </w:r>
            <w:r w:rsidRPr="00B87637">
              <w:rPr>
                <w:b/>
                <w:bCs/>
                <w:webHidden/>
              </w:rPr>
              <w:fldChar w:fldCharType="separate"/>
            </w:r>
            <w:r w:rsidR="00E32DCB">
              <w:rPr>
                <w:b/>
                <w:bCs/>
                <w:webHidden/>
              </w:rPr>
              <w:t>139</w:t>
            </w:r>
            <w:r w:rsidRPr="00B87637">
              <w:rPr>
                <w:b/>
                <w:bCs/>
                <w:webHidden/>
              </w:rPr>
              <w:fldChar w:fldCharType="end"/>
            </w:r>
          </w:hyperlink>
        </w:p>
        <w:p w14:paraId="2B99B6F1" w14:textId="03E08389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22" w:history="1">
            <w:r w:rsidRPr="00BB7302">
              <w:rPr>
                <w:rStyle w:val="Hyperlink"/>
              </w:rPr>
              <w:t>DIOS TE SALVE, MARIA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140</w:t>
            </w:r>
            <w:r>
              <w:rPr>
                <w:webHidden/>
              </w:rPr>
              <w:fldChar w:fldCharType="end"/>
            </w:r>
          </w:hyperlink>
        </w:p>
        <w:p w14:paraId="430C0A00" w14:textId="6CE2F853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23" w:history="1">
            <w:r w:rsidRPr="00BB7302">
              <w:rPr>
                <w:rStyle w:val="Hyperlink"/>
              </w:rPr>
              <w:t>DIOS TE SALVE, MARIA (v2)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141</w:t>
            </w:r>
            <w:r>
              <w:rPr>
                <w:webHidden/>
              </w:rPr>
              <w:fldChar w:fldCharType="end"/>
            </w:r>
          </w:hyperlink>
        </w:p>
        <w:p w14:paraId="3FE882A8" w14:textId="4FE90C87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24" w:history="1">
            <w:r w:rsidRPr="00BB7302">
              <w:rPr>
                <w:rStyle w:val="Hyperlink"/>
                <w:shd w:val="clear" w:color="auto" w:fill="FFFFFF"/>
              </w:rPr>
              <w:t>SALVE REGINA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143</w:t>
            </w:r>
            <w:r>
              <w:rPr>
                <w:webHidden/>
              </w:rPr>
              <w:fldChar w:fldCharType="end"/>
            </w:r>
          </w:hyperlink>
        </w:p>
        <w:p w14:paraId="55E94D02" w14:textId="2103E8A0" w:rsidR="00FC2E92" w:rsidRPr="00B87637" w:rsidRDefault="00FC2E92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hyperlink w:anchor="_Toc183253625" w:history="1">
            <w:r w:rsidRPr="00B87637">
              <w:rPr>
                <w:rStyle w:val="Hyperlink"/>
                <w:b/>
                <w:bCs/>
              </w:rPr>
              <w:t>CHRISTMAS SONGS</w:t>
            </w:r>
            <w:r w:rsidRPr="00B87637">
              <w:rPr>
                <w:b/>
                <w:bCs/>
                <w:webHidden/>
              </w:rPr>
              <w:tab/>
            </w:r>
            <w:r w:rsidRPr="00B87637">
              <w:rPr>
                <w:b/>
                <w:bCs/>
                <w:webHidden/>
              </w:rPr>
              <w:fldChar w:fldCharType="begin"/>
            </w:r>
            <w:r w:rsidRPr="00B87637">
              <w:rPr>
                <w:b/>
                <w:bCs/>
                <w:webHidden/>
              </w:rPr>
              <w:instrText xml:space="preserve"> PAGEREF _Toc183253625 \h </w:instrText>
            </w:r>
            <w:r w:rsidRPr="00B87637">
              <w:rPr>
                <w:b/>
                <w:bCs/>
                <w:webHidden/>
              </w:rPr>
            </w:r>
            <w:r w:rsidRPr="00B87637">
              <w:rPr>
                <w:b/>
                <w:bCs/>
                <w:webHidden/>
              </w:rPr>
              <w:fldChar w:fldCharType="separate"/>
            </w:r>
            <w:r w:rsidR="00E32DCB">
              <w:rPr>
                <w:b/>
                <w:bCs/>
                <w:webHidden/>
              </w:rPr>
              <w:t>144</w:t>
            </w:r>
            <w:r w:rsidRPr="00B87637">
              <w:rPr>
                <w:b/>
                <w:bCs/>
                <w:webHidden/>
              </w:rPr>
              <w:fldChar w:fldCharType="end"/>
            </w:r>
          </w:hyperlink>
        </w:p>
        <w:p w14:paraId="723C27BB" w14:textId="53DC144F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26" w:history="1">
            <w:r w:rsidRPr="00BB7302">
              <w:rPr>
                <w:rStyle w:val="Hyperlink"/>
              </w:rPr>
              <w:t>ANG PUSO KO’Y NAGPUPURI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147</w:t>
            </w:r>
            <w:r>
              <w:rPr>
                <w:webHidden/>
              </w:rPr>
              <w:fldChar w:fldCharType="end"/>
            </w:r>
          </w:hyperlink>
        </w:p>
        <w:p w14:paraId="08CD2141" w14:textId="5CF1367C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27" w:history="1">
            <w:r w:rsidRPr="00BB7302">
              <w:rPr>
                <w:rStyle w:val="Hyperlink"/>
              </w:rPr>
              <w:t>BETHLEHEM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148</w:t>
            </w:r>
            <w:r>
              <w:rPr>
                <w:webHidden/>
              </w:rPr>
              <w:fldChar w:fldCharType="end"/>
            </w:r>
          </w:hyperlink>
        </w:p>
        <w:p w14:paraId="408178E1" w14:textId="77BF172D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28" w:history="1">
            <w:r w:rsidRPr="00BB7302">
              <w:rPr>
                <w:rStyle w:val="Hyperlink"/>
              </w:rPr>
              <w:t>BITUIN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149</w:t>
            </w:r>
            <w:r>
              <w:rPr>
                <w:webHidden/>
              </w:rPr>
              <w:fldChar w:fldCharType="end"/>
            </w:r>
          </w:hyperlink>
        </w:p>
        <w:p w14:paraId="42072768" w14:textId="228B9C47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29" w:history="1">
            <w:r w:rsidRPr="00BB7302">
              <w:rPr>
                <w:rStyle w:val="Hyperlink"/>
              </w:rPr>
              <w:t>BITUING NATATANGI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150</w:t>
            </w:r>
            <w:r>
              <w:rPr>
                <w:webHidden/>
              </w:rPr>
              <w:fldChar w:fldCharType="end"/>
            </w:r>
          </w:hyperlink>
        </w:p>
        <w:p w14:paraId="277F8831" w14:textId="02981976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30" w:history="1">
            <w:r w:rsidRPr="00BB7302">
              <w:rPr>
                <w:rStyle w:val="Hyperlink"/>
              </w:rPr>
              <w:t>DALANGIN SA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151</w:t>
            </w:r>
            <w:r>
              <w:rPr>
                <w:webHidden/>
              </w:rPr>
              <w:fldChar w:fldCharType="end"/>
            </w:r>
          </w:hyperlink>
        </w:p>
        <w:p w14:paraId="6298773F" w14:textId="73A9EFF7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31" w:history="1">
            <w:r w:rsidRPr="00BB7302">
              <w:rPr>
                <w:rStyle w:val="Hyperlink"/>
                <w:rFonts w:cs="Helvetica"/>
              </w:rPr>
              <w:t>EMMANUEL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153</w:t>
            </w:r>
            <w:r>
              <w:rPr>
                <w:webHidden/>
              </w:rPr>
              <w:fldChar w:fldCharType="end"/>
            </w:r>
          </w:hyperlink>
        </w:p>
        <w:p w14:paraId="0E23959D" w14:textId="00067CA4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32" w:history="1">
            <w:r w:rsidRPr="00BB7302">
              <w:rPr>
                <w:rStyle w:val="Hyperlink"/>
              </w:rPr>
              <w:t>GUMISING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154</w:t>
            </w:r>
            <w:r>
              <w:rPr>
                <w:webHidden/>
              </w:rPr>
              <w:fldChar w:fldCharType="end"/>
            </w:r>
          </w:hyperlink>
        </w:p>
        <w:p w14:paraId="062F66D4" w14:textId="52E6B056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33" w:history="1">
            <w:r w:rsidRPr="00BB7302">
              <w:rPr>
                <w:rStyle w:val="Hyperlink"/>
              </w:rPr>
              <w:t>HALINA, HESUS, HALINA  (with chords)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156</w:t>
            </w:r>
            <w:r>
              <w:rPr>
                <w:webHidden/>
              </w:rPr>
              <w:fldChar w:fldCharType="end"/>
            </w:r>
          </w:hyperlink>
        </w:p>
        <w:p w14:paraId="63888EBB" w14:textId="7D771D83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34" w:history="1">
            <w:r w:rsidRPr="00BB7302">
              <w:rPr>
                <w:rStyle w:val="Hyperlink"/>
              </w:rPr>
              <w:t>HALINA MANANAKOP (O COME DIVINE MESSIAH)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159</w:t>
            </w:r>
            <w:r>
              <w:rPr>
                <w:webHidden/>
              </w:rPr>
              <w:fldChar w:fldCharType="end"/>
            </w:r>
          </w:hyperlink>
        </w:p>
        <w:p w14:paraId="08D89339" w14:textId="63DA7F7E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35" w:history="1">
            <w:r w:rsidRPr="00BB7302">
              <w:rPr>
                <w:rStyle w:val="Hyperlink"/>
              </w:rPr>
              <w:t>HIMIG NG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163</w:t>
            </w:r>
            <w:r>
              <w:rPr>
                <w:webHidden/>
              </w:rPr>
              <w:fldChar w:fldCharType="end"/>
            </w:r>
          </w:hyperlink>
        </w:p>
        <w:p w14:paraId="7794ABC6" w14:textId="23B81375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36" w:history="1">
            <w:r w:rsidRPr="00BB7302">
              <w:rPr>
                <w:rStyle w:val="Hyperlink"/>
              </w:rPr>
              <w:t>PAGLAMIG NG HANGIN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166</w:t>
            </w:r>
            <w:r>
              <w:rPr>
                <w:webHidden/>
              </w:rPr>
              <w:fldChar w:fldCharType="end"/>
            </w:r>
          </w:hyperlink>
        </w:p>
        <w:p w14:paraId="1D8EC25E" w14:textId="142F7E4F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37" w:history="1">
            <w:r w:rsidRPr="00BB7302">
              <w:rPr>
                <w:rStyle w:val="Hyperlink"/>
              </w:rPr>
              <w:t>PAMASKONG MEDLEY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167</w:t>
            </w:r>
            <w:r>
              <w:rPr>
                <w:webHidden/>
              </w:rPr>
              <w:fldChar w:fldCharType="end"/>
            </w:r>
          </w:hyperlink>
        </w:p>
        <w:p w14:paraId="08C3584F" w14:textId="06811537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38" w:history="1">
            <w:r w:rsidRPr="00BB7302">
              <w:rPr>
                <w:rStyle w:val="Hyperlink"/>
              </w:rPr>
              <w:t>PANGINOON AMING HANDOG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168</w:t>
            </w:r>
            <w:r>
              <w:rPr>
                <w:webHidden/>
              </w:rPr>
              <w:fldChar w:fldCharType="end"/>
            </w:r>
          </w:hyperlink>
        </w:p>
        <w:p w14:paraId="491F7F1A" w14:textId="22D88778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39" w:history="1">
            <w:r w:rsidRPr="00BB7302">
              <w:rPr>
                <w:rStyle w:val="Hyperlink"/>
              </w:rPr>
              <w:t>PANGINOON, HALINA’T PUMARITO 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169</w:t>
            </w:r>
            <w:r>
              <w:rPr>
                <w:webHidden/>
              </w:rPr>
              <w:fldChar w:fldCharType="end"/>
            </w:r>
          </w:hyperlink>
        </w:p>
        <w:p w14:paraId="585BEF52" w14:textId="74AB0CE6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40" w:history="1">
            <w:r w:rsidRPr="00BB7302">
              <w:rPr>
                <w:rStyle w:val="Hyperlink"/>
              </w:rPr>
              <w:t>PAPURI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170</w:t>
            </w:r>
            <w:r>
              <w:rPr>
                <w:webHidden/>
              </w:rPr>
              <w:fldChar w:fldCharType="end"/>
            </w:r>
          </w:hyperlink>
        </w:p>
        <w:p w14:paraId="59F905B0" w14:textId="58F07CA0" w:rsidR="00FC2E92" w:rsidRDefault="00FC2E92" w:rsidP="00B876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253641" w:history="1">
            <w:r w:rsidRPr="00BB7302">
              <w:rPr>
                <w:rStyle w:val="Hyperlink"/>
              </w:rPr>
              <w:t>TALANG PATNUBAY / SILENT NIGHT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_Toc183253641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32DCB">
              <w:rPr>
                <w:webHidden/>
              </w:rPr>
              <w:t>171</w:t>
            </w:r>
            <w:r>
              <w:rPr>
                <w:webHidden/>
              </w:rPr>
              <w:fldChar w:fldCharType="end"/>
            </w:r>
          </w:hyperlink>
        </w:p>
        <w:p w14:paraId="6EDAA536" w14:textId="415C162A" w:rsidR="0031135C" w:rsidRDefault="00687B4D" w:rsidP="00687B4D">
          <w:pPr>
            <w:rPr>
              <w:b/>
              <w:bCs/>
              <w:noProof/>
            </w:rPr>
            <w:sectPr w:rsidR="0031135C" w:rsidSect="008A4174">
              <w:type w:val="continuous"/>
              <w:pgSz w:w="12240" w:h="15840"/>
              <w:pgMar w:top="1260" w:right="1440" w:bottom="1440" w:left="1440" w:header="720" w:footer="720" w:gutter="0"/>
              <w:cols w:space="234"/>
            </w:sectPr>
          </w:pPr>
          <w:r w:rsidRPr="00715316">
            <w:rPr>
              <w:b/>
              <w:bCs/>
              <w:noProof/>
            </w:rPr>
            <w:fldChar w:fldCharType="end"/>
          </w:r>
        </w:p>
        <w:p w14:paraId="2850C9C9" w14:textId="392A7FB6" w:rsidR="00687B4D" w:rsidRPr="00715316" w:rsidRDefault="00000000" w:rsidP="00687B4D"/>
      </w:sdtContent>
    </w:sdt>
    <w:p w14:paraId="18596D0D" w14:textId="40874B39" w:rsidR="00687B4D" w:rsidRPr="00715316" w:rsidRDefault="00687B4D" w:rsidP="00687B4D">
      <w:pPr>
        <w:rPr>
          <w:rFonts w:asciiTheme="majorHAnsi" w:eastAsiaTheme="majorEastAsia" w:hAnsiTheme="majorHAnsi" w:cstheme="majorBidi"/>
          <w:color w:val="000000" w:themeColor="text1"/>
          <w:sz w:val="56"/>
          <w:szCs w:val="56"/>
        </w:rPr>
      </w:pPr>
    </w:p>
    <w:p w14:paraId="3432B043" w14:textId="77777777" w:rsidR="008A4174" w:rsidRDefault="008A4174">
      <w:pPr>
        <w:sectPr w:rsidR="008A4174" w:rsidSect="008A4174">
          <w:type w:val="continuous"/>
          <w:pgSz w:w="12240" w:h="15840"/>
          <w:pgMar w:top="1260" w:right="1440" w:bottom="1440" w:left="1440" w:header="720" w:footer="720" w:gutter="0"/>
          <w:cols w:space="234"/>
        </w:sectPr>
      </w:pPr>
    </w:p>
    <w:p w14:paraId="72F8584F" w14:textId="07EAA518" w:rsidR="00C243AA" w:rsidRDefault="00C243A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lastRenderedPageBreak/>
        <w:br w:type="page"/>
      </w:r>
    </w:p>
    <w:p w14:paraId="5FC3F051" w14:textId="77777777" w:rsidR="00084980" w:rsidRDefault="00084980" w:rsidP="00C6784E">
      <w:pPr>
        <w:pStyle w:val="Title"/>
        <w:sectPr w:rsidR="00084980" w:rsidSect="008A4174">
          <w:type w:val="continuous"/>
          <w:pgSz w:w="12240" w:h="15840"/>
          <w:pgMar w:top="1260" w:right="1440" w:bottom="1440" w:left="1440" w:header="720" w:footer="720" w:gutter="0"/>
          <w:cols w:num="2" w:space="234"/>
        </w:sectPr>
      </w:pPr>
    </w:p>
    <w:p w14:paraId="4FCC2DAF" w14:textId="77777777" w:rsidR="00C6784E" w:rsidRPr="00715316" w:rsidRDefault="00C6784E" w:rsidP="00C6784E">
      <w:pPr>
        <w:pStyle w:val="Title"/>
      </w:pPr>
    </w:p>
    <w:p w14:paraId="3C60D0C6" w14:textId="77777777" w:rsidR="00C6784E" w:rsidRPr="00715316" w:rsidRDefault="00C6784E" w:rsidP="00C6784E">
      <w:pPr>
        <w:pStyle w:val="Title"/>
      </w:pPr>
    </w:p>
    <w:p w14:paraId="6936225B" w14:textId="77777777" w:rsidR="00C6784E" w:rsidRPr="00715316" w:rsidRDefault="00C6784E" w:rsidP="00C6784E">
      <w:pPr>
        <w:pStyle w:val="Title"/>
      </w:pPr>
    </w:p>
    <w:p w14:paraId="5CD0E283" w14:textId="77777777" w:rsidR="00C6784E" w:rsidRPr="00715316" w:rsidRDefault="00C6784E" w:rsidP="00C6784E">
      <w:pPr>
        <w:pStyle w:val="Title"/>
      </w:pPr>
    </w:p>
    <w:p w14:paraId="548E932E" w14:textId="77777777" w:rsidR="00C6784E" w:rsidRPr="00715316" w:rsidRDefault="00C6784E" w:rsidP="00C6784E">
      <w:pPr>
        <w:pStyle w:val="Title"/>
      </w:pPr>
    </w:p>
    <w:p w14:paraId="720312DC" w14:textId="77777777" w:rsidR="00084980" w:rsidRDefault="00084980" w:rsidP="00C6784E">
      <w:pPr>
        <w:pStyle w:val="Title"/>
        <w:jc w:val="center"/>
        <w:sectPr w:rsidR="00084980" w:rsidSect="00084980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7CB13282" w14:textId="77777777" w:rsidR="00C6784E" w:rsidRPr="00715316" w:rsidRDefault="00C6784E" w:rsidP="00C6784E">
      <w:pPr>
        <w:pStyle w:val="Title"/>
        <w:jc w:val="center"/>
      </w:pPr>
    </w:p>
    <w:p w14:paraId="34EBAD86" w14:textId="77777777" w:rsidR="00C6784E" w:rsidRPr="000779ED" w:rsidRDefault="00C6784E" w:rsidP="00C6784E">
      <w:pPr>
        <w:pStyle w:val="Title"/>
        <w:jc w:val="center"/>
      </w:pPr>
    </w:p>
    <w:bookmarkStart w:id="1" w:name="_TAGALOG_SONGS"/>
    <w:bookmarkEnd w:id="1"/>
    <w:p w14:paraId="1F34995D" w14:textId="4BFA26B8" w:rsidR="00C6784E" w:rsidRPr="000779ED" w:rsidRDefault="000779ED" w:rsidP="008545D4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r w:rsidRPr="000779ED">
        <w:rPr>
          <w:rFonts w:eastAsia="Times New Roman"/>
          <w:sz w:val="144"/>
          <w:szCs w:val="144"/>
          <w:lang w:eastAsia="en-CA"/>
        </w:rPr>
        <w:fldChar w:fldCharType="begin"/>
      </w:r>
      <w:r w:rsidRPr="000779ED">
        <w:rPr>
          <w:rFonts w:eastAsia="Times New Roman"/>
          <w:sz w:val="144"/>
          <w:szCs w:val="144"/>
          <w:lang w:eastAsia="en-CA"/>
        </w:rPr>
        <w:instrText xml:space="preserve"> HYPERLINK  \l "_top" </w:instrText>
      </w:r>
      <w:r w:rsidRPr="000779ED">
        <w:rPr>
          <w:rFonts w:eastAsia="Times New Roman"/>
          <w:sz w:val="144"/>
          <w:szCs w:val="144"/>
          <w:lang w:eastAsia="en-CA"/>
        </w:rPr>
      </w:r>
      <w:r w:rsidRPr="000779ED">
        <w:rPr>
          <w:rFonts w:eastAsia="Times New Roman"/>
          <w:sz w:val="144"/>
          <w:szCs w:val="144"/>
          <w:lang w:eastAsia="en-CA"/>
        </w:rPr>
        <w:fldChar w:fldCharType="separate"/>
      </w:r>
      <w:r w:rsidR="0058189C" w:rsidRPr="000779ED">
        <w:rPr>
          <w:rStyle w:val="Hyperlink"/>
          <w:rFonts w:eastAsia="Times New Roman"/>
          <w:sz w:val="144"/>
          <w:szCs w:val="144"/>
          <w:u w:val="none"/>
          <w:lang w:eastAsia="en-CA"/>
        </w:rPr>
        <w:t xml:space="preserve"> </w:t>
      </w:r>
      <w:bookmarkStart w:id="2" w:name="_Toc183253515"/>
      <w:r w:rsidR="00C6784E" w:rsidRPr="000779ED">
        <w:rPr>
          <w:rStyle w:val="Hyperlink"/>
          <w:rFonts w:eastAsia="Times New Roman"/>
          <w:sz w:val="144"/>
          <w:szCs w:val="144"/>
          <w:u w:val="none"/>
          <w:lang w:eastAsia="en-CA"/>
        </w:rPr>
        <w:t>TAGALOG SONGS</w:t>
      </w:r>
      <w:bookmarkEnd w:id="2"/>
      <w:r w:rsidRPr="000779ED">
        <w:rPr>
          <w:rFonts w:eastAsia="Times New Roman"/>
          <w:sz w:val="144"/>
          <w:szCs w:val="144"/>
          <w:lang w:eastAsia="en-CA"/>
        </w:rPr>
        <w:fldChar w:fldCharType="end"/>
      </w:r>
    </w:p>
    <w:p w14:paraId="3B8164F8" w14:textId="77777777" w:rsidR="00525760" w:rsidRPr="00525760" w:rsidRDefault="00525760" w:rsidP="00525760">
      <w:pPr>
        <w:rPr>
          <w:lang w:eastAsia="en-CA"/>
        </w:rPr>
      </w:pPr>
    </w:p>
    <w:p w14:paraId="0B8BBCBC" w14:textId="77777777" w:rsidR="00687B4D" w:rsidRPr="00715316" w:rsidRDefault="00687B4D" w:rsidP="00687B4D">
      <w:pPr>
        <w:pStyle w:val="Title"/>
      </w:pPr>
    </w:p>
    <w:p w14:paraId="7AE73CC6" w14:textId="77777777" w:rsidR="00084980" w:rsidRDefault="00084980">
      <w:pPr>
        <w:rPr>
          <w:color w:val="0070C0"/>
        </w:rPr>
        <w:sectPr w:rsidR="00084980" w:rsidSect="00084980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E91239A" w14:textId="77777777" w:rsidR="00C6784E" w:rsidRPr="00715316" w:rsidRDefault="00C6784E">
      <w:pPr>
        <w:rPr>
          <w:rFonts w:asciiTheme="majorHAnsi" w:eastAsiaTheme="majorEastAsia" w:hAnsiTheme="majorHAnsi" w:cstheme="majorBidi"/>
          <w:color w:val="0070C0"/>
          <w:sz w:val="32"/>
          <w:szCs w:val="32"/>
        </w:rPr>
      </w:pPr>
      <w:r w:rsidRPr="00715316">
        <w:rPr>
          <w:color w:val="0070C0"/>
        </w:rPr>
        <w:br w:type="page"/>
      </w:r>
    </w:p>
    <w:p w14:paraId="00D336CD" w14:textId="77777777" w:rsidR="00D16F1A" w:rsidRDefault="00D16F1A" w:rsidP="00B663C2">
      <w:pPr>
        <w:pStyle w:val="TOCHeading"/>
        <w:sectPr w:rsidR="00D16F1A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0ADDACCC" w14:textId="77777777" w:rsidR="00B663C2" w:rsidRPr="00715316" w:rsidRDefault="00B663C2" w:rsidP="00B663C2">
      <w:pPr>
        <w:pStyle w:val="TOCHeading"/>
      </w:pPr>
    </w:p>
    <w:p w14:paraId="4AABCE38" w14:textId="0B9C094B" w:rsidR="00B663C2" w:rsidRPr="0067001E" w:rsidRDefault="000F7D69" w:rsidP="006D70A5">
      <w:pPr>
        <w:pStyle w:val="Heading1"/>
        <w:rPr>
          <w:rStyle w:val="Hyperlink"/>
          <w:sz w:val="48"/>
          <w:szCs w:val="48"/>
          <w:u w:val="none"/>
        </w:rPr>
      </w:pPr>
      <w:r w:rsidRPr="0067001E">
        <w:fldChar w:fldCharType="begin"/>
      </w:r>
      <w:r w:rsidRPr="00715316">
        <w:instrText xml:space="preserve"> HYPERLINK  \l "_top" </w:instrText>
      </w:r>
      <w:r w:rsidRPr="0067001E">
        <w:fldChar w:fldCharType="separate"/>
      </w:r>
      <w:bookmarkStart w:id="3" w:name="_Toc183253516"/>
      <w:r w:rsidR="00B663C2" w:rsidRPr="0067001E">
        <w:rPr>
          <w:rStyle w:val="Hyperlink"/>
          <w:sz w:val="48"/>
          <w:szCs w:val="48"/>
          <w:u w:val="none"/>
        </w:rPr>
        <w:t>ABA GINOON</w:t>
      </w:r>
      <w:r w:rsidR="00B663C2" w:rsidRPr="0067001E">
        <w:rPr>
          <w:rStyle w:val="Hyperlink"/>
          <w:sz w:val="48"/>
          <w:szCs w:val="48"/>
          <w:u w:val="none"/>
        </w:rPr>
        <w:t>G</w:t>
      </w:r>
      <w:r w:rsidR="00B663C2" w:rsidRPr="0067001E">
        <w:rPr>
          <w:rStyle w:val="Hyperlink"/>
          <w:sz w:val="48"/>
          <w:szCs w:val="48"/>
          <w:u w:val="none"/>
        </w:rPr>
        <w:t xml:space="preserve"> MARIA</w:t>
      </w:r>
      <w:bookmarkEnd w:id="3"/>
    </w:p>
    <w:p w14:paraId="3C131BAD" w14:textId="03DBD4BA" w:rsidR="00B663C2" w:rsidRPr="00715316" w:rsidRDefault="000F7D69" w:rsidP="00B663C2">
      <w:pPr>
        <w:rPr>
          <w:rFonts w:ascii="Arial Rounded MT Bold" w:hAnsi="Arial Rounded MT Bold" w:cs="Arial"/>
          <w:color w:val="000000"/>
          <w:sz w:val="28"/>
          <w:szCs w:val="28"/>
          <w:shd w:val="clear" w:color="auto" w:fill="FFFFFF"/>
        </w:rPr>
      </w:pPr>
      <w:r w:rsidRPr="0067001E">
        <w:rPr>
          <w:rFonts w:asciiTheme="majorHAnsi" w:eastAsiaTheme="majorEastAsia" w:hAnsiTheme="majorHAnsi" w:cstheme="majorBidi"/>
          <w:color w:val="2E74B5" w:themeColor="accent1" w:themeShade="BF"/>
          <w:sz w:val="48"/>
          <w:szCs w:val="48"/>
        </w:rPr>
        <w:fldChar w:fldCharType="end"/>
      </w:r>
    </w:p>
    <w:p w14:paraId="3B88541E" w14:textId="77777777" w:rsidR="0051059C" w:rsidRDefault="0051059C" w:rsidP="00C77AA0">
      <w:pPr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</w:pPr>
    </w:p>
    <w:p w14:paraId="77426F11" w14:textId="4AAFE0C9" w:rsidR="00B663C2" w:rsidRPr="00715316" w:rsidRDefault="00B663C2" w:rsidP="00C77AA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Aba   Ginoong   Maria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="005F559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Napu puno </w:t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ka ng   grasya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Ang Panginoon ay suma sa iyo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Bukod kang pinagpala sa babaeng lahat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At pi nag pala   naman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Ang iyong anak</w:t>
      </w:r>
      <w:r w:rsidR="00B71FD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na si Hesus.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Sta. Maria Ina ng Diyos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Ipana langin mo kaming maka salanan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Ngayon at kung kami'y mamamatay.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Amen.</w:t>
      </w:r>
      <w:r w:rsidRPr="00715316">
        <w:br w:type="page"/>
      </w:r>
    </w:p>
    <w:p w14:paraId="41EA024E" w14:textId="77777777" w:rsidR="00D16F1A" w:rsidRDefault="00D16F1A" w:rsidP="007A12E6">
      <w:pPr>
        <w:pStyle w:val="Heading1"/>
        <w:rPr>
          <w:sz w:val="56"/>
        </w:rPr>
        <w:sectPr w:rsidR="00D16F1A" w:rsidSect="00D16F1A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61572ADC" w14:textId="65FB9B5D" w:rsidR="007C2532" w:rsidRPr="00A2649B" w:rsidRDefault="00A2649B" w:rsidP="007C2532">
      <w:pPr>
        <w:pStyle w:val="Heading1"/>
        <w:rPr>
          <w:rFonts w:eastAsia="Times New Roman"/>
          <w:sz w:val="48"/>
          <w:szCs w:val="48"/>
        </w:rPr>
      </w:pPr>
      <w:hyperlink w:anchor="_top" w:history="1">
        <w:bookmarkStart w:id="4" w:name="_Toc183253517"/>
        <w:r w:rsidR="007C2532" w:rsidRPr="00A2649B">
          <w:rPr>
            <w:rStyle w:val="Hyperlink"/>
            <w:rFonts w:eastAsia="Times New Roman"/>
            <w:sz w:val="48"/>
            <w:szCs w:val="48"/>
            <w:u w:val="none"/>
          </w:rPr>
          <w:t>"ABOVE ALL" ( TAGALOG VERSION )</w:t>
        </w:r>
        <w:bookmarkEnd w:id="4"/>
      </w:hyperlink>
    </w:p>
    <w:p w14:paraId="74BBFC79" w14:textId="77777777" w:rsid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</w:p>
    <w:p w14:paraId="68143507" w14:textId="0EDDF992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Makapangyarihan, ang aking Dios</w:t>
      </w:r>
    </w:p>
    <w:p w14:paraId="6A433817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Mga likha Niya ay napapaluhod</w:t>
      </w:r>
    </w:p>
    <w:p w14:paraId="2FCBAF6F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Ang karunungan, sa Kanya nagmula</w:t>
      </w:r>
    </w:p>
    <w:p w14:paraId="34161070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Siya ang wakas at ang pasimula</w:t>
      </w:r>
    </w:p>
    <w:p w14:paraId="4D816DBB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Mga bansa at mga hari</w:t>
      </w:r>
    </w:p>
    <w:p w14:paraId="795B7EFD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Sa paghuhukom, Ikaw'y maghahari</w:t>
      </w:r>
    </w:p>
    <w:p w14:paraId="4623AADE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Namamangha sa kagandahan Mo</w:t>
      </w:r>
    </w:p>
    <w:p w14:paraId="615EE355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Wala ng makahihigit Sa'yo</w:t>
      </w:r>
    </w:p>
    <w:p w14:paraId="7F30D165" w14:textId="77777777" w:rsid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</w:p>
    <w:p w14:paraId="1044282C" w14:textId="5EDA7E6C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C2532">
        <w:rPr>
          <w:rFonts w:asciiTheme="majorHAnsi" w:eastAsia="Times New Roman" w:hAnsiTheme="majorHAnsi" w:cs="Courier New"/>
          <w:b/>
          <w:bCs/>
          <w:sz w:val="32"/>
          <w:szCs w:val="32"/>
        </w:rPr>
        <w:t>KORO:</w:t>
      </w:r>
    </w:p>
    <w:p w14:paraId="21C5CFDE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Si Jesus ipinako Siya sa Krus</w:t>
      </w:r>
    </w:p>
    <w:p w14:paraId="3CC42DBF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Nabuhay at itinakwil ng iba</w:t>
      </w:r>
    </w:p>
    <w:p w14:paraId="4D1BD7C5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Wari'y rosas na tinapak tapakan</w:t>
      </w:r>
    </w:p>
    <w:p w14:paraId="4031832C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Hari ka man, ngpakumbaba</w:t>
      </w:r>
    </w:p>
    <w:p w14:paraId="46820A52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 xml:space="preserve">Sa iyong likha. </w:t>
      </w:r>
    </w:p>
    <w:p w14:paraId="05D2D5BE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( ULITIN LAHAT )</w:t>
      </w:r>
    </w:p>
    <w:p w14:paraId="1BC7E64B" w14:textId="77777777" w:rsid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</w:p>
    <w:p w14:paraId="045E875C" w14:textId="53090314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C2532">
        <w:rPr>
          <w:rFonts w:asciiTheme="majorHAnsi" w:eastAsia="Times New Roman" w:hAnsiTheme="majorHAnsi" w:cs="Courier New"/>
          <w:b/>
          <w:bCs/>
          <w:sz w:val="32"/>
          <w:szCs w:val="32"/>
        </w:rPr>
        <w:t>TULAY:</w:t>
      </w:r>
    </w:p>
    <w:p w14:paraId="397B83C7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Pag ibig mo di mapantayan</w:t>
      </w:r>
    </w:p>
    <w:p w14:paraId="527B3B57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Kabutihan di masuklian</w:t>
      </w:r>
    </w:p>
    <w:p w14:paraId="5CA04E79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Wari'y rosas na tinapak tapakan</w:t>
      </w:r>
    </w:p>
    <w:p w14:paraId="0CEF57F2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 xml:space="preserve">Hari ka man, nagpakumbaba </w:t>
      </w:r>
    </w:p>
    <w:p w14:paraId="550D862D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Sa'yong likha!</w:t>
      </w:r>
    </w:p>
    <w:p w14:paraId="02E14D16" w14:textId="77777777" w:rsidR="007C2532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..Hari ka man, nagpakumbaba</w:t>
      </w:r>
    </w:p>
    <w:p w14:paraId="1FF916ED" w14:textId="43EF6BD7" w:rsidR="007A12E6" w:rsidRP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  <w:r w:rsidRPr="007C2532">
        <w:rPr>
          <w:rFonts w:asciiTheme="majorHAnsi" w:eastAsia="Times New Roman" w:hAnsiTheme="majorHAnsi" w:cs="Courier New"/>
          <w:sz w:val="32"/>
          <w:szCs w:val="32"/>
        </w:rPr>
        <w:t>Sa'yong likha!</w:t>
      </w:r>
    </w:p>
    <w:p w14:paraId="176C0441" w14:textId="77777777" w:rsidR="007C2532" w:rsidRDefault="007C253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C1C725D" w14:textId="06C0398A" w:rsidR="007A12E6" w:rsidRPr="00A46657" w:rsidRDefault="00000000" w:rsidP="007A12E6">
      <w:pPr>
        <w:pStyle w:val="Heading1"/>
      </w:pPr>
      <w:hyperlink w:anchor="_top" w:history="1">
        <w:bookmarkStart w:id="5" w:name="_Toc183253518"/>
        <w:r w:rsidR="007A12E6" w:rsidRPr="00A46657">
          <w:rPr>
            <w:rStyle w:val="Hyperlink"/>
            <w:sz w:val="56"/>
            <w:u w:val="none"/>
          </w:rPr>
          <w:t>ACCLAMATION</w:t>
        </w:r>
        <w:bookmarkEnd w:id="5"/>
      </w:hyperlink>
      <w:r w:rsidR="007A12E6" w:rsidRPr="00A46657">
        <w:rPr>
          <w:sz w:val="44"/>
        </w:rPr>
        <w:t xml:space="preserve"> </w:t>
      </w:r>
      <w:r w:rsidR="007A12E6" w:rsidRPr="00A46657">
        <w:br/>
      </w:r>
    </w:p>
    <w:p w14:paraId="6A5C4707" w14:textId="77777777" w:rsidR="007A12E6" w:rsidRPr="001F6852" w:rsidRDefault="007A12E6" w:rsidP="007A12E6"/>
    <w:p w14:paraId="66A8FDC6" w14:textId="711DD173" w:rsidR="007A12E6" w:rsidRDefault="007A12E6" w:rsidP="007A12E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1F6852">
        <w:rPr>
          <w:rFonts w:asciiTheme="majorHAnsi" w:hAnsiTheme="majorHAnsi"/>
          <w:sz w:val="52"/>
        </w:rPr>
        <w:t xml:space="preserve">Si Kristo ay gunitain sarili ay inihain </w:t>
      </w:r>
      <w:r w:rsidRPr="001F6852">
        <w:rPr>
          <w:rFonts w:asciiTheme="majorHAnsi" w:hAnsiTheme="majorHAnsi"/>
          <w:sz w:val="52"/>
        </w:rPr>
        <w:br/>
        <w:t xml:space="preserve">Bilang pagkain't inumin </w:t>
      </w:r>
      <w:r w:rsidRPr="001F6852">
        <w:rPr>
          <w:rFonts w:asciiTheme="majorHAnsi" w:hAnsiTheme="majorHAnsi"/>
          <w:sz w:val="52"/>
        </w:rPr>
        <w:br/>
        <w:t xml:space="preserve">Pinagsasaluhan natin hanggang sa </w:t>
      </w:r>
      <w:r w:rsidRPr="001F6852">
        <w:rPr>
          <w:rFonts w:asciiTheme="majorHAnsi" w:hAnsiTheme="majorHAnsi"/>
          <w:sz w:val="52"/>
        </w:rPr>
        <w:br/>
        <w:t xml:space="preserve">Siya'y dumating (2X) </w:t>
      </w:r>
      <w:r>
        <w:rPr>
          <w:sz w:val="40"/>
        </w:rPr>
        <w:br w:type="page"/>
      </w:r>
    </w:p>
    <w:p w14:paraId="2C643A5D" w14:textId="4A3B794B" w:rsidR="009962D9" w:rsidRPr="00F769DA" w:rsidRDefault="00000000" w:rsidP="009962D9">
      <w:pPr>
        <w:pStyle w:val="Heading1"/>
        <w:rPr>
          <w:sz w:val="46"/>
          <w:szCs w:val="38"/>
        </w:rPr>
      </w:pPr>
      <w:hyperlink w:anchor="_top" w:history="1">
        <w:bookmarkStart w:id="6" w:name="_Toc183253519"/>
        <w:r w:rsidR="009962D9" w:rsidRPr="00F769DA">
          <w:rPr>
            <w:rStyle w:val="Hyperlink"/>
            <w:sz w:val="46"/>
            <w:szCs w:val="38"/>
            <w:u w:val="none"/>
          </w:rPr>
          <w:t>ALAY KAY STO. NINO</w:t>
        </w:r>
        <w:bookmarkEnd w:id="6"/>
      </w:hyperlink>
    </w:p>
    <w:p w14:paraId="1C1FCE4A" w14:textId="77777777" w:rsidR="009962D9" w:rsidRPr="00715316" w:rsidRDefault="009962D9" w:rsidP="009962D9">
      <w:pPr>
        <w:rPr>
          <w:rFonts w:ascii="Arial Black" w:hAnsi="Arial Black"/>
          <w:sz w:val="24"/>
          <w:szCs w:val="24"/>
        </w:rPr>
      </w:pPr>
    </w:p>
    <w:p w14:paraId="0B39B1D2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O Sto. Nino, Mahal naming Santo,</w:t>
      </w:r>
    </w:p>
    <w:p w14:paraId="3F677CF6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Patron ng bata’t matatanda</w:t>
      </w:r>
    </w:p>
    <w:p w14:paraId="0031C1A3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Purihin sambahin ang Kanyang Ngalan</w:t>
      </w:r>
    </w:p>
    <w:p w14:paraId="0FDE3CA5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Magalak tayo at masiyahan</w:t>
      </w:r>
    </w:p>
    <w:p w14:paraId="5BC942C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Kung ang hanap ninyo’y kapayapaan,</w:t>
      </w:r>
    </w:p>
    <w:p w14:paraId="5313EDB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Pagmamahal ng Amang lumalang</w:t>
      </w:r>
    </w:p>
    <w:p w14:paraId="3E948470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Lumapit tayo, tayo’y magpugay,</w:t>
      </w:r>
    </w:p>
    <w:p w14:paraId="62A9A48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Pakungangan sa Diyos na Maykapal.</w:t>
      </w:r>
    </w:p>
    <w:p w14:paraId="211A128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</w:p>
    <w:p w14:paraId="0045C16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Ang ating puso, ang ating diwa, ating ialay ng kusa,</w:t>
      </w:r>
    </w:p>
    <w:p w14:paraId="0F1A3A2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ating Poong Diyos, tanging Siyang may gawa</w:t>
      </w:r>
    </w:p>
    <w:p w14:paraId="7C35D5EA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lahat ng mga bansa.</w:t>
      </w:r>
    </w:p>
    <w:p w14:paraId="385C61DC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Magpasalamat, tayo’y manalig sa ating Diyos ng Pag-ibig,</w:t>
      </w:r>
    </w:p>
    <w:p w14:paraId="4B22F78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Tayo’y umasa na kahit Siya’y paslit, hinding-hindi ka iwawaglit.</w:t>
      </w:r>
    </w:p>
    <w:p w14:paraId="177F089B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</w:p>
    <w:p w14:paraId="7F79E0DF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Halina’t magsaya, halina’t umawit, Sa ating Diyos ng pag-ibig,</w:t>
      </w:r>
    </w:p>
    <w:p w14:paraId="01B4BE8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ating paghibik, tayo’y nananabik, ating saksi’y lupa’t langit,</w:t>
      </w:r>
    </w:p>
    <w:p w14:paraId="0DFF04A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ligaya’t lumbay, sa mundong ibabaw</w:t>
      </w:r>
    </w:p>
    <w:p w14:paraId="585CE589" w14:textId="77777777" w:rsidR="001D5E45" w:rsidRDefault="001D5E45" w:rsidP="009962D9">
      <w:pPr>
        <w:rPr>
          <w:rFonts w:asciiTheme="majorHAnsi" w:hAnsiTheme="majorHAnsi"/>
          <w:sz w:val="32"/>
          <w:szCs w:val="32"/>
        </w:rPr>
        <w:sectPr w:rsidR="001D5E45" w:rsidSect="001D5E45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B628E4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Ang Sto. Nino’y ating tanglaw</w:t>
      </w:r>
    </w:p>
    <w:p w14:paraId="546B1DD4" w14:textId="4BBFFC90" w:rsidR="00BD2DB5" w:rsidRPr="00715316" w:rsidRDefault="009962D9">
      <w:pPr>
        <w:rPr>
          <w:color w:val="0070C0"/>
        </w:rPr>
      </w:pPr>
      <w:r w:rsidRPr="00751D18">
        <w:rPr>
          <w:rFonts w:asciiTheme="majorHAnsi" w:hAnsiTheme="majorHAnsi"/>
          <w:sz w:val="32"/>
          <w:szCs w:val="32"/>
        </w:rPr>
        <w:t>O Sto. Nino! O Sto. Nino! Ligaya’t buhay nating kinapal.</w:t>
      </w:r>
      <w:r w:rsidR="00BD2DB5" w:rsidRPr="00715316">
        <w:rPr>
          <w:color w:val="0070C0"/>
        </w:rPr>
        <w:br w:type="page"/>
      </w:r>
    </w:p>
    <w:p w14:paraId="09B152D7" w14:textId="77777777" w:rsidR="007E64CB" w:rsidRPr="00D01EC3" w:rsidRDefault="00000000" w:rsidP="00D94740">
      <w:pPr>
        <w:pStyle w:val="Heading1"/>
        <w:rPr>
          <w:sz w:val="46"/>
          <w:szCs w:val="38"/>
        </w:rPr>
        <w:sectPr w:rsidR="007E64CB" w:rsidRPr="00D01EC3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hyperlink w:anchor="_top" w:history="1">
        <w:bookmarkStart w:id="7" w:name="_Toc183253520"/>
        <w:r w:rsidR="00D94740" w:rsidRPr="00D01EC3">
          <w:rPr>
            <w:rStyle w:val="Hyperlink"/>
            <w:sz w:val="46"/>
            <w:szCs w:val="38"/>
            <w:u w:val="none"/>
          </w:rPr>
          <w:t>ALAY SA DIYOS</w:t>
        </w:r>
        <w:bookmarkEnd w:id="7"/>
      </w:hyperlink>
      <w:r w:rsidR="00D94740" w:rsidRPr="00D01EC3">
        <w:rPr>
          <w:sz w:val="46"/>
          <w:szCs w:val="38"/>
        </w:rPr>
        <w:t xml:space="preserve"> </w:t>
      </w:r>
    </w:p>
    <w:p w14:paraId="73149580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24"/>
          <w:szCs w:val="24"/>
        </w:rPr>
      </w:pPr>
      <w:r w:rsidRPr="00C02F6A">
        <w:rPr>
          <w:rFonts w:asciiTheme="majorHAnsi" w:hAnsiTheme="majorHAnsi"/>
          <w:sz w:val="24"/>
          <w:szCs w:val="24"/>
        </w:rPr>
        <w:t xml:space="preserve">(Music by: M.V. Franciso,SJ, Ateneo ; Louie Oca &amp; F. Bautista, Arranger, UST) </w:t>
      </w:r>
      <w:r w:rsidRPr="00C02F6A">
        <w:rPr>
          <w:rFonts w:asciiTheme="majorHAnsi" w:hAnsiTheme="majorHAnsi"/>
          <w:sz w:val="24"/>
          <w:szCs w:val="24"/>
        </w:rPr>
        <w:br/>
      </w:r>
    </w:p>
    <w:p w14:paraId="1898CCCD" w14:textId="77777777" w:rsidR="00EB5AD1" w:rsidRDefault="00EB5AD1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723B9C23" w14:textId="10FB469C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EB5AD1">
        <w:rPr>
          <w:rFonts w:asciiTheme="majorHAnsi" w:hAnsiTheme="majorHAnsi"/>
          <w:b/>
          <w:bCs/>
          <w:sz w:val="32"/>
          <w:szCs w:val="32"/>
        </w:rPr>
        <w:t xml:space="preserve">Verse I </w:t>
      </w:r>
    </w:p>
    <w:p w14:paraId="73E1EE83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Dios Awang di mabilang, </w:t>
      </w:r>
      <w:r w:rsidRPr="00C02F6A">
        <w:rPr>
          <w:rFonts w:asciiTheme="majorHAnsi" w:hAnsiTheme="majorHAnsi"/>
          <w:sz w:val="32"/>
          <w:szCs w:val="32"/>
        </w:rPr>
        <w:br/>
        <w:t xml:space="preserve">Tanggapin mo yaring aming alay, </w:t>
      </w:r>
      <w:r w:rsidRPr="00C02F6A">
        <w:rPr>
          <w:rFonts w:asciiTheme="majorHAnsi" w:hAnsiTheme="majorHAnsi"/>
          <w:sz w:val="32"/>
          <w:szCs w:val="32"/>
        </w:rPr>
        <w:br/>
        <w:t xml:space="preserve">Gawin ito bilang tanda ng aming kaligtasan,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3D8804E9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Narito O ama, Alak at tinapay </w:t>
      </w:r>
      <w:r w:rsidRPr="00C02F6A">
        <w:rPr>
          <w:rFonts w:asciiTheme="majorHAnsi" w:hAnsiTheme="majorHAnsi"/>
          <w:sz w:val="32"/>
          <w:szCs w:val="32"/>
        </w:rPr>
        <w:br/>
        <w:t xml:space="preserve">Bunga ng lupa at ng aming paggawa. </w:t>
      </w:r>
      <w:r w:rsidRPr="00C02F6A">
        <w:rPr>
          <w:rFonts w:asciiTheme="majorHAnsi" w:hAnsiTheme="majorHAnsi"/>
          <w:sz w:val="32"/>
          <w:szCs w:val="32"/>
        </w:rPr>
        <w:br/>
        <w:t xml:space="preserve">(Repeat Verse I until paggawa. then... Verse II)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26313916" w14:textId="77777777" w:rsidR="00D94740" w:rsidRPr="00D975C5" w:rsidRDefault="00D94740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D975C5">
        <w:rPr>
          <w:rFonts w:asciiTheme="majorHAnsi" w:hAnsiTheme="majorHAnsi"/>
          <w:b/>
          <w:bCs/>
          <w:sz w:val="32"/>
          <w:szCs w:val="32"/>
        </w:rPr>
        <w:t xml:space="preserve">Verse II </w:t>
      </w:r>
    </w:p>
    <w:p w14:paraId="4967BDAF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Diyos awang di mabilang , </w:t>
      </w:r>
      <w:r w:rsidRPr="00C02F6A">
        <w:rPr>
          <w:rFonts w:asciiTheme="majorHAnsi" w:hAnsiTheme="majorHAnsi"/>
          <w:sz w:val="32"/>
          <w:szCs w:val="32"/>
        </w:rPr>
        <w:br/>
        <w:t xml:space="preserve">Tanggapin mo yaring aming alay, </w:t>
      </w:r>
      <w:r w:rsidRPr="00C02F6A">
        <w:rPr>
          <w:rFonts w:asciiTheme="majorHAnsi" w:hAnsiTheme="majorHAnsi"/>
          <w:sz w:val="32"/>
          <w:szCs w:val="32"/>
        </w:rPr>
        <w:br/>
        <w:t>Gawing ala-ala ng pagkamatay</w:t>
      </w:r>
    </w:p>
    <w:p w14:paraId="2BE4C15C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Muling pagkabuhay 'ni Hesukristo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01DAB7A6" w14:textId="77777777" w:rsidR="00D94740" w:rsidRPr="00D975C5" w:rsidRDefault="00D94740" w:rsidP="00D94740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D975C5">
        <w:rPr>
          <w:rFonts w:asciiTheme="majorHAnsi" w:hAnsiTheme="majorHAnsi"/>
          <w:i/>
          <w:iCs/>
          <w:sz w:val="32"/>
          <w:szCs w:val="32"/>
        </w:rPr>
        <w:t xml:space="preserve">(Repeat Narito until paggawa then go to Verse III) </w:t>
      </w:r>
      <w:r w:rsidRPr="00D975C5">
        <w:rPr>
          <w:rFonts w:asciiTheme="majorHAnsi" w:hAnsiTheme="majorHAnsi"/>
          <w:i/>
          <w:iCs/>
          <w:sz w:val="32"/>
          <w:szCs w:val="32"/>
        </w:rPr>
        <w:br/>
      </w:r>
    </w:p>
    <w:p w14:paraId="3EC40AE2" w14:textId="77777777" w:rsidR="00D94740" w:rsidRPr="00D975C5" w:rsidRDefault="00D94740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D975C5">
        <w:rPr>
          <w:rFonts w:asciiTheme="majorHAnsi" w:hAnsiTheme="majorHAnsi"/>
          <w:b/>
          <w:bCs/>
          <w:sz w:val="32"/>
          <w:szCs w:val="32"/>
        </w:rPr>
        <w:t>Verse III</w:t>
      </w:r>
    </w:p>
    <w:p w14:paraId="01E2670F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Diyos awang di mabilang </w:t>
      </w:r>
      <w:r w:rsidRPr="00C02F6A">
        <w:rPr>
          <w:rFonts w:asciiTheme="majorHAnsi" w:hAnsiTheme="majorHAnsi"/>
          <w:sz w:val="32"/>
          <w:szCs w:val="32"/>
        </w:rPr>
        <w:br/>
        <w:t xml:space="preserve">Tanggapin mo yaring aming alay </w:t>
      </w:r>
      <w:r w:rsidRPr="00C02F6A">
        <w:rPr>
          <w:rFonts w:asciiTheme="majorHAnsi" w:hAnsiTheme="majorHAnsi"/>
          <w:sz w:val="32"/>
          <w:szCs w:val="32"/>
        </w:rPr>
        <w:br/>
        <w:t xml:space="preserve">Sa bisa nitonq sakripisyo </w:t>
      </w:r>
      <w:r w:rsidRPr="00C02F6A">
        <w:rPr>
          <w:rFonts w:asciiTheme="majorHAnsi" w:hAnsiTheme="majorHAnsi"/>
          <w:sz w:val="32"/>
          <w:szCs w:val="32"/>
        </w:rPr>
        <w:br/>
        <w:t xml:space="preserve">Mapasaamin ang buhay na walang hanggan.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7A4BEB81" w14:textId="65986497" w:rsidR="00BD2DB5" w:rsidRPr="00BE71DB" w:rsidRDefault="00D94740" w:rsidP="00D94740">
      <w:pPr>
        <w:rPr>
          <w:i/>
          <w:iCs/>
        </w:rPr>
      </w:pPr>
      <w:r w:rsidRPr="00BE71DB">
        <w:rPr>
          <w:rFonts w:asciiTheme="majorHAnsi" w:hAnsiTheme="majorHAnsi"/>
          <w:i/>
          <w:iCs/>
          <w:sz w:val="32"/>
          <w:szCs w:val="32"/>
        </w:rPr>
        <w:t>(Repeat Narito until, paggawa - ending)</w:t>
      </w:r>
    </w:p>
    <w:p w14:paraId="4D96BF4E" w14:textId="69EDEC5B" w:rsidR="008B4790" w:rsidRPr="00715316" w:rsidRDefault="008B4790">
      <w:r w:rsidRPr="00715316">
        <w:br w:type="page"/>
      </w:r>
    </w:p>
    <w:p w14:paraId="6E7FE480" w14:textId="77777777" w:rsidR="00C07D44" w:rsidRDefault="00C07D44" w:rsidP="0012728C">
      <w:pPr>
        <w:pStyle w:val="Heading1"/>
      </w:pPr>
    </w:p>
    <w:p w14:paraId="095D01BA" w14:textId="23C2428D" w:rsidR="0012728C" w:rsidRPr="00C07D44" w:rsidRDefault="00000000" w:rsidP="0012728C">
      <w:pPr>
        <w:pStyle w:val="Heading1"/>
        <w:rPr>
          <w:sz w:val="34"/>
          <w:szCs w:val="34"/>
        </w:rPr>
      </w:pPr>
      <w:hyperlink w:anchor="_top" w:history="1">
        <w:bookmarkStart w:id="8" w:name="_Toc183253521"/>
        <w:r w:rsidR="0012728C" w:rsidRPr="00C07D44">
          <w:rPr>
            <w:rStyle w:val="Hyperlink"/>
            <w:sz w:val="58"/>
            <w:szCs w:val="42"/>
            <w:u w:val="none"/>
          </w:rPr>
          <w:t>ALLELUYA</w:t>
        </w:r>
        <w:bookmarkEnd w:id="8"/>
      </w:hyperlink>
      <w:r w:rsidR="0012728C" w:rsidRPr="00C07D44">
        <w:rPr>
          <w:sz w:val="42"/>
          <w:szCs w:val="42"/>
        </w:rPr>
        <w:t xml:space="preserve"> </w:t>
      </w:r>
      <w:r w:rsidR="0012728C" w:rsidRPr="00C07D44">
        <w:rPr>
          <w:sz w:val="34"/>
          <w:szCs w:val="34"/>
        </w:rPr>
        <w:br/>
      </w:r>
    </w:p>
    <w:p w14:paraId="5017EDDF" w14:textId="77777777" w:rsidR="0012728C" w:rsidRDefault="0012728C" w:rsidP="0012728C">
      <w:pPr>
        <w:pStyle w:val="HTMLPreformatted"/>
        <w:rPr>
          <w:rFonts w:asciiTheme="majorHAnsi" w:hAnsiTheme="majorHAnsi"/>
          <w:sz w:val="52"/>
        </w:rPr>
      </w:pPr>
    </w:p>
    <w:p w14:paraId="410D71C8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 xml:space="preserve">Alle-lu-u-ia (2X) </w:t>
      </w:r>
    </w:p>
    <w:p w14:paraId="3BD2E378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 xml:space="preserve">Ikaw Panginoon ang siyang daan, ang </w:t>
      </w:r>
    </w:p>
    <w:p w14:paraId="246D35F5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 xml:space="preserve">Buhay at ang katotohanan, </w:t>
      </w:r>
    </w:p>
    <w:p w14:paraId="15E18FF9" w14:textId="0CBBB6CC" w:rsidR="0012728C" w:rsidRDefault="0012728C" w:rsidP="0012728C">
      <w:pPr>
        <w:rPr>
          <w:rFonts w:ascii="Courier New" w:eastAsia="Times New Roman" w:hAnsi="Courier New" w:cs="Courier New"/>
          <w:sz w:val="20"/>
          <w:szCs w:val="20"/>
        </w:rPr>
      </w:pPr>
      <w:r w:rsidRPr="00F71F22">
        <w:rPr>
          <w:rFonts w:asciiTheme="majorHAnsi" w:hAnsiTheme="majorHAnsi"/>
          <w:sz w:val="54"/>
        </w:rPr>
        <w:t xml:space="preserve">Alle-lu-u-ia </w:t>
      </w:r>
      <w:r>
        <w:br w:type="page"/>
      </w:r>
    </w:p>
    <w:p w14:paraId="72C3BB0C" w14:textId="77777777" w:rsidR="007E64CB" w:rsidRDefault="007E64CB" w:rsidP="00C57C27">
      <w:pPr>
        <w:pStyle w:val="Heading1"/>
        <w:sectPr w:rsidR="007E64CB" w:rsidSect="007E64CB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3E9FE052" w14:textId="77777777" w:rsidR="0070576D" w:rsidRPr="004E33EF" w:rsidRDefault="00000000" w:rsidP="00C57C27">
      <w:pPr>
        <w:pStyle w:val="Heading1"/>
        <w:rPr>
          <w:rStyle w:val="Hyperlink"/>
          <w:sz w:val="48"/>
          <w:szCs w:val="40"/>
          <w:u w:val="none"/>
        </w:rPr>
        <w:sectPr w:rsidR="0070576D" w:rsidRPr="004E33EF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hyperlink w:anchor="_top" w:history="1">
        <w:bookmarkStart w:id="9" w:name="_Toc183253522"/>
        <w:r w:rsidR="00C57C27" w:rsidRPr="004E33EF">
          <w:rPr>
            <w:rStyle w:val="Hyperlink"/>
            <w:sz w:val="48"/>
            <w:szCs w:val="40"/>
            <w:u w:val="none"/>
          </w:rPr>
          <w:t>AMA NAMIN</w:t>
        </w:r>
        <w:bookmarkEnd w:id="9"/>
      </w:hyperlink>
    </w:p>
    <w:p w14:paraId="53F14314" w14:textId="0B542BBC" w:rsidR="00C57C27" w:rsidRPr="00A26126" w:rsidRDefault="00C57C27" w:rsidP="00C57C27">
      <w:pPr>
        <w:pStyle w:val="Heading1"/>
      </w:pPr>
    </w:p>
    <w:p w14:paraId="69A73DE4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Ama namin sumasalangit ka </w:t>
      </w:r>
    </w:p>
    <w:p w14:paraId="4FFE35AF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Sambahin ang</w:t>
      </w:r>
      <w:r w:rsidRPr="00DF2D35">
        <w:rPr>
          <w:rFonts w:asciiTheme="majorHAnsi" w:hAnsiTheme="majorHAnsi"/>
          <w:sz w:val="32"/>
          <w:szCs w:val="32"/>
        </w:rPr>
        <w:t xml:space="preserve"> ngalan mo</w:t>
      </w:r>
    </w:p>
    <w:p w14:paraId="665E5CF4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Mapasaamin ang kaharian mo, </w:t>
      </w:r>
    </w:p>
    <w:p w14:paraId="4D20E970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sundin Ang loob mo </w:t>
      </w:r>
      <w:r w:rsidRPr="00DF2D35">
        <w:rPr>
          <w:rFonts w:asciiTheme="majorHAnsi" w:hAnsiTheme="majorHAnsi"/>
          <w:sz w:val="32"/>
          <w:szCs w:val="32"/>
        </w:rPr>
        <w:br/>
        <w:t xml:space="preserve">Dito sa lupa para ng sa langit </w:t>
      </w:r>
    </w:p>
    <w:p w14:paraId="02A83DA4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</w:p>
    <w:p w14:paraId="0B5168CA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B</w:t>
      </w:r>
      <w:r w:rsidRPr="00DF2D35">
        <w:rPr>
          <w:rFonts w:asciiTheme="majorHAnsi" w:hAnsiTheme="majorHAnsi"/>
          <w:sz w:val="32"/>
          <w:szCs w:val="32"/>
        </w:rPr>
        <w:t xml:space="preserve">igyan mo po kami ngayon ng aming </w:t>
      </w:r>
      <w:r w:rsidRPr="00DF2D35">
        <w:rPr>
          <w:rFonts w:asciiTheme="majorHAnsi" w:hAnsiTheme="majorHAnsi"/>
          <w:sz w:val="32"/>
          <w:szCs w:val="32"/>
        </w:rPr>
        <w:br/>
        <w:t xml:space="preserve">Kakanin sa araw-araw at patawarin </w:t>
      </w:r>
      <w:r w:rsidRPr="00DF2D35">
        <w:rPr>
          <w:rFonts w:asciiTheme="majorHAnsi" w:hAnsiTheme="majorHAnsi"/>
          <w:sz w:val="32"/>
          <w:szCs w:val="32"/>
        </w:rPr>
        <w:br/>
        <w:t xml:space="preserve">mo kami sa aming mga sala, </w:t>
      </w:r>
    </w:p>
    <w:p w14:paraId="4D2DC74E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para Nang pagpapatawad namin sa </w:t>
      </w:r>
      <w:r w:rsidRPr="00DF2D35">
        <w:rPr>
          <w:rFonts w:asciiTheme="majorHAnsi" w:hAnsiTheme="majorHAnsi"/>
          <w:sz w:val="32"/>
          <w:szCs w:val="32"/>
        </w:rPr>
        <w:br/>
        <w:t xml:space="preserve">Nagkakasala sa amin at huwag mo </w:t>
      </w:r>
      <w:r w:rsidRPr="00DF2D35">
        <w:rPr>
          <w:rFonts w:asciiTheme="majorHAnsi" w:hAnsiTheme="majorHAnsi"/>
          <w:sz w:val="32"/>
          <w:szCs w:val="32"/>
        </w:rPr>
        <w:br/>
        <w:t xml:space="preserve">Kaming ipahintulot sa tukso at iadya </w:t>
      </w:r>
      <w:r w:rsidRPr="00DF2D35">
        <w:rPr>
          <w:rFonts w:asciiTheme="majorHAnsi" w:hAnsiTheme="majorHAnsi"/>
          <w:sz w:val="32"/>
          <w:szCs w:val="32"/>
        </w:rPr>
        <w:br/>
        <w:t xml:space="preserve">mo kami sa lahat ng masama. </w:t>
      </w:r>
      <w:r w:rsidRPr="00DF2D35">
        <w:rPr>
          <w:rFonts w:asciiTheme="majorHAnsi" w:hAnsiTheme="majorHAnsi"/>
          <w:sz w:val="32"/>
          <w:szCs w:val="32"/>
        </w:rPr>
        <w:br/>
      </w:r>
    </w:p>
    <w:p w14:paraId="778CD829" w14:textId="77777777" w:rsidR="00667741" w:rsidRDefault="00C57C27" w:rsidP="00B34FB4">
      <w:r w:rsidRPr="00DF2D35">
        <w:rPr>
          <w:rFonts w:asciiTheme="majorHAnsi" w:hAnsiTheme="majorHAnsi"/>
          <w:sz w:val="32"/>
          <w:szCs w:val="32"/>
        </w:rPr>
        <w:t xml:space="preserve">Sapagkat sa Iyo ang kaharian, </w:t>
      </w:r>
      <w:r w:rsidRPr="00DF2D35">
        <w:rPr>
          <w:rFonts w:asciiTheme="majorHAnsi" w:hAnsiTheme="majorHAnsi"/>
          <w:sz w:val="32"/>
          <w:szCs w:val="32"/>
        </w:rPr>
        <w:br/>
        <w:t xml:space="preserve">Kapangyarihan at Kapurihan, ngayon </w:t>
      </w:r>
      <w:r w:rsidRPr="00DF2D35">
        <w:rPr>
          <w:rFonts w:asciiTheme="majorHAnsi" w:hAnsiTheme="majorHAnsi"/>
          <w:sz w:val="32"/>
          <w:szCs w:val="32"/>
        </w:rPr>
        <w:br/>
        <w:t>At magpakailanman (2X)</w:t>
      </w:r>
      <w:r>
        <w:t xml:space="preserve"> </w:t>
      </w:r>
      <w:r>
        <w:br/>
      </w:r>
      <w:r>
        <w:br w:type="page"/>
      </w:r>
    </w:p>
    <w:p w14:paraId="4743546A" w14:textId="77777777" w:rsidR="00667741" w:rsidRDefault="00667741" w:rsidP="00B34FB4"/>
    <w:p w14:paraId="3C2615A1" w14:textId="714D8DBC" w:rsidR="008B4790" w:rsidRPr="00715316" w:rsidRDefault="00000000" w:rsidP="00B34FB4">
      <w:pPr>
        <w:rPr>
          <w:color w:val="333333"/>
          <w:sz w:val="16"/>
          <w:szCs w:val="16"/>
        </w:rPr>
      </w:pPr>
      <w:hyperlink w:anchor="_top" w:history="1">
        <w:bookmarkStart w:id="10" w:name="_Toc183253523"/>
        <w:r w:rsidR="008B4790" w:rsidRPr="00C618BF">
          <w:rPr>
            <w:rStyle w:val="Heading1Char"/>
            <w:sz w:val="48"/>
            <w:szCs w:val="48"/>
          </w:rPr>
          <w:t>ANG MABUTING PASTOL</w:t>
        </w:r>
        <w:bookmarkEnd w:id="10"/>
      </w:hyperlink>
      <w:r w:rsidR="008B4790" w:rsidRPr="00715316">
        <w:rPr>
          <w:b/>
          <w:sz w:val="32"/>
          <w:szCs w:val="32"/>
        </w:rPr>
        <w:t xml:space="preserve"> </w:t>
      </w:r>
      <w:r w:rsidR="008B4790" w:rsidRPr="00715316">
        <w:rPr>
          <w:rFonts w:ascii="Arial" w:hAnsi="Arial" w:cs="Arial"/>
          <w:b/>
          <w:bCs/>
          <w:i/>
          <w:iCs/>
          <w:color w:val="333333"/>
          <w:sz w:val="16"/>
          <w:szCs w:val="16"/>
        </w:rPr>
        <w:t>by EHontiveros SJ</w:t>
      </w:r>
    </w:p>
    <w:p w14:paraId="1C189F4D" w14:textId="77777777" w:rsidR="008B4790" w:rsidRDefault="008B4790" w:rsidP="008B4790">
      <w:pPr>
        <w:rPr>
          <w:b/>
          <w:sz w:val="32"/>
          <w:szCs w:val="32"/>
        </w:rPr>
      </w:pPr>
    </w:p>
    <w:p w14:paraId="6D2D4D33" w14:textId="77777777" w:rsidR="00667741" w:rsidRPr="00715316" w:rsidRDefault="00667741" w:rsidP="008B4790">
      <w:pPr>
        <w:rPr>
          <w:b/>
          <w:sz w:val="32"/>
          <w:szCs w:val="32"/>
        </w:rPr>
      </w:pPr>
    </w:p>
    <w:p w14:paraId="77A41055" w14:textId="77777777" w:rsidR="008B4790" w:rsidRPr="008302B0" w:rsidRDefault="008B4790" w:rsidP="008302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Theme="majorHAnsi" w:eastAsia="Times New Roman" w:hAnsiTheme="majorHAnsi" w:cs="Courier New"/>
          <w:color w:val="333333"/>
          <w:sz w:val="32"/>
          <w:szCs w:val="28"/>
          <w:lang w:eastAsia="en-CA"/>
        </w:rPr>
      </w:pPr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Ang  mamatay  sa sarili  ay mabu buhay sa Diyos;</w:t>
      </w:r>
    </w:p>
    <w:p w14:paraId="6C137208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Siya'y  larawan ni  Kristo, ang  ating  Mabuting Pastol.</w:t>
      </w:r>
    </w:p>
    <w:p w14:paraId="410A7F23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At  kanyang  iniaalay  ang  sarili  n'yang  buhay,</w:t>
      </w:r>
    </w:p>
    <w:p w14:paraId="4ABC40A6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Sa lugod  at kabutihan  ng  minamahal  n'yang  kapwa.</w:t>
      </w:r>
    </w:p>
    <w:p w14:paraId="3308FF77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</w:p>
    <w:p w14:paraId="7B3D45EE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Sa paglapit ng panganib, tumatakas ang upahan:</w:t>
      </w:r>
    </w:p>
    <w:p w14:paraId="78B0A329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Ngunit  ang  tunay  na Pastol nananatili  hanggang  kamatayan.</w:t>
      </w:r>
    </w:p>
    <w:p w14:paraId="2B7044B9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At  kaya’t  siya’y  mahal  din ng Butihing Diyos  na Ama</w:t>
      </w:r>
    </w:p>
    <w:p w14:paraId="0D09252F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Sapagkat  handa  s'yang  mamatay  nang  ang  kawan  ay  maligtas.</w:t>
      </w:r>
    </w:p>
    <w:p w14:paraId="32E4237D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inorHAnsi" w:hAnsiTheme="minorHAnsi" w:cs="Arial"/>
          <w:color w:val="333333"/>
          <w:sz w:val="28"/>
          <w:szCs w:val="28"/>
        </w:rPr>
      </w:pPr>
      <w:r w:rsidRPr="008302B0">
        <w:rPr>
          <w:rFonts w:asciiTheme="minorHAnsi" w:hAnsiTheme="minorHAnsi" w:cs="Arial"/>
          <w:color w:val="333333"/>
          <w:sz w:val="28"/>
          <w:szCs w:val="28"/>
        </w:rPr>
        <w:t xml:space="preserve"> </w:t>
      </w:r>
    </w:p>
    <w:p w14:paraId="633D69E6" w14:textId="77777777" w:rsidR="009D26D0" w:rsidRPr="008302B0" w:rsidRDefault="009D26D0" w:rsidP="008302B0">
      <w:pPr>
        <w:spacing w:line="276" w:lineRule="auto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 w:rsidRPr="008302B0">
        <w:rPr>
          <w:sz w:val="28"/>
          <w:szCs w:val="28"/>
        </w:rPr>
        <w:br w:type="page"/>
      </w:r>
    </w:p>
    <w:p w14:paraId="1ADAE92F" w14:textId="77777777" w:rsidR="009D26D0" w:rsidRDefault="009D26D0" w:rsidP="008B4790">
      <w:pPr>
        <w:pStyle w:val="Heading1"/>
      </w:pPr>
    </w:p>
    <w:p w14:paraId="23036330" w14:textId="46147BB7" w:rsidR="008B4790" w:rsidRPr="00C952B5" w:rsidRDefault="00000000" w:rsidP="008B4790">
      <w:pPr>
        <w:pStyle w:val="Heading1"/>
        <w:rPr>
          <w:sz w:val="48"/>
          <w:szCs w:val="48"/>
        </w:rPr>
      </w:pPr>
      <w:hyperlink w:anchor="_top" w:history="1">
        <w:bookmarkStart w:id="11" w:name="_Toc183253524"/>
        <w:r w:rsidR="008B4790" w:rsidRPr="00C952B5">
          <w:rPr>
            <w:rStyle w:val="Hyperlink"/>
            <w:sz w:val="48"/>
            <w:szCs w:val="48"/>
            <w:u w:val="none"/>
          </w:rPr>
          <w:t>ANG PANGINOON ANG AKING PASTOL</w:t>
        </w:r>
        <w:bookmarkEnd w:id="11"/>
      </w:hyperlink>
    </w:p>
    <w:p w14:paraId="5400E0B5" w14:textId="77777777" w:rsidR="008B4790" w:rsidRPr="00715316" w:rsidRDefault="008B4790" w:rsidP="008B4790">
      <w:pPr>
        <w:pStyle w:val="HTMLPreformatted"/>
        <w:shd w:val="clear" w:color="auto" w:fill="FFFFFF"/>
        <w:spacing w:line="360" w:lineRule="auto"/>
        <w:rPr>
          <w:rFonts w:asciiTheme="minorHAnsi" w:hAnsiTheme="minorHAnsi"/>
          <w:b/>
          <w:color w:val="333333"/>
          <w:sz w:val="32"/>
          <w:szCs w:val="32"/>
        </w:rPr>
      </w:pPr>
    </w:p>
    <w:p w14:paraId="40B96967" w14:textId="77777777" w:rsidR="008B4790" w:rsidRPr="00526CC6" w:rsidRDefault="008B4790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/>
          <w:color w:val="333333"/>
          <w:sz w:val="36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4"/>
          <w:szCs w:val="22"/>
        </w:rPr>
        <w:t xml:space="preserve">KORO:       </w:t>
      </w:r>
      <w:r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Ang  Panginoon  ang  a king  pastol</w:t>
      </w:r>
    </w:p>
    <w:p w14:paraId="240D729B" w14:textId="7CE4A875" w:rsidR="008B4790" w:rsidRPr="00526CC6" w:rsidRDefault="00526CC6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/>
          <w:color w:val="333333"/>
          <w:sz w:val="36"/>
          <w:szCs w:val="22"/>
        </w:rPr>
      </w:pPr>
      <w:r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            Pinagi </w:t>
      </w:r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gin hawa  akong     lubos.</w:t>
      </w:r>
    </w:p>
    <w:p w14:paraId="32F26426" w14:textId="77777777" w:rsidR="008B4790" w:rsidRPr="00715316" w:rsidRDefault="008B4790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 w:cs="Arial"/>
          <w:color w:val="333333"/>
          <w:sz w:val="24"/>
          <w:szCs w:val="22"/>
        </w:rPr>
      </w:pPr>
    </w:p>
    <w:p w14:paraId="17F8D65B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Handog  niyang  himlaya’y   sariwang   pastulan</w:t>
      </w:r>
    </w:p>
    <w:p w14:paraId="40441EA6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Ang  pahingahan   ko’y   payapang   batisan</w:t>
      </w:r>
    </w:p>
    <w:p w14:paraId="1058ABFC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Hatid   sa   kaluluwa  ay  kaginhawahan</w:t>
      </w:r>
    </w:p>
    <w:p w14:paraId="34CAA8AE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Sa  tumpak  na  landas,  Siya   ang   patnubay.</w:t>
      </w:r>
    </w:p>
    <w:p w14:paraId="5DB5F5A6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</w:p>
    <w:p w14:paraId="289DC45D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Madilim  na   lambak   man  ang  tatahakin  ko</w:t>
      </w:r>
    </w:p>
    <w:p w14:paraId="4782DC35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Wala  akong  sindak,   Siya’y   kasama  ko</w:t>
      </w:r>
    </w:p>
    <w:p w14:paraId="0246AE7B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Ang   hawak   Niyang   tungkod   ang   siyang   gabay   ko</w:t>
      </w:r>
    </w:p>
    <w:p w14:paraId="1075EE94" w14:textId="6B1F9D5E" w:rsidR="0038672E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Tangan   Niyang  pamalo,  sigla’t   tanggulan   ko.</w:t>
      </w:r>
      <w:r w:rsidR="0038672E" w:rsidRPr="00196C4E">
        <w:rPr>
          <w:rFonts w:asciiTheme="majorHAnsi" w:hAnsiTheme="majorHAnsi" w:cs="Arial"/>
          <w:color w:val="333333"/>
          <w:sz w:val="32"/>
          <w:szCs w:val="28"/>
        </w:rPr>
        <w:br w:type="page"/>
      </w:r>
    </w:p>
    <w:p w14:paraId="41D92EEB" w14:textId="77777777" w:rsidR="008869D9" w:rsidRPr="007D712B" w:rsidRDefault="008869D9" w:rsidP="00146C64">
      <w:pPr>
        <w:pStyle w:val="Heading1"/>
      </w:pPr>
    </w:p>
    <w:p w14:paraId="33361FE9" w14:textId="3FCDB72A" w:rsidR="00D348D5" w:rsidRPr="007D712B" w:rsidRDefault="00000000" w:rsidP="00D348D5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AGALOG_SONGS" w:history="1">
        <w:r w:rsidR="00D348D5" w:rsidRPr="007D712B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ANG TANGING ALAY KO</w:t>
        </w:r>
      </w:hyperlink>
    </w:p>
    <w:p w14:paraId="3E72FF2B" w14:textId="77777777" w:rsidR="00D348D5" w:rsidRDefault="00D348D5" w:rsidP="00D348D5">
      <w:pPr>
        <w:spacing w:line="276" w:lineRule="auto"/>
        <w:rPr>
          <w:rFonts w:ascii="Verdana" w:hAnsi="Verdana" w:cstheme="minorHAnsi"/>
          <w:color w:val="000000"/>
          <w:sz w:val="24"/>
          <w:szCs w:val="24"/>
          <w:shd w:val="clear" w:color="auto" w:fill="FFFFFF"/>
        </w:rPr>
      </w:pPr>
    </w:p>
    <w:p w14:paraId="4C0DABCA" w14:textId="77777777" w:rsidR="00D348D5" w:rsidRPr="00E40CA6" w:rsidRDefault="00D348D5" w:rsidP="00D348D5">
      <w:pPr>
        <w:spacing w:line="276" w:lineRule="auto"/>
        <w:rPr>
          <w:rFonts w:ascii="Verdana" w:hAnsi="Verdana" w:cstheme="minorHAnsi"/>
          <w:color w:val="000000"/>
          <w:sz w:val="24"/>
          <w:szCs w:val="24"/>
          <w:shd w:val="clear" w:color="auto" w:fill="FFFFFF"/>
        </w:rPr>
      </w:pPr>
    </w:p>
    <w:p w14:paraId="5CB3E013" w14:textId="77777777" w:rsidR="00D348D5" w:rsidRPr="00D348D5" w:rsidRDefault="00D348D5" w:rsidP="00D348D5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D348D5">
        <w:rPr>
          <w:rFonts w:asciiTheme="majorHAnsi" w:eastAsia="Times New Roman" w:hAnsiTheme="majorHAnsi" w:cs="Courier New"/>
          <w:sz w:val="32"/>
          <w:szCs w:val="32"/>
        </w:rPr>
        <w:t>Salamat sa Iyo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Aking Panginoong Hesus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Ako'y inibig Mo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At inangking lubos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</w:p>
    <w:p w14:paraId="79627A83" w14:textId="7BE95AD6" w:rsidR="00D348D5" w:rsidRPr="00D348D5" w:rsidRDefault="00D348D5" w:rsidP="00D348D5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D348D5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tanging alay ko sa Iyo aking Ama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Ay buong buhay ko puso at kaluluwa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Hindi na makayanang maipagkaloob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Mamahaling hiyas O gintong nilukob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tanging dalangin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O Diyos ay tanggapin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tanging alay ko nawa ay gamitin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Ito lamang Ama wala nang iba pa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Akong hinihiling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</w:p>
    <w:p w14:paraId="5202ED0C" w14:textId="77777777" w:rsidR="00D348D5" w:rsidRPr="00E40CA6" w:rsidRDefault="00D348D5" w:rsidP="00D348D5">
      <w:pPr>
        <w:spacing w:line="276" w:lineRule="auto"/>
        <w:rPr>
          <w:rFonts w:ascii="Verdana" w:hAnsi="Verdana" w:cstheme="minorHAnsi"/>
          <w:sz w:val="24"/>
          <w:szCs w:val="24"/>
        </w:rPr>
      </w:pPr>
      <w:r w:rsidRPr="00D348D5">
        <w:rPr>
          <w:rFonts w:asciiTheme="majorHAnsi" w:eastAsia="Times New Roman" w:hAnsiTheme="majorHAnsi" w:cs="Courier New"/>
          <w:sz w:val="32"/>
          <w:szCs w:val="32"/>
        </w:rPr>
        <w:t>Di ko akalain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Na ako ay bigyang pansin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taong tulad ko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Di dapat mahalin</w:t>
      </w:r>
      <w:r w:rsidRPr="00E40CA6">
        <w:rPr>
          <w:rFonts w:ascii="Verdana" w:hAnsi="Verdana" w:cstheme="minorHAnsi"/>
          <w:color w:val="000000"/>
          <w:sz w:val="24"/>
          <w:szCs w:val="24"/>
        </w:rPr>
        <w:br/>
      </w:r>
    </w:p>
    <w:p w14:paraId="565E9718" w14:textId="77777777" w:rsidR="00D7292D" w:rsidRDefault="00D7292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940E608" w14:textId="56246862" w:rsidR="00331D8C" w:rsidRPr="00EC5EAB" w:rsidRDefault="00000000" w:rsidP="00331D8C">
      <w:pPr>
        <w:pStyle w:val="Heading1"/>
      </w:pPr>
      <w:hyperlink w:anchor="_top" w:history="1">
        <w:bookmarkStart w:id="12" w:name="_Toc183253525"/>
        <w:r w:rsidR="00331D8C" w:rsidRPr="005D7EC3">
          <w:rPr>
            <w:rStyle w:val="Hyperlink"/>
            <w:sz w:val="48"/>
            <w:szCs w:val="40"/>
            <w:u w:val="none"/>
          </w:rPr>
          <w:t>AWIT NG PAGHAHANGAD</w:t>
        </w:r>
      </w:hyperlink>
      <w:r w:rsidR="00331D8C">
        <w:t xml:space="preserve"> (Bukas Palad)</w:t>
      </w:r>
      <w:bookmarkEnd w:id="12"/>
      <w:r w:rsidR="00331D8C">
        <w:t xml:space="preserve"> </w:t>
      </w:r>
      <w:r w:rsidR="00331D8C">
        <w:br/>
      </w:r>
    </w:p>
    <w:p w14:paraId="39C58D56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O Diyos Ikaw ang laging hanap, </w:t>
      </w:r>
    </w:p>
    <w:p w14:paraId="6ACBF13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Loob ko'y ikaw ang tanging hangad </w:t>
      </w:r>
    </w:p>
    <w:p w14:paraId="2CF17DB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Nauuhaw akong parang tigang na lupa, </w:t>
      </w:r>
    </w:p>
    <w:p w14:paraId="4770618B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tubig ng 'Yong pag- aaruga. </w:t>
      </w:r>
    </w:p>
    <w:p w14:paraId="3D5AF4B4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56A63BF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Ika'y pagmamasdan sa dakong banal, </w:t>
      </w:r>
    </w:p>
    <w:p w14:paraId="3D8185BB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Nang Makita ko ang ‘Yong pagkarangal, </w:t>
      </w:r>
    </w:p>
    <w:p w14:paraId="2CF42DA1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Dadalangin akong nakataas aking kamay, </w:t>
      </w:r>
    </w:p>
    <w:p w14:paraId="2E873309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Magagalak na aawit ng papuring iaalay. </w:t>
      </w:r>
    </w:p>
    <w:p w14:paraId="13BDA6EE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DB9B6F3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Gunita ko'y Ikaw habang nahihimlay </w:t>
      </w:r>
    </w:p>
    <w:p w14:paraId="08AC74DA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Pagkat ang tulong MO sa tuwina'y taglay, </w:t>
      </w:r>
    </w:p>
    <w:p w14:paraId="5B0B8A50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lilim ng lyong mga pakpak </w:t>
      </w:r>
    </w:p>
    <w:p w14:paraId="64C604F7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akong buong galak. </w:t>
      </w:r>
    </w:p>
    <w:p w14:paraId="1BB952C5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FA91DA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Aking kaluluwa'y kumakapit sa'Yo, </w:t>
      </w:r>
    </w:p>
    <w:p w14:paraId="05E300C3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Kaligtasa'y T'yak kong hawak mo ako </w:t>
      </w:r>
    </w:p>
    <w:p w14:paraId="70A0E6B1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Magdiriwang ang langit ang Dyos S'yang dahilan. </w:t>
      </w:r>
    </w:p>
    <w:p w14:paraId="67BF1ACC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Ang sa Iyo ay nangakong galak yaong makakamtan. </w:t>
      </w:r>
    </w:p>
    <w:p w14:paraId="2973DFC0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5D5B81D8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Gunita ko'y Ikaw habang nahihimlay </w:t>
      </w:r>
    </w:p>
    <w:p w14:paraId="1A91250C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Pagkat ang tulong MO sa tuwina'y taglay, </w:t>
      </w:r>
    </w:p>
    <w:p w14:paraId="4D46EE36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lilim ng lyong mga pakpak </w:t>
      </w:r>
    </w:p>
    <w:p w14:paraId="352D77F1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C5F28BA" w14:textId="224A7663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</w:t>
      </w:r>
      <w:r w:rsidR="001636DA">
        <w:rPr>
          <w:rFonts w:asciiTheme="majorHAnsi" w:hAnsiTheme="majorHAnsi"/>
          <w:sz w:val="32"/>
          <w:szCs w:val="32"/>
        </w:rPr>
        <w:t>(2x)</w:t>
      </w:r>
    </w:p>
    <w:p w14:paraId="59AA28AF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FE7957E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AKONG... </w:t>
      </w:r>
    </w:p>
    <w:p w14:paraId="225EED66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EC627D0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>BUONG GALAK.......</w:t>
      </w:r>
    </w:p>
    <w:p w14:paraId="02EF168E" w14:textId="77777777" w:rsidR="00331D8C" w:rsidRDefault="00331D8C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13B19EFC" w14:textId="67E95895" w:rsidR="004F13B7" w:rsidRPr="002E1F88" w:rsidRDefault="00000000" w:rsidP="00D432C5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3" w:name="_Toc183253526"/>
        <w:r w:rsidR="004F13B7" w:rsidRPr="002E1F88">
          <w:rPr>
            <w:rStyle w:val="Hyperlink"/>
            <w:sz w:val="48"/>
            <w:szCs w:val="40"/>
            <w:u w:val="none"/>
          </w:rPr>
          <w:t>AWIT SA BANAL NA SANTATLO</w:t>
        </w:r>
        <w:bookmarkEnd w:id="13"/>
      </w:hyperlink>
    </w:p>
    <w:p w14:paraId="202CF441" w14:textId="77777777" w:rsidR="004F13B7" w:rsidRPr="00D6099D" w:rsidRDefault="004F13B7" w:rsidP="004F13B7">
      <w:pPr>
        <w:rPr>
          <w:rFonts w:ascii="Verdana" w:hAnsi="Verdana"/>
          <w:b/>
          <w:bCs/>
          <w:sz w:val="28"/>
          <w:szCs w:val="28"/>
        </w:rPr>
      </w:pPr>
    </w:p>
    <w:p w14:paraId="77A318C2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46F9BEB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Sa’yo Ama sa langit</w:t>
      </w:r>
    </w:p>
    <w:p w14:paraId="76155BA6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Papuri ang awit</w:t>
      </w:r>
    </w:p>
    <w:p w14:paraId="2C69D6DB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Ang awa Mo’t pag-ibig</w:t>
      </w:r>
    </w:p>
    <w:p w14:paraId="73646A98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amin ihatid</w:t>
      </w:r>
    </w:p>
    <w:p w14:paraId="6E5A3DA8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16FC3A5D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557BDA7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Pagsamba ay ilagak</w:t>
      </w:r>
    </w:p>
    <w:p w14:paraId="72138E86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banal na Santatlo</w:t>
      </w:r>
    </w:p>
    <w:p w14:paraId="734FA93B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Diyos Ama, Diyos Anak</w:t>
      </w:r>
    </w:p>
    <w:p w14:paraId="521C34B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At sa Diyos ng Pagliyag</w:t>
      </w:r>
    </w:p>
    <w:p w14:paraId="1F1E58AC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6A3C8750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F1FF72F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Hesus, anak na tangi</w:t>
      </w:r>
    </w:p>
    <w:p w14:paraId="785A87DC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Kristo aming hari</w:t>
      </w:r>
    </w:p>
    <w:p w14:paraId="441AEF3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Sala ng bawat lahi</w:t>
      </w:r>
    </w:p>
    <w:p w14:paraId="585716C5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Di Ka naduhagi.  KORO</w:t>
      </w:r>
    </w:p>
    <w:p w14:paraId="201179F5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59805F2E" w14:textId="77777777" w:rsidR="004F13B7" w:rsidRPr="002E1F88" w:rsidRDefault="004F13B7" w:rsidP="004F13B7">
      <w:pPr>
        <w:rPr>
          <w:rFonts w:asciiTheme="majorHAnsi" w:eastAsia="Times New Roman" w:hAnsiTheme="majorHAnsi" w:cs="Courier New"/>
          <w:b/>
          <w:bCs/>
          <w:cap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III</w:t>
      </w:r>
    </w:p>
    <w:p w14:paraId="2CD043E0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Hibik naming saklolo</w:t>
      </w:r>
    </w:p>
    <w:p w14:paraId="4CC8ABE3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Espiritu Santo</w:t>
      </w:r>
    </w:p>
    <w:p w14:paraId="4976F03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Anak Sa’yo’y nagsugo</w:t>
      </w:r>
    </w:p>
    <w:p w14:paraId="72E961A3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ami’y nagturo.  KORO</w:t>
      </w:r>
    </w:p>
    <w:p w14:paraId="617FEECB" w14:textId="77777777" w:rsidR="001044F9" w:rsidRDefault="001044F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66D7672" w14:textId="77777777" w:rsidR="0070576D" w:rsidRDefault="0070576D" w:rsidP="0038672E">
      <w:pPr>
        <w:pStyle w:val="Heading1"/>
        <w:sectPr w:rsidR="0070576D" w:rsidSect="0070576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B74C6EF" w14:textId="1FE18876" w:rsidR="009B0CBD" w:rsidRPr="00D945C4" w:rsidRDefault="00000000" w:rsidP="00D945C4">
      <w:pPr>
        <w:pStyle w:val="Heading1"/>
        <w:rPr>
          <w:sz w:val="36"/>
          <w:szCs w:val="36"/>
        </w:rPr>
      </w:pPr>
      <w:hyperlink w:anchor="_top" w:history="1">
        <w:bookmarkStart w:id="14" w:name="_Toc183253527"/>
        <w:r w:rsidR="009B0CBD" w:rsidRPr="00D945C4">
          <w:rPr>
            <w:rStyle w:val="Hyperlink"/>
            <w:sz w:val="52"/>
            <w:szCs w:val="44"/>
            <w:u w:val="none"/>
          </w:rPr>
          <w:t>AWIT SA INA NG SANTO ROSARYO</w:t>
        </w:r>
        <w:bookmarkEnd w:id="14"/>
      </w:hyperlink>
      <w:r w:rsidR="009B0CBD" w:rsidRPr="00D945C4">
        <w:rPr>
          <w:sz w:val="36"/>
          <w:szCs w:val="36"/>
        </w:rPr>
        <w:t xml:space="preserve"> </w:t>
      </w:r>
    </w:p>
    <w:p w14:paraId="7D97F0AF" w14:textId="77777777" w:rsidR="009B0CBD" w:rsidRDefault="009B0CBD" w:rsidP="009B0CBD"/>
    <w:p w14:paraId="0E8F6B58" w14:textId="77777777" w:rsidR="0076575C" w:rsidRDefault="0076575C" w:rsidP="009B0CBD">
      <w:pPr>
        <w:rPr>
          <w:rFonts w:asciiTheme="majorHAnsi" w:eastAsia="Times New Roman" w:hAnsiTheme="majorHAnsi" w:cs="Courier New"/>
          <w:sz w:val="24"/>
          <w:szCs w:val="20"/>
        </w:rPr>
      </w:pPr>
    </w:p>
    <w:p w14:paraId="6ADF8B83" w14:textId="0F56D597" w:rsidR="003D2AF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>VERSE 1</w:t>
      </w:r>
      <w:r w:rsidR="00934600"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 xml:space="preserve"> (solo)</w:t>
      </w:r>
    </w:p>
    <w:p w14:paraId="1A00881B" w14:textId="448CDBF8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Minsan ang buhay ay isang awit ng galak</w:t>
      </w:r>
    </w:p>
    <w:p w14:paraId="71AB5F3E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mayroong liwanag na tatanglaw saʼting pagyapak </w:t>
      </w:r>
    </w:p>
    <w:p w14:paraId="21724003" w14:textId="2238A1FE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Minsan ang buhay ay isang awit ng luha</w:t>
      </w:r>
    </w:p>
    <w:p w14:paraId="370E8284" w14:textId="77777777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At siyang papawi nito ay ang pag-asa ng umaga</w:t>
      </w:r>
    </w:p>
    <w:p w14:paraId="654A7D32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0DD27358" w14:textId="34FFC0A5" w:rsidR="0076575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>VERSE 2</w:t>
      </w:r>
      <w:r w:rsidR="00976B9B"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 xml:space="preserve"> (solo)</w:t>
      </w:r>
    </w:p>
    <w:p w14:paraId="442E3C85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kahit anong tindi ng unos at kahit anong tindi ng dilim </w:t>
      </w:r>
    </w:p>
    <w:p w14:paraId="42899119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May isang inang nagmamatyag, nagmamahal sa'tin </w:t>
      </w:r>
    </w:p>
    <w:p w14:paraId="6632E53F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Awit niya'y pag-ibig ng Diyos, tawag niya'y magbalik-loob </w:t>
      </w:r>
    </w:p>
    <w:p w14:paraId="42B1CA1C" w14:textId="329055A8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Turo niya'y buhay na ang Diyos lamang sa ati'y nagkaloob</w:t>
      </w:r>
    </w:p>
    <w:p w14:paraId="6FBCC3CA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1DF614B5" w14:textId="03CFFA13" w:rsidR="0076575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>CHORUS 1</w:t>
      </w:r>
      <w:r w:rsidR="00FE47DE"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 xml:space="preserve"> (all)</w:t>
      </w:r>
    </w:p>
    <w:p w14:paraId="7690E2EA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O Inang mahal narito kami awit awit ang Ave Maria </w:t>
      </w:r>
    </w:p>
    <w:p w14:paraId="487C0182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dalangin ng bawat pamilya'y kapayapaa't pagkakaisa </w:t>
      </w:r>
    </w:p>
    <w:p w14:paraId="77272C1D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Ang rosaryo mong hawak namin at awit awit ang Ave Maria </w:t>
      </w:r>
    </w:p>
    <w:p w14:paraId="4E14A73E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Puspos ka ng diwang banal dinggin ang aming payak na dasal </w:t>
      </w:r>
    </w:p>
    <w:p w14:paraId="39A36AF1" w14:textId="34D442D5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Ihatid mo kami sa langit ng Amang mapagmahal</w:t>
      </w:r>
    </w:p>
    <w:p w14:paraId="600EAAD4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0EA14ADC" w14:textId="059CBAC2" w:rsidR="0076575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>CHORUS 2</w:t>
      </w:r>
      <w:r w:rsidR="002161A5"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 xml:space="preserve"> (all)</w:t>
      </w:r>
    </w:p>
    <w:p w14:paraId="66715AE3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O Inang mahal narito kami awit awit ang Ave Maria </w:t>
      </w:r>
    </w:p>
    <w:p w14:paraId="4D4A6010" w14:textId="20192F92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Sa anak mong si </w:t>
      </w:r>
      <w:r w:rsidR="000A3BF3">
        <w:rPr>
          <w:rFonts w:asciiTheme="majorHAnsi" w:eastAsia="Times New Roman" w:hAnsiTheme="majorHAnsi" w:cs="Courier New"/>
          <w:sz w:val="32"/>
          <w:szCs w:val="32"/>
        </w:rPr>
        <w:t>H</w:t>
      </w:r>
      <w:r w:rsidRPr="003422F9">
        <w:rPr>
          <w:rFonts w:asciiTheme="majorHAnsi" w:eastAsia="Times New Roman" w:hAnsiTheme="majorHAnsi" w:cs="Courier New"/>
          <w:sz w:val="32"/>
          <w:szCs w:val="32"/>
        </w:rPr>
        <w:t>esus buhay namin ay iaalay</w:t>
      </w:r>
    </w:p>
    <w:p w14:paraId="36B278EB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Ang rosaryo mong hawak namin at awit awit ang Ave Maria </w:t>
      </w:r>
    </w:p>
    <w:p w14:paraId="5BA3C475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Puspos ka ng diwang banal dinggin ang aming payak na dasal </w:t>
      </w:r>
    </w:p>
    <w:p w14:paraId="7FF57AC6" w14:textId="77D5AEE7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Ihatid mo kami sa langit ng Amang mapagmahal</w:t>
      </w:r>
      <w:r w:rsidRPr="003422F9">
        <w:rPr>
          <w:rFonts w:asciiTheme="majorHAnsi" w:eastAsia="Times New Roman" w:hAnsiTheme="majorHAnsi" w:cs="Courier New"/>
          <w:sz w:val="32"/>
          <w:szCs w:val="32"/>
        </w:rPr>
        <w:br w:type="page"/>
      </w:r>
    </w:p>
    <w:p w14:paraId="66BDB274" w14:textId="4CEECB2E" w:rsidR="0038672E" w:rsidRPr="004B7AE0" w:rsidRDefault="00000000" w:rsidP="0038672E">
      <w:pPr>
        <w:pStyle w:val="Heading1"/>
      </w:pPr>
      <w:hyperlink w:anchor="_top" w:history="1">
        <w:bookmarkStart w:id="15" w:name="_Toc183253528"/>
        <w:r w:rsidR="0038672E" w:rsidRPr="004149EB">
          <w:rPr>
            <w:rStyle w:val="Hyperlink"/>
            <w:sz w:val="44"/>
            <w:szCs w:val="36"/>
            <w:u w:val="none"/>
          </w:rPr>
          <w:t>AWIT SA PAG-AALAY NG BULAKLAK</w:t>
        </w:r>
      </w:hyperlink>
      <w:r w:rsidR="0038672E" w:rsidRPr="004149EB">
        <w:rPr>
          <w:sz w:val="44"/>
          <w:szCs w:val="36"/>
        </w:rPr>
        <w:t xml:space="preserve"> </w:t>
      </w:r>
      <w:r w:rsidR="0038672E" w:rsidRPr="0038672E">
        <w:rPr>
          <w:sz w:val="40"/>
        </w:rPr>
        <w:t xml:space="preserve">- </w:t>
      </w:r>
      <w:r w:rsidR="0038672E" w:rsidRPr="0038672E">
        <w:t>TUHOG NA BULAKLAK</w:t>
      </w:r>
      <w:bookmarkEnd w:id="15"/>
      <w:r w:rsidR="0038672E" w:rsidRPr="004B7AE0">
        <w:t xml:space="preserve"> </w:t>
      </w:r>
    </w:p>
    <w:p w14:paraId="1673FB30" w14:textId="77777777" w:rsidR="0038672E" w:rsidRDefault="0038672E" w:rsidP="0038672E">
      <w:pPr>
        <w:pStyle w:val="HTMLPreformatted"/>
        <w:rPr>
          <w:rFonts w:asciiTheme="majorHAnsi" w:hAnsiTheme="majorHAnsi"/>
          <w:sz w:val="24"/>
        </w:rPr>
      </w:pPr>
    </w:p>
    <w:p w14:paraId="15179156" w14:textId="77777777" w:rsidR="003719F5" w:rsidRDefault="003719F5" w:rsidP="0038672E">
      <w:pPr>
        <w:pStyle w:val="HTMLPreformatted"/>
        <w:rPr>
          <w:rFonts w:asciiTheme="majorHAnsi" w:hAnsiTheme="majorHAnsi"/>
          <w:sz w:val="24"/>
        </w:rPr>
        <w:sectPr w:rsidR="003719F5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7A781B41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1) Matamis na birheng pinaghahahandugan </w:t>
      </w:r>
    </w:p>
    <w:p w14:paraId="6CBA7D01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Kami'y nangangako na sa'yo'y mag-alay </w:t>
      </w:r>
    </w:p>
    <w:p w14:paraId="495A7AE3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>Ng isang girlanda bawat isang araw</w:t>
      </w:r>
    </w:p>
    <w:p w14:paraId="2F29231E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At ang magdudulot yaring murang kamay. </w:t>
      </w:r>
    </w:p>
    <w:p w14:paraId="583508C5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</w:p>
    <w:p w14:paraId="059E435D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Ant: Tuhog na bulaklak sadyang salit salit </w:t>
      </w:r>
      <w:r w:rsidRPr="003719F5">
        <w:rPr>
          <w:rFonts w:asciiTheme="majorHAnsi" w:hAnsiTheme="majorHAnsi"/>
          <w:sz w:val="24"/>
        </w:rPr>
        <w:br/>
        <w:t xml:space="preserve">Sa mahal mong noo'y aming ikakapit </w:t>
      </w:r>
      <w:r w:rsidRPr="003719F5">
        <w:rPr>
          <w:rFonts w:asciiTheme="majorHAnsi" w:hAnsiTheme="majorHAnsi"/>
          <w:sz w:val="24"/>
        </w:rPr>
        <w:br/>
        <w:t xml:space="preserve">Lubos ang pag-asa sa iyo'y pananalig </w:t>
      </w:r>
      <w:r w:rsidRPr="003719F5">
        <w:rPr>
          <w:rFonts w:asciiTheme="majorHAnsi" w:hAnsiTheme="majorHAnsi"/>
          <w:sz w:val="24"/>
        </w:rPr>
        <w:br/>
        <w:t xml:space="preserve">Na tatanggapin mong handog ng pag-i—big </w:t>
      </w:r>
      <w:r w:rsidRPr="003719F5">
        <w:rPr>
          <w:rFonts w:asciiTheme="majorHAnsi" w:hAnsiTheme="majorHAnsi"/>
          <w:sz w:val="24"/>
        </w:rPr>
        <w:br/>
      </w:r>
    </w:p>
    <w:p w14:paraId="238AF970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2) Halina at tayo'y mag uunahang lahat </w:t>
      </w:r>
      <w:r w:rsidRPr="003719F5">
        <w:rPr>
          <w:rFonts w:asciiTheme="majorHAnsi" w:hAnsiTheme="majorHAnsi"/>
          <w:sz w:val="24"/>
        </w:rPr>
        <w:br/>
        <w:t xml:space="preserve">Nang taglay ng lalong masamyong bulaklak </w:t>
      </w:r>
      <w:r w:rsidRPr="003719F5">
        <w:rPr>
          <w:rFonts w:asciiTheme="majorHAnsi" w:hAnsiTheme="majorHAnsi"/>
          <w:sz w:val="24"/>
        </w:rPr>
        <w:br/>
        <w:t xml:space="preserve">At sa kay Maria'y nag-kusa nang humarap </w:t>
      </w:r>
      <w:r w:rsidRPr="003719F5">
        <w:rPr>
          <w:rFonts w:asciiTheme="majorHAnsi" w:hAnsiTheme="majorHAnsi"/>
          <w:sz w:val="24"/>
        </w:rPr>
        <w:br/>
        <w:t xml:space="preserve">Pagka't ina naamin, lubos ang paglingap (Ant) </w:t>
      </w:r>
      <w:r w:rsidRPr="003719F5">
        <w:rPr>
          <w:rFonts w:asciiTheme="majorHAnsi" w:hAnsiTheme="majorHAnsi"/>
          <w:sz w:val="24"/>
        </w:rPr>
        <w:br/>
      </w:r>
    </w:p>
    <w:p w14:paraId="25900F70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3) Ngayo’y nasa iyong mahaal na harapan </w:t>
      </w:r>
      <w:r w:rsidRPr="003719F5">
        <w:rPr>
          <w:rFonts w:asciiTheme="majorHAnsi" w:hAnsiTheme="majorHAnsi"/>
          <w:sz w:val="24"/>
        </w:rPr>
        <w:br/>
        <w:t xml:space="preserve">Nagpapatirapa sa iyong paanan </w:t>
      </w:r>
      <w:r w:rsidRPr="003719F5">
        <w:rPr>
          <w:rFonts w:asciiTheme="majorHAnsi" w:hAnsiTheme="majorHAnsi"/>
          <w:sz w:val="24"/>
        </w:rPr>
        <w:br/>
        <w:t xml:space="preserve">O dalagang tanging lubos kalinihisan </w:t>
      </w:r>
      <w:r w:rsidRPr="003719F5">
        <w:rPr>
          <w:rFonts w:asciiTheme="majorHAnsi" w:hAnsiTheme="majorHAnsi"/>
          <w:sz w:val="24"/>
        </w:rPr>
        <w:br/>
        <w:t xml:space="preserve">Hiwaga ng gaandang tumalo sa buwan </w:t>
      </w:r>
      <w:r w:rsidRPr="003719F5">
        <w:rPr>
          <w:rFonts w:asciiTheme="majorHAnsi" w:hAnsiTheme="majorHAnsi"/>
          <w:sz w:val="24"/>
        </w:rPr>
        <w:br/>
      </w:r>
    </w:p>
    <w:p w14:paraId="22ACF5AF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4) Kung minamarapat yaring aming alay </w:t>
      </w:r>
      <w:r w:rsidRPr="003719F5">
        <w:rPr>
          <w:rFonts w:asciiTheme="majorHAnsi" w:hAnsiTheme="majorHAnsi"/>
          <w:sz w:val="24"/>
        </w:rPr>
        <w:br/>
        <w:t xml:space="preserve">Hiling namin ngayo'y bigyan katuparan </w:t>
      </w:r>
      <w:r w:rsidRPr="003719F5">
        <w:rPr>
          <w:rFonts w:asciiTheme="majorHAnsi" w:hAnsiTheme="majorHAnsi"/>
          <w:sz w:val="24"/>
        </w:rPr>
        <w:br/>
        <w:t xml:space="preserve">Kami'y inang reyna ay pagkalooban </w:t>
      </w:r>
      <w:r w:rsidRPr="003719F5">
        <w:rPr>
          <w:rFonts w:asciiTheme="majorHAnsi" w:hAnsiTheme="majorHAnsi"/>
          <w:sz w:val="24"/>
        </w:rPr>
        <w:br/>
        <w:t xml:space="preserve">Ang ligaya'y makamtan sa sariling bayan (Ant) </w:t>
      </w:r>
      <w:r w:rsidRPr="003719F5">
        <w:rPr>
          <w:rFonts w:asciiTheme="majorHAnsi" w:hAnsiTheme="majorHAnsi"/>
          <w:sz w:val="24"/>
        </w:rPr>
        <w:br/>
      </w:r>
    </w:p>
    <w:p w14:paraId="605A04AD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5) Gayon ding kasanib nang taos at puspos </w:t>
      </w:r>
      <w:r w:rsidRPr="003719F5">
        <w:rPr>
          <w:rFonts w:asciiTheme="majorHAnsi" w:hAnsiTheme="majorHAnsi"/>
          <w:sz w:val="24"/>
        </w:rPr>
        <w:br/>
        <w:t xml:space="preserve">Ang lalong ibig mong sa iyo'y ihandog </w:t>
      </w:r>
      <w:r w:rsidRPr="003719F5">
        <w:rPr>
          <w:rFonts w:asciiTheme="majorHAnsi" w:hAnsiTheme="majorHAnsi"/>
          <w:sz w:val="24"/>
        </w:rPr>
        <w:br/>
        <w:t xml:space="preserve">Nagpapakababang puso nami't loob </w:t>
      </w:r>
      <w:r w:rsidRPr="003719F5">
        <w:rPr>
          <w:rFonts w:asciiTheme="majorHAnsi" w:hAnsiTheme="majorHAnsi"/>
          <w:sz w:val="24"/>
        </w:rPr>
        <w:br/>
        <w:t xml:space="preserve">Tulad ng sa iyo, alipin ng Diyos </w:t>
      </w:r>
      <w:r w:rsidRPr="003719F5">
        <w:rPr>
          <w:rFonts w:asciiTheme="majorHAnsi" w:hAnsiTheme="majorHAnsi"/>
          <w:sz w:val="24"/>
        </w:rPr>
        <w:br/>
      </w:r>
    </w:p>
    <w:p w14:paraId="78725356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6) Kahit sumandali waag mong lisanin </w:t>
      </w:r>
      <w:r w:rsidRPr="003719F5">
        <w:rPr>
          <w:rFonts w:asciiTheme="majorHAnsi" w:hAnsiTheme="majorHAnsi"/>
          <w:sz w:val="24"/>
        </w:rPr>
        <w:br/>
        <w:t xml:space="preserve">Mga nagsisikap, anak mo't kupkupin </w:t>
      </w:r>
      <w:r w:rsidRPr="003719F5">
        <w:rPr>
          <w:rFonts w:asciiTheme="majorHAnsi" w:hAnsiTheme="majorHAnsi"/>
          <w:sz w:val="24"/>
        </w:rPr>
        <w:br/>
        <w:t xml:space="preserve">Na sasakyang munti't gipo ang kahambing </w:t>
      </w:r>
      <w:r w:rsidRPr="003719F5">
        <w:rPr>
          <w:rFonts w:asciiTheme="majorHAnsi" w:hAnsiTheme="majorHAnsi"/>
          <w:sz w:val="24"/>
        </w:rPr>
        <w:br/>
        <w:t xml:space="preserve">Kung hiwalayan mo'y lulubog ang tambing </w:t>
      </w:r>
      <w:r w:rsidRPr="003719F5">
        <w:rPr>
          <w:rFonts w:asciiTheme="majorHAnsi" w:hAnsiTheme="majorHAnsi"/>
          <w:sz w:val="24"/>
        </w:rPr>
        <w:br/>
      </w:r>
    </w:p>
    <w:p w14:paraId="54F3F90F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7) Makapangyarihang kamay mo ang si-yang </w:t>
      </w:r>
      <w:r w:rsidRPr="003719F5">
        <w:rPr>
          <w:rFonts w:asciiTheme="majorHAnsi" w:hAnsiTheme="majorHAnsi"/>
          <w:sz w:val="24"/>
        </w:rPr>
        <w:br/>
        <w:t xml:space="preserve">Tumulong sa amin sa kapanganiban </w:t>
      </w:r>
      <w:r w:rsidRPr="003719F5">
        <w:rPr>
          <w:rFonts w:asciiTheme="majorHAnsi" w:hAnsiTheme="majorHAnsi"/>
          <w:sz w:val="24"/>
        </w:rPr>
        <w:br/>
        <w:t xml:space="preserve">At maagmula ngayon at magpakailanman </w:t>
      </w:r>
      <w:r w:rsidRPr="003719F5">
        <w:rPr>
          <w:rFonts w:asciiTheme="majorHAnsi" w:hAnsiTheme="majorHAnsi"/>
          <w:sz w:val="24"/>
        </w:rPr>
        <w:br/>
        <w:t xml:space="preserve">Ika'y makaisa - sa diwa atgrasya (Ant) </w:t>
      </w:r>
    </w:p>
    <w:p w14:paraId="442F473D" w14:textId="77777777" w:rsidR="003719F5" w:rsidRDefault="003719F5" w:rsidP="00D33E54">
      <w:pPr>
        <w:pStyle w:val="HTMLPreformatted"/>
        <w:shd w:val="clear" w:color="auto" w:fill="FFFFFF"/>
        <w:spacing w:line="360" w:lineRule="auto"/>
        <w:sectPr w:rsidR="003719F5" w:rsidSect="003719F5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158C22F7" w14:textId="6D5C7EB6" w:rsidR="009406DF" w:rsidRPr="00715316" w:rsidRDefault="009406DF" w:rsidP="00D33E54">
      <w:pPr>
        <w:pStyle w:val="HTMLPreformatted"/>
        <w:shd w:val="clear" w:color="auto" w:fill="FFFFFF"/>
        <w:spacing w:line="360" w:lineRule="auto"/>
      </w:pPr>
      <w:r w:rsidRPr="00715316">
        <w:br w:type="page"/>
      </w:r>
    </w:p>
    <w:p w14:paraId="6276F9A5" w14:textId="7822F228" w:rsidR="008F63CF" w:rsidRPr="00715316" w:rsidRDefault="00000000" w:rsidP="008F63CF">
      <w:hyperlink w:anchor="_top" w:history="1">
        <w:bookmarkStart w:id="16" w:name="_Toc183253529"/>
        <w:r w:rsidR="008F63CF" w:rsidRPr="00CC45A2">
          <w:rPr>
            <w:rStyle w:val="Heading1Char"/>
            <w:sz w:val="46"/>
            <w:szCs w:val="38"/>
          </w:rPr>
          <w:t>BALANG-ARAW</w:t>
        </w:r>
        <w:bookmarkEnd w:id="16"/>
      </w:hyperlink>
      <w:r w:rsidR="008F63CF" w:rsidRPr="00715316">
        <w:t xml:space="preserve"> by Bukas Palad</w:t>
      </w:r>
    </w:p>
    <w:p w14:paraId="69478E4F" w14:textId="77777777" w:rsidR="007967D0" w:rsidRDefault="007967D0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sz w:val="36"/>
          <w:szCs w:val="28"/>
          <w:lang w:val="en-US" w:eastAsia="en-US"/>
        </w:rPr>
      </w:pPr>
    </w:p>
    <w:p w14:paraId="095420D6" w14:textId="78F1A4AE" w:rsidR="008F63CF" w:rsidRPr="00AB10E3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 araw ang liwanag matatanaw ng bulag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Ang kagandahan ng umaga pagmamasdan sa tuwina</w:t>
      </w:r>
      <w:r w:rsidR="005F4A47"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r w:rsidR="005F4A47" w:rsidRPr="00AB10E3"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  <w:t>(KORO)</w:t>
      </w:r>
    </w:p>
    <w:p w14:paraId="7B7C68D0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 araw mumutawi sa bibig ng mga pipi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Pasasalamat at papuri awit ng luwalhati</w:t>
      </w:r>
    </w:p>
    <w:p w14:paraId="6ECDE0CE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left="600" w:right="600"/>
        <w:rPr>
          <w:rFonts w:asciiTheme="majorHAnsi" w:hAnsiTheme="majorHAnsi" w:cs="Courier New"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b/>
          <w:bCs/>
          <w:sz w:val="36"/>
          <w:szCs w:val="28"/>
          <w:lang w:val="en-US" w:eastAsia="en-US"/>
        </w:rPr>
        <w:t>KORO: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Aleluya, aleluya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Narito na'ng Manunubos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Luwalhatiin ang Diyos!</w:t>
      </w:r>
    </w:p>
    <w:p w14:paraId="6B3638BE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 araw tatakbo ang pilay at ang lumpo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Magsasayaw sa kagalakan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Iindak sa katuwaan </w:t>
      </w:r>
      <w:r w:rsidRPr="007967D0"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  <w:t>(KORO)</w:t>
      </w:r>
    </w:p>
    <w:p w14:paraId="21B0F4B2" w14:textId="77777777" w:rsidR="00624DBD" w:rsidRDefault="00624DBD" w:rsidP="008F63CF">
      <w:pPr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</w:rPr>
        <w:sectPr w:rsidR="00624DBD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A2BBF3F" w14:textId="77777777" w:rsidR="008F63CF" w:rsidRPr="00715316" w:rsidRDefault="008F63CF" w:rsidP="008F63CF">
      <w:pPr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  <w:lang w:val="en-CA" w:eastAsia="en-CA"/>
        </w:rPr>
      </w:pPr>
      <w:r w:rsidRPr="00715316"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</w:rPr>
        <w:br w:type="page"/>
      </w:r>
    </w:p>
    <w:p w14:paraId="1CA802CB" w14:textId="77777777" w:rsidR="00624DBD" w:rsidRDefault="00624D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sectPr w:rsidR="00624DBD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4485F78F" w14:textId="77777777" w:rsidR="008F63CF" w:rsidRPr="00715316" w:rsidRDefault="008F63C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8754872" w14:textId="62F6AD08" w:rsidR="00FF6049" w:rsidRPr="00FF6049" w:rsidRDefault="00000000" w:rsidP="00FF6049">
      <w:pPr>
        <w:pStyle w:val="Heading1"/>
        <w:rPr>
          <w:sz w:val="48"/>
          <w:szCs w:val="48"/>
        </w:rPr>
      </w:pPr>
      <w:hyperlink w:anchor="_top" w:history="1">
        <w:bookmarkStart w:id="17" w:name="_Toc183253530"/>
        <w:r w:rsidR="00FF6049" w:rsidRPr="00FF6049">
          <w:rPr>
            <w:rStyle w:val="Hyperlink"/>
            <w:sz w:val="48"/>
            <w:szCs w:val="48"/>
            <w:u w:val="none"/>
          </w:rPr>
          <w:t>BITUING NATATANGI</w:t>
        </w:r>
        <w:bookmarkEnd w:id="17"/>
      </w:hyperlink>
    </w:p>
    <w:tbl>
      <w:tblPr>
        <w:tblStyle w:val="TableGrid"/>
        <w:tblW w:w="0" w:type="auto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22"/>
        <w:gridCol w:w="1637"/>
        <w:gridCol w:w="1649"/>
        <w:gridCol w:w="1506"/>
        <w:gridCol w:w="1528"/>
        <w:gridCol w:w="1508"/>
      </w:tblGrid>
      <w:tr w:rsidR="00FF6049" w14:paraId="274F521C" w14:textId="77777777" w:rsidTr="00C95F1B">
        <w:tc>
          <w:tcPr>
            <w:tcW w:w="1558" w:type="dxa"/>
          </w:tcPr>
          <w:p w14:paraId="266930BB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7" w:history="1">
              <w:r w:rsidR="00FF6049" w:rsidRPr="00F40E6C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MUSIC SHEET</w:t>
              </w:r>
            </w:hyperlink>
          </w:p>
        </w:tc>
        <w:tc>
          <w:tcPr>
            <w:tcW w:w="1558" w:type="dxa"/>
          </w:tcPr>
          <w:p w14:paraId="2C7F3E51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8" w:history="1">
              <w:r w:rsidR="00FF6049" w:rsidRPr="00BE09AB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SATB Recording</w:t>
              </w:r>
            </w:hyperlink>
          </w:p>
        </w:tc>
        <w:tc>
          <w:tcPr>
            <w:tcW w:w="1558" w:type="dxa"/>
          </w:tcPr>
          <w:p w14:paraId="28866EBC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9" w:history="1">
              <w:r w:rsidR="00FF6049" w:rsidRPr="005415F1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SOPRANO</w:t>
              </w:r>
            </w:hyperlink>
          </w:p>
        </w:tc>
        <w:tc>
          <w:tcPr>
            <w:tcW w:w="1558" w:type="dxa"/>
          </w:tcPr>
          <w:p w14:paraId="4852FCCF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0" w:history="1">
              <w:r w:rsidR="00FF6049" w:rsidRPr="00E54A18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ALTO</w:t>
              </w:r>
            </w:hyperlink>
          </w:p>
        </w:tc>
        <w:tc>
          <w:tcPr>
            <w:tcW w:w="1559" w:type="dxa"/>
          </w:tcPr>
          <w:p w14:paraId="32B97B39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1" w:history="1">
              <w:r w:rsidR="00FF6049" w:rsidRPr="0097758A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TENOR</w:t>
              </w:r>
            </w:hyperlink>
          </w:p>
        </w:tc>
        <w:tc>
          <w:tcPr>
            <w:tcW w:w="1559" w:type="dxa"/>
          </w:tcPr>
          <w:p w14:paraId="10B91460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2" w:history="1">
              <w:r w:rsidR="00FF6049" w:rsidRPr="00AB4056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BASS</w:t>
              </w:r>
            </w:hyperlink>
          </w:p>
        </w:tc>
      </w:tr>
    </w:tbl>
    <w:p w14:paraId="290DCE98" w14:textId="77777777" w:rsidR="00FF6049" w:rsidRDefault="00FF6049" w:rsidP="00FF6049">
      <w:pPr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</w:pPr>
    </w:p>
    <w:p w14:paraId="11BB6F91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1]</w:t>
      </w:r>
    </w:p>
    <w:p w14:paraId="5EB3D90D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Doon sa bayan ng Bethlehem, may isang gabing kay dilim</w:t>
      </w:r>
    </w:p>
    <w:p w14:paraId="349ABD96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 langit sumilay ang isang bituin, liwanag nito’y kay ningning</w:t>
      </w:r>
    </w:p>
    <w:p w14:paraId="2F67F29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Nagbigay ng tanglaw sa bawat nilalang</w:t>
      </w:r>
    </w:p>
    <w:p w14:paraId="41D36A0B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Ang anak ng Diyos ay sumilang</w:t>
      </w:r>
    </w:p>
    <w:p w14:paraId="66980F3F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728DC943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2]</w:t>
      </w:r>
    </w:p>
    <w:p w14:paraId="446F0653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Doon sa bayan ng Bethlehem, may isang talang nagningning</w:t>
      </w:r>
    </w:p>
    <w:p w14:paraId="72528913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Higit sa liwanag ng mga bituin sa langit ay mapapansin</w:t>
      </w:r>
    </w:p>
    <w:p w14:paraId="63617F75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2E639887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[Chorus]</w:t>
      </w:r>
    </w:p>
    <w:p w14:paraId="3DDF3189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O bituing natatangi, sa ‘yong liwanag</w:t>
      </w:r>
    </w:p>
    <w:p w14:paraId="367C1AF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Pagsilang ni Kristo’y iyong inihahayag</w:t>
      </w:r>
    </w:p>
    <w:p w14:paraId="5223CA3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 ang Diyos, purihin ang Diyos!</w:t>
      </w:r>
    </w:p>
    <w:p w14:paraId="4211F201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 pagdating ng manunubos</w:t>
      </w:r>
    </w:p>
    <w:p w14:paraId="457DEF86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0B5AB562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3]</w:t>
      </w:r>
    </w:p>
    <w:p w14:paraId="31ED31F1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Doon sa bayan ng Bethlehem, isang sanggol ang dumating</w:t>
      </w:r>
    </w:p>
    <w:p w14:paraId="73A1AD02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Higit sa liwanag ng mga bituin minsan ay ‘di napapansin</w:t>
      </w:r>
    </w:p>
    <w:p w14:paraId="1C772A5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22A085A8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[Chorus]</w:t>
      </w:r>
    </w:p>
    <w:p w14:paraId="03343209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O bituing natatangi, sa ‘yong liwanag</w:t>
      </w:r>
    </w:p>
    <w:p w14:paraId="047038FF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Pag-asa ng tao'y iyong inihahayag</w:t>
      </w:r>
    </w:p>
    <w:p w14:paraId="60474B2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 ang Diyos, purihin ang Diyos!</w:t>
      </w:r>
    </w:p>
    <w:p w14:paraId="2A1C0B8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 pagdating ni Kristo Hesus!</w:t>
      </w:r>
    </w:p>
    <w:p w14:paraId="10F407B4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3F292760" w14:textId="77777777" w:rsidR="00FF6049" w:rsidRDefault="00FF604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9973E70" w14:textId="3FC9E37E" w:rsidR="009406DF" w:rsidRPr="00A406E8" w:rsidRDefault="00000000" w:rsidP="00BD19B8">
      <w:pPr>
        <w:pStyle w:val="Heading1"/>
        <w:rPr>
          <w:sz w:val="50"/>
          <w:szCs w:val="50"/>
        </w:rPr>
      </w:pPr>
      <w:hyperlink w:anchor="_top" w:history="1">
        <w:bookmarkStart w:id="18" w:name="_Toc183253531"/>
        <w:r w:rsidR="009406DF" w:rsidRPr="00A406E8">
          <w:rPr>
            <w:rStyle w:val="Hyperlink"/>
            <w:sz w:val="50"/>
            <w:szCs w:val="50"/>
            <w:u w:val="none"/>
          </w:rPr>
          <w:t>BAYAN UMAWIT</w:t>
        </w:r>
        <w:bookmarkEnd w:id="18"/>
      </w:hyperlink>
    </w:p>
    <w:p w14:paraId="6A4333C3" w14:textId="77777777" w:rsidR="009406DF" w:rsidRPr="00715316" w:rsidRDefault="009406DF" w:rsidP="009406DF"/>
    <w:p w14:paraId="443069BB" w14:textId="77777777" w:rsid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</w:p>
    <w:p w14:paraId="3C52E6D8" w14:textId="4F672CD9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KORO</w:t>
      </w:r>
    </w:p>
    <w:p w14:paraId="536EB8F8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Bayan, umawit ng papuri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Sapagka't ngayon Ika'y pinili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Iisang bayan, iisang lipi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Iisang Diyos, iisang Hari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Bayan, umawit ng papuri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Bayan, umawit ng papuri</w:t>
      </w:r>
    </w:p>
    <w:p w14:paraId="59BAED64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</w:p>
    <w:p w14:paraId="7331F35C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I</w:t>
      </w:r>
    </w:p>
    <w:p w14:paraId="5E520F0D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Mula sa ilang ay tinawag ng Diyos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Bayang lagalag, inangkin nang lubos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'Pagka't kailanma'y 'di pababayaan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Minamahal N'yang kawan</w:t>
      </w:r>
    </w:p>
    <w:p w14:paraId="0D183EAA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</w:p>
    <w:p w14:paraId="7628CA89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II</w:t>
      </w:r>
    </w:p>
    <w:p w14:paraId="15EECE40" w14:textId="098B2618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Panginoon, ating manliligtas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Sa kagipitan, S'yang tanging lakas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'Pagka't sumpa N'ya'y laging iingatan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 xml:space="preserve">Minamahal N'yang </w:t>
      </w:r>
      <w:r w:rsidR="00E86CDD"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bayan.</w:t>
      </w:r>
    </w:p>
    <w:p w14:paraId="2A59DDF2" w14:textId="77777777" w:rsidR="00221C1C" w:rsidRDefault="00221C1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670A0B0" w14:textId="77777777" w:rsidR="00FC5819" w:rsidRDefault="00FC5819" w:rsidP="009406DF">
      <w:pPr>
        <w:pStyle w:val="Heading1"/>
        <w:rPr>
          <w:sz w:val="38"/>
          <w:szCs w:val="38"/>
        </w:rPr>
      </w:pPr>
    </w:p>
    <w:p w14:paraId="21F63431" w14:textId="269C5CAD" w:rsidR="009406DF" w:rsidRPr="00C04BA1" w:rsidRDefault="00000000" w:rsidP="00B812DA">
      <w:pPr>
        <w:pStyle w:val="Heading1"/>
        <w:rPr>
          <w:sz w:val="40"/>
          <w:szCs w:val="40"/>
        </w:rPr>
      </w:pPr>
      <w:hyperlink w:anchor="_top" w:history="1">
        <w:bookmarkStart w:id="19" w:name="_Toc183253532"/>
        <w:r w:rsidR="009406DF" w:rsidRPr="00C04BA1">
          <w:rPr>
            <w:rStyle w:val="Hyperlink"/>
            <w:sz w:val="48"/>
            <w:szCs w:val="48"/>
            <w:u w:val="none"/>
          </w:rPr>
          <w:t>BUKSAN ANG AMING PUSO</w:t>
        </w:r>
        <w:bookmarkEnd w:id="19"/>
      </w:hyperlink>
    </w:p>
    <w:p w14:paraId="7D3CF62B" w14:textId="77777777" w:rsidR="009406DF" w:rsidRDefault="009406DF" w:rsidP="009406DF">
      <w:pPr>
        <w:rPr>
          <w:rFonts w:ascii="Lucida Sans" w:hAnsi="Lucida Sans"/>
          <w:sz w:val="26"/>
          <w:szCs w:val="26"/>
        </w:rPr>
      </w:pPr>
    </w:p>
    <w:p w14:paraId="19A5E22C" w14:textId="77777777" w:rsidR="001276CE" w:rsidRPr="00715316" w:rsidRDefault="001276CE" w:rsidP="009406DF">
      <w:pPr>
        <w:rPr>
          <w:rFonts w:ascii="Lucida Sans" w:hAnsi="Lucida Sans"/>
          <w:sz w:val="26"/>
          <w:szCs w:val="26"/>
        </w:rPr>
      </w:pPr>
    </w:p>
    <w:p w14:paraId="61D06055" w14:textId="77777777" w:rsidR="00D961FC" w:rsidRPr="00D961FC" w:rsidRDefault="00D961FC" w:rsidP="00D961FC">
      <w:pPr>
        <w:spacing w:line="276" w:lineRule="auto"/>
        <w:rPr>
          <w:rFonts w:asciiTheme="majorHAnsi" w:hAnsiTheme="majorHAnsi"/>
          <w:b/>
          <w:bCs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</w:t>
      </w:r>
    </w:p>
    <w:p w14:paraId="120C919F" w14:textId="77777777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sz w:val="40"/>
          <w:szCs w:val="26"/>
        </w:rPr>
        <w:t>Buksan ang aming puso,</w:t>
      </w:r>
      <w:r w:rsidRPr="00D961FC">
        <w:rPr>
          <w:rFonts w:asciiTheme="majorHAnsi" w:hAnsiTheme="majorHAnsi"/>
          <w:sz w:val="40"/>
          <w:szCs w:val="26"/>
        </w:rPr>
        <w:br/>
        <w:t>turuan mong mag-alab;</w:t>
      </w:r>
      <w:r w:rsidRPr="00D961FC">
        <w:rPr>
          <w:rFonts w:asciiTheme="majorHAnsi" w:hAnsiTheme="majorHAnsi"/>
          <w:sz w:val="40"/>
          <w:szCs w:val="26"/>
        </w:rPr>
        <w:br/>
        <w:t>Sa bawat pagkukuro,</w:t>
      </w:r>
      <w:r w:rsidRPr="00D961FC">
        <w:rPr>
          <w:rFonts w:asciiTheme="majorHAnsi" w:hAnsiTheme="majorHAnsi"/>
          <w:sz w:val="40"/>
          <w:szCs w:val="26"/>
        </w:rPr>
        <w:br/>
        <w:t>lahat ay makayakap.</w:t>
      </w:r>
      <w:r w:rsidRPr="00D961FC">
        <w:rPr>
          <w:rFonts w:asciiTheme="majorHAnsi" w:hAnsiTheme="majorHAnsi"/>
          <w:sz w:val="40"/>
          <w:szCs w:val="26"/>
        </w:rPr>
        <w:br/>
      </w:r>
    </w:p>
    <w:p w14:paraId="073B3417" w14:textId="6F9CEA93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II</w:t>
      </w:r>
      <w:r w:rsidRPr="00D961FC">
        <w:rPr>
          <w:rFonts w:asciiTheme="majorHAnsi" w:hAnsiTheme="majorHAnsi"/>
          <w:b/>
          <w:bCs/>
          <w:sz w:val="40"/>
          <w:szCs w:val="26"/>
        </w:rPr>
        <w:br/>
      </w:r>
      <w:r w:rsidRPr="00D961FC">
        <w:rPr>
          <w:rFonts w:asciiTheme="majorHAnsi" w:hAnsiTheme="majorHAnsi"/>
          <w:sz w:val="40"/>
          <w:szCs w:val="26"/>
        </w:rPr>
        <w:t>Buksan ang aming isip,</w:t>
      </w:r>
      <w:r w:rsidRPr="00D961FC">
        <w:rPr>
          <w:rFonts w:asciiTheme="majorHAnsi" w:hAnsiTheme="majorHAnsi"/>
          <w:sz w:val="40"/>
          <w:szCs w:val="26"/>
        </w:rPr>
        <w:br/>
        <w:t>sikatan ng liwanag.</w:t>
      </w:r>
      <w:r w:rsidRPr="00D961FC">
        <w:rPr>
          <w:rFonts w:asciiTheme="majorHAnsi" w:hAnsiTheme="majorHAnsi"/>
          <w:sz w:val="40"/>
          <w:szCs w:val="26"/>
        </w:rPr>
        <w:br/>
        <w:t>Nang kusang matangkilik,</w:t>
      </w:r>
      <w:r w:rsidRPr="00D961FC">
        <w:rPr>
          <w:rFonts w:asciiTheme="majorHAnsi" w:hAnsiTheme="majorHAnsi"/>
          <w:sz w:val="40"/>
          <w:szCs w:val="26"/>
        </w:rPr>
        <w:br/>
        <w:t>tungkuling mabanaag.</w:t>
      </w:r>
      <w:r w:rsidRPr="00D961FC">
        <w:rPr>
          <w:rFonts w:asciiTheme="majorHAnsi" w:hAnsiTheme="majorHAnsi"/>
          <w:sz w:val="40"/>
          <w:szCs w:val="26"/>
        </w:rPr>
        <w:br/>
      </w:r>
    </w:p>
    <w:p w14:paraId="054A1A18" w14:textId="77777777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III</w:t>
      </w:r>
      <w:r w:rsidRPr="00D961FC">
        <w:rPr>
          <w:rFonts w:asciiTheme="majorHAnsi" w:hAnsiTheme="majorHAnsi"/>
          <w:b/>
          <w:bCs/>
          <w:sz w:val="40"/>
          <w:szCs w:val="26"/>
        </w:rPr>
        <w:br/>
      </w:r>
      <w:r w:rsidRPr="00D961FC">
        <w:rPr>
          <w:rFonts w:asciiTheme="majorHAnsi" w:hAnsiTheme="majorHAnsi"/>
          <w:sz w:val="40"/>
          <w:szCs w:val="26"/>
        </w:rPr>
        <w:t>Buksan ang aming palad,</w:t>
      </w:r>
      <w:r w:rsidRPr="00D961FC">
        <w:rPr>
          <w:rFonts w:asciiTheme="majorHAnsi" w:hAnsiTheme="majorHAnsi"/>
          <w:sz w:val="40"/>
          <w:szCs w:val="26"/>
        </w:rPr>
        <w:br/>
        <w:t>sarili’y maialay;</w:t>
      </w:r>
      <w:r w:rsidRPr="00D961FC">
        <w:rPr>
          <w:rFonts w:asciiTheme="majorHAnsi" w:hAnsiTheme="majorHAnsi"/>
          <w:sz w:val="40"/>
          <w:szCs w:val="26"/>
        </w:rPr>
        <w:br/>
        <w:t>Tulungan mong ihanap,</w:t>
      </w:r>
      <w:r w:rsidRPr="00D961FC">
        <w:rPr>
          <w:rFonts w:asciiTheme="majorHAnsi" w:hAnsiTheme="majorHAnsi"/>
          <w:sz w:val="40"/>
          <w:szCs w:val="26"/>
        </w:rPr>
        <w:br/>
        <w:t>kami ng bagong malay.</w:t>
      </w:r>
    </w:p>
    <w:p w14:paraId="7AB561F7" w14:textId="5BA4F178" w:rsidR="009406DF" w:rsidRPr="001276CE" w:rsidRDefault="009406DF" w:rsidP="009406DF">
      <w:pPr>
        <w:rPr>
          <w:rFonts w:asciiTheme="majorHAnsi" w:hAnsiTheme="majorHAnsi"/>
          <w:sz w:val="40"/>
          <w:szCs w:val="26"/>
        </w:rPr>
      </w:pPr>
    </w:p>
    <w:p w14:paraId="6DBC3DAE" w14:textId="6F386EDD" w:rsidR="001F4504" w:rsidRPr="00715316" w:rsidRDefault="001F4504">
      <w:r w:rsidRPr="00715316">
        <w:br w:type="page"/>
      </w:r>
    </w:p>
    <w:p w14:paraId="71F85AA2" w14:textId="50E9FD92" w:rsidR="00764273" w:rsidRPr="000C07E9" w:rsidRDefault="00000000" w:rsidP="00764273">
      <w:pPr>
        <w:pStyle w:val="Heading1"/>
        <w:rPr>
          <w:sz w:val="48"/>
          <w:szCs w:val="40"/>
        </w:rPr>
      </w:pPr>
      <w:hyperlink w:anchor="_top" w:history="1">
        <w:bookmarkStart w:id="20" w:name="_Toc183253533"/>
        <w:r w:rsidR="00764273" w:rsidRPr="000C07E9">
          <w:rPr>
            <w:rStyle w:val="Hyperlink"/>
            <w:sz w:val="48"/>
            <w:szCs w:val="40"/>
            <w:u w:val="none"/>
          </w:rPr>
          <w:t>DAKILANG AMEN</w:t>
        </w:r>
        <w:bookmarkEnd w:id="20"/>
      </w:hyperlink>
      <w:r w:rsidR="00764273" w:rsidRPr="000C07E9">
        <w:rPr>
          <w:sz w:val="48"/>
          <w:szCs w:val="40"/>
        </w:rPr>
        <w:t xml:space="preserve"> </w:t>
      </w:r>
      <w:r w:rsidR="00764273" w:rsidRPr="000C07E9">
        <w:rPr>
          <w:sz w:val="48"/>
          <w:szCs w:val="40"/>
        </w:rPr>
        <w:br/>
      </w:r>
    </w:p>
    <w:p w14:paraId="5FB9E832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24"/>
          <w:szCs w:val="24"/>
        </w:rPr>
      </w:pPr>
      <w:r w:rsidRPr="00896BF3">
        <w:rPr>
          <w:rFonts w:asciiTheme="majorHAnsi" w:hAnsiTheme="majorHAnsi"/>
          <w:sz w:val="24"/>
          <w:szCs w:val="24"/>
        </w:rPr>
        <w:t xml:space="preserve">(Music by: M.V. Franciso,SJ, Ateneo ; Louie Oca &amp; F. Bautista, Arranger, UST) </w:t>
      </w:r>
      <w:r w:rsidRPr="00896BF3">
        <w:rPr>
          <w:rFonts w:asciiTheme="majorHAnsi" w:hAnsiTheme="majorHAnsi"/>
          <w:sz w:val="24"/>
          <w:szCs w:val="24"/>
        </w:rPr>
        <w:br/>
      </w:r>
    </w:p>
    <w:p w14:paraId="7A0D9D01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</w:p>
    <w:p w14:paraId="774D1D35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  <w:r w:rsidRPr="00896BF3">
        <w:rPr>
          <w:rFonts w:asciiTheme="majorHAnsi" w:hAnsiTheme="majorHAnsi"/>
          <w:sz w:val="72"/>
        </w:rPr>
        <w:t xml:space="preserve">A-men, A-men, A-men, A-men! </w:t>
      </w:r>
      <w:r w:rsidRPr="00896BF3">
        <w:rPr>
          <w:rFonts w:asciiTheme="majorHAnsi" w:hAnsiTheme="majorHAnsi"/>
          <w:sz w:val="72"/>
        </w:rPr>
        <w:br/>
      </w:r>
    </w:p>
    <w:p w14:paraId="64665F2E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  <w:r w:rsidRPr="00896BF3">
        <w:rPr>
          <w:rFonts w:asciiTheme="majorHAnsi" w:hAnsiTheme="majorHAnsi"/>
          <w:sz w:val="72"/>
        </w:rPr>
        <w:t xml:space="preserve">A-men, A-men, A-men, A-men! </w:t>
      </w:r>
    </w:p>
    <w:p w14:paraId="65DD32F2" w14:textId="77777777" w:rsidR="00764273" w:rsidRDefault="007642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7FED13" w14:textId="77777777" w:rsidR="00624DBD" w:rsidRDefault="00624DBD" w:rsidP="001D158F">
      <w:pPr>
        <w:pStyle w:val="Heading1"/>
        <w:rPr>
          <w:sz w:val="40"/>
          <w:szCs w:val="40"/>
        </w:rPr>
        <w:sectPr w:rsidR="00624DBD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2A8B389" w14:textId="6F16E5CD" w:rsidR="001D158F" w:rsidRPr="006C456C" w:rsidRDefault="00000000" w:rsidP="001D158F">
      <w:pPr>
        <w:pStyle w:val="Heading1"/>
        <w:rPr>
          <w:sz w:val="40"/>
        </w:rPr>
      </w:pPr>
      <w:hyperlink w:anchor="_top" w:history="1">
        <w:bookmarkStart w:id="21" w:name="_Toc183253534"/>
        <w:r w:rsidR="001D158F" w:rsidRPr="004B3FA7">
          <w:rPr>
            <w:rStyle w:val="Hyperlink"/>
            <w:sz w:val="48"/>
            <w:szCs w:val="40"/>
            <w:u w:val="none"/>
          </w:rPr>
          <w:t>DAKILANG PAGMAMAHAL</w:t>
        </w:r>
        <w:bookmarkEnd w:id="21"/>
      </w:hyperlink>
      <w:r w:rsidR="001D158F" w:rsidRPr="006C456C">
        <w:rPr>
          <w:sz w:val="40"/>
        </w:rPr>
        <w:t xml:space="preserve"> </w:t>
      </w:r>
      <w:r w:rsidR="001D158F" w:rsidRPr="006C456C">
        <w:rPr>
          <w:sz w:val="40"/>
        </w:rPr>
        <w:br/>
      </w:r>
    </w:p>
    <w:p w14:paraId="14AC8667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</w:pPr>
      <w:r w:rsidRPr="00B36CA3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I</w:t>
      </w:r>
    </w:p>
    <w:p w14:paraId="39ACC85A" w14:textId="27E1E29D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 pagmamahal ng Diyos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Sino ang makahihigit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="00C218BA">
        <w:rPr>
          <w:rFonts w:asciiTheme="majorHAnsi" w:eastAsiaTheme="minorEastAsia" w:hAnsiTheme="majorHAnsi" w:cs="Arial"/>
          <w:sz w:val="30"/>
          <w:szCs w:val="30"/>
          <w:lang w:eastAsia="ja-JP"/>
        </w:rPr>
        <w:t>mayron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ka bang nababatid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Bugtong na anak hindi Niya ipinagkait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Nanaog sa mundo, nagdusa’t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dumanas ng libong sakit</w:t>
      </w:r>
    </w:p>
    <w:p w14:paraId="348F019B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814A8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KORO</w:t>
      </w:r>
      <w:r w:rsidRPr="00B814A8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Ohhh... purihin Ka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Sa dakilang pagmamahal Mo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 xml:space="preserve">Kahit bayaran Ka hindi sapat ito </w:t>
      </w:r>
    </w:p>
    <w:p w14:paraId="6D3D7A23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Upang ibalik ang dugong itinigis </w:t>
      </w:r>
    </w:p>
    <w:p w14:paraId="6A8380F5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Ng iyong anak para sa akin</w:t>
      </w:r>
    </w:p>
    <w:p w14:paraId="51F714BD" w14:textId="60225E9E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II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="00E24B50" w:rsidRP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(ohh)</w:t>
      </w:r>
      <w:r w:rsid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 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Dakilang Diyos kay buti mo</w:t>
      </w:r>
      <w:r w:rsidR="00E24B50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 </w:t>
      </w:r>
      <w:r w:rsidRP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sa isang tulad ko masuwayin sa nais mo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  <w:t>di man pansin laki ng pagmamahal mo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  <w:t>tinangap pa rin ako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</w:r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>pinatawad sa mga kasalanan ko</w:t>
      </w:r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III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="00973BA5" w:rsidRPr="00973BA5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(ohh) 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Salamat O Panginoon dahil sa pag-ibig mo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  <w:t>buhay ko ay nagbago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  <w:t>Tanging Ikaw lamang papupurihan ko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  <w:t>Purihin ang ngalan Mo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973BA5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>O Ama dakila ang pagmamahal Mo</w:t>
      </w:r>
    </w:p>
    <w:p w14:paraId="6F54BDE2" w14:textId="353F7605" w:rsidR="00A035D9" w:rsidRPr="00204A67" w:rsidRDefault="00000000" w:rsidP="00A035D9">
      <w:pPr>
        <w:pStyle w:val="Heading1"/>
        <w:rPr>
          <w:sz w:val="40"/>
        </w:rPr>
      </w:pPr>
      <w:hyperlink w:anchor="_top" w:history="1">
        <w:bookmarkStart w:id="22" w:name="_Toc183253535"/>
        <w:r w:rsidR="00A035D9" w:rsidRPr="006029DF">
          <w:rPr>
            <w:rStyle w:val="Hyperlink"/>
            <w:sz w:val="48"/>
            <w:szCs w:val="40"/>
            <w:u w:val="none"/>
          </w:rPr>
          <w:t>DIYOS AY PAG-IBIG</w:t>
        </w:r>
        <w:bookmarkEnd w:id="22"/>
      </w:hyperlink>
      <w:r w:rsidR="00A035D9" w:rsidRPr="006029DF">
        <w:rPr>
          <w:sz w:val="48"/>
          <w:szCs w:val="40"/>
        </w:rPr>
        <w:t xml:space="preserve"> </w:t>
      </w:r>
      <w:r w:rsidR="00A035D9" w:rsidRPr="00204A67">
        <w:rPr>
          <w:sz w:val="40"/>
        </w:rPr>
        <w:br/>
      </w:r>
    </w:p>
    <w:p w14:paraId="21056E81" w14:textId="77777777" w:rsidR="00A035D9" w:rsidRPr="00741C6B" w:rsidRDefault="00A035D9" w:rsidP="00A035D9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741C6B">
        <w:rPr>
          <w:rFonts w:asciiTheme="majorHAnsi" w:hAnsiTheme="majorHAnsi"/>
          <w:b/>
          <w:bCs/>
          <w:sz w:val="32"/>
          <w:szCs w:val="32"/>
        </w:rPr>
        <w:t>Verse I</w:t>
      </w:r>
    </w:p>
    <w:p w14:paraId="686D17D0" w14:textId="590C5D85" w:rsidR="00A035D9" w:rsidRPr="009A5F90" w:rsidRDefault="003E23AF" w:rsidP="00741C6B">
      <w:pPr>
        <w:shd w:val="clear" w:color="auto" w:fill="FFFFFF"/>
        <w:spacing w:line="276" w:lineRule="auto"/>
        <w:rPr>
          <w:rFonts w:asciiTheme="majorHAnsi" w:hAnsiTheme="majorHAnsi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Pag-ibig ang siyang pumukaw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Sa ating puso at kaluluwa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At siyang nagdulot sa ating buhay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Liwanag sa dilim at pag-asa</w:t>
      </w:r>
      <w:r w:rsidR="00A035D9" w:rsidRPr="009A5F90">
        <w:rPr>
          <w:rFonts w:asciiTheme="majorHAnsi" w:hAnsiTheme="majorHAnsi"/>
          <w:sz w:val="32"/>
          <w:szCs w:val="32"/>
        </w:rPr>
        <w:br/>
      </w:r>
    </w:p>
    <w:p w14:paraId="3C37754F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Verse II</w:t>
      </w:r>
    </w:p>
    <w:p w14:paraId="428C659B" w14:textId="77777777" w:rsidR="00B111A2" w:rsidRPr="00741C6B" w:rsidRDefault="00B111A2" w:rsidP="00B111A2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Pag-ibig ang siyang buklod natin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'Di mapapawi kailan pa man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Sa puso't diwa, tayo'y isa lamang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Kahit na tayo'y magkawalay</w:t>
      </w:r>
    </w:p>
    <w:p w14:paraId="1E11B03E" w14:textId="4A6C8BB0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27A2FE2F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KORO:</w:t>
      </w:r>
    </w:p>
    <w:p w14:paraId="6DE0DA11" w14:textId="77777777" w:rsidR="00072936" w:rsidRPr="00741C6B" w:rsidRDefault="00072936" w:rsidP="00072936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'Pagka't ang Diyos natin, Diyos ng pag-ibig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Magmahalan tayo't magtulungan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At kung tayo'y bigo, ay 'wag limutin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Na may Diyos tayong nagmamahal</w:t>
      </w:r>
    </w:p>
    <w:p w14:paraId="10E388DE" w14:textId="77777777" w:rsidR="00072936" w:rsidRPr="00741C6B" w:rsidRDefault="00072936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5BE0C341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Verse III</w:t>
      </w:r>
    </w:p>
    <w:p w14:paraId="466360E4" w14:textId="77777777" w:rsidR="00741C6B" w:rsidRPr="00741C6B" w:rsidRDefault="00741C6B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Sikapin sa ating pagtulong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Ipamalita sa buong mundo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Pag-ibig ng Diyos na siyang sumakop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Sa bawa't pusong uhaw sa pagsuyo</w:t>
      </w:r>
    </w:p>
    <w:p w14:paraId="58AF8D66" w14:textId="71362CD8" w:rsidR="00A035D9" w:rsidRPr="009A5F90" w:rsidRDefault="00A035D9" w:rsidP="00A035D9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br/>
      </w:r>
    </w:p>
    <w:p w14:paraId="61D05466" w14:textId="77777777" w:rsidR="00A035D9" w:rsidRPr="009A5F90" w:rsidRDefault="00A035D9" w:rsidP="00A035D9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>Ending: Diyos ay Pag-Ibig (2x)</w:t>
      </w:r>
    </w:p>
    <w:p w14:paraId="0CD8AC40" w14:textId="77777777" w:rsidR="00A035D9" w:rsidRDefault="00A035D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D2B5B9D" w14:textId="77777777" w:rsidR="00425568" w:rsidRPr="00715316" w:rsidRDefault="00000000" w:rsidP="00425568">
      <w:pPr>
        <w:rPr>
          <w:rFonts w:asciiTheme="majorHAnsi" w:hAnsiTheme="majorHAnsi"/>
          <w:sz w:val="18"/>
          <w:szCs w:val="18"/>
        </w:rPr>
      </w:pPr>
      <w:hyperlink w:anchor="_top" w:history="1">
        <w:bookmarkStart w:id="23" w:name="_Toc183253536"/>
        <w:r w:rsidR="00425568" w:rsidRPr="008E1E71">
          <w:rPr>
            <w:rStyle w:val="Heading1Char"/>
            <w:sz w:val="40"/>
            <w:szCs w:val="40"/>
          </w:rPr>
          <w:t>GLORIA: PAPURI SA DIYOS</w:t>
        </w:r>
        <w:bookmarkEnd w:id="23"/>
      </w:hyperlink>
      <w:r w:rsidR="00425568" w:rsidRPr="00715316">
        <w:rPr>
          <w:rFonts w:asciiTheme="majorHAnsi" w:hAnsiTheme="majorHAnsi"/>
        </w:rPr>
        <w:t xml:space="preserve"> </w:t>
      </w:r>
      <w:r w:rsidR="00425568" w:rsidRPr="00715316">
        <w:rPr>
          <w:rFonts w:asciiTheme="majorHAnsi" w:hAnsiTheme="majorHAnsi"/>
          <w:sz w:val="18"/>
          <w:szCs w:val="18"/>
        </w:rPr>
        <w:t xml:space="preserve">(M.V. Francisco) (not sung in the Papal Mass ) </w:t>
      </w:r>
    </w:p>
    <w:p w14:paraId="236654FA" w14:textId="77777777" w:rsidR="00425568" w:rsidRPr="00715316" w:rsidRDefault="00425568" w:rsidP="00425568">
      <w:pPr>
        <w:rPr>
          <w:rFonts w:asciiTheme="majorHAnsi" w:hAnsiTheme="majorHAnsi"/>
        </w:rPr>
      </w:pPr>
    </w:p>
    <w:p w14:paraId="27D6C47A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Papu ri,   Papuri  sa Diyos,    Papu ri   sa   Diyos   sa  Ka i  ta  a  san! </w:t>
      </w:r>
    </w:p>
    <w:p w14:paraId="753C44F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Papu ri,  Papu ri  sa  Diyos,    Papu ri  sa  Diyos   sa  Ka ita a   san!</w:t>
      </w:r>
    </w:p>
    <w:p w14:paraId="242FF22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</w:t>
      </w:r>
    </w:p>
    <w:p w14:paraId="5E6ABF2D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At  sa  lupa'y   ka paya paan  </w:t>
      </w:r>
    </w:p>
    <w:p w14:paraId="403513D7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Sa  mga   taong  may   ma bu ting  ka looban</w:t>
      </w:r>
    </w:p>
    <w:p w14:paraId="4F46E78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Pinupuri  Ka  namin,  dina rangal  Ka namin   Sina sam ba  Ka  na  min.</w:t>
      </w:r>
    </w:p>
    <w:p w14:paraId="6E2E4B9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Nilu luwalha ti  Ka  na min   Pinasa salama tan Ka  na  min </w:t>
      </w:r>
    </w:p>
    <w:p w14:paraId="0116B641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Dahil  sa  daki la  Mong   kaluwal hati an      (KORO)</w:t>
      </w:r>
    </w:p>
    <w:p w14:paraId="5F5A795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Pangi noong  Diyos,   Hari ng  langit </w:t>
      </w:r>
    </w:p>
    <w:p w14:paraId="2CEE9C89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Diyos  Amang   makapang yari han    sa    lahat </w:t>
      </w:r>
    </w:p>
    <w:p w14:paraId="58F7F81A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Pangino ong Hesukristo,   bugtong  na anak </w:t>
      </w:r>
    </w:p>
    <w:p w14:paraId="3BF5F07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Pangi no ong Diyos,   Korde ro ng  Diyos     Anak     ng      Ama       (KORO) </w:t>
      </w:r>
    </w:p>
    <w:p w14:paraId="6516B1B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32AD7574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O-o-o-o-o-oh,    O-o-o-o-oh ,    O-o-o-o-o-oh,     O-o-o-o-oh ,</w:t>
      </w:r>
    </w:p>
    <w:p w14:paraId="437FBC2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16621C4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(Solo): I  kaw   na   nag- aa lis   ng mga   kasala nan   ng   san li  bu  tan</w:t>
      </w:r>
    </w:p>
    <w:p w14:paraId="4CE3B02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Ma a  wa   Ka   sa   A  min,      ma a  wa   Ka   sa   a   min.</w:t>
      </w:r>
    </w:p>
    <w:p w14:paraId="55E99245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O-o-o-o-o-oh,   O-o-o-o-oh ,   Ikaw   na  nag –aa  lis  ng   mga   kasala nan    ng   san li  bu  tan.</w:t>
      </w:r>
    </w:p>
    <w:p w14:paraId="7C9D538E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Tanggapin  Mo  ang  aming   kahilingan  Ikaw na  naluluklok   sa  kanan  ng   Ama </w:t>
      </w:r>
    </w:p>
    <w:p w14:paraId="3A9B5D6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Maa wa  Ka  sa   Amin,   maa  wa  Ka   sa   a   min.         (KORO) </w:t>
      </w:r>
    </w:p>
    <w:p w14:paraId="755B2B21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Sapagkat  Ikaw   la mang      ang    banal    Ikaw   lamang   ang    Pangi  noon </w:t>
      </w:r>
    </w:p>
    <w:p w14:paraId="459294B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I kaw    la mang,   O    Hesu   kristo,    ang    ka taas   ta  a  san </w:t>
      </w:r>
    </w:p>
    <w:p w14:paraId="235FF08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Ka sa ma  ng   Espi ritu  San to   Sa   ka  lu  wal ha  ti  an  ng   Diyos   Ama.   Amen.      (KORO) </w:t>
      </w:r>
    </w:p>
    <w:p w14:paraId="329BE9F3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226AE6D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ENDING:        Pa pu ri    sa    Diyos,           sa      Kai     -ta     a-   san!</w:t>
      </w:r>
    </w:p>
    <w:p w14:paraId="7A27B972" w14:textId="77777777" w:rsidR="00425568" w:rsidRPr="00715316" w:rsidRDefault="00425568" w:rsidP="00425568">
      <w:pPr>
        <w:rPr>
          <w:sz w:val="24"/>
        </w:rPr>
      </w:pPr>
      <w:r w:rsidRPr="00715316">
        <w:rPr>
          <w:sz w:val="24"/>
        </w:rPr>
        <w:br w:type="page"/>
      </w:r>
    </w:p>
    <w:p w14:paraId="5159C930" w14:textId="79CEB720" w:rsidR="00476903" w:rsidRPr="00E45144" w:rsidRDefault="00000000" w:rsidP="00476903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52"/>
          <w:szCs w:val="44"/>
          <w:u w:val="none"/>
        </w:rPr>
      </w:pPr>
      <w:hyperlink w:anchor="_top" w:history="1">
        <w:r w:rsidR="00476903" w:rsidRPr="00E45144">
          <w:rPr>
            <w:rStyle w:val="Hyperlink"/>
            <w:rFonts w:asciiTheme="majorHAnsi" w:eastAsiaTheme="majorEastAsia" w:hAnsiTheme="majorHAnsi" w:cstheme="majorBidi"/>
            <w:sz w:val="52"/>
            <w:szCs w:val="44"/>
            <w:u w:val="none"/>
          </w:rPr>
          <w:t>HALINA ESPIRITU SANTO</w:t>
        </w:r>
      </w:hyperlink>
    </w:p>
    <w:p w14:paraId="7C88222E" w14:textId="77777777" w:rsidR="00476903" w:rsidRPr="00476903" w:rsidRDefault="00476903" w:rsidP="00476903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</w:p>
    <w:p w14:paraId="0D94468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b/>
          <w:bCs/>
          <w:sz w:val="40"/>
          <w:szCs w:val="32"/>
        </w:rPr>
      </w:pPr>
      <w:r w:rsidRPr="00476903">
        <w:rPr>
          <w:rFonts w:asciiTheme="majorHAnsi" w:hAnsiTheme="majorHAnsi"/>
          <w:b/>
          <w:bCs/>
          <w:sz w:val="40"/>
          <w:szCs w:val="32"/>
        </w:rPr>
        <w:t>I</w:t>
      </w:r>
    </w:p>
    <w:p w14:paraId="0C639B9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Halina Espiritu Santo, </w:t>
      </w:r>
    </w:p>
    <w:p w14:paraId="6453C55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Kinakailangan kita</w:t>
      </w:r>
    </w:p>
    <w:p w14:paraId="7CC5A4BD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Sigla at lakas ng mahina, </w:t>
      </w:r>
    </w:p>
    <w:p w14:paraId="454DF194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Pag-asa ka naming lahat</w:t>
      </w:r>
    </w:p>
    <w:p w14:paraId="5A398B9D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</w:p>
    <w:p w14:paraId="6CADDF7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b/>
          <w:bCs/>
          <w:sz w:val="40"/>
          <w:szCs w:val="32"/>
        </w:rPr>
      </w:pPr>
      <w:r w:rsidRPr="00476903">
        <w:rPr>
          <w:rFonts w:asciiTheme="majorHAnsi" w:hAnsiTheme="majorHAnsi"/>
          <w:b/>
          <w:bCs/>
          <w:sz w:val="40"/>
          <w:szCs w:val="32"/>
        </w:rPr>
        <w:t>II</w:t>
      </w:r>
    </w:p>
    <w:p w14:paraId="656406B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Halina tulad ng batis </w:t>
      </w:r>
    </w:p>
    <w:p w14:paraId="4961A25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sa aming kaluluwa</w:t>
      </w:r>
    </w:p>
    <w:p w14:paraId="419EE9D5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Taglay ang kapangyarihan, </w:t>
      </w:r>
    </w:p>
    <w:p w14:paraId="087D699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sala ay kalusugan</w:t>
      </w:r>
    </w:p>
    <w:p w14:paraId="4E49B90D" w14:textId="77777777" w:rsidR="00476903" w:rsidRPr="004E3E7C" w:rsidRDefault="00476903" w:rsidP="00476903">
      <w:pPr>
        <w:spacing w:line="360" w:lineRule="auto"/>
        <w:rPr>
          <w:rFonts w:ascii="Verdana" w:hAnsi="Verdana"/>
          <w:sz w:val="28"/>
          <w:szCs w:val="28"/>
        </w:rPr>
      </w:pPr>
    </w:p>
    <w:p w14:paraId="5E4566F3" w14:textId="77777777" w:rsidR="00D46008" w:rsidRPr="00715316" w:rsidRDefault="00D46008" w:rsidP="00BA0C66">
      <w:pPr>
        <w:rPr>
          <w:rFonts w:asciiTheme="majorHAnsi" w:hAnsiTheme="majorHAnsi"/>
          <w:sz w:val="32"/>
          <w:szCs w:val="24"/>
        </w:rPr>
      </w:pPr>
    </w:p>
    <w:p w14:paraId="2E237D2F" w14:textId="77777777" w:rsidR="005D137F" w:rsidRDefault="005D137F">
      <w:pPr>
        <w:rPr>
          <w:rFonts w:asciiTheme="majorHAnsi" w:hAnsiTheme="majorHAnsi"/>
          <w:sz w:val="32"/>
          <w:szCs w:val="24"/>
        </w:rPr>
        <w:sectPr w:rsidR="005D137F" w:rsidSect="00E24B50">
          <w:type w:val="continuous"/>
          <w:pgSz w:w="12240" w:h="15840"/>
          <w:pgMar w:top="709" w:right="1440" w:bottom="1440" w:left="1440" w:header="720" w:footer="720" w:gutter="0"/>
          <w:cols w:space="720"/>
        </w:sectPr>
      </w:pPr>
    </w:p>
    <w:p w14:paraId="47B251BE" w14:textId="77777777" w:rsidR="00D46008" w:rsidRPr="00715316" w:rsidRDefault="00D46008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br w:type="page"/>
      </w:r>
    </w:p>
    <w:p w14:paraId="67FFCE13" w14:textId="77777777" w:rsidR="00F67B1C" w:rsidRPr="00715316" w:rsidRDefault="00F67B1C" w:rsidP="00F67B1C">
      <w:pPr>
        <w:pStyle w:val="Heading1"/>
        <w:sectPr w:rsidR="00F67B1C" w:rsidRPr="00715316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25D769CC" w14:textId="7C99DE98" w:rsidR="009A3CA9" w:rsidRPr="006660DB" w:rsidRDefault="00000000" w:rsidP="00D41AB2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52"/>
          <w:szCs w:val="44"/>
          <w:u w:val="none"/>
        </w:rPr>
      </w:pPr>
      <w:hyperlink w:anchor="_top" w:history="1">
        <w:r w:rsidR="00552DFB" w:rsidRPr="006660DB">
          <w:rPr>
            <w:rStyle w:val="Hyperlink"/>
            <w:rFonts w:asciiTheme="majorHAnsi" w:eastAsiaTheme="majorEastAsia" w:hAnsiTheme="majorHAnsi" w:cstheme="majorBidi"/>
            <w:sz w:val="52"/>
            <w:szCs w:val="44"/>
            <w:u w:val="none"/>
          </w:rPr>
          <w:t>HANDOG NAMIN</w:t>
        </w:r>
      </w:hyperlink>
    </w:p>
    <w:p w14:paraId="54027A78" w14:textId="77777777" w:rsidR="009A3CA9" w:rsidRDefault="009A3CA9" w:rsidP="009A3CA9">
      <w:pPr>
        <w:spacing w:line="360" w:lineRule="auto"/>
        <w:rPr>
          <w:rFonts w:ascii="Verdana" w:eastAsia="Times New Roman" w:hAnsi="Verdana" w:cs="Times New Roman"/>
          <w:sz w:val="24"/>
          <w:szCs w:val="24"/>
          <w:lang w:eastAsia="en-CA"/>
        </w:rPr>
      </w:pPr>
    </w:p>
    <w:p w14:paraId="7E2132BE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5AA4AB7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Handog namin sa Iyo, Ama,</w:t>
      </w:r>
    </w:p>
    <w:p w14:paraId="7A52EB9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ang tinapay at alak na ito</w:t>
      </w:r>
    </w:p>
    <w:p w14:paraId="5A24E741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Handog ng bayang umaasa,</w:t>
      </w:r>
    </w:p>
    <w:p w14:paraId="54C89BED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sumasamba’t nagmamahal sa ‘Yo</w:t>
      </w:r>
    </w:p>
    <w:p w14:paraId="2F12C1D8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DA340C6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AF8ECCE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Nawa’y dalhin ng ‘Yong anghel</w:t>
      </w:r>
    </w:p>
    <w:p w14:paraId="3AA184DC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ang aming panalangin sa ‘Yong dambana</w:t>
      </w:r>
    </w:p>
    <w:p w14:paraId="6172C6A9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Katulad ng halimuyak ng insensong</w:t>
      </w:r>
    </w:p>
    <w:p w14:paraId="0B3C19F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umaakyat sa kalangitan</w:t>
      </w:r>
    </w:p>
    <w:p w14:paraId="1BBCC0AB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333832D8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0E035054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Nawa’y ang aming kaloob</w:t>
      </w:r>
    </w:p>
    <w:p w14:paraId="302D6169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maging si Hesukristong aming Panginoon</w:t>
      </w:r>
    </w:p>
    <w:p w14:paraId="57FECA24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Ang sinumang tumanggap at makisalo</w:t>
      </w:r>
    </w:p>
    <w:p w14:paraId="649DAE7A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ay mabubuhay kailanpaman</w:t>
      </w:r>
    </w:p>
    <w:p w14:paraId="6B2C842C" w14:textId="77777777" w:rsidR="009A3CA9" w:rsidRDefault="009A3CA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FADC3C0" w14:textId="0898DB94" w:rsidR="00303B1D" w:rsidRPr="00DA3F56" w:rsidRDefault="00000000" w:rsidP="00303B1D">
      <w:pPr>
        <w:pStyle w:val="Heading1"/>
      </w:pPr>
      <w:hyperlink w:anchor="_top" w:history="1">
        <w:bookmarkStart w:id="24" w:name="_Toc183253537"/>
        <w:r w:rsidR="00303B1D" w:rsidRPr="00103E63">
          <w:rPr>
            <w:rStyle w:val="Hyperlink"/>
            <w:sz w:val="46"/>
            <w:szCs w:val="38"/>
            <w:u w:val="none"/>
          </w:rPr>
          <w:t>HESUS NA AKING KAPATID</w:t>
        </w:r>
        <w:bookmarkEnd w:id="24"/>
      </w:hyperlink>
      <w:r w:rsidR="00303B1D" w:rsidRPr="00103E63">
        <w:rPr>
          <w:sz w:val="38"/>
          <w:szCs w:val="38"/>
        </w:rPr>
        <w:t xml:space="preserve"> </w:t>
      </w:r>
      <w:r w:rsidR="00303B1D" w:rsidRPr="00DA3F56">
        <w:br/>
      </w:r>
    </w:p>
    <w:p w14:paraId="183B49EF" w14:textId="77777777" w:rsidR="00303B1D" w:rsidRPr="000A7411" w:rsidRDefault="00303B1D" w:rsidP="00303B1D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Koro </w:t>
      </w:r>
    </w:p>
    <w:p w14:paraId="35901D9B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 xml:space="preserve">Tulutan mong aking mata </w:t>
      </w:r>
      <w:r w:rsidRPr="000A7411">
        <w:rPr>
          <w:rFonts w:asciiTheme="majorHAnsi" w:hAnsiTheme="majorHAnsi"/>
          <w:sz w:val="32"/>
          <w:szCs w:val="32"/>
        </w:rPr>
        <w:br/>
        <w:t xml:space="preserve">Mamulat sa katotohanan </w:t>
      </w:r>
      <w:r w:rsidRPr="000A7411">
        <w:rPr>
          <w:rFonts w:asciiTheme="majorHAnsi" w:hAnsiTheme="majorHAnsi"/>
          <w:sz w:val="32"/>
          <w:szCs w:val="32"/>
        </w:rPr>
        <w:br/>
        <w:t xml:space="preserve">Ikaw Poon makikilala </w:t>
      </w:r>
      <w:r w:rsidRPr="000A7411">
        <w:rPr>
          <w:rFonts w:asciiTheme="majorHAnsi" w:hAnsiTheme="majorHAnsi"/>
          <w:sz w:val="32"/>
          <w:szCs w:val="32"/>
        </w:rPr>
        <w:br/>
        <w:t xml:space="preserve">Sa taong mapagkumbaba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74CC9D98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1 </w:t>
      </w:r>
      <w:r w:rsidRPr="000A7411">
        <w:rPr>
          <w:rFonts w:asciiTheme="majorHAnsi" w:hAnsiTheme="majorHAnsi"/>
          <w:b/>
          <w:sz w:val="32"/>
          <w:szCs w:val="32"/>
        </w:rPr>
        <w:br/>
      </w:r>
      <w:r w:rsidRPr="000A7411">
        <w:rPr>
          <w:rFonts w:asciiTheme="majorHAnsi" w:hAnsiTheme="majorHAnsi"/>
          <w:sz w:val="32"/>
          <w:szCs w:val="32"/>
        </w:rPr>
        <w:t xml:space="preserve">Hesus na aking kapatid </w:t>
      </w:r>
      <w:r w:rsidRPr="000A7411">
        <w:rPr>
          <w:rFonts w:asciiTheme="majorHAnsi" w:hAnsiTheme="majorHAnsi"/>
          <w:sz w:val="32"/>
          <w:szCs w:val="32"/>
        </w:rPr>
        <w:br/>
        <w:t xml:space="preserve">Sa lupa nami'y bumalik: </w:t>
      </w:r>
      <w:r w:rsidRPr="000A7411">
        <w:rPr>
          <w:rFonts w:asciiTheme="majorHAnsi" w:hAnsiTheme="majorHAnsi"/>
          <w:sz w:val="32"/>
          <w:szCs w:val="32"/>
        </w:rPr>
        <w:br/>
        <w:t xml:space="preserve">Iyong mukha'y i-bang i-ba. </w:t>
      </w:r>
      <w:r w:rsidRPr="000A7411">
        <w:rPr>
          <w:rFonts w:asciiTheme="majorHAnsi" w:hAnsiTheme="majorHAnsi"/>
          <w:sz w:val="32"/>
          <w:szCs w:val="32"/>
        </w:rPr>
        <w:br/>
        <w:t xml:space="preserve">Hindi kita nakikilala.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68C6CBB3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2 </w:t>
      </w:r>
      <w:r w:rsidRPr="000A7411">
        <w:rPr>
          <w:rFonts w:asciiTheme="majorHAnsi" w:hAnsiTheme="majorHAnsi"/>
          <w:sz w:val="32"/>
          <w:szCs w:val="32"/>
        </w:rPr>
        <w:br/>
        <w:t xml:space="preserve">Hesus na aking kapatid </w:t>
      </w:r>
      <w:r w:rsidRPr="000A7411">
        <w:rPr>
          <w:rFonts w:asciiTheme="majorHAnsi" w:hAnsiTheme="majorHAnsi"/>
          <w:sz w:val="32"/>
          <w:szCs w:val="32"/>
        </w:rPr>
        <w:br/>
        <w:t xml:space="preserve">Putikin man ang I'yong sapin </w:t>
      </w:r>
      <w:r w:rsidRPr="000A7411">
        <w:rPr>
          <w:rFonts w:asciiTheme="majorHAnsi" w:hAnsiTheme="majorHAnsi"/>
          <w:sz w:val="32"/>
          <w:szCs w:val="32"/>
        </w:rPr>
        <w:br/>
        <w:t xml:space="preserve">Punit punit ang iyong damit </w:t>
      </w:r>
      <w:r w:rsidRPr="000A7411">
        <w:rPr>
          <w:rFonts w:asciiTheme="majorHAnsi" w:hAnsiTheme="majorHAnsi"/>
          <w:sz w:val="32"/>
          <w:szCs w:val="32"/>
        </w:rPr>
        <w:br/>
        <w:t xml:space="preserve">Nawa Ikaw'y mapasaakin.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2D81790E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3 </w:t>
      </w:r>
      <w:r w:rsidRPr="000A7411">
        <w:rPr>
          <w:rFonts w:asciiTheme="majorHAnsi" w:hAnsiTheme="majorHAnsi"/>
          <w:sz w:val="32"/>
          <w:szCs w:val="32"/>
        </w:rPr>
        <w:br/>
        <w:t xml:space="preserve">Hesus na aking kabatid </w:t>
      </w:r>
      <w:r w:rsidRPr="000A7411">
        <w:rPr>
          <w:rFonts w:asciiTheme="majorHAnsi" w:hAnsiTheme="majorHAnsi"/>
          <w:sz w:val="32"/>
          <w:szCs w:val="32"/>
        </w:rPr>
        <w:br/>
        <w:t xml:space="preserve">Sa bukid ka nagtatanim </w:t>
      </w:r>
    </w:p>
    <w:p w14:paraId="5B0DDE8F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>O sa palengke din naman</w:t>
      </w:r>
    </w:p>
    <w:p w14:paraId="7988C9AC" w14:textId="3E1FF0F0" w:rsidR="00303B1D" w:rsidRDefault="00303B1D" w:rsidP="00303B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 xml:space="preserve">Ikaw ay naghahanapbuhay. </w:t>
      </w:r>
      <w:r>
        <w:br w:type="page"/>
      </w:r>
    </w:p>
    <w:p w14:paraId="72F716A3" w14:textId="56746DAE" w:rsidR="000F345F" w:rsidRPr="00BB10D0" w:rsidRDefault="00BB10D0" w:rsidP="000F345F">
      <w:pPr>
        <w:pStyle w:val="Heading1"/>
        <w:rPr>
          <w:rStyle w:val="Hyperlink"/>
          <w:sz w:val="40"/>
          <w:szCs w:val="40"/>
          <w:u w:val="none"/>
        </w:rPr>
      </w:pPr>
      <w:r w:rsidRPr="00BB10D0">
        <w:rPr>
          <w:sz w:val="48"/>
          <w:szCs w:val="40"/>
        </w:rPr>
        <w:lastRenderedPageBreak/>
        <w:fldChar w:fldCharType="begin"/>
      </w:r>
      <w:r w:rsidRPr="00BB10D0">
        <w:rPr>
          <w:sz w:val="48"/>
          <w:szCs w:val="40"/>
        </w:rPr>
        <w:instrText>HYPERLINK  \l "_top"</w:instrText>
      </w:r>
      <w:r w:rsidRPr="00BB10D0">
        <w:rPr>
          <w:sz w:val="48"/>
          <w:szCs w:val="40"/>
        </w:rPr>
      </w:r>
      <w:r w:rsidRPr="00BB10D0">
        <w:rPr>
          <w:sz w:val="48"/>
          <w:szCs w:val="40"/>
        </w:rPr>
        <w:fldChar w:fldCharType="separate"/>
      </w:r>
      <w:bookmarkStart w:id="25" w:name="_Toc183253538"/>
      <w:r w:rsidR="000F345F" w:rsidRPr="00BB10D0">
        <w:rPr>
          <w:rStyle w:val="Hyperlink"/>
          <w:sz w:val="48"/>
          <w:szCs w:val="40"/>
          <w:u w:val="none"/>
        </w:rPr>
        <w:t>HOSAN</w:t>
      </w:r>
      <w:r w:rsidR="00114FC0">
        <w:rPr>
          <w:rStyle w:val="Hyperlink"/>
          <w:sz w:val="48"/>
          <w:szCs w:val="40"/>
          <w:u w:val="none"/>
        </w:rPr>
        <w:t>N</w:t>
      </w:r>
      <w:r w:rsidR="000F345F" w:rsidRPr="00BB10D0">
        <w:rPr>
          <w:rStyle w:val="Hyperlink"/>
          <w:sz w:val="48"/>
          <w:szCs w:val="40"/>
          <w:u w:val="none"/>
        </w:rPr>
        <w:t>A ANG AMING AWIT</w:t>
      </w:r>
      <w:bookmarkEnd w:id="25"/>
    </w:p>
    <w:p w14:paraId="2D467B8C" w14:textId="2986133F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br/>
      </w:r>
      <w:r w:rsidR="00BB10D0" w:rsidRPr="00BB10D0"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fldChar w:fldCharType="end"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ang aming awit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  <w:t>S</w:t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a anak ni David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Sa ngalan ng Diyos na sa langit,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pagpapala’t pagtubos sa amin</w:t>
      </w:r>
    </w:p>
    <w:p w14:paraId="0AD5BE4D" w14:textId="5FF27880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Magdala ng mga palaspas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Salubungin Siya nang may galak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O Manunubos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Salamat sa Diyos na Poon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1D5D2117" w14:textId="06374BDD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Kabataan ng Jerusalem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Masayang nag-awitan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O Manunubos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Salamat sa Diyos na buhay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00B9A60B" w14:textId="10BE49DA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Ang mga anghel sa langit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nagpupuring walang patid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Dito sa daigdig, kami’y nakianib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  <w:t>S</w:t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a kanilang pag-awit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0C2C710A" w14:textId="55EE2D2F" w:rsidR="000F345F" w:rsidRPr="00715316" w:rsidRDefault="000F345F" w:rsidP="000F345F"/>
    <w:p w14:paraId="4FBCE771" w14:textId="77777777" w:rsidR="000F345F" w:rsidRDefault="000F345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A651960" w14:textId="408BD6D1" w:rsidR="00BA0C66" w:rsidRPr="002801CD" w:rsidRDefault="00000000" w:rsidP="002274EF">
      <w:pPr>
        <w:pStyle w:val="Heading1"/>
        <w:rPr>
          <w:sz w:val="40"/>
          <w:szCs w:val="40"/>
        </w:rPr>
      </w:pPr>
      <w:hyperlink w:anchor="_top" w:history="1">
        <w:bookmarkStart w:id="26" w:name="_Toc183253539"/>
        <w:r w:rsidR="003F5932" w:rsidRPr="002801CD">
          <w:rPr>
            <w:rStyle w:val="Hyperlink"/>
            <w:sz w:val="48"/>
            <w:szCs w:val="40"/>
            <w:u w:val="none"/>
          </w:rPr>
          <w:t>HESUS NG AKING BUHAY</w:t>
        </w:r>
        <w:bookmarkEnd w:id="26"/>
      </w:hyperlink>
    </w:p>
    <w:p w14:paraId="138B75E9" w14:textId="77777777" w:rsidR="00BA0C66" w:rsidRPr="00715316" w:rsidRDefault="00BA0C66" w:rsidP="00BA0C66">
      <w:r w:rsidRPr="00715316">
        <w:t>by Arnel Aquino, SJ</w:t>
      </w:r>
    </w:p>
    <w:p w14:paraId="683723C4" w14:textId="77777777" w:rsidR="00BA0C66" w:rsidRPr="00715316" w:rsidRDefault="00BA0C66" w:rsidP="00BA0C66"/>
    <w:p w14:paraId="2663F1E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Sikat ng umaga</w:t>
      </w:r>
    </w:p>
    <w:p w14:paraId="6344846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Buhos ng ulan</w:t>
      </w:r>
    </w:p>
    <w:p w14:paraId="56997BC7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Simoy ng dapithapon</w:t>
      </w:r>
    </w:p>
    <w:p w14:paraId="592E58E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Sinag ng buwan</w:t>
      </w:r>
    </w:p>
    <w:p w14:paraId="6214BCE7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Batis na malinaw</w:t>
      </w:r>
    </w:p>
    <w:p w14:paraId="509FCBD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Dagat na bughaw</w:t>
      </w:r>
    </w:p>
    <w:p w14:paraId="1D5C2D2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Gayon ang Panginoon kong</w:t>
      </w:r>
    </w:p>
    <w:p w14:paraId="743E266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Hesus ng aking buhay</w:t>
      </w:r>
    </w:p>
    <w:p w14:paraId="0F53744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0FA109E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Saan man ako bumaling</w:t>
      </w:r>
    </w:p>
    <w:p w14:paraId="3006E181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Ika’y naroon</w:t>
      </w:r>
    </w:p>
    <w:p w14:paraId="1305D6E0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Tumalikod man sa ‘yo</w:t>
      </w:r>
    </w:p>
    <w:p w14:paraId="62110E0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Dakilang pag-ibig mo</w:t>
      </w:r>
    </w:p>
    <w:p w14:paraId="4353839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 aki’y tatawag at magpapaalalang</w:t>
      </w:r>
    </w:p>
    <w:p w14:paraId="75EC5DB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Ako’y iyong iniibig</w:t>
      </w:r>
    </w:p>
    <w:p w14:paraId="07D5481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At siyang itatapat sa puso</w:t>
      </w:r>
    </w:p>
    <w:p w14:paraId="1C3AB2B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12E781C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Tinig ng kaibigan</w:t>
      </w:r>
    </w:p>
    <w:p w14:paraId="5669B070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Oyayi ng ina</w:t>
      </w:r>
    </w:p>
    <w:p w14:paraId="2FA2A50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Pag-asa ng ulila</w:t>
      </w:r>
    </w:p>
    <w:p w14:paraId="0DA216C6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Bisig ng dukha</w:t>
      </w:r>
    </w:p>
    <w:p w14:paraId="1E506ED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Ilaw ng may takot</w:t>
      </w:r>
    </w:p>
    <w:p w14:paraId="0EB9F25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Ginhawa ng aba</w:t>
      </w:r>
    </w:p>
    <w:p w14:paraId="0E920C0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Gayon ang Panginoon kong</w:t>
      </w:r>
    </w:p>
    <w:p w14:paraId="13E54DE1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Hesus ng aking buhay</w:t>
      </w:r>
    </w:p>
    <w:p w14:paraId="5EE96D94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3C1DB37D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Saan man ako bumaling</w:t>
      </w:r>
    </w:p>
    <w:p w14:paraId="5A7B8B64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Ika’y naroon</w:t>
      </w:r>
    </w:p>
    <w:p w14:paraId="509F5205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Tumalikod man sa ‘yo</w:t>
      </w:r>
    </w:p>
    <w:p w14:paraId="0B1A69BA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Dakilang pag-ibig mo</w:t>
      </w:r>
    </w:p>
    <w:p w14:paraId="0F56CB3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 aki’y tatawag at magpapaalalang</w:t>
      </w:r>
    </w:p>
    <w:p w14:paraId="0FBF54ED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Ako’y iyong iniibig</w:t>
      </w:r>
    </w:p>
    <w:p w14:paraId="3A29CE4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At siyang itatapat sa puso</w:t>
      </w:r>
    </w:p>
    <w:p w14:paraId="4435D94A" w14:textId="27F1FBF3" w:rsidR="00092B32" w:rsidRPr="00715316" w:rsidRDefault="00BA0C66" w:rsidP="00F848BC">
      <w:r w:rsidRPr="00715316">
        <w:br w:type="page"/>
      </w:r>
    </w:p>
    <w:p w14:paraId="4ACC56CF" w14:textId="4E69BA4C" w:rsidR="00D51692" w:rsidRPr="00C83E25" w:rsidRDefault="00000000" w:rsidP="00D51692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D51692" w:rsidRPr="00C83E25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HOSANA ANG AMING AWIT</w:t>
        </w:r>
      </w:hyperlink>
    </w:p>
    <w:p w14:paraId="1C2B200A" w14:textId="77777777" w:rsidR="00D51692" w:rsidRDefault="00D51692" w:rsidP="00D51692">
      <w:r>
        <w:t xml:space="preserve"> </w:t>
      </w:r>
    </w:p>
    <w:p w14:paraId="3D78D522" w14:textId="77777777" w:rsidR="00D51692" w:rsidRDefault="00D51692" w:rsidP="00D51692"/>
    <w:p w14:paraId="5F95475A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Koro</w:t>
      </w:r>
    </w:p>
    <w:p w14:paraId="7CDF24E7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Hosana ang aming awit sa Anak ni David</w:t>
      </w:r>
    </w:p>
    <w:p w14:paraId="1797B0A0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 ngalan ng Diyos nasa langit</w:t>
      </w:r>
    </w:p>
    <w:p w14:paraId="315FA399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Pagpapala't pagtubos sa atin</w:t>
      </w:r>
    </w:p>
    <w:p w14:paraId="3D13E446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3F29140B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</w:t>
      </w:r>
    </w:p>
    <w:p w14:paraId="25F2AFD5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Magdala ng mga palaspas</w:t>
      </w:r>
    </w:p>
    <w:p w14:paraId="6A503CF1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Salubungin Sya nang may galak</w:t>
      </w:r>
    </w:p>
    <w:p w14:paraId="233EDD18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Hosana o manunubos</w:t>
      </w:r>
    </w:p>
    <w:p w14:paraId="3DB498A4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Salamat sa Diyos sa langit</w:t>
      </w:r>
    </w:p>
    <w:p w14:paraId="5450AAE3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35B8A21A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II</w:t>
      </w:r>
    </w:p>
    <w:p w14:paraId="072F9EE8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Kabataan ng Jerusalem</w:t>
      </w:r>
    </w:p>
    <w:p w14:paraId="48EFED7E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Masayang nag-awitan</w:t>
      </w:r>
    </w:p>
    <w:p w14:paraId="3776D1FE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Hosana o manunubos</w:t>
      </w:r>
    </w:p>
    <w:p w14:paraId="6462C13B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Salamat sa Diyos na buhay</w:t>
      </w:r>
    </w:p>
    <w:p w14:paraId="3B9BEAF9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67921391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III</w:t>
      </w:r>
    </w:p>
    <w:p w14:paraId="6A059BF5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Ang mga anghel sa langit</w:t>
      </w:r>
    </w:p>
    <w:p w14:paraId="743CF0A0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nagpupuring walang patid</w:t>
      </w:r>
    </w:p>
    <w:p w14:paraId="60E8162C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Dito sa daigdig kami nakianib</w:t>
      </w:r>
    </w:p>
    <w:p w14:paraId="4CB93721" w14:textId="42A76D20" w:rsidR="00D51692" w:rsidRDefault="00D51692" w:rsidP="00D5169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 kanilang pag-awit.</w:t>
      </w:r>
      <w:r>
        <w:br w:type="page"/>
      </w:r>
    </w:p>
    <w:p w14:paraId="6041A956" w14:textId="23CB639D" w:rsidR="006D43BD" w:rsidRPr="00A14050" w:rsidRDefault="00000000" w:rsidP="006D43BD">
      <w:pPr>
        <w:pStyle w:val="Heading1"/>
        <w:rPr>
          <w:sz w:val="48"/>
          <w:szCs w:val="40"/>
        </w:rPr>
      </w:pPr>
      <w:hyperlink w:anchor="_top" w:history="1">
        <w:bookmarkStart w:id="27" w:name="_Toc183253540"/>
        <w:r w:rsidR="006D43BD" w:rsidRPr="00A14050">
          <w:rPr>
            <w:rStyle w:val="Hyperlink"/>
            <w:sz w:val="48"/>
            <w:szCs w:val="40"/>
            <w:u w:val="none"/>
          </w:rPr>
          <w:t>HUMAYO’T IHAYAG</w:t>
        </w:r>
        <w:bookmarkEnd w:id="27"/>
      </w:hyperlink>
      <w:r w:rsidR="006D43BD" w:rsidRPr="00A14050">
        <w:rPr>
          <w:sz w:val="48"/>
          <w:szCs w:val="40"/>
        </w:rPr>
        <w:t xml:space="preserve"> </w:t>
      </w:r>
    </w:p>
    <w:p w14:paraId="2CCE2AB2" w14:textId="77777777" w:rsidR="006D43BD" w:rsidRDefault="006D43BD" w:rsidP="006D43BD">
      <w:pPr>
        <w:pStyle w:val="Default"/>
        <w:rPr>
          <w:sz w:val="32"/>
          <w:szCs w:val="32"/>
        </w:rPr>
      </w:pPr>
    </w:p>
    <w:p w14:paraId="0DABD086" w14:textId="136B5BC1" w:rsidR="002D1A5B" w:rsidRPr="002D1A5B" w:rsidRDefault="002D1A5B" w:rsidP="006D43BD">
      <w:pPr>
        <w:pStyle w:val="Default"/>
        <w:rPr>
          <w:b/>
          <w:bCs/>
          <w:sz w:val="32"/>
          <w:szCs w:val="32"/>
        </w:rPr>
      </w:pPr>
      <w:r w:rsidRPr="002D1A5B">
        <w:rPr>
          <w:b/>
          <w:bCs/>
          <w:sz w:val="32"/>
          <w:szCs w:val="32"/>
        </w:rPr>
        <w:t>I</w:t>
      </w:r>
    </w:p>
    <w:p w14:paraId="14CD4ED2" w14:textId="28508D02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B31329">
        <w:rPr>
          <w:rFonts w:asciiTheme="majorHAnsi" w:hAnsiTheme="majorHAnsi"/>
          <w:color w:val="FF0000"/>
          <w:sz w:val="32"/>
          <w:szCs w:val="32"/>
        </w:rPr>
        <w:t>H</w:t>
      </w:r>
      <w:r w:rsidRPr="00B4525B">
        <w:rPr>
          <w:rFonts w:asciiTheme="majorHAnsi" w:hAnsiTheme="majorHAnsi"/>
          <w:color w:val="FF0000"/>
          <w:sz w:val="32"/>
          <w:szCs w:val="32"/>
        </w:rPr>
        <w:t>umayo't ihayag</w:t>
      </w:r>
      <w:r w:rsidRPr="006D43BD">
        <w:rPr>
          <w:rFonts w:asciiTheme="majorHAnsi" w:hAnsiTheme="majorHAnsi"/>
          <w:sz w:val="32"/>
          <w:szCs w:val="32"/>
        </w:rPr>
        <w:t xml:space="preserve"> (</w:t>
      </w:r>
      <w:r w:rsidRPr="003F6331">
        <w:rPr>
          <w:rFonts w:asciiTheme="majorHAnsi" w:hAnsiTheme="majorHAnsi"/>
          <w:color w:val="0070C0"/>
          <w:sz w:val="32"/>
          <w:szCs w:val="32"/>
        </w:rPr>
        <w:t>P</w:t>
      </w:r>
      <w:r w:rsidRPr="00B4525B">
        <w:rPr>
          <w:rFonts w:asciiTheme="majorHAnsi" w:hAnsiTheme="majorHAnsi"/>
          <w:color w:val="0070C0"/>
          <w:sz w:val="32"/>
          <w:szCs w:val="32"/>
        </w:rPr>
        <w:t>urihin Siya!</w:t>
      </w:r>
      <w:r w:rsidR="00B4525B" w:rsidRPr="006D43BD">
        <w:rPr>
          <w:rFonts w:asciiTheme="majorHAnsi" w:hAnsiTheme="majorHAnsi"/>
          <w:sz w:val="32"/>
          <w:szCs w:val="32"/>
        </w:rPr>
        <w:t>)</w:t>
      </w:r>
    </w:p>
    <w:p w14:paraId="0F6E9E82" w14:textId="70D2CF9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B31329">
        <w:rPr>
          <w:rFonts w:asciiTheme="majorHAnsi" w:hAnsiTheme="majorHAnsi"/>
          <w:color w:val="FF0000"/>
          <w:sz w:val="32"/>
          <w:szCs w:val="32"/>
        </w:rPr>
        <w:t>A</w:t>
      </w:r>
      <w:r w:rsidRPr="00B4525B">
        <w:rPr>
          <w:rFonts w:asciiTheme="majorHAnsi" w:hAnsiTheme="majorHAnsi"/>
          <w:color w:val="FF0000"/>
          <w:sz w:val="32"/>
          <w:szCs w:val="32"/>
        </w:rPr>
        <w:t>t ating ibunyag</w:t>
      </w:r>
      <w:r w:rsidRPr="006D43BD">
        <w:rPr>
          <w:rFonts w:asciiTheme="majorHAnsi" w:hAnsiTheme="majorHAnsi"/>
          <w:sz w:val="32"/>
          <w:szCs w:val="32"/>
        </w:rPr>
        <w:t xml:space="preserve"> (</w:t>
      </w:r>
      <w:r w:rsidRPr="003F6331">
        <w:rPr>
          <w:rFonts w:asciiTheme="majorHAnsi" w:hAnsiTheme="majorHAnsi"/>
          <w:color w:val="0070C0"/>
          <w:sz w:val="32"/>
          <w:szCs w:val="32"/>
        </w:rPr>
        <w:t>A</w:t>
      </w:r>
      <w:r w:rsidRPr="00B4525B">
        <w:rPr>
          <w:rFonts w:asciiTheme="majorHAnsi" w:hAnsiTheme="majorHAnsi"/>
          <w:color w:val="0070C0"/>
          <w:sz w:val="32"/>
          <w:szCs w:val="32"/>
        </w:rPr>
        <w:t>witan Siya!</w:t>
      </w:r>
      <w:r w:rsidR="00B4525B" w:rsidRPr="006D43BD">
        <w:rPr>
          <w:rFonts w:asciiTheme="majorHAnsi" w:hAnsiTheme="majorHAnsi"/>
          <w:sz w:val="32"/>
          <w:szCs w:val="32"/>
        </w:rPr>
        <w:t>)</w:t>
      </w:r>
    </w:p>
    <w:p w14:paraId="390181CD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2D1A5B">
        <w:rPr>
          <w:rFonts w:asciiTheme="majorHAnsi" w:hAnsiTheme="majorHAnsi"/>
          <w:sz w:val="32"/>
          <w:szCs w:val="32"/>
        </w:rPr>
        <w:t>P</w:t>
      </w:r>
      <w:r w:rsidRPr="006D43BD">
        <w:rPr>
          <w:rFonts w:asciiTheme="majorHAnsi" w:hAnsiTheme="majorHAnsi"/>
          <w:sz w:val="32"/>
          <w:szCs w:val="32"/>
        </w:rPr>
        <w:t xml:space="preserve">agliligtas ng Diyos na sa krus ni Hesus </w:t>
      </w:r>
    </w:p>
    <w:p w14:paraId="520A2168" w14:textId="21AF42AE" w:rsid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2D1A5B">
        <w:rPr>
          <w:rFonts w:asciiTheme="majorHAnsi" w:hAnsiTheme="majorHAnsi"/>
          <w:sz w:val="32"/>
          <w:szCs w:val="32"/>
        </w:rPr>
        <w:t>A</w:t>
      </w:r>
      <w:r w:rsidRPr="006D43BD">
        <w:rPr>
          <w:rFonts w:asciiTheme="majorHAnsi" w:hAnsiTheme="majorHAnsi"/>
          <w:sz w:val="32"/>
          <w:szCs w:val="32"/>
        </w:rPr>
        <w:t xml:space="preserve">ng siyang sa mundo'y tumubos! </w:t>
      </w:r>
    </w:p>
    <w:p w14:paraId="5B9DBF1D" w14:textId="77777777" w:rsidR="00690210" w:rsidRDefault="00690210" w:rsidP="006D43BD">
      <w:pPr>
        <w:pStyle w:val="Default"/>
        <w:rPr>
          <w:rFonts w:asciiTheme="majorHAnsi" w:hAnsiTheme="majorHAnsi"/>
          <w:sz w:val="32"/>
          <w:szCs w:val="32"/>
        </w:rPr>
      </w:pPr>
    </w:p>
    <w:p w14:paraId="103E2709" w14:textId="01B91B8B" w:rsidR="002D1A5B" w:rsidRPr="002D1A5B" w:rsidRDefault="002D1A5B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 w:rsidRPr="002D1A5B">
        <w:rPr>
          <w:rFonts w:asciiTheme="majorHAnsi" w:hAnsiTheme="majorHAnsi"/>
          <w:b/>
          <w:bCs/>
          <w:sz w:val="32"/>
          <w:szCs w:val="32"/>
        </w:rPr>
        <w:t>KORO</w:t>
      </w:r>
    </w:p>
    <w:p w14:paraId="405A1F65" w14:textId="77777777" w:rsidR="00690210" w:rsidRPr="00435B94" w:rsidRDefault="006D43BD" w:rsidP="006D43BD">
      <w:pPr>
        <w:pStyle w:val="Default"/>
        <w:rPr>
          <w:rFonts w:asciiTheme="majorHAnsi" w:hAnsiTheme="majorHAnsi"/>
          <w:color w:val="FF0000"/>
          <w:sz w:val="32"/>
          <w:szCs w:val="32"/>
        </w:rPr>
      </w:pPr>
      <w:r w:rsidRPr="00435B94">
        <w:rPr>
          <w:rFonts w:asciiTheme="majorHAnsi" w:hAnsiTheme="majorHAnsi"/>
          <w:color w:val="FF0000"/>
          <w:sz w:val="32"/>
          <w:szCs w:val="32"/>
        </w:rPr>
        <w:t xml:space="preserve">Langit at lupa, </w:t>
      </w:r>
      <w:r w:rsidRPr="00435B94">
        <w:rPr>
          <w:rFonts w:asciiTheme="majorHAnsi" w:hAnsiTheme="majorHAnsi"/>
          <w:color w:val="0070C0"/>
          <w:sz w:val="32"/>
          <w:szCs w:val="32"/>
        </w:rPr>
        <w:t>Siya'y papurihan!</w:t>
      </w:r>
      <w:r w:rsidRPr="00435B94">
        <w:rPr>
          <w:rFonts w:asciiTheme="majorHAnsi" w:hAnsiTheme="majorHAnsi"/>
          <w:color w:val="FF0000"/>
          <w:sz w:val="32"/>
          <w:szCs w:val="32"/>
        </w:rPr>
        <w:t xml:space="preserve"> </w:t>
      </w:r>
    </w:p>
    <w:p w14:paraId="2AA5D7C0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DB4DEB">
        <w:rPr>
          <w:rFonts w:asciiTheme="majorHAnsi" w:hAnsiTheme="majorHAnsi"/>
          <w:color w:val="FF0000"/>
          <w:sz w:val="32"/>
          <w:szCs w:val="32"/>
        </w:rPr>
        <w:t>Araw at tala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435B94">
        <w:rPr>
          <w:rFonts w:asciiTheme="majorHAnsi" w:hAnsiTheme="majorHAnsi"/>
          <w:color w:val="0070C0"/>
          <w:sz w:val="32"/>
          <w:szCs w:val="32"/>
        </w:rPr>
        <w:t>Siya'y parangalan!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0C8D7C9E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Ating 'pagdiwang pag-ibig ng Diyos sa tanan! </w:t>
      </w:r>
    </w:p>
    <w:p w14:paraId="1D542D3E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>Aleluya!</w:t>
      </w:r>
    </w:p>
    <w:p w14:paraId="69B07276" w14:textId="15F61A1B" w:rsidR="006D43BD" w:rsidRP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5461DEB7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 isigaw sa lahat, kalinga Niya'y wagas </w:t>
      </w:r>
    </w:p>
    <w:p w14:paraId="3F441EC5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>Kayong dukha't salat, pag-ibig Niya sa inyo ay tapat!</w:t>
      </w:r>
    </w:p>
    <w:p w14:paraId="31241759" w14:textId="119D7EE2" w:rsidR="006D43BD" w:rsidRPr="00AB13E3" w:rsidRDefault="00AB13E3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/>
      </w:r>
      <w:r w:rsidRPr="00AB13E3">
        <w:rPr>
          <w:rFonts w:asciiTheme="majorHAnsi" w:hAnsiTheme="majorHAnsi"/>
          <w:b/>
          <w:bCs/>
          <w:sz w:val="32"/>
          <w:szCs w:val="32"/>
        </w:rPr>
        <w:t>II</w:t>
      </w:r>
      <w:r w:rsidR="006D43BD" w:rsidRPr="00AB13E3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04F9E675" w14:textId="77777777" w:rsidR="004F0D7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A07010">
        <w:rPr>
          <w:rFonts w:asciiTheme="majorHAnsi" w:hAnsiTheme="majorHAnsi"/>
          <w:color w:val="FF0000"/>
          <w:sz w:val="32"/>
          <w:szCs w:val="32"/>
        </w:rPr>
        <w:t>H</w:t>
      </w:r>
      <w:r w:rsidRPr="00DB4DEB">
        <w:rPr>
          <w:rFonts w:asciiTheme="majorHAnsi" w:hAnsiTheme="majorHAnsi"/>
          <w:color w:val="FF0000"/>
          <w:sz w:val="32"/>
          <w:szCs w:val="32"/>
        </w:rPr>
        <w:t>alina't sumayaw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D622AC">
        <w:rPr>
          <w:rFonts w:asciiTheme="majorHAnsi" w:hAnsiTheme="majorHAnsi"/>
          <w:color w:val="0070C0"/>
          <w:sz w:val="32"/>
          <w:szCs w:val="32"/>
        </w:rPr>
        <w:t>B</w:t>
      </w:r>
      <w:r w:rsidRPr="00435B94">
        <w:rPr>
          <w:rFonts w:asciiTheme="majorHAnsi" w:hAnsiTheme="majorHAnsi"/>
          <w:color w:val="0070C0"/>
          <w:sz w:val="32"/>
          <w:szCs w:val="32"/>
        </w:rPr>
        <w:t>uong bayan!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61925D0E" w14:textId="77777777" w:rsidR="004F0D7D" w:rsidRPr="00435B94" w:rsidRDefault="006D43BD" w:rsidP="006D43BD">
      <w:pPr>
        <w:pStyle w:val="Default"/>
        <w:rPr>
          <w:rFonts w:asciiTheme="majorHAnsi" w:hAnsiTheme="majorHAnsi"/>
          <w:color w:val="0070C0"/>
          <w:sz w:val="32"/>
          <w:szCs w:val="32"/>
        </w:rPr>
      </w:pPr>
      <w:r w:rsidRPr="005A219F">
        <w:rPr>
          <w:rFonts w:asciiTheme="majorHAnsi" w:hAnsiTheme="majorHAnsi"/>
          <w:color w:val="FF0000"/>
          <w:sz w:val="32"/>
          <w:szCs w:val="32"/>
        </w:rPr>
        <w:t>L</w:t>
      </w:r>
      <w:r w:rsidRPr="00DB4DEB">
        <w:rPr>
          <w:rFonts w:asciiTheme="majorHAnsi" w:hAnsiTheme="majorHAnsi"/>
          <w:color w:val="FF0000"/>
          <w:sz w:val="32"/>
          <w:szCs w:val="32"/>
        </w:rPr>
        <w:t>ukso sabay sigaw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68133B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 xml:space="preserve">anlibutan! </w:t>
      </w:r>
    </w:p>
    <w:p w14:paraId="753F362B" w14:textId="77777777" w:rsidR="00B314A8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Ang ngalan Niyang angkin, singningning ng bituin </w:t>
      </w:r>
    </w:p>
    <w:p w14:paraId="50A07C2F" w14:textId="0E2F50EF" w:rsid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Liwanag ng Diyos sumaatin! </w:t>
      </w:r>
    </w:p>
    <w:p w14:paraId="4840A36F" w14:textId="42262D25" w:rsidR="00B314A8" w:rsidRPr="00140724" w:rsidRDefault="00AB13E3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/>
      </w:r>
      <w:r w:rsidR="00140724" w:rsidRPr="002D1A5B">
        <w:rPr>
          <w:rFonts w:asciiTheme="majorHAnsi" w:hAnsiTheme="majorHAnsi"/>
          <w:b/>
          <w:bCs/>
          <w:sz w:val="32"/>
          <w:szCs w:val="32"/>
        </w:rPr>
        <w:t>KORO</w:t>
      </w:r>
    </w:p>
    <w:p w14:paraId="66A60F10" w14:textId="77777777" w:rsidR="00B314A8" w:rsidRPr="00435B94" w:rsidRDefault="006D43BD" w:rsidP="006D43BD">
      <w:pPr>
        <w:pStyle w:val="Default"/>
        <w:rPr>
          <w:rFonts w:asciiTheme="majorHAnsi" w:hAnsiTheme="majorHAnsi"/>
          <w:color w:val="0070C0"/>
          <w:sz w:val="32"/>
          <w:szCs w:val="32"/>
        </w:rPr>
      </w:pPr>
      <w:r w:rsidRPr="00F560A3">
        <w:rPr>
          <w:rFonts w:asciiTheme="majorHAnsi" w:hAnsiTheme="majorHAnsi"/>
          <w:color w:val="FF0000"/>
          <w:sz w:val="32"/>
          <w:szCs w:val="32"/>
        </w:rPr>
        <w:t>L</w:t>
      </w:r>
      <w:r w:rsidRPr="00DB4DEB">
        <w:rPr>
          <w:rFonts w:asciiTheme="majorHAnsi" w:hAnsiTheme="majorHAnsi"/>
          <w:color w:val="FF0000"/>
          <w:sz w:val="32"/>
          <w:szCs w:val="32"/>
        </w:rPr>
        <w:t>angit at lupa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A07E91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 xml:space="preserve">iya'y papurihan! </w:t>
      </w:r>
    </w:p>
    <w:p w14:paraId="12A7FCFC" w14:textId="77777777" w:rsidR="00B314A8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B322E1">
        <w:rPr>
          <w:rFonts w:asciiTheme="majorHAnsi" w:hAnsiTheme="majorHAnsi"/>
          <w:color w:val="FF0000"/>
          <w:sz w:val="32"/>
          <w:szCs w:val="32"/>
        </w:rPr>
        <w:t>A</w:t>
      </w:r>
      <w:r w:rsidRPr="00DB4DEB">
        <w:rPr>
          <w:rFonts w:asciiTheme="majorHAnsi" w:hAnsiTheme="majorHAnsi"/>
          <w:color w:val="FF0000"/>
          <w:sz w:val="32"/>
          <w:szCs w:val="32"/>
        </w:rPr>
        <w:t>raw at tala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A07E91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>iya'y parangalan!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37C90286" w14:textId="2470B3A1" w:rsidR="006D43BD" w:rsidRP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Ating 'pagdiwang pag-ibig ng Diyos sa tanan, sa tanan! </w:t>
      </w:r>
    </w:p>
    <w:p w14:paraId="0A0A74B0" w14:textId="77777777" w:rsidR="00B314A8" w:rsidRDefault="00B314A8" w:rsidP="006D43BD">
      <w:pPr>
        <w:rPr>
          <w:rFonts w:asciiTheme="majorHAnsi" w:hAnsiTheme="majorHAnsi"/>
          <w:sz w:val="32"/>
          <w:szCs w:val="32"/>
        </w:rPr>
      </w:pPr>
    </w:p>
    <w:p w14:paraId="2B2D70E8" w14:textId="77777777" w:rsidR="00B314A8" w:rsidRDefault="006D43BD" w:rsidP="006D43BD">
      <w:pPr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Ating 'pagdiwang pag-ibig ng Diyos sa tanan! </w:t>
      </w:r>
    </w:p>
    <w:p w14:paraId="3E1DCB68" w14:textId="71537E9E" w:rsidR="006D43BD" w:rsidRPr="006D43BD" w:rsidRDefault="006D43BD" w:rsidP="006D43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Aleluya! </w:t>
      </w:r>
      <w:r w:rsidRPr="006D43BD">
        <w:rPr>
          <w:rFonts w:asciiTheme="majorHAnsi" w:hAnsiTheme="majorHAnsi"/>
        </w:rPr>
        <w:br w:type="page"/>
      </w:r>
    </w:p>
    <w:p w14:paraId="7D971EF9" w14:textId="5975C237" w:rsidR="00786BA2" w:rsidRPr="00973313" w:rsidRDefault="00000000" w:rsidP="00786BA2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28" w:name="_Toc183253541"/>
        <w:r w:rsidR="00786BA2" w:rsidRPr="00973313">
          <w:rPr>
            <w:rStyle w:val="Hyperlink"/>
            <w:sz w:val="48"/>
            <w:szCs w:val="40"/>
            <w:u w:val="none"/>
          </w:rPr>
          <w:t>HUWAG KANG MANGAMBA</w:t>
        </w:r>
        <w:bookmarkEnd w:id="28"/>
      </w:hyperlink>
      <w:r w:rsidR="00786BA2" w:rsidRPr="00973313">
        <w:rPr>
          <w:rStyle w:val="Hyperlink"/>
          <w:sz w:val="48"/>
          <w:szCs w:val="40"/>
          <w:u w:val="none"/>
        </w:rPr>
        <w:t xml:space="preserve"> </w:t>
      </w:r>
    </w:p>
    <w:p w14:paraId="298C3C0E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4648E67D" w14:textId="77777777" w:rsidR="009E3FD3" w:rsidRDefault="009E3FD3" w:rsidP="00786BA2">
      <w:pPr>
        <w:rPr>
          <w:rFonts w:asciiTheme="majorHAnsi" w:hAnsiTheme="majorHAnsi"/>
          <w:b/>
          <w:bCs/>
          <w:sz w:val="32"/>
          <w:szCs w:val="32"/>
        </w:rPr>
      </w:pPr>
    </w:p>
    <w:p w14:paraId="03E8B9D5" w14:textId="43664A9B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Koro</w:t>
      </w:r>
    </w:p>
    <w:p w14:paraId="122DE491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Huwag kang mangamba di ka nag-iisa</w:t>
      </w:r>
    </w:p>
    <w:p w14:paraId="05A64D65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Sasamahan kita saan man magpunta</w:t>
      </w:r>
    </w:p>
    <w:p w14:paraId="57F3D071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Ika'y mahalaga sa aking mga mata</w:t>
      </w:r>
    </w:p>
    <w:p w14:paraId="3F905418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Minamahal kita, minamahal kita</w:t>
      </w:r>
    </w:p>
    <w:p w14:paraId="1EF6FCC7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044C32E4" w14:textId="77777777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I</w:t>
      </w:r>
    </w:p>
    <w:p w14:paraId="7A490B13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Tinawag kita sayong pangalan</w:t>
      </w:r>
    </w:p>
    <w:p w14:paraId="5F3AC539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Ikaw ay akin magpakailanman</w:t>
      </w:r>
    </w:p>
    <w:p w14:paraId="6CACF625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Ako ang Panginoon mo at Diyos</w:t>
      </w:r>
    </w:p>
    <w:p w14:paraId="426BCC7F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Tagapagligtas mo at taga tubos</w:t>
      </w:r>
    </w:p>
    <w:p w14:paraId="3C910312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222FA8B3" w14:textId="77777777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II</w:t>
      </w:r>
    </w:p>
    <w:p w14:paraId="1967A8BB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Sa tubig ika'y sasagipin</w:t>
      </w:r>
    </w:p>
    <w:p w14:paraId="38C0CF46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Sa apoy ililigtas man din</w:t>
      </w:r>
    </w:p>
    <w:p w14:paraId="57DC72E4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Ako ang Panginoon mo at Diyos</w:t>
      </w:r>
    </w:p>
    <w:p w14:paraId="7DEF2117" w14:textId="3F307317" w:rsidR="00DF7D34" w:rsidRDefault="00786BA2" w:rsidP="00786BA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Tagapagligtas mo at taga tubos</w:t>
      </w:r>
      <w:r w:rsidR="00DF7D34">
        <w:br w:type="page"/>
      </w:r>
    </w:p>
    <w:p w14:paraId="13EF4847" w14:textId="260DE3F6" w:rsidR="00F17DBC" w:rsidRPr="00DB00B3" w:rsidRDefault="00000000" w:rsidP="00F17DBC">
      <w:pPr>
        <w:pStyle w:val="Heading1"/>
        <w:rPr>
          <w:sz w:val="46"/>
          <w:szCs w:val="46"/>
        </w:rPr>
      </w:pPr>
      <w:hyperlink w:anchor="_top" w:history="1">
        <w:bookmarkStart w:id="29" w:name="_Toc183253542"/>
        <w:r w:rsidR="00F17DBC" w:rsidRPr="00DB00B3">
          <w:rPr>
            <w:rStyle w:val="Hyperlink"/>
            <w:sz w:val="46"/>
            <w:szCs w:val="46"/>
            <w:u w:val="none"/>
          </w:rPr>
          <w:t>HUWAG LIMUTIN</w:t>
        </w:r>
        <w:bookmarkEnd w:id="29"/>
      </w:hyperlink>
      <w:r w:rsidR="00F17DBC" w:rsidRPr="00DB00B3">
        <w:rPr>
          <w:sz w:val="46"/>
          <w:szCs w:val="46"/>
        </w:rPr>
        <w:t xml:space="preserve"> </w:t>
      </w:r>
    </w:p>
    <w:p w14:paraId="5DB478D3" w14:textId="596A5493" w:rsidR="00F17DBC" w:rsidRPr="00D60CE8" w:rsidRDefault="00170805" w:rsidP="00F17DBC">
      <w:pPr>
        <w:pStyle w:val="HTMLPreformatted"/>
        <w:rPr>
          <w:rFonts w:asciiTheme="majorHAnsi" w:hAnsiTheme="majorHAnsi"/>
          <w:sz w:val="28"/>
          <w:szCs w:val="32"/>
        </w:rPr>
      </w:pPr>
      <w:r>
        <w:rPr>
          <w:rFonts w:asciiTheme="majorHAnsi" w:hAnsiTheme="majorHAnsi"/>
          <w:sz w:val="28"/>
          <w:szCs w:val="32"/>
        </w:rPr>
        <w:t xml:space="preserve">By </w:t>
      </w:r>
      <w:r w:rsidR="00F17DBC" w:rsidRPr="00D60CE8">
        <w:rPr>
          <w:rFonts w:asciiTheme="majorHAnsi" w:hAnsiTheme="majorHAnsi"/>
          <w:sz w:val="28"/>
          <w:szCs w:val="32"/>
        </w:rPr>
        <w:t xml:space="preserve">ArnelAquino, SJ </w:t>
      </w:r>
      <w:r w:rsidR="00F17DBC" w:rsidRPr="00D60CE8">
        <w:rPr>
          <w:rFonts w:asciiTheme="majorHAnsi" w:hAnsiTheme="majorHAnsi"/>
          <w:sz w:val="28"/>
          <w:szCs w:val="32"/>
        </w:rPr>
        <w:br/>
      </w:r>
    </w:p>
    <w:p w14:paraId="6F8C16DC" w14:textId="77777777" w:rsidR="00F17DBC" w:rsidRPr="00DB5360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Verse I</w:t>
      </w:r>
    </w:p>
    <w:p w14:paraId="6C55D873" w14:textId="77777777" w:rsidR="00F17DBC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H</w:t>
      </w:r>
      <w:r w:rsidRPr="00DB5360">
        <w:rPr>
          <w:rFonts w:asciiTheme="majorHAnsi" w:hAnsiTheme="majorHAnsi"/>
          <w:sz w:val="32"/>
          <w:szCs w:val="32"/>
        </w:rPr>
        <w:t xml:space="preserve">'wag limutin nakaraang araw; </w:t>
      </w:r>
      <w:r w:rsidRPr="00DB5360">
        <w:rPr>
          <w:rFonts w:asciiTheme="majorHAnsi" w:hAnsiTheme="majorHAnsi"/>
          <w:sz w:val="32"/>
          <w:szCs w:val="32"/>
        </w:rPr>
        <w:br/>
        <w:t xml:space="preserve">Sariwain kahit balik--tanaw </w:t>
      </w:r>
      <w:r w:rsidRPr="00DB5360">
        <w:rPr>
          <w:rFonts w:asciiTheme="majorHAnsi" w:hAnsiTheme="majorHAnsi"/>
          <w:sz w:val="32"/>
          <w:szCs w:val="32"/>
        </w:rPr>
        <w:br/>
        <w:t xml:space="preserve">Takipsilim 'di man mapigilan, sandali lang ang dilim.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345DAE96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Verse II</w:t>
      </w:r>
    </w:p>
    <w:p w14:paraId="08FF7F3F" w14:textId="77777777" w:rsidR="00F17DBC" w:rsidRPr="00DB5360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'Yong bilangin ang bawat sandaling </w:t>
      </w:r>
      <w:r w:rsidRPr="00DB5360">
        <w:rPr>
          <w:rFonts w:asciiTheme="majorHAnsi" w:hAnsiTheme="majorHAnsi"/>
          <w:sz w:val="32"/>
          <w:szCs w:val="32"/>
        </w:rPr>
        <w:br/>
        <w:t xml:space="preserve">Kagalaka'y warily walang patid </w:t>
      </w:r>
      <w:r w:rsidRPr="00DB5360">
        <w:rPr>
          <w:rFonts w:asciiTheme="majorHAnsi" w:hAnsiTheme="majorHAnsi"/>
          <w:sz w:val="32"/>
          <w:szCs w:val="32"/>
        </w:rPr>
        <w:br/>
        <w:t xml:space="preserve">Magkasama tayo sa pagsapit ng 'sang langit sa daigdig.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4CC143B1" w14:textId="77777777" w:rsidR="00F17DBC" w:rsidRPr="00DB5360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K</w:t>
      </w:r>
      <w:r>
        <w:rPr>
          <w:rFonts w:asciiTheme="majorHAnsi" w:hAnsiTheme="majorHAnsi"/>
          <w:b/>
          <w:sz w:val="32"/>
          <w:szCs w:val="32"/>
        </w:rPr>
        <w:t>ORO:</w:t>
      </w:r>
      <w:r w:rsidRPr="00DB5360">
        <w:rPr>
          <w:rFonts w:asciiTheme="majorHAnsi" w:hAnsiTheme="majorHAnsi"/>
          <w:b/>
          <w:sz w:val="32"/>
          <w:szCs w:val="32"/>
        </w:rPr>
        <w:br/>
      </w:r>
      <w:r w:rsidRPr="00DB5360">
        <w:rPr>
          <w:rFonts w:asciiTheme="majorHAnsi" w:hAnsiTheme="majorHAnsi"/>
          <w:sz w:val="32"/>
          <w:szCs w:val="32"/>
        </w:rPr>
        <w:t xml:space="preserve">Minamahal kitang tunay </w:t>
      </w:r>
      <w:r w:rsidRPr="00DB5360">
        <w:rPr>
          <w:rFonts w:asciiTheme="majorHAnsi" w:hAnsiTheme="majorHAnsi"/>
          <w:sz w:val="32"/>
          <w:szCs w:val="32"/>
        </w:rPr>
        <w:br/>
        <w:t xml:space="preserve">Ang tinig Ko sayory bubuhay </w:t>
      </w:r>
      <w:r w:rsidRPr="00DB5360">
        <w:rPr>
          <w:rFonts w:asciiTheme="majorHAnsi" w:hAnsiTheme="majorHAnsi"/>
          <w:sz w:val="32"/>
          <w:szCs w:val="32"/>
        </w:rPr>
        <w:br/>
        <w:t xml:space="preserve">Sambitin mo ang aking himig, </w:t>
      </w:r>
      <w:r w:rsidRPr="00DB5360"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t>At Ako sa iyo’</w:t>
      </w:r>
      <w:r w:rsidRPr="00DB5360">
        <w:rPr>
          <w:rFonts w:asciiTheme="majorHAnsi" w:hAnsiTheme="majorHAnsi"/>
          <w:sz w:val="32"/>
          <w:szCs w:val="32"/>
        </w:rPr>
        <w:t xml:space="preserve">y a-a-wit.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D4EB2CC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Verse III</w:t>
      </w:r>
    </w:p>
    <w:p w14:paraId="3F2DF940" w14:textId="77777777" w:rsidR="00F17DBC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Alaala ng pagkakaibigan </w:t>
      </w:r>
      <w:r w:rsidRPr="00DB5360">
        <w:rPr>
          <w:rFonts w:asciiTheme="majorHAnsi" w:hAnsiTheme="majorHAnsi"/>
          <w:sz w:val="32"/>
          <w:szCs w:val="32"/>
        </w:rPr>
        <w:br/>
        <w:t xml:space="preserve">Sa puso itago't ingatan </w:t>
      </w:r>
      <w:r w:rsidRPr="00DB5360">
        <w:rPr>
          <w:rFonts w:asciiTheme="majorHAnsi" w:hAnsiTheme="majorHAnsi"/>
          <w:sz w:val="32"/>
          <w:szCs w:val="32"/>
        </w:rPr>
        <w:br/>
        <w:t xml:space="preserve">Sa pagsilay ng bukas tingnan, ala-ala't puso'y iisa.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61BFEE7B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KORO</w:t>
      </w:r>
      <w:r>
        <w:rPr>
          <w:rFonts w:asciiTheme="majorHAnsi" w:hAnsiTheme="majorHAnsi"/>
          <w:b/>
          <w:sz w:val="32"/>
          <w:szCs w:val="32"/>
        </w:rPr>
        <w:t>:</w:t>
      </w:r>
    </w:p>
    <w:p w14:paraId="5F5D28B3" w14:textId="1B2CC38C" w:rsidR="00F17DBC" w:rsidRDefault="00F17DBC" w:rsidP="00F17DB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Minamahal kitang tunay </w:t>
      </w:r>
      <w:r w:rsidRPr="00DB5360">
        <w:rPr>
          <w:rFonts w:asciiTheme="majorHAnsi" w:hAnsiTheme="majorHAnsi"/>
          <w:sz w:val="32"/>
          <w:szCs w:val="32"/>
        </w:rPr>
        <w:br/>
        <w:t xml:space="preserve">Ang tinig Ko sayo'y bubuhay </w:t>
      </w:r>
      <w:r w:rsidRPr="00DB5360">
        <w:rPr>
          <w:rFonts w:asciiTheme="majorHAnsi" w:hAnsiTheme="majorHAnsi"/>
          <w:sz w:val="32"/>
          <w:szCs w:val="32"/>
        </w:rPr>
        <w:br/>
        <w:t xml:space="preserve">Sambitin mo ang aking himig, </w:t>
      </w:r>
      <w:r w:rsidRPr="00DB5360">
        <w:rPr>
          <w:rFonts w:asciiTheme="majorHAnsi" w:hAnsiTheme="majorHAnsi"/>
          <w:sz w:val="32"/>
          <w:szCs w:val="32"/>
        </w:rPr>
        <w:br/>
        <w:t>At Ako sa iyo'y</w:t>
      </w:r>
      <w:r>
        <w:rPr>
          <w:rFonts w:asciiTheme="majorHAnsi" w:hAnsiTheme="majorHAnsi"/>
          <w:sz w:val="32"/>
          <w:szCs w:val="32"/>
        </w:rPr>
        <w:t xml:space="preserve"> a-a-wit, </w:t>
      </w:r>
      <w:r>
        <w:rPr>
          <w:rFonts w:asciiTheme="majorHAnsi" w:hAnsiTheme="majorHAnsi"/>
          <w:sz w:val="32"/>
          <w:szCs w:val="32"/>
        </w:rPr>
        <w:br/>
      </w:r>
      <w:r w:rsidRPr="00DB5360">
        <w:rPr>
          <w:rFonts w:asciiTheme="majorHAnsi" w:hAnsiTheme="majorHAnsi"/>
          <w:sz w:val="32"/>
          <w:szCs w:val="32"/>
        </w:rPr>
        <w:t xml:space="preserve">At Ako sa iyo'y a-a-wit. </w:t>
      </w:r>
      <w:r>
        <w:br w:type="page"/>
      </w:r>
    </w:p>
    <w:p w14:paraId="74EF4858" w14:textId="6495BC14" w:rsidR="008358B4" w:rsidRPr="005F41D2" w:rsidRDefault="008358B4" w:rsidP="009D68BA">
      <w:pPr>
        <w:pStyle w:val="Heading1"/>
        <w:rPr>
          <w:rStyle w:val="Hyperlink"/>
          <w:color w:val="2E74B5" w:themeColor="accent1" w:themeShade="BF"/>
          <w:sz w:val="40"/>
          <w:szCs w:val="40"/>
          <w:u w:val="none"/>
        </w:rPr>
      </w:pPr>
      <w:r w:rsidRPr="005F41D2">
        <w:lastRenderedPageBreak/>
        <w:fldChar w:fldCharType="begin"/>
      </w:r>
      <w:r w:rsidRPr="00715316">
        <w:instrText xml:space="preserve"> HYPERLINK  \l "_top" </w:instrText>
      </w:r>
      <w:r w:rsidRPr="005F41D2">
        <w:fldChar w:fldCharType="separate"/>
      </w:r>
      <w:bookmarkStart w:id="30" w:name="_Toc183253543"/>
      <w:r w:rsidRPr="005F41D2">
        <w:rPr>
          <w:rStyle w:val="Hyperlink"/>
          <w:color w:val="2E74B5" w:themeColor="accent1" w:themeShade="BF"/>
          <w:sz w:val="48"/>
          <w:szCs w:val="40"/>
          <w:u w:val="none"/>
        </w:rPr>
        <w:t>INANG SAKDAL LINIS</w:t>
      </w:r>
      <w:bookmarkEnd w:id="30"/>
    </w:p>
    <w:p w14:paraId="1AB75A1F" w14:textId="77777777" w:rsidR="008358B4" w:rsidRPr="00715316" w:rsidRDefault="008358B4" w:rsidP="008358B4">
      <w:pPr>
        <w:rPr>
          <w:rFonts w:ascii="Arial Rounded MT Bold" w:hAnsi="Arial Rounded MT Bold"/>
          <w:sz w:val="28"/>
          <w:szCs w:val="28"/>
        </w:rPr>
      </w:pPr>
      <w:r w:rsidRPr="005F41D2"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  <w:fldChar w:fldCharType="end"/>
      </w:r>
    </w:p>
    <w:p w14:paraId="43259DE9" w14:textId="1527CAA4" w:rsidR="009055C7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 w:rsidRPr="009055C7">
        <w:rPr>
          <w:rFonts w:asciiTheme="majorHAnsi" w:hAnsiTheme="majorHAnsi"/>
          <w:b/>
          <w:bCs/>
          <w:sz w:val="32"/>
          <w:szCs w:val="28"/>
        </w:rPr>
        <w:t>I</w:t>
      </w:r>
    </w:p>
    <w:p w14:paraId="02FE4679" w14:textId="2B6B0182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Inang sakdal linis, </w:t>
      </w:r>
    </w:p>
    <w:p w14:paraId="07091E5F" w14:textId="5ECD3F32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kami ay ihingi</w:t>
      </w:r>
    </w:p>
    <w:p w14:paraId="558CB325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Sa Diyos Ama namin, </w:t>
      </w:r>
    </w:p>
    <w:p w14:paraId="03DEE474" w14:textId="6FE23EB6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awang minimithi.</w:t>
      </w:r>
    </w:p>
    <w:p w14:paraId="74AE7907" w14:textId="77777777" w:rsidR="005508E1" w:rsidRDefault="005508E1" w:rsidP="008358B4">
      <w:pPr>
        <w:rPr>
          <w:rFonts w:asciiTheme="majorHAnsi" w:hAnsiTheme="majorHAnsi"/>
          <w:sz w:val="32"/>
          <w:szCs w:val="28"/>
        </w:rPr>
      </w:pPr>
    </w:p>
    <w:p w14:paraId="18EEE3A0" w14:textId="5BE4D439" w:rsidR="008358B4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br/>
      </w:r>
      <w:r w:rsidRPr="009055C7">
        <w:rPr>
          <w:rFonts w:asciiTheme="majorHAnsi" w:hAnsiTheme="majorHAnsi"/>
          <w:b/>
          <w:bCs/>
          <w:sz w:val="32"/>
          <w:szCs w:val="28"/>
        </w:rPr>
        <w:t>KORO</w:t>
      </w:r>
    </w:p>
    <w:p w14:paraId="1F9F2E6B" w14:textId="77777777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**Ave, Ave, Ave Maria</w:t>
      </w:r>
    </w:p>
    <w:p w14:paraId="38C488AD" w14:textId="77777777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   Ave, Ave, Ave Maria</w:t>
      </w:r>
    </w:p>
    <w:p w14:paraId="36EAFEE4" w14:textId="77777777" w:rsidR="005508E1" w:rsidRDefault="005508E1" w:rsidP="008358B4">
      <w:pPr>
        <w:rPr>
          <w:rFonts w:asciiTheme="majorHAnsi" w:hAnsiTheme="majorHAnsi"/>
          <w:sz w:val="32"/>
          <w:szCs w:val="28"/>
        </w:rPr>
      </w:pPr>
    </w:p>
    <w:p w14:paraId="66BC2B76" w14:textId="6465F814" w:rsidR="008358B4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br/>
      </w:r>
      <w:r w:rsidRPr="009055C7">
        <w:rPr>
          <w:rFonts w:asciiTheme="majorHAnsi" w:hAnsiTheme="majorHAnsi"/>
          <w:b/>
          <w:bCs/>
          <w:sz w:val="32"/>
          <w:szCs w:val="28"/>
        </w:rPr>
        <w:t>II</w:t>
      </w:r>
    </w:p>
    <w:p w14:paraId="26041077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Bayang tinubua’y </w:t>
      </w:r>
    </w:p>
    <w:p w14:paraId="5BDC4D2B" w14:textId="7BB4B671" w:rsidR="008358B4" w:rsidRPr="00715316" w:rsidRDefault="00F22323" w:rsidP="008358B4">
      <w:pPr>
        <w:rPr>
          <w:rFonts w:asciiTheme="majorHAnsi" w:hAnsiTheme="majorHAnsi"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t>I</w:t>
      </w:r>
      <w:r w:rsidR="008358B4" w:rsidRPr="00715316">
        <w:rPr>
          <w:rFonts w:asciiTheme="majorHAnsi" w:hAnsiTheme="majorHAnsi"/>
          <w:sz w:val="32"/>
          <w:szCs w:val="28"/>
        </w:rPr>
        <w:t>pinagdarasal</w:t>
      </w:r>
    </w:p>
    <w:p w14:paraId="48C2EEA8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At kapayapaan </w:t>
      </w:r>
    </w:p>
    <w:p w14:paraId="2D895BC4" w14:textId="72287289" w:rsidR="008358B4" w:rsidRPr="00715316" w:rsidRDefault="00F22323" w:rsidP="008358B4">
      <w:pPr>
        <w:rPr>
          <w:rFonts w:asciiTheme="majorHAnsi" w:hAnsiTheme="majorHAnsi"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t>N</w:t>
      </w:r>
      <w:r w:rsidR="008358B4" w:rsidRPr="00715316">
        <w:rPr>
          <w:rFonts w:asciiTheme="majorHAnsi" w:hAnsiTheme="majorHAnsi"/>
          <w:sz w:val="32"/>
          <w:szCs w:val="28"/>
        </w:rPr>
        <w:t>itong sanlibutan.</w:t>
      </w:r>
    </w:p>
    <w:p w14:paraId="09922C53" w14:textId="77777777" w:rsidR="008358B4" w:rsidRPr="00715316" w:rsidRDefault="008358B4" w:rsidP="008358B4">
      <w:pPr>
        <w:rPr>
          <w:rFonts w:ascii="Arial Rounded MT Bold" w:hAnsi="Arial Rounded MT Bold"/>
          <w:sz w:val="28"/>
          <w:szCs w:val="28"/>
        </w:rPr>
      </w:pPr>
    </w:p>
    <w:p w14:paraId="47BB0F85" w14:textId="77777777" w:rsidR="008358B4" w:rsidRPr="00715316" w:rsidRDefault="008358B4" w:rsidP="008358B4">
      <w:pPr>
        <w:rPr>
          <w:rFonts w:ascii="Arial Rounded MT Bold" w:hAnsi="Arial Rounded MT Bold"/>
          <w:sz w:val="32"/>
          <w:szCs w:val="32"/>
        </w:rPr>
      </w:pPr>
      <w:r w:rsidRPr="00715316">
        <w:rPr>
          <w:rFonts w:ascii="Arial Rounded MT Bold" w:hAnsi="Arial Rounded MT Bold"/>
          <w:sz w:val="32"/>
          <w:szCs w:val="32"/>
        </w:rPr>
        <w:t xml:space="preserve"> </w:t>
      </w:r>
    </w:p>
    <w:p w14:paraId="466F004A" w14:textId="77777777" w:rsidR="009055C7" w:rsidRDefault="009055C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F1650CA" w14:textId="11C179EC" w:rsidR="008358B4" w:rsidRPr="00A12E52" w:rsidRDefault="00000000" w:rsidP="009D68BA">
      <w:pPr>
        <w:pStyle w:val="Heading1"/>
        <w:rPr>
          <w:rFonts w:eastAsia="Times New Roman" w:cs="Times New Roman"/>
          <w:sz w:val="25"/>
          <w:szCs w:val="25"/>
          <w:lang w:eastAsia="en-CA"/>
        </w:rPr>
      </w:pPr>
      <w:hyperlink w:anchor="_top" w:history="1">
        <w:bookmarkStart w:id="31" w:name="_Toc183253544"/>
        <w:r w:rsidR="008358B4" w:rsidRPr="00A12E52">
          <w:rPr>
            <w:rStyle w:val="Hyperlink"/>
            <w:rFonts w:eastAsia="Times New Roman"/>
            <w:sz w:val="48"/>
            <w:szCs w:val="40"/>
            <w:u w:val="none"/>
            <w:lang w:eastAsia="en-CA"/>
          </w:rPr>
          <w:t>ISANG BANSA</w:t>
        </w:r>
        <w:bookmarkEnd w:id="31"/>
      </w:hyperlink>
    </w:p>
    <w:p w14:paraId="4626464D" w14:textId="77777777" w:rsidR="008358B4" w:rsidRPr="00715316" w:rsidRDefault="008358B4" w:rsidP="008358B4">
      <w:pPr>
        <w:shd w:val="clear" w:color="auto" w:fill="FFFFFF"/>
        <w:spacing w:line="273" w:lineRule="atLeast"/>
        <w:rPr>
          <w:rFonts w:ascii="Verdana" w:eastAsia="Times New Roman" w:hAnsi="Verdana" w:cs="Times New Roman"/>
          <w:color w:val="2E2613"/>
          <w:sz w:val="17"/>
          <w:szCs w:val="17"/>
          <w:lang w:eastAsia="en-CA"/>
        </w:rPr>
      </w:pPr>
    </w:p>
    <w:p w14:paraId="4563C79F" w14:textId="77777777" w:rsidR="008358B4" w:rsidRPr="00715316" w:rsidRDefault="008358B4" w:rsidP="008358B4">
      <w:pPr>
        <w:shd w:val="clear" w:color="auto" w:fill="FFFFFF"/>
        <w:spacing w:line="273" w:lineRule="atLeast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</w:t>
      </w:r>
    </w:p>
    <w:p w14:paraId="1FEDFBD3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Oh kay ganda ng ating buhay</w:t>
      </w:r>
    </w:p>
    <w:p w14:paraId="07E2980F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Napupuspos ng pagpapala</w:t>
      </w:r>
    </w:p>
    <w:p w14:paraId="1AF03917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Ng sakramentong mahiwaga</w:t>
      </w:r>
    </w:p>
    <w:p w14:paraId="0CCADF55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Kaloob ni Hesus sa’ting Gabay</w:t>
      </w:r>
    </w:p>
    <w:p w14:paraId="5DE6674A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</w:p>
    <w:p w14:paraId="3DAD6FB4" w14:textId="77777777" w:rsidR="003B79A1" w:rsidRDefault="003B79A1" w:rsidP="008358B4">
      <w:pPr>
        <w:shd w:val="clear" w:color="auto" w:fill="FFFFFF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</w:p>
    <w:p w14:paraId="6B15708D" w14:textId="5CC99D89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II</w:t>
      </w:r>
    </w:p>
    <w:p w14:paraId="308BB5ED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Oh kay tamis ng pagsasama</w:t>
      </w:r>
    </w:p>
    <w:p w14:paraId="7ACF23BB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Nagmumula sa pagkakaisa</w:t>
      </w:r>
    </w:p>
    <w:p w14:paraId="779AA694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Bumubukal sa pagsasalo</w:t>
      </w:r>
    </w:p>
    <w:p w14:paraId="02F58078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 iisang hapag ay dumalo</w:t>
      </w:r>
    </w:p>
    <w:p w14:paraId="1F4E2315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</w:p>
    <w:p w14:paraId="2BCA8DED" w14:textId="77777777" w:rsidR="003B79A1" w:rsidRDefault="003B79A1" w:rsidP="008358B4">
      <w:pPr>
        <w:shd w:val="clear" w:color="auto" w:fill="FFFFFF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</w:p>
    <w:p w14:paraId="13A4ABE9" w14:textId="41A32B8D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Koro:</w:t>
      </w:r>
    </w:p>
    <w:p w14:paraId="2F63B481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 si Hesus sa sakramento</w:t>
      </w:r>
    </w:p>
    <w:p w14:paraId="1F108ECF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 ng lahat ng tao</w:t>
      </w:r>
    </w:p>
    <w:p w14:paraId="59435BC9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 siya ng Pilipino</w:t>
      </w:r>
    </w:p>
    <w:p w14:paraId="08251DE4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 pagkakaisa’y lingapin mo</w:t>
      </w:r>
    </w:p>
    <w:p w14:paraId="12F86E93" w14:textId="77777777" w:rsidR="008358B4" w:rsidRPr="00715316" w:rsidRDefault="008358B4" w:rsidP="008358B4"/>
    <w:p w14:paraId="58F33C8D" w14:textId="77777777" w:rsidR="00105949" w:rsidRDefault="00105949">
      <w:pPr>
        <w:rPr>
          <w:rFonts w:asciiTheme="majorHAnsi" w:eastAsia="Times New Roman" w:hAnsiTheme="majorHAnsi" w:cs="Times New Roman"/>
          <w:b/>
          <w:bCs/>
          <w:color w:val="333333"/>
          <w:sz w:val="36"/>
          <w:szCs w:val="36"/>
          <w:shd w:val="clear" w:color="auto" w:fill="FFFFFF"/>
          <w:lang w:eastAsia="en-CA"/>
        </w:rPr>
      </w:pPr>
      <w:r>
        <w:rPr>
          <w:rFonts w:asciiTheme="majorHAnsi" w:eastAsia="Times New Roman" w:hAnsiTheme="majorHAnsi" w:cs="Times New Roman"/>
          <w:b/>
          <w:bCs/>
          <w:color w:val="333333"/>
          <w:sz w:val="36"/>
          <w:szCs w:val="36"/>
          <w:shd w:val="clear" w:color="auto" w:fill="FFFFFF"/>
          <w:lang w:eastAsia="en-CA"/>
        </w:rPr>
        <w:br w:type="page"/>
      </w:r>
    </w:p>
    <w:p w14:paraId="0666CA36" w14:textId="77777777" w:rsidR="00105949" w:rsidRPr="00D055F7" w:rsidRDefault="00105949" w:rsidP="00105949">
      <w:pPr>
        <w:spacing w:line="276" w:lineRule="auto"/>
        <w:rPr>
          <w:rStyle w:val="Hyperlink"/>
          <w:rFonts w:asciiTheme="majorHAnsi" w:eastAsia="Times New Roman" w:hAnsiTheme="majorHAnsi" w:cstheme="majorBidi"/>
          <w:sz w:val="48"/>
          <w:szCs w:val="40"/>
          <w:u w:val="none"/>
          <w:lang w:eastAsia="en-CA"/>
        </w:rPr>
      </w:pPr>
      <w:r w:rsidRPr="00D055F7">
        <w:rPr>
          <w:rStyle w:val="Hyperlink"/>
          <w:rFonts w:asciiTheme="majorHAnsi" w:eastAsia="Times New Roman" w:hAnsiTheme="majorHAnsi" w:cstheme="majorBidi"/>
          <w:sz w:val="48"/>
          <w:szCs w:val="40"/>
          <w:u w:val="none"/>
          <w:lang w:eastAsia="en-CA"/>
        </w:rPr>
        <w:lastRenderedPageBreak/>
        <w:t>ISANG MUNTING PANALANGIN</w:t>
      </w:r>
    </w:p>
    <w:p w14:paraId="30683D0E" w14:textId="77777777" w:rsidR="00105949" w:rsidRPr="00753EA6" w:rsidRDefault="00105949" w:rsidP="00105949">
      <w:pPr>
        <w:spacing w:line="276" w:lineRule="auto"/>
        <w:rPr>
          <w:rFonts w:ascii="Verdana" w:hAnsi="Verdana" w:cs="Poppins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9FB07D9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</w:t>
      </w:r>
    </w:p>
    <w:p w14:paraId="1E68C76E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Panginoon, ito ang aming alay</w:t>
      </w:r>
    </w:p>
    <w:p w14:paraId="34B79842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Sa iyong kabanalan.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 xml:space="preserve">tanggapin ang aming isip, </w:t>
      </w:r>
    </w:p>
    <w:p w14:paraId="0258F8E4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buhay at kalayaan.</w:t>
      </w:r>
    </w:p>
    <w:p w14:paraId="2A50FF4C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Sa Iyo ang aming katauhang </w:t>
      </w:r>
    </w:p>
    <w:p w14:paraId="005ED07F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pinagbuklod ng ‘Yong katawan. </w:t>
      </w:r>
    </w:p>
    <w:p w14:paraId="50713FFF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Handog namin ang aming kalooban </w:t>
      </w:r>
    </w:p>
    <w:p w14:paraId="23B10BC2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na sa ‘Yo nagmumula.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5A1CC57A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KORO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Dakila ang ‘Yong puso,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dakila ka, O Kristo.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Sambayanan kaming nagpupuri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sa 'Yong dugo at katawan.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1CD0B569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II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Tunay ang pag-ibig mo Kristo,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liwanag ng aming puso.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Awit nami’y aming alay,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pasalamat sa’ming buhay.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5FB6C076" w14:textId="7F3CC234" w:rsidR="008358B4" w:rsidRPr="00105949" w:rsidRDefault="008358B4" w:rsidP="008358B4">
      <w:pPr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 w:type="page"/>
      </w:r>
    </w:p>
    <w:p w14:paraId="0CB3C5FA" w14:textId="67BEBC91" w:rsidR="00245247" w:rsidRDefault="00000000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hyperlink w:anchor="_top" w:history="1">
        <w:r w:rsidR="008358B4" w:rsidRPr="00602CE0">
          <w:rPr>
            <w:rStyle w:val="Hyperlink"/>
            <w:rFonts w:eastAsia="Times New Roman"/>
            <w:sz w:val="46"/>
            <w:szCs w:val="46"/>
            <w:u w:val="none"/>
            <w:lang w:eastAsia="en-CA"/>
          </w:rPr>
          <w:t>ISANG PAGKAIN, ISANG KATAWAN, ISANG BAYAN</w:t>
        </w:r>
      </w:hyperlink>
      <w:r w:rsidR="008358B4" w:rsidRPr="00715316">
        <w:rPr>
          <w:rFonts w:asciiTheme="majorHAnsi" w:eastAsia="Times New Roman" w:hAnsiTheme="majorHAnsi" w:cs="Times New Roman"/>
          <w:color w:val="333333"/>
          <w:sz w:val="36"/>
          <w:szCs w:val="36"/>
          <w:lang w:eastAsia="en-CA"/>
        </w:rPr>
        <w:br/>
      </w:r>
      <w:r w:rsidR="008358B4" w:rsidRPr="00715316">
        <w:rPr>
          <w:rFonts w:asciiTheme="majorHAnsi" w:eastAsia="Times New Roman" w:hAnsiTheme="majorHAnsi" w:cs="Times New Roman"/>
          <w:color w:val="333333"/>
          <w:sz w:val="36"/>
          <w:szCs w:val="36"/>
          <w:lang w:eastAsia="en-CA"/>
        </w:rPr>
        <w:br/>
      </w:r>
      <w:r w:rsidR="00245247" w:rsidRPr="00245247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I</w:t>
      </w:r>
    </w:p>
    <w:p w14:paraId="01025E84" w14:textId="3D1FEC29" w:rsidR="008358B4" w:rsidRPr="00715316" w:rsidRDefault="008358B4" w:rsidP="008358B4">
      <w:pPr>
        <w:rPr>
          <w:rFonts w:asciiTheme="majorHAnsi" w:eastAsia="Times New Roman" w:hAnsiTheme="majorHAnsi" w:cs="Times New Roman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Katulad ng mga butil na tinitipon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Upang maging tinapay na nagbibigay buhay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Kami nawa'y matipon din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At maging</w:t>
      </w:r>
      <w:r w:rsidRPr="00715316">
        <w:rPr>
          <w:rFonts w:asciiTheme="majorHAnsi" w:eastAsia="Times New Roman" w:hAnsiTheme="majorHAnsi" w:cs="Verdana"/>
          <w:color w:val="333333"/>
          <w:sz w:val="32"/>
          <w:szCs w:val="32"/>
          <w:shd w:val="clear" w:color="auto" w:fill="FFFFFF"/>
          <w:lang w:eastAsia="en-CA"/>
        </w:rPr>
        <w:t>﻿ bayan mong giliw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Refrain: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</w:p>
    <w:p w14:paraId="52F093CB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Iisang panginoon, iisang katawan,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isang bayan, isang lahi 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sa'yo'y nagpupugay</w:t>
      </w:r>
    </w:p>
    <w:p w14:paraId="7262A22B" w14:textId="507DD54B" w:rsidR="008358B4" w:rsidRPr="00245247" w:rsidRDefault="00245247" w:rsidP="008358B4">
      <w:pPr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</w:pPr>
      <w: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br/>
      </w:r>
      <w: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br/>
      </w:r>
      <w:r w:rsidRPr="00245247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II</w:t>
      </w:r>
    </w:p>
    <w:p w14:paraId="137B2550" w14:textId="77777777" w:rsidR="001E0198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Katulad din ng mga ubas </w:t>
      </w:r>
    </w:p>
    <w:p w14:paraId="6CBC2E01" w14:textId="77777777" w:rsidR="001E0198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 piniga at naging alak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Sino mang uminom nito: </w:t>
      </w:r>
    </w:p>
    <w:p w14:paraId="4CF4459B" w14:textId="76531792" w:rsidR="008358B4" w:rsidRPr="00715316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"May buhay na walang hanggan"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Kami nawa'y maging sangkap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Sa pagbuo nitong bayang liyag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t> </w:t>
      </w:r>
    </w:p>
    <w:p w14:paraId="521F1A0F" w14:textId="77777777" w:rsidR="008358B4" w:rsidRPr="00715316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</w:p>
    <w:p w14:paraId="507A0A70" w14:textId="0E37879F" w:rsidR="008358B4" w:rsidRPr="00715316" w:rsidRDefault="008358B4" w:rsidP="008358B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(Refrain)</w:t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br/>
      </w:r>
    </w:p>
    <w:p w14:paraId="06FA1D46" w14:textId="77777777" w:rsidR="00023682" w:rsidRPr="00715316" w:rsidRDefault="0002368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br w:type="page"/>
      </w:r>
    </w:p>
    <w:p w14:paraId="5FE2D1A1" w14:textId="36DD327C" w:rsidR="00397AD6" w:rsidRPr="00567D94" w:rsidRDefault="00000000" w:rsidP="00397AD6">
      <w:pPr>
        <w:pStyle w:val="Heading1"/>
      </w:pPr>
      <w:hyperlink w:anchor="_top" w:history="1">
        <w:bookmarkStart w:id="32" w:name="_Toc183253545"/>
        <w:r w:rsidR="00397AD6" w:rsidRPr="00BF7FC5">
          <w:rPr>
            <w:rStyle w:val="Hyperlink"/>
            <w:sz w:val="48"/>
            <w:szCs w:val="40"/>
            <w:u w:val="none"/>
          </w:rPr>
          <w:t>ISANG PANANAMPALATAYA</w:t>
        </w:r>
        <w:bookmarkEnd w:id="32"/>
      </w:hyperlink>
      <w:r w:rsidR="00397AD6" w:rsidRPr="00BF7FC5">
        <w:rPr>
          <w:sz w:val="48"/>
          <w:szCs w:val="40"/>
        </w:rPr>
        <w:t xml:space="preserve"> </w:t>
      </w:r>
      <w:r w:rsidR="00397AD6" w:rsidRPr="00567D94">
        <w:br/>
      </w:r>
    </w:p>
    <w:p w14:paraId="1B90FFC2" w14:textId="77777777" w:rsidR="00397AD6" w:rsidRPr="000864FC" w:rsidRDefault="00397AD6" w:rsidP="00397AD6">
      <w:pPr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KORO:</w:t>
      </w:r>
    </w:p>
    <w:p w14:paraId="24B06907" w14:textId="77777777" w:rsidR="00397AD6" w:rsidRPr="009A5F90" w:rsidRDefault="00397AD6" w:rsidP="00397AD6">
      <w:pPr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Isang pananampalataya, isang pagbibinyag </w:t>
      </w:r>
      <w:r w:rsidRPr="009A5F90">
        <w:rPr>
          <w:rFonts w:asciiTheme="majorHAnsi" w:hAnsiTheme="majorHAnsi"/>
          <w:sz w:val="32"/>
          <w:szCs w:val="32"/>
        </w:rPr>
        <w:br/>
        <w:t xml:space="preserve">Isang Panginoon, angkinin nating lahat.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1EBA0A2F" w14:textId="49170921" w:rsidR="00397AD6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</w:t>
      </w:r>
    </w:p>
    <w:p w14:paraId="62258257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Habilin ni Hesus noong Siya'y lumisan </w:t>
      </w:r>
      <w:r w:rsidRPr="009A5F90">
        <w:rPr>
          <w:rFonts w:asciiTheme="majorHAnsi" w:hAnsiTheme="majorHAnsi"/>
          <w:sz w:val="32"/>
          <w:szCs w:val="32"/>
        </w:rPr>
        <w:br/>
        <w:t xml:space="preserve">Kayo ay magkatipon sa pagmamahalan.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2E2A8197" w14:textId="16EC0591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II</w:t>
      </w:r>
    </w:p>
    <w:p w14:paraId="54063891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Ama pakinggan mo ang aming panalangin </w:t>
      </w:r>
      <w:r w:rsidRPr="009A5F90">
        <w:rPr>
          <w:rFonts w:asciiTheme="majorHAnsi" w:hAnsiTheme="majorHAnsi"/>
          <w:sz w:val="32"/>
          <w:szCs w:val="32"/>
        </w:rPr>
        <w:br/>
        <w:t xml:space="preserve">Dalisay na pag-ibig sa ami'y lumapit.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1116DCBC" w14:textId="12945797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III</w:t>
      </w:r>
    </w:p>
    <w:p w14:paraId="0DB50146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Mga alagad ko pa'no makikilala </w:t>
      </w:r>
      <w:r w:rsidRPr="009A5F90">
        <w:rPr>
          <w:rFonts w:asciiTheme="majorHAnsi" w:hAnsiTheme="majorHAnsi"/>
          <w:sz w:val="32"/>
          <w:szCs w:val="32"/>
        </w:rPr>
        <w:br/>
        <w:t xml:space="preserve">Tapat nilang pag-ibig wala nang iba pa.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3845AB1F" w14:textId="3BDC2142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IV</w:t>
      </w:r>
    </w:p>
    <w:p w14:paraId="73FE91CD" w14:textId="77777777" w:rsidR="00397AD6" w:rsidRPr="009A5F90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Kaya nga O Ama, sana'y Iyong hawian </w:t>
      </w:r>
      <w:r w:rsidRPr="009A5F90">
        <w:rPr>
          <w:rFonts w:asciiTheme="majorHAnsi" w:hAnsiTheme="majorHAnsi"/>
          <w:sz w:val="32"/>
          <w:szCs w:val="32"/>
        </w:rPr>
        <w:br/>
        <w:t xml:space="preserve">Ang aming mga puso ng mga alitan. (koro) </w:t>
      </w:r>
    </w:p>
    <w:p w14:paraId="1E7DEC66" w14:textId="77777777" w:rsidR="00397AD6" w:rsidRDefault="00397AD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F2A1E72" w14:textId="667985F2" w:rsidR="00AF4E62" w:rsidRPr="00715316" w:rsidRDefault="00000000" w:rsidP="00E6142D">
      <w:pPr>
        <w:pStyle w:val="Heading1"/>
        <w:shd w:val="clear" w:color="auto" w:fill="FFFFFF"/>
        <w:spacing w:before="0" w:line="321" w:lineRule="atLeast"/>
        <w:rPr>
          <w:sz w:val="16"/>
        </w:rPr>
      </w:pPr>
      <w:hyperlink w:anchor="_top" w:history="1">
        <w:bookmarkStart w:id="33" w:name="_Toc440145512"/>
        <w:bookmarkStart w:id="34" w:name="_Toc183253546"/>
        <w:r w:rsidR="00AF4E62" w:rsidRPr="009C225D">
          <w:rPr>
            <w:rStyle w:val="Hyperlink"/>
            <w:sz w:val="48"/>
            <w:szCs w:val="40"/>
            <w:u w:val="none"/>
          </w:rPr>
          <w:t>ITO ANG ARAW</w:t>
        </w:r>
      </w:hyperlink>
      <w:r w:rsidR="00AF4E62" w:rsidRPr="00715316">
        <w:rPr>
          <w:rFonts w:ascii="Arial" w:hAnsi="Arial" w:cs="Arial"/>
          <w:color w:val="000000"/>
          <w:sz w:val="38"/>
          <w:szCs w:val="38"/>
        </w:rPr>
        <w:t xml:space="preserve"> </w:t>
      </w:r>
      <w:r w:rsidR="00AF4E62" w:rsidRPr="00E6142D">
        <w:rPr>
          <w:sz w:val="24"/>
        </w:rPr>
        <w:t>HIMIG HESWITA</w:t>
      </w:r>
      <w:bookmarkEnd w:id="33"/>
      <w:bookmarkEnd w:id="34"/>
    </w:p>
    <w:p w14:paraId="7DDEB69B" w14:textId="77777777" w:rsidR="00AF4E62" w:rsidRPr="00715316" w:rsidRDefault="00AF4E62" w:rsidP="00AF4E62">
      <w:pPr>
        <w:rPr>
          <w:rFonts w:ascii="Arial" w:eastAsia="Times New Roman" w:hAnsi="Arial" w:cs="Arial"/>
          <w:b/>
          <w:bCs/>
          <w:color w:val="000000"/>
          <w:kern w:val="36"/>
          <w:sz w:val="36"/>
          <w:szCs w:val="38"/>
          <w:lang w:eastAsia="en-CA"/>
        </w:rPr>
      </w:pPr>
    </w:p>
    <w:p w14:paraId="6410452D" w14:textId="77777777" w:rsidR="00AF4E62" w:rsidRPr="00715316" w:rsidRDefault="00AF4E62" w:rsidP="00AF4E62">
      <w:pPr>
        <w:rPr>
          <w:rFonts w:asciiTheme="majorHAnsi" w:hAnsiTheme="majorHAnsi" w:cs="Arial"/>
          <w:color w:val="000000"/>
          <w:sz w:val="28"/>
          <w:szCs w:val="24"/>
          <w:shd w:val="clear" w:color="auto" w:fill="FFFFFF"/>
        </w:rPr>
      </w:pPr>
    </w:p>
    <w:p w14:paraId="5F3ACCB3" w14:textId="77777777" w:rsidR="00AF4E62" w:rsidRPr="00456BEB" w:rsidRDefault="00AF4E62" w:rsidP="00C6339A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56BE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DCBEACE" w14:textId="7DEC2C71" w:rsidR="00AF4E62" w:rsidRPr="00C6339A" w:rsidRDefault="00AF4E62" w:rsidP="00C6339A">
      <w:pPr>
        <w:rPr>
          <w:rFonts w:asciiTheme="majorHAnsi" w:eastAsia="Times New Roman" w:hAnsiTheme="majorHAnsi" w:cs="Courier New"/>
          <w:sz w:val="32"/>
          <w:szCs w:val="32"/>
        </w:rPr>
      </w:pPr>
      <w:r w:rsidRPr="00C6339A">
        <w:rPr>
          <w:rFonts w:asciiTheme="majorHAnsi" w:eastAsia="Times New Roman" w:hAnsiTheme="majorHAnsi" w:cs="Courier New"/>
          <w:sz w:val="32"/>
          <w:szCs w:val="32"/>
        </w:rPr>
        <w:t>Ito ang araw na ginawa ng Panginoon;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Tayo'y magsaya at ma galak!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Mag pa salamat kayo sa Panginoon,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Butihin S'ya, Kanyang  gawa'y walang hanggan.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Sabihin ng sambayanan ng Israel,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"Walang  hanggan, Kanyang  awa.  </w:t>
      </w:r>
      <w:r w:rsidRPr="004F0D64">
        <w:rPr>
          <w:rFonts w:asciiTheme="majorHAnsi" w:eastAsia="Times New Roman" w:hAnsiTheme="majorHAnsi" w:cs="Courier New"/>
          <w:i/>
          <w:iCs/>
          <w:sz w:val="32"/>
          <w:szCs w:val="32"/>
        </w:rPr>
        <w:t>(Koro)</w:t>
      </w:r>
      <w:r w:rsidRPr="004F0D64">
        <w:rPr>
          <w:rFonts w:asciiTheme="majorHAnsi" w:eastAsia="Times New Roman" w:hAnsiTheme="majorHAnsi" w:cs="Courier New"/>
          <w:i/>
          <w:iCs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Kanang kamay ng Diyos saki</w:t>
      </w:r>
      <w:r w:rsidR="003117C4">
        <w:rPr>
          <w:rFonts w:asciiTheme="majorHAnsi" w:eastAsia="Times New Roman" w:hAnsiTheme="majorHAnsi" w:cs="Courier New"/>
          <w:sz w:val="32"/>
          <w:szCs w:val="32"/>
        </w:rPr>
        <w:t>’</w:t>
      </w:r>
      <w:r w:rsidRPr="00C6339A">
        <w:rPr>
          <w:rFonts w:asciiTheme="majorHAnsi" w:eastAsia="Times New Roman" w:hAnsiTheme="majorHAnsi" w:cs="Courier New"/>
          <w:sz w:val="32"/>
          <w:szCs w:val="32"/>
        </w:rPr>
        <w:t>y humango.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Ang bisig N'ya sa'kin ang tagapag tanggol.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Ako'y hindi mapapahamak kailan man.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Ipahahayag ko</w:t>
      </w:r>
      <w:r w:rsidR="00DE15D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r w:rsidRPr="00C6339A">
        <w:rPr>
          <w:rFonts w:asciiTheme="majorHAnsi" w:eastAsia="Times New Roman" w:hAnsiTheme="majorHAnsi" w:cs="Courier New"/>
          <w:sz w:val="32"/>
          <w:szCs w:val="32"/>
        </w:rPr>
        <w:t>l'walhati N'ya .</w:t>
      </w:r>
      <w:r w:rsidRPr="00DE15DA">
        <w:rPr>
          <w:rFonts w:asciiTheme="majorHAnsi" w:eastAsia="Times New Roman" w:hAnsiTheme="majorHAnsi" w:cs="Courier New"/>
          <w:i/>
          <w:iCs/>
          <w:sz w:val="32"/>
          <w:szCs w:val="32"/>
        </w:rPr>
        <w:t xml:space="preserve">  (Koro)</w:t>
      </w:r>
      <w:r w:rsidRPr="00DE15DA">
        <w:rPr>
          <w:rFonts w:asciiTheme="majorHAnsi" w:eastAsia="Times New Roman" w:hAnsiTheme="majorHAnsi" w:cs="Courier New"/>
          <w:i/>
          <w:iCs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Ang aking Panginoon, moog ng buhay.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S'ya ang batong tinangihan ng tagapag tayo.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Kahanga-hanga sa aming mga mata,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Gawain N'ya; Purihin S'ya! </w:t>
      </w:r>
      <w:r w:rsidRPr="004B1A45">
        <w:rPr>
          <w:rFonts w:asciiTheme="majorHAnsi" w:eastAsia="Times New Roman" w:hAnsiTheme="majorHAnsi" w:cs="Courier New"/>
          <w:i/>
          <w:iCs/>
          <w:sz w:val="32"/>
          <w:szCs w:val="32"/>
          <w:u w:val="single"/>
        </w:rPr>
        <w:t>(Koro)</w:t>
      </w:r>
      <w:r w:rsidRPr="004B1A45">
        <w:rPr>
          <w:rFonts w:asciiTheme="majorHAnsi" w:eastAsia="Times New Roman" w:hAnsiTheme="majorHAnsi" w:cs="Courier New"/>
          <w:i/>
          <w:iCs/>
          <w:sz w:val="32"/>
          <w:szCs w:val="32"/>
          <w:u w:val="single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r w:rsidRPr="00985503">
        <w:rPr>
          <w:rFonts w:asciiTheme="majorHAnsi" w:eastAsia="Times New Roman" w:hAnsiTheme="majorHAnsi" w:cs="Courier New"/>
          <w:b/>
          <w:bCs/>
          <w:sz w:val="32"/>
          <w:szCs w:val="32"/>
        </w:rPr>
        <w:t xml:space="preserve">Koda: </w:t>
      </w:r>
    </w:p>
    <w:p w14:paraId="42FBE3BC" w14:textId="1D668C87" w:rsidR="00AF4E62" w:rsidRPr="00C6339A" w:rsidRDefault="00AF4E62" w:rsidP="00C6339A">
      <w:pPr>
        <w:rPr>
          <w:rFonts w:asciiTheme="majorHAnsi" w:eastAsia="Times New Roman" w:hAnsiTheme="majorHAnsi" w:cs="Courier New"/>
          <w:sz w:val="32"/>
          <w:szCs w:val="32"/>
        </w:rPr>
      </w:pPr>
      <w:r w:rsidRPr="00C6339A">
        <w:rPr>
          <w:rFonts w:asciiTheme="majorHAnsi" w:eastAsia="Times New Roman" w:hAnsiTheme="majorHAnsi" w:cs="Courier New"/>
          <w:sz w:val="32"/>
          <w:szCs w:val="32"/>
        </w:rPr>
        <w:t>Ito ang araw na ginawa ng Panginoon;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Tayo'y magsaya at magalak!</w:t>
      </w:r>
    </w:p>
    <w:p w14:paraId="267E9784" w14:textId="3AF45E78" w:rsidR="00C323BE" w:rsidRPr="00405020" w:rsidRDefault="00C323BE" w:rsidP="00405020">
      <w:pPr>
        <w:pStyle w:val="Heading1"/>
        <w:rPr>
          <w:rStyle w:val="textexposedshow"/>
        </w:rPr>
        <w:sectPr w:rsidR="00C323BE" w:rsidRPr="00405020" w:rsidSect="003F5932">
          <w:pgSz w:w="12240" w:h="15840"/>
          <w:pgMar w:top="1080" w:right="1440" w:bottom="1170" w:left="1440" w:header="720" w:footer="720" w:gutter="0"/>
          <w:cols w:space="720"/>
          <w:docGrid w:linePitch="360"/>
        </w:sectPr>
      </w:pPr>
      <w:r>
        <w:rPr>
          <w:rStyle w:val="textexposedshow"/>
          <w:rFonts w:cs="Helvetica"/>
          <w:color w:val="141823"/>
          <w:sz w:val="28"/>
          <w:szCs w:val="21"/>
        </w:rPr>
        <w:br w:type="page"/>
      </w:r>
      <w:hyperlink w:anchor="_top" w:history="1">
        <w:bookmarkStart w:id="35" w:name="_Toc183253547"/>
        <w:r w:rsidRPr="0038615E">
          <w:rPr>
            <w:rStyle w:val="Hyperlink"/>
            <w:sz w:val="48"/>
            <w:szCs w:val="36"/>
            <w:u w:val="none"/>
          </w:rPr>
          <w:t>ITO ANG BAGONG ARAW</w:t>
        </w:r>
        <w:bookmarkEnd w:id="35"/>
      </w:hyperlink>
    </w:p>
    <w:p w14:paraId="417DFBAD" w14:textId="57835410" w:rsidR="00405020" w:rsidRDefault="00405020" w:rsidP="00405020"/>
    <w:p w14:paraId="192D01D4" w14:textId="77777777" w:rsidR="00405020" w:rsidRDefault="00405020" w:rsidP="00405020">
      <w:r>
        <w:t>D Isidro SJ - F Ramires SJ</w:t>
      </w:r>
    </w:p>
    <w:p w14:paraId="6EABDDA8" w14:textId="77777777" w:rsidR="00405020" w:rsidRDefault="00405020" w:rsidP="00405020"/>
    <w:p w14:paraId="52636659" w14:textId="77777777" w:rsidR="00405020" w:rsidRPr="00405020" w:rsidRDefault="00405020" w:rsidP="00405020">
      <w:pPr>
        <w:rPr>
          <w:rFonts w:asciiTheme="majorHAnsi" w:hAnsiTheme="majorHAnsi"/>
          <w:sz w:val="32"/>
        </w:rPr>
      </w:pPr>
      <w:r w:rsidRPr="00405020">
        <w:rPr>
          <w:rFonts w:asciiTheme="majorHAnsi" w:hAnsiTheme="majorHAnsi"/>
          <w:sz w:val="32"/>
        </w:rPr>
        <w:t>Intro: A E7 A E7</w:t>
      </w:r>
    </w:p>
    <w:p w14:paraId="1A51DAC6" w14:textId="77777777" w:rsidR="00405020" w:rsidRDefault="00405020" w:rsidP="00405020"/>
    <w:p w14:paraId="4A5A48F6" w14:textId="4A041978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A                                       E</w:t>
      </w:r>
    </w:p>
    <w:p w14:paraId="04ADDD0A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ITO ANG BAGONG ARAW, ITO'Y ARAW NG TAGUMPAY</w:t>
      </w:r>
    </w:p>
    <w:p w14:paraId="1D0569AE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E7                                         A</w:t>
      </w:r>
    </w:p>
    <w:p w14:paraId="73B3EFA8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ANAK NG TAO'Y NABUHAY, SIYA'Y ATING PARANGALAN</w:t>
      </w:r>
    </w:p>
    <w:p w14:paraId="58FDE9C1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 A7             D          B7              E E7</w:t>
      </w:r>
    </w:p>
    <w:p w14:paraId="1FFD7658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SI HESUS MULING NABUHAY SA KAMATAYA'Y NAGTAGUMPAY</w:t>
      </w:r>
    </w:p>
    <w:p w14:paraId="59B1D0A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 A                                          E</w:t>
      </w:r>
    </w:p>
    <w:p w14:paraId="159E89D6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MAGALAK, H'WAG NANG LUMUHA, HINANGO ANG TAO SA SALA</w:t>
      </w:r>
    </w:p>
    <w:p w14:paraId="7E1A912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E7                                               A</w:t>
      </w:r>
    </w:p>
    <w:p w14:paraId="5C40ABF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KRISTO HESUS, TUNAY KANG HARI, KAMI SA 'YO'Y NAGPUPURI</w:t>
      </w:r>
    </w:p>
    <w:p w14:paraId="3812E2C0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A7              D           E7           A E7</w:t>
      </w:r>
    </w:p>
    <w:p w14:paraId="4791B16C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SA KRUS, IKA'Y NAMATAY NGUNIT MULI KANG NABUHAY</w:t>
      </w:r>
    </w:p>
    <w:p w14:paraId="05F48FC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4569EB9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13F1A95A" w14:textId="62E34F66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                      E   E7                     A</w:t>
      </w:r>
    </w:p>
    <w:p w14:paraId="38FAAD73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03DCE0C2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A7                     D   E7                     A G7</w:t>
      </w:r>
    </w:p>
    <w:p w14:paraId="4BA72CF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6776072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35FD5F2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C                      G   G7                     C</w:t>
      </w:r>
    </w:p>
    <w:p w14:paraId="54390C6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2B9E8B9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C7                     F   G7                     C</w:t>
      </w:r>
    </w:p>
    <w:p w14:paraId="7C5DD919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31CE50E2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375E8B98" w14:textId="13013EAE" w:rsidR="00405020" w:rsidRPr="00405020" w:rsidRDefault="00405020" w:rsidP="00405020">
      <w:pPr>
        <w:rPr>
          <w:rFonts w:asciiTheme="majorHAnsi" w:hAnsiTheme="majorHAnsi"/>
          <w:b/>
          <w:sz w:val="28"/>
        </w:rPr>
      </w:pPr>
      <w:r w:rsidRPr="00405020">
        <w:rPr>
          <w:rFonts w:asciiTheme="majorHAnsi" w:hAnsiTheme="majorHAnsi"/>
          <w:b/>
          <w:sz w:val="28"/>
        </w:rPr>
        <w:t>Wakas</w:t>
      </w:r>
    </w:p>
    <w:p w14:paraId="411E1545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F6 Em   F  C</w:t>
      </w:r>
    </w:p>
    <w:p w14:paraId="291E96A4" w14:textId="3A22C3BF" w:rsidR="00C323BE" w:rsidRDefault="00405020" w:rsidP="00405020">
      <w:r w:rsidRPr="00405020">
        <w:rPr>
          <w:rFonts w:asciiTheme="majorHAnsi" w:hAnsiTheme="majorHAnsi"/>
          <w:sz w:val="28"/>
        </w:rPr>
        <w:t xml:space="preserve">  A- LE- LU- YA</w:t>
      </w:r>
      <w:r w:rsidR="00C323BE">
        <w:br w:type="page"/>
      </w:r>
    </w:p>
    <w:p w14:paraId="1D45E30C" w14:textId="3C83D8BD" w:rsidR="00317C32" w:rsidRPr="00715316" w:rsidRDefault="00000000" w:rsidP="00317C32">
      <w:hyperlink w:anchor="_top" w:history="1">
        <w:bookmarkStart w:id="36" w:name="_Toc183253548"/>
        <w:r w:rsidR="00317C32" w:rsidRPr="00531A39">
          <w:rPr>
            <w:rStyle w:val="Heading1Char"/>
            <w:sz w:val="42"/>
            <w:szCs w:val="34"/>
          </w:rPr>
          <w:t>KAHANGA HANGA</w:t>
        </w:r>
        <w:bookmarkEnd w:id="36"/>
      </w:hyperlink>
      <w:r w:rsidR="00317C32" w:rsidRPr="00715316">
        <w:t xml:space="preserve"> by E. Hontiveros</w:t>
      </w:r>
    </w:p>
    <w:p w14:paraId="1D23F4E4" w14:textId="77777777" w:rsidR="00317C32" w:rsidRPr="00715316" w:rsidRDefault="00317C32" w:rsidP="00317C32"/>
    <w:p w14:paraId="45EBBBC2" w14:textId="333BBC5A" w:rsidR="00BC6790" w:rsidRPr="003E25BF" w:rsidRDefault="003E25BF" w:rsidP="00317C32">
      <w:pPr>
        <w:rPr>
          <w:rFonts w:asciiTheme="majorHAnsi" w:hAnsiTheme="majorHAnsi"/>
          <w:b/>
          <w:bCs/>
          <w:sz w:val="32"/>
        </w:rPr>
      </w:pPr>
      <w:r w:rsidRPr="003E25BF">
        <w:rPr>
          <w:rFonts w:asciiTheme="majorHAnsi" w:hAnsiTheme="majorHAnsi"/>
          <w:b/>
          <w:bCs/>
          <w:sz w:val="32"/>
        </w:rPr>
        <w:t>KORO</w:t>
      </w:r>
    </w:p>
    <w:p w14:paraId="077684C8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Kahanga-hanga ang Iyong pangalan</w:t>
      </w:r>
    </w:p>
    <w:p w14:paraId="68D097BD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O Panginoon, sa sangkalupaan</w:t>
      </w:r>
    </w:p>
    <w:p w14:paraId="255A1883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Ipinagbunyi mo ang Iyong kamahalan</w:t>
      </w:r>
    </w:p>
    <w:p w14:paraId="0C6B0DD1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Sa buong kalangitan</w:t>
      </w:r>
    </w:p>
    <w:p w14:paraId="45F57033" w14:textId="77777777" w:rsidR="009F3575" w:rsidRDefault="009F3575">
      <w:pPr>
        <w:rPr>
          <w:rFonts w:asciiTheme="majorHAnsi" w:hAnsiTheme="majorHAnsi"/>
          <w:sz w:val="32"/>
        </w:rPr>
      </w:pPr>
    </w:p>
    <w:p w14:paraId="1D28175A" w14:textId="7003342C" w:rsidR="004126BB" w:rsidRPr="00E96D33" w:rsidRDefault="00C85C81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</w:t>
      </w:r>
    </w:p>
    <w:p w14:paraId="2D9F90A6" w14:textId="77777777" w:rsidR="004126BB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Pinagmamasdan ko ang langit</w:t>
      </w:r>
    </w:p>
    <w:p w14:paraId="033536D1" w14:textId="77777777" w:rsidR="004126BB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Na gawa ng yong mga kamay</w:t>
      </w:r>
    </w:p>
    <w:p w14:paraId="0FF17DEB" w14:textId="4305C93F" w:rsidR="00342A59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An</w:t>
      </w:r>
      <w:r w:rsidR="006749C8" w:rsidRPr="005C69EE">
        <w:rPr>
          <w:rFonts w:asciiTheme="majorHAnsi" w:hAnsiTheme="majorHAnsi"/>
          <w:sz w:val="32"/>
        </w:rPr>
        <w:t>g b</w:t>
      </w:r>
      <w:r w:rsidR="00974F9E" w:rsidRPr="005C69EE">
        <w:rPr>
          <w:rFonts w:asciiTheme="majorHAnsi" w:hAnsiTheme="majorHAnsi"/>
          <w:sz w:val="32"/>
        </w:rPr>
        <w:t>’</w:t>
      </w:r>
      <w:r w:rsidRPr="005C69EE">
        <w:rPr>
          <w:rFonts w:asciiTheme="majorHAnsi" w:hAnsiTheme="majorHAnsi"/>
          <w:sz w:val="32"/>
        </w:rPr>
        <w:t xml:space="preserve">wan at mga bituin Na </w:t>
      </w:r>
    </w:p>
    <w:p w14:paraId="7EC89F9D" w14:textId="3E785FD6" w:rsidR="001A74E3" w:rsidRPr="005C69EE" w:rsidRDefault="00342A59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S</w:t>
      </w:r>
      <w:r w:rsidR="004126BB" w:rsidRPr="005C69EE">
        <w:rPr>
          <w:rFonts w:asciiTheme="majorHAnsi" w:hAnsiTheme="majorHAnsi"/>
          <w:sz w:val="32"/>
        </w:rPr>
        <w:t>a langit yong inilagay</w:t>
      </w:r>
    </w:p>
    <w:p w14:paraId="2C2D7238" w14:textId="77777777" w:rsidR="00161A78" w:rsidRPr="005C69EE" w:rsidRDefault="00161A78">
      <w:pPr>
        <w:rPr>
          <w:rFonts w:asciiTheme="majorHAnsi" w:hAnsiTheme="majorHAnsi"/>
          <w:sz w:val="32"/>
        </w:rPr>
      </w:pPr>
    </w:p>
    <w:p w14:paraId="05760978" w14:textId="77777777" w:rsidR="00AF6A41" w:rsidRPr="00E96D33" w:rsidRDefault="001A74E3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II</w:t>
      </w:r>
    </w:p>
    <w:p w14:paraId="2733B737" w14:textId="69980448" w:rsidR="00AF6A41" w:rsidRPr="005C69EE" w:rsidRDefault="00D81EBE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O sino kaya siyang tao</w:t>
      </w:r>
    </w:p>
    <w:p w14:paraId="4DFD0BE3" w14:textId="77777777" w:rsidR="002364BF" w:rsidRPr="005C69EE" w:rsidRDefault="00AF6A41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Na iyong pinagmamasdan</w:t>
      </w:r>
    </w:p>
    <w:p w14:paraId="24B707B7" w14:textId="77777777" w:rsidR="009F3575" w:rsidRDefault="002364BF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Ginawa mong anghel</w:t>
      </w:r>
      <w:r w:rsidR="00766C07" w:rsidRPr="005C69EE">
        <w:rPr>
          <w:rFonts w:asciiTheme="majorHAnsi" w:hAnsiTheme="majorHAnsi"/>
          <w:sz w:val="32"/>
        </w:rPr>
        <w:t xml:space="preserve"> ang katulad</w:t>
      </w:r>
    </w:p>
    <w:p w14:paraId="1B803C32" w14:textId="7105AD0B" w:rsidR="009F3575" w:rsidRPr="005C69EE" w:rsidRDefault="00974631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Pinuno mo ng ka</w:t>
      </w:r>
      <w:r w:rsidR="00684B69" w:rsidRPr="005C69EE">
        <w:rPr>
          <w:rFonts w:asciiTheme="majorHAnsi" w:hAnsiTheme="majorHAnsi"/>
          <w:sz w:val="32"/>
        </w:rPr>
        <w:t>-</w:t>
      </w:r>
      <w:r w:rsidRPr="005C69EE">
        <w:rPr>
          <w:rFonts w:asciiTheme="majorHAnsi" w:hAnsiTheme="majorHAnsi"/>
          <w:sz w:val="32"/>
        </w:rPr>
        <w:t>rangalan</w:t>
      </w:r>
    </w:p>
    <w:p w14:paraId="7FF99E2A" w14:textId="77777777" w:rsidR="000A2261" w:rsidRPr="005C69EE" w:rsidRDefault="000A2261">
      <w:pPr>
        <w:rPr>
          <w:rFonts w:asciiTheme="majorHAnsi" w:hAnsiTheme="majorHAnsi"/>
          <w:sz w:val="32"/>
        </w:rPr>
      </w:pPr>
    </w:p>
    <w:p w14:paraId="37F5EA9F" w14:textId="77777777" w:rsidR="009F3575" w:rsidRDefault="009F3575">
      <w:pPr>
        <w:rPr>
          <w:rFonts w:asciiTheme="majorHAnsi" w:hAnsiTheme="majorHAnsi"/>
          <w:sz w:val="32"/>
        </w:rPr>
      </w:pPr>
    </w:p>
    <w:p w14:paraId="7DBEEFD2" w14:textId="77777777" w:rsidR="009F3575" w:rsidRDefault="009F3575">
      <w:pPr>
        <w:rPr>
          <w:rFonts w:asciiTheme="majorHAnsi" w:hAnsiTheme="majorHAnsi"/>
          <w:sz w:val="32"/>
        </w:rPr>
      </w:pPr>
    </w:p>
    <w:p w14:paraId="14A80737" w14:textId="77777777" w:rsidR="009F3575" w:rsidRDefault="009F3575">
      <w:pPr>
        <w:rPr>
          <w:rFonts w:asciiTheme="majorHAnsi" w:hAnsiTheme="majorHAnsi"/>
          <w:sz w:val="32"/>
        </w:rPr>
      </w:pPr>
    </w:p>
    <w:p w14:paraId="7A23E1D0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C1F8AAB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343C81B8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6388F3AE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50BB8C76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9D013A7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556924D4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292B5CDD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677FDB6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1C1DDC81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74CECEA5" w14:textId="044D14A6" w:rsidR="000A2261" w:rsidRPr="00E96D33" w:rsidRDefault="00A33800">
      <w:pPr>
        <w:rPr>
          <w:rFonts w:asciiTheme="majorHAnsi" w:hAnsiTheme="majorHAnsi"/>
          <w:b/>
          <w:bCs/>
          <w:sz w:val="32"/>
        </w:rPr>
      </w:pPr>
      <w:r>
        <w:rPr>
          <w:rFonts w:asciiTheme="majorHAnsi" w:hAnsiTheme="majorHAnsi"/>
          <w:b/>
          <w:bCs/>
          <w:sz w:val="32"/>
        </w:rPr>
        <w:br/>
      </w:r>
      <w:r w:rsidR="000A2261" w:rsidRPr="00E96D33">
        <w:rPr>
          <w:rFonts w:asciiTheme="majorHAnsi" w:hAnsiTheme="majorHAnsi"/>
          <w:b/>
          <w:bCs/>
          <w:sz w:val="32"/>
        </w:rPr>
        <w:t>III</w:t>
      </w:r>
    </w:p>
    <w:p w14:paraId="58E8815A" w14:textId="73606FF4" w:rsidR="00DB2310" w:rsidRP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 xml:space="preserve">Ipinagbunyi ang </w:t>
      </w:r>
      <w:r w:rsidR="00DA169B" w:rsidRPr="005C69EE">
        <w:rPr>
          <w:rFonts w:asciiTheme="majorHAnsi" w:hAnsiTheme="majorHAnsi"/>
          <w:sz w:val="32"/>
        </w:rPr>
        <w:t>‘</w:t>
      </w:r>
      <w:r w:rsidRPr="005C69EE">
        <w:rPr>
          <w:rFonts w:asciiTheme="majorHAnsi" w:hAnsiTheme="majorHAnsi"/>
          <w:sz w:val="32"/>
        </w:rPr>
        <w:t>yong pangalan</w:t>
      </w:r>
    </w:p>
    <w:p w14:paraId="089E20B5" w14:textId="77777777" w:rsid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Ng ibong lumilipad</w:t>
      </w:r>
    </w:p>
    <w:p w14:paraId="242AEE2D" w14:textId="4642B81E" w:rsidR="00000256" w:rsidRP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Pinahahayag ng kabundukan</w:t>
      </w:r>
    </w:p>
    <w:p w14:paraId="1E0003A0" w14:textId="23D949D9" w:rsidR="00000256" w:rsidRP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Ikaw ang Poon ng lahat</w:t>
      </w:r>
    </w:p>
    <w:p w14:paraId="432AD5AB" w14:textId="77777777" w:rsidR="005C69EE" w:rsidRPr="005C69EE" w:rsidRDefault="005C69EE">
      <w:pPr>
        <w:rPr>
          <w:rFonts w:asciiTheme="majorHAnsi" w:hAnsiTheme="majorHAnsi"/>
          <w:sz w:val="32"/>
        </w:rPr>
      </w:pPr>
    </w:p>
    <w:p w14:paraId="03D31CAC" w14:textId="77777777" w:rsidR="00F82786" w:rsidRPr="00E96D33" w:rsidRDefault="00F82786" w:rsidP="00F82786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IV</w:t>
      </w:r>
    </w:p>
    <w:p w14:paraId="54FFA9A1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Ipinagbubunyi 'Yong pangalan</w:t>
      </w:r>
    </w:p>
    <w:p w14:paraId="6F1B79B3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Ng mga ibong lumilipad</w:t>
      </w:r>
    </w:p>
    <w:p w14:paraId="0C18BDAB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Pinahahayag ng kabundukan</w:t>
      </w:r>
    </w:p>
    <w:p w14:paraId="2C31037E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Ikaw ang Poon ng lahat</w:t>
      </w:r>
    </w:p>
    <w:p w14:paraId="6F5FBF5A" w14:textId="77777777" w:rsidR="00F82786" w:rsidRPr="005C69EE" w:rsidRDefault="00F82786" w:rsidP="00F82786">
      <w:pPr>
        <w:rPr>
          <w:rFonts w:asciiTheme="majorHAnsi" w:hAnsiTheme="majorHAnsi"/>
          <w:sz w:val="32"/>
        </w:rPr>
      </w:pPr>
    </w:p>
    <w:p w14:paraId="473CE3F2" w14:textId="77777777" w:rsidR="00F82786" w:rsidRPr="00E96D33" w:rsidRDefault="00F82786" w:rsidP="00F82786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V</w:t>
      </w:r>
    </w:p>
    <w:p w14:paraId="06018552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Sa dahong hinihipan ng simoy</w:t>
      </w:r>
    </w:p>
    <w:p w14:paraId="03645C6E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Tinig Mo'y mapakikinggan</w:t>
      </w:r>
    </w:p>
    <w:p w14:paraId="3C3A9FEF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Sa ulan na biyaya ng langit</w:t>
      </w:r>
    </w:p>
    <w:p w14:paraId="3016619A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Kabutihan Mo'y makakamtan</w:t>
      </w:r>
    </w:p>
    <w:p w14:paraId="5CF962F5" w14:textId="40D3D52B" w:rsidR="00F82786" w:rsidRPr="00BD662F" w:rsidRDefault="00F82786">
      <w:pPr>
        <w:rPr>
          <w:sz w:val="28"/>
          <w:szCs w:val="28"/>
        </w:rPr>
        <w:sectPr w:rsidR="00F82786" w:rsidRPr="00BD662F" w:rsidSect="00D43619">
          <w:headerReference w:type="default" r:id="rId23"/>
          <w:type w:val="continuous"/>
          <w:pgSz w:w="12240" w:h="15840"/>
          <w:pgMar w:top="810" w:right="1440" w:bottom="360" w:left="1440" w:header="720" w:footer="720" w:gutter="0"/>
          <w:cols w:num="2" w:space="48"/>
        </w:sectPr>
      </w:pPr>
    </w:p>
    <w:p w14:paraId="27322790" w14:textId="54084985" w:rsidR="00000256" w:rsidRPr="00BD662F" w:rsidRDefault="00000256">
      <w:pPr>
        <w:rPr>
          <w:sz w:val="28"/>
          <w:szCs w:val="28"/>
        </w:rPr>
      </w:pPr>
    </w:p>
    <w:p w14:paraId="166B0777" w14:textId="77777777" w:rsidR="004D5935" w:rsidRDefault="004D593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6D3869A" w14:textId="736FE496" w:rsidR="00066F6C" w:rsidRPr="000A042A" w:rsidRDefault="00000000" w:rsidP="00066F6C">
      <w:pPr>
        <w:spacing w:line="360" w:lineRule="auto"/>
        <w:rPr>
          <w:rFonts w:ascii="Verdana" w:hAnsi="Verdana" w:cs="Arial"/>
          <w:b/>
          <w:bCs/>
          <w:color w:val="000000"/>
          <w:sz w:val="40"/>
          <w:szCs w:val="40"/>
          <w:shd w:val="clear" w:color="auto" w:fill="FFFFFF"/>
        </w:rPr>
      </w:pPr>
      <w:hyperlink w:anchor="_top" w:history="1">
        <w:r w:rsidR="00066F6C" w:rsidRPr="000A042A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KAIBIGAN</w:t>
        </w:r>
      </w:hyperlink>
    </w:p>
    <w:p w14:paraId="0BDFA4B4" w14:textId="77777777" w:rsidR="00066F6C" w:rsidRPr="00D6049D" w:rsidRDefault="00066F6C" w:rsidP="00066F6C">
      <w:pPr>
        <w:spacing w:line="360" w:lineRule="auto"/>
        <w:rPr>
          <w:rFonts w:ascii="Verdana" w:hAnsi="Verdana" w:cs="Arial"/>
          <w:b/>
          <w:bCs/>
          <w:color w:val="000000"/>
          <w:sz w:val="24"/>
          <w:szCs w:val="24"/>
          <w:shd w:val="clear" w:color="auto" w:fill="FFFFFF"/>
        </w:rPr>
      </w:pPr>
    </w:p>
    <w:p w14:paraId="1DBE504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 xml:space="preserve">Sino pa'ng tutulong sa'yo kundi ang katulad ko, </w:t>
      </w:r>
    </w:p>
    <w:p w14:paraId="291B7BA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kaibigan mo Ako.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  <w:t>Sa Akin mo sabihin ang problema mo</w:t>
      </w:r>
    </w:p>
    <w:p w14:paraId="1E6496A8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At magtiwala kang di ka mabibigo.</w:t>
      </w:r>
      <w:r w:rsidRPr="00066F6C">
        <w:rPr>
          <w:rFonts w:asciiTheme="majorHAnsi" w:hAnsiTheme="majorHAnsi"/>
          <w:sz w:val="32"/>
        </w:rPr>
        <w:br/>
        <w:t xml:space="preserve">Kasama mo Ako sa hirap at ginhawa, </w:t>
      </w:r>
    </w:p>
    <w:p w14:paraId="13F479B5" w14:textId="0E2E15E3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at may karamay ka sa 'yong pagdurusa.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  <w:t>Kapag nasaktan ka ay h'wag kang susuko.</w:t>
      </w:r>
      <w:r w:rsidRPr="00066F6C">
        <w:rPr>
          <w:rFonts w:asciiTheme="majorHAnsi" w:hAnsiTheme="majorHAnsi"/>
          <w:sz w:val="32"/>
        </w:rPr>
        <w:br/>
        <w:t>Kahit may takot ka ay h'wag kang magtago.</w:t>
      </w:r>
      <w:r w:rsidRPr="00066F6C">
        <w:rPr>
          <w:rFonts w:asciiTheme="majorHAnsi" w:hAnsiTheme="majorHAnsi"/>
          <w:sz w:val="32"/>
        </w:rPr>
        <w:br/>
        <w:t>Di ka nag-iisa, kasama mo</w:t>
      </w:r>
      <w:r w:rsidR="001B40FA">
        <w:rPr>
          <w:rFonts w:asciiTheme="majorHAnsi" w:hAnsiTheme="majorHAnsi"/>
          <w:sz w:val="32"/>
        </w:rPr>
        <w:t xml:space="preserve"> </w:t>
      </w:r>
      <w:r w:rsidRPr="00066F6C">
        <w:rPr>
          <w:rFonts w:asciiTheme="majorHAnsi" w:hAnsiTheme="majorHAnsi"/>
          <w:sz w:val="32"/>
        </w:rPr>
        <w:t>ako</w:t>
      </w:r>
    </w:p>
    <w:p w14:paraId="24EDE3F5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Tawagin mo lamang di ka mabibigo</w:t>
      </w:r>
    </w:p>
    <w:p w14:paraId="554EE141" w14:textId="426E1F4E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br/>
      </w:r>
      <w:r w:rsidR="005A5330" w:rsidRPr="005A5330">
        <w:rPr>
          <w:rFonts w:asciiTheme="majorHAnsi" w:hAnsiTheme="majorHAnsi"/>
          <w:b/>
          <w:bCs/>
          <w:sz w:val="32"/>
        </w:rPr>
        <w:t>KORO</w:t>
      </w:r>
      <w:r w:rsidRPr="00066F6C">
        <w:rPr>
          <w:rFonts w:asciiTheme="majorHAnsi" w:hAnsiTheme="majorHAnsi"/>
          <w:sz w:val="32"/>
        </w:rPr>
        <w:br/>
        <w:t>Kaibigan kita, kaibigan tuwina.</w:t>
      </w:r>
      <w:r w:rsidRPr="00066F6C">
        <w:rPr>
          <w:rFonts w:asciiTheme="majorHAnsi" w:hAnsiTheme="majorHAnsi"/>
          <w:sz w:val="32"/>
        </w:rPr>
        <w:br/>
        <w:t>Sino pa</w:t>
      </w:r>
      <w:r w:rsidR="00EE4962">
        <w:rPr>
          <w:rFonts w:asciiTheme="majorHAnsi" w:hAnsiTheme="majorHAnsi"/>
          <w:sz w:val="32"/>
        </w:rPr>
        <w:t xml:space="preserve"> an</w:t>
      </w:r>
      <w:r w:rsidRPr="00066F6C">
        <w:rPr>
          <w:rFonts w:asciiTheme="majorHAnsi" w:hAnsiTheme="majorHAnsi"/>
          <w:sz w:val="32"/>
        </w:rPr>
        <w:t>g tutulong sa'yo kundi ang katulad ko, kaibigan mo Ako.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  <w:t>Ngayon nalaman mo na may kasama ka.</w:t>
      </w:r>
      <w:r w:rsidRPr="00066F6C">
        <w:rPr>
          <w:rFonts w:asciiTheme="majorHAnsi" w:hAnsiTheme="majorHAnsi"/>
          <w:sz w:val="32"/>
        </w:rPr>
        <w:br/>
        <w:t>Hinding-hindi kailanpaman mag-iisa.</w:t>
      </w:r>
      <w:r w:rsidRPr="00066F6C">
        <w:rPr>
          <w:rFonts w:asciiTheme="majorHAnsi" w:hAnsiTheme="majorHAnsi"/>
          <w:sz w:val="32"/>
        </w:rPr>
        <w:br/>
        <w:t xml:space="preserve">Kasama mo Ako sa hirap at ginhawa, </w:t>
      </w:r>
    </w:p>
    <w:p w14:paraId="4E245DB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at may karamay ka sa 'yong pagdurusa.</w:t>
      </w:r>
    </w:p>
    <w:p w14:paraId="1A054277" w14:textId="77777777" w:rsidR="00066F6C" w:rsidRDefault="00066F6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4EDABC4" w14:textId="142CE977" w:rsidR="0010627F" w:rsidRPr="00C610B7" w:rsidRDefault="00000000" w:rsidP="0010627F">
      <w:pPr>
        <w:pStyle w:val="Heading1"/>
      </w:pPr>
      <w:hyperlink w:anchor="_top" w:history="1">
        <w:bookmarkStart w:id="37" w:name="_Toc183253549"/>
        <w:r w:rsidR="0010627F" w:rsidRPr="00652BDF">
          <w:rPr>
            <w:rStyle w:val="Hyperlink"/>
            <w:sz w:val="48"/>
            <w:szCs w:val="40"/>
            <w:u w:val="none"/>
          </w:rPr>
          <w:t>KORDERO NG DIYOS</w:t>
        </w:r>
        <w:bookmarkEnd w:id="37"/>
      </w:hyperlink>
      <w:r w:rsidR="0010627F" w:rsidRPr="00652BDF">
        <w:rPr>
          <w:sz w:val="40"/>
          <w:szCs w:val="40"/>
        </w:rPr>
        <w:t xml:space="preserve"> </w:t>
      </w:r>
      <w:r w:rsidR="0010627F" w:rsidRPr="00C610B7">
        <w:br/>
      </w:r>
    </w:p>
    <w:p w14:paraId="6CE34708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Kordero ng Diyos na nag-aalis ng </w:t>
      </w:r>
    </w:p>
    <w:p w14:paraId="6628ED06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Mga kasalanan ng sanlibutan, maawa </w:t>
      </w:r>
    </w:p>
    <w:p w14:paraId="4B19E768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Ka, mamawa ka sa amin (2X) </w:t>
      </w:r>
      <w:r w:rsidRPr="003F5F17">
        <w:rPr>
          <w:rFonts w:asciiTheme="majorHAnsi" w:hAnsiTheme="majorHAnsi"/>
          <w:sz w:val="40"/>
        </w:rPr>
        <w:br/>
      </w:r>
    </w:p>
    <w:p w14:paraId="3BCF4DA9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Kordero ng Diyos na nag-aalis ng </w:t>
      </w:r>
    </w:p>
    <w:p w14:paraId="1AE30DCF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Mga kasalanan ng sanlibutan </w:t>
      </w:r>
    </w:p>
    <w:p w14:paraId="139587A2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Ipagkaloob mo sa amin ang </w:t>
      </w:r>
    </w:p>
    <w:p w14:paraId="4C5A72A9" w14:textId="6A8105A0" w:rsidR="0010627F" w:rsidRDefault="0010627F" w:rsidP="0010627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3F5F17">
        <w:rPr>
          <w:rFonts w:asciiTheme="majorHAnsi" w:hAnsiTheme="majorHAnsi"/>
          <w:sz w:val="40"/>
        </w:rPr>
        <w:t xml:space="preserve">Kapayapaan </w:t>
      </w:r>
      <w:r>
        <w:rPr>
          <w:sz w:val="40"/>
        </w:rPr>
        <w:br w:type="page"/>
      </w:r>
    </w:p>
    <w:p w14:paraId="5131D072" w14:textId="4A6FA352" w:rsidR="00620D0C" w:rsidRPr="00300B7B" w:rsidRDefault="00000000" w:rsidP="00620D0C">
      <w:pPr>
        <w:pStyle w:val="Heading1"/>
        <w:rPr>
          <w:sz w:val="48"/>
          <w:szCs w:val="40"/>
        </w:rPr>
      </w:pPr>
      <w:hyperlink w:anchor="_top" w:history="1">
        <w:bookmarkStart w:id="38" w:name="_Toc183253550"/>
        <w:r w:rsidR="00620D0C" w:rsidRPr="00300B7B">
          <w:rPr>
            <w:rStyle w:val="Hyperlink"/>
            <w:sz w:val="48"/>
            <w:szCs w:val="40"/>
            <w:u w:val="none"/>
          </w:rPr>
          <w:t>KORDERO NG DIYOS (Papal Mass)</w:t>
        </w:r>
        <w:bookmarkEnd w:id="38"/>
      </w:hyperlink>
    </w:p>
    <w:p w14:paraId="3FF8B2C5" w14:textId="77777777" w:rsidR="00620D0C" w:rsidRDefault="00620D0C">
      <w:r w:rsidRPr="00620D0C">
        <w:rPr>
          <w:noProof/>
        </w:rPr>
        <w:drawing>
          <wp:inline distT="0" distB="0" distL="0" distR="0" wp14:anchorId="78E1FBBB" wp14:editId="108321CF">
            <wp:extent cx="5943600" cy="2148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1CF3" w14:textId="289F8CBB" w:rsidR="00620D0C" w:rsidRDefault="00620D0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20D0C">
        <w:rPr>
          <w:noProof/>
        </w:rPr>
        <w:drawing>
          <wp:inline distT="0" distB="0" distL="0" distR="0" wp14:anchorId="7B5CB561" wp14:editId="01EEDEEA">
            <wp:extent cx="5943600" cy="2581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D0C">
        <w:rPr>
          <w:noProof/>
        </w:rPr>
        <w:t xml:space="preserve"> </w:t>
      </w:r>
      <w:r w:rsidRPr="00620D0C">
        <w:rPr>
          <w:noProof/>
        </w:rPr>
        <w:drawing>
          <wp:inline distT="0" distB="0" distL="0" distR="0" wp14:anchorId="4F71F27B" wp14:editId="3F987471">
            <wp:extent cx="5943600" cy="1764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D0C">
        <w:t xml:space="preserve"> </w:t>
      </w:r>
      <w:r>
        <w:br w:type="page"/>
      </w:r>
    </w:p>
    <w:p w14:paraId="5E46F8C4" w14:textId="076C5485" w:rsidR="001D1881" w:rsidRPr="00BA2A7C" w:rsidRDefault="00000000" w:rsidP="001D1881">
      <w:pPr>
        <w:pStyle w:val="Heading1"/>
        <w:rPr>
          <w:sz w:val="40"/>
          <w:szCs w:val="40"/>
        </w:rPr>
      </w:pPr>
      <w:hyperlink w:anchor="_top" w:history="1">
        <w:bookmarkStart w:id="39" w:name="_Toc183253551"/>
        <w:r w:rsidR="001D1881" w:rsidRPr="00BA2A7C">
          <w:rPr>
            <w:rStyle w:val="Hyperlink"/>
            <w:sz w:val="48"/>
            <w:szCs w:val="40"/>
            <w:u w:val="none"/>
          </w:rPr>
          <w:t>KRISTO</w:t>
        </w:r>
        <w:bookmarkEnd w:id="39"/>
      </w:hyperlink>
      <w:r w:rsidR="001D1881" w:rsidRPr="00BA2A7C">
        <w:rPr>
          <w:sz w:val="48"/>
          <w:szCs w:val="40"/>
        </w:rPr>
        <w:t xml:space="preserve"> </w:t>
      </w:r>
      <w:r w:rsidR="001D1881" w:rsidRPr="00BA2A7C">
        <w:rPr>
          <w:sz w:val="40"/>
          <w:szCs w:val="40"/>
        </w:rPr>
        <w:br/>
      </w:r>
    </w:p>
    <w:p w14:paraId="63C26DD0" w14:textId="77777777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Ikaw ang lagi kong kausap </w:t>
      </w:r>
      <w:r w:rsidRPr="00BF6A82">
        <w:rPr>
          <w:rFonts w:asciiTheme="majorHAnsi" w:hAnsiTheme="majorHAnsi"/>
          <w:sz w:val="32"/>
          <w:szCs w:val="32"/>
        </w:rPr>
        <w:br/>
        <w:t xml:space="preserve">Ikaw ang laging tinatawag </w:t>
      </w:r>
      <w:r w:rsidRPr="00BF6A82">
        <w:rPr>
          <w:rFonts w:asciiTheme="majorHAnsi" w:hAnsiTheme="majorHAnsi"/>
          <w:sz w:val="32"/>
          <w:szCs w:val="32"/>
        </w:rPr>
        <w:br/>
        <w:t xml:space="preserve">Gabay Ka ng bawat pangarap </w:t>
      </w:r>
      <w:r w:rsidRPr="00BF6A82">
        <w:rPr>
          <w:rFonts w:asciiTheme="majorHAnsi" w:hAnsiTheme="majorHAnsi"/>
          <w:sz w:val="32"/>
          <w:szCs w:val="32"/>
        </w:rPr>
        <w:br/>
        <w:t xml:space="preserve">Lakas ng bawat pagsisikap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34FBB302" w14:textId="77777777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Ikaw ang tunay na kaibigan </w:t>
      </w:r>
      <w:r w:rsidRPr="00BF6A82">
        <w:rPr>
          <w:rFonts w:asciiTheme="majorHAnsi" w:hAnsiTheme="majorHAnsi"/>
          <w:sz w:val="32"/>
          <w:szCs w:val="32"/>
        </w:rPr>
        <w:br/>
        <w:t xml:space="preserve">Ginto ang puso't kalooban </w:t>
      </w:r>
      <w:r w:rsidRPr="00BF6A82">
        <w:rPr>
          <w:rFonts w:asciiTheme="majorHAnsi" w:hAnsiTheme="majorHAnsi"/>
          <w:sz w:val="32"/>
          <w:szCs w:val="32"/>
        </w:rPr>
        <w:br/>
        <w:t xml:space="preserve">Ngunit hindi lahat ay may alam </w:t>
      </w:r>
      <w:r w:rsidRPr="00BF6A82">
        <w:rPr>
          <w:rFonts w:asciiTheme="majorHAnsi" w:hAnsiTheme="majorHAnsi"/>
          <w:sz w:val="32"/>
          <w:szCs w:val="32"/>
        </w:rPr>
        <w:br/>
        <w:t xml:space="preserve">Na Kristo ang iyong pangalan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370F2387" w14:textId="14A82713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Kristo, Kristo </w:t>
      </w:r>
      <w:r w:rsidRPr="00BF6A82">
        <w:rPr>
          <w:rFonts w:asciiTheme="majorHAnsi" w:hAnsiTheme="majorHAnsi"/>
          <w:sz w:val="32"/>
          <w:szCs w:val="32"/>
        </w:rPr>
        <w:br/>
        <w:t xml:space="preserve">Bakit minsan ka lang nakikilala </w:t>
      </w:r>
      <w:r w:rsidRPr="00BF6A82">
        <w:rPr>
          <w:rFonts w:asciiTheme="majorHAnsi" w:hAnsiTheme="majorHAnsi"/>
          <w:sz w:val="32"/>
          <w:szCs w:val="32"/>
        </w:rPr>
        <w:br/>
        <w:t xml:space="preserve">Kapag nakadama ng dusa't pangamba </w:t>
      </w:r>
      <w:r w:rsidRPr="00BF6A82">
        <w:rPr>
          <w:rFonts w:asciiTheme="majorHAnsi" w:hAnsiTheme="majorHAnsi"/>
          <w:sz w:val="32"/>
          <w:szCs w:val="32"/>
        </w:rPr>
        <w:br/>
        <w:t xml:space="preserve">Tinatawagan ka, sana'y maawa na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5AD2B6AD" w14:textId="58362B81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Kristo, Kristo, </w:t>
      </w:r>
      <w:r w:rsidRPr="00BF6A82">
        <w:rPr>
          <w:rFonts w:asciiTheme="majorHAnsi" w:hAnsiTheme="majorHAnsi"/>
          <w:sz w:val="32"/>
          <w:szCs w:val="32"/>
        </w:rPr>
        <w:br/>
        <w:t xml:space="preserve">Kulang pa ba ang pag-ibig na dulot </w:t>
      </w:r>
      <w:r w:rsidR="00887B04">
        <w:rPr>
          <w:rFonts w:asciiTheme="majorHAnsi" w:hAnsiTheme="majorHAnsi"/>
          <w:sz w:val="32"/>
          <w:szCs w:val="32"/>
        </w:rPr>
        <w:t>M</w:t>
      </w:r>
      <w:r w:rsidR="005A6E9D">
        <w:rPr>
          <w:rFonts w:asciiTheme="majorHAnsi" w:hAnsiTheme="majorHAnsi"/>
          <w:sz w:val="32"/>
          <w:szCs w:val="32"/>
        </w:rPr>
        <w:t>o</w:t>
      </w:r>
      <w:r w:rsidRPr="00BF6A82">
        <w:rPr>
          <w:rFonts w:asciiTheme="majorHAnsi" w:hAnsiTheme="majorHAnsi"/>
          <w:sz w:val="32"/>
          <w:szCs w:val="32"/>
        </w:rPr>
        <w:br/>
        <w:t xml:space="preserve">Bakit ba ang mundo ngayo'y </w:t>
      </w:r>
      <w:r w:rsidRPr="00BF6A82">
        <w:rPr>
          <w:rFonts w:asciiTheme="majorHAnsi" w:hAnsiTheme="majorHAnsi"/>
          <w:sz w:val="32"/>
          <w:szCs w:val="32"/>
        </w:rPr>
        <w:br/>
        <w:t xml:space="preserve">Gulung-gulo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60B6F35F" w14:textId="53DDEDDC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Anong dapat </w:t>
      </w:r>
      <w:r w:rsidR="009F4A66" w:rsidRPr="00BF6A82">
        <w:rPr>
          <w:rFonts w:asciiTheme="majorHAnsi" w:hAnsiTheme="majorHAnsi"/>
          <w:sz w:val="32"/>
          <w:szCs w:val="32"/>
        </w:rPr>
        <w:t>gawin,</w:t>
      </w:r>
      <w:r w:rsidRPr="00BF6A82">
        <w:rPr>
          <w:rFonts w:asciiTheme="majorHAnsi" w:hAnsiTheme="majorHAnsi"/>
          <w:sz w:val="32"/>
          <w:szCs w:val="32"/>
        </w:rPr>
        <w:t xml:space="preserve"> kami'y tulungan Mo.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7A104C2B" w14:textId="2CAA317F" w:rsidR="001D1881" w:rsidRDefault="001D1881" w:rsidP="001D1881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BF6A82">
        <w:rPr>
          <w:rFonts w:asciiTheme="majorHAnsi" w:hAnsiTheme="majorHAnsi"/>
          <w:sz w:val="32"/>
          <w:szCs w:val="32"/>
        </w:rPr>
        <w:t>Pangwakas: O Kristo, Kristo, Kristo</w:t>
      </w:r>
      <w:r w:rsidRPr="00BF6A82">
        <w:rPr>
          <w:rFonts w:asciiTheme="majorHAnsi" w:hAnsiTheme="majorHAnsi"/>
          <w:sz w:val="32"/>
          <w:szCs w:val="32"/>
        </w:rPr>
        <w:br/>
      </w:r>
      <w:r>
        <w:rPr>
          <w:sz w:val="40"/>
        </w:rPr>
        <w:br w:type="page"/>
      </w:r>
    </w:p>
    <w:p w14:paraId="2C19C613" w14:textId="4F547E35" w:rsidR="00D07103" w:rsidRDefault="00000000" w:rsidP="00D07103">
      <w:pPr>
        <w:pStyle w:val="Heading1"/>
      </w:pPr>
      <w:hyperlink w:anchor="_top" w:history="1">
        <w:bookmarkStart w:id="40" w:name="_Toc183253552"/>
        <w:r w:rsidR="00D07103" w:rsidRPr="00C07383">
          <w:rPr>
            <w:rStyle w:val="Hyperlink"/>
            <w:sz w:val="48"/>
            <w:szCs w:val="40"/>
            <w:u w:val="none"/>
          </w:rPr>
          <w:t>KUNIN MO O DIYOS</w:t>
        </w:r>
        <w:bookmarkEnd w:id="40"/>
      </w:hyperlink>
      <w:r w:rsidR="00D07103" w:rsidRPr="00C07383">
        <w:rPr>
          <w:sz w:val="38"/>
          <w:szCs w:val="38"/>
        </w:rPr>
        <w:t xml:space="preserve"> </w:t>
      </w:r>
      <w:r w:rsidR="00D07103" w:rsidRPr="001C6704">
        <w:br/>
      </w:r>
    </w:p>
    <w:p w14:paraId="51F4F057" w14:textId="09041E66" w:rsidR="0024084B" w:rsidRPr="006411F9" w:rsidRDefault="006411F9" w:rsidP="006411F9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411F9">
        <w:rPr>
          <w:rFonts w:asciiTheme="majorHAnsi" w:hAnsiTheme="majorHAnsi"/>
          <w:b/>
          <w:bCs/>
          <w:sz w:val="32"/>
          <w:szCs w:val="32"/>
        </w:rPr>
        <w:t>I</w:t>
      </w:r>
    </w:p>
    <w:p w14:paraId="0003EBE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Kunin mo O Diyos </w:t>
      </w:r>
    </w:p>
    <w:p w14:paraId="2245A28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>at tanggapin mo</w:t>
      </w:r>
      <w:r w:rsidRPr="00097DB2">
        <w:rPr>
          <w:rFonts w:asciiTheme="majorHAnsi" w:hAnsiTheme="majorHAnsi"/>
          <w:sz w:val="32"/>
          <w:szCs w:val="32"/>
        </w:rPr>
        <w:br/>
        <w:t xml:space="preserve">Ang aking kalayaan, </w:t>
      </w:r>
    </w:p>
    <w:p w14:paraId="6F6F3AE7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ang aking kalooban </w:t>
      </w:r>
      <w:r w:rsidRPr="00097DB2">
        <w:rPr>
          <w:rFonts w:asciiTheme="majorHAnsi" w:hAnsiTheme="majorHAnsi"/>
          <w:sz w:val="32"/>
          <w:szCs w:val="32"/>
        </w:rPr>
        <w:br/>
        <w:t xml:space="preserve">Ang isip at gunita ko </w:t>
      </w:r>
    </w:p>
    <w:p w14:paraId="6FBEBE0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br/>
        <w:t xml:space="preserve">Lahat ng hawak ko, </w:t>
      </w:r>
    </w:p>
    <w:p w14:paraId="73D0950D" w14:textId="1933B54B" w:rsidR="00D07103" w:rsidRPr="00097DB2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lahat ng loob ko </w:t>
      </w:r>
      <w:r w:rsidRPr="00097DB2">
        <w:rPr>
          <w:rFonts w:asciiTheme="majorHAnsi" w:hAnsiTheme="majorHAnsi"/>
          <w:sz w:val="32"/>
          <w:szCs w:val="32"/>
        </w:rPr>
        <w:br/>
        <w:t xml:space="preserve">Lahat ay aking alay sa Iyo. </w:t>
      </w:r>
      <w:r w:rsidRPr="00097DB2">
        <w:rPr>
          <w:rFonts w:asciiTheme="majorHAnsi" w:hAnsiTheme="majorHAnsi"/>
          <w:sz w:val="32"/>
          <w:szCs w:val="32"/>
        </w:rPr>
        <w:br/>
      </w:r>
    </w:p>
    <w:p w14:paraId="23F2FEDF" w14:textId="4703B252" w:rsidR="00D07103" w:rsidRPr="00CC543C" w:rsidRDefault="00CC543C" w:rsidP="00D07103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CC543C">
        <w:rPr>
          <w:rFonts w:asciiTheme="majorHAnsi" w:hAnsiTheme="majorHAnsi"/>
          <w:b/>
          <w:bCs/>
          <w:sz w:val="32"/>
          <w:szCs w:val="32"/>
        </w:rPr>
        <w:t>KORO</w:t>
      </w:r>
    </w:p>
    <w:p w14:paraId="1E6AF2C9" w14:textId="77777777" w:rsidR="00E14E96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Mula sa Iyo ang lahat ng ito, </w:t>
      </w:r>
    </w:p>
    <w:p w14:paraId="3C9861FC" w14:textId="77777777" w:rsidR="00E14E96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muli kong handog sa Iyo </w:t>
      </w:r>
      <w:r w:rsidRPr="00097DB2">
        <w:rPr>
          <w:rFonts w:asciiTheme="majorHAnsi" w:hAnsiTheme="majorHAnsi"/>
          <w:sz w:val="32"/>
          <w:szCs w:val="32"/>
        </w:rPr>
        <w:br/>
        <w:t xml:space="preserve">Patnubayan Mo't paghariang lahat, </w:t>
      </w:r>
    </w:p>
    <w:p w14:paraId="1950F087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ayon sa kalooban mo. </w:t>
      </w:r>
    </w:p>
    <w:p w14:paraId="0B1F0661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br/>
        <w:t xml:space="preserve">Mag-utos Ka Panginoon ko, </w:t>
      </w:r>
    </w:p>
    <w:p w14:paraId="1D87CB98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dagling tatalima ako. </w:t>
      </w:r>
      <w:r w:rsidRPr="00097DB2">
        <w:rPr>
          <w:rFonts w:asciiTheme="majorHAnsi" w:hAnsiTheme="majorHAnsi"/>
          <w:sz w:val="32"/>
          <w:szCs w:val="32"/>
        </w:rPr>
        <w:br/>
        <w:t xml:space="preserve">Ipagkaloob mo lamang ang pag-ibig mo, </w:t>
      </w:r>
    </w:p>
    <w:p w14:paraId="3C288143" w14:textId="404476A1" w:rsidR="00D07103" w:rsidRPr="00097DB2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ang lahat tatalikdan ko. </w:t>
      </w:r>
    </w:p>
    <w:p w14:paraId="762CB49C" w14:textId="77777777" w:rsidR="00D07103" w:rsidRDefault="00D07103">
      <w:pPr>
        <w:rPr>
          <w:rFonts w:asciiTheme="majorHAnsi" w:eastAsiaTheme="majorEastAsia" w:hAnsiTheme="majorHAnsi" w:cstheme="majorBidi"/>
          <w:color w:val="2E74B5" w:themeColor="accent1" w:themeShade="BF"/>
          <w:sz w:val="50"/>
          <w:szCs w:val="32"/>
        </w:rPr>
      </w:pPr>
      <w:r>
        <w:rPr>
          <w:sz w:val="50"/>
        </w:rPr>
        <w:br w:type="page"/>
      </w:r>
    </w:p>
    <w:p w14:paraId="148A8B38" w14:textId="5AD9F22E" w:rsidR="00CE3697" w:rsidRPr="004B6250" w:rsidRDefault="00000000" w:rsidP="00CE3697">
      <w:pPr>
        <w:pStyle w:val="Heading1"/>
      </w:pPr>
      <w:hyperlink w:anchor="_top" w:history="1">
        <w:bookmarkStart w:id="41" w:name="_Toc183253553"/>
        <w:r w:rsidR="00CE3697" w:rsidRPr="004B6250">
          <w:rPr>
            <w:rStyle w:val="Hyperlink"/>
            <w:sz w:val="50"/>
            <w:u w:val="none"/>
          </w:rPr>
          <w:t>KYRIE</w:t>
        </w:r>
        <w:bookmarkEnd w:id="41"/>
      </w:hyperlink>
      <w:r w:rsidR="00CE3697" w:rsidRPr="004B6250">
        <w:t xml:space="preserve"> </w:t>
      </w:r>
      <w:r w:rsidR="00CE3697" w:rsidRPr="004B6250">
        <w:br/>
      </w:r>
    </w:p>
    <w:p w14:paraId="220BAF96" w14:textId="77777777" w:rsidR="00CE3697" w:rsidRPr="00F71F22" w:rsidRDefault="00CE3697" w:rsidP="00CE3697"/>
    <w:p w14:paraId="355BCD38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r w:rsidRPr="00F71F22">
        <w:rPr>
          <w:rFonts w:asciiTheme="majorHAnsi" w:hAnsiTheme="majorHAnsi"/>
          <w:sz w:val="48"/>
          <w:szCs w:val="40"/>
        </w:rPr>
        <w:t xml:space="preserve">Panginoon maawa ka (2X) </w:t>
      </w:r>
    </w:p>
    <w:p w14:paraId="1DDCB6A0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r w:rsidRPr="00F71F22">
        <w:rPr>
          <w:rFonts w:asciiTheme="majorHAnsi" w:hAnsiTheme="majorHAnsi"/>
          <w:sz w:val="48"/>
          <w:szCs w:val="40"/>
        </w:rPr>
        <w:t xml:space="preserve">Kristo maawa ka (2X) </w:t>
      </w:r>
    </w:p>
    <w:p w14:paraId="3756C8B8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r w:rsidRPr="00F71F22">
        <w:rPr>
          <w:rFonts w:asciiTheme="majorHAnsi" w:hAnsiTheme="majorHAnsi"/>
          <w:sz w:val="48"/>
          <w:szCs w:val="40"/>
        </w:rPr>
        <w:t>Panginoon maawa ka</w:t>
      </w:r>
    </w:p>
    <w:p w14:paraId="1555C8EA" w14:textId="175EF999" w:rsidR="00C04E32" w:rsidRDefault="00CE3697" w:rsidP="00CE3697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F71F22">
        <w:rPr>
          <w:rFonts w:asciiTheme="majorHAnsi" w:hAnsiTheme="majorHAnsi"/>
          <w:sz w:val="48"/>
          <w:szCs w:val="40"/>
        </w:rPr>
        <w:t>Panginoon maawa, ma-awa ka</w:t>
      </w:r>
      <w:r w:rsidRPr="00F71F22">
        <w:rPr>
          <w:sz w:val="28"/>
        </w:rPr>
        <w:t xml:space="preserve"> </w:t>
      </w:r>
      <w:r w:rsidR="00C04E32">
        <w:rPr>
          <w:sz w:val="40"/>
        </w:rPr>
        <w:br w:type="page"/>
      </w:r>
    </w:p>
    <w:p w14:paraId="479E6653" w14:textId="77777777" w:rsidR="00425AFE" w:rsidRPr="009729A9" w:rsidRDefault="00425AFE" w:rsidP="00425AFE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r w:rsidRPr="009729A9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lastRenderedPageBreak/>
        <w:t>LIKHAIN MONG MULI</w:t>
      </w:r>
    </w:p>
    <w:p w14:paraId="22C861E2" w14:textId="77777777" w:rsidR="00425AFE" w:rsidRDefault="00425AFE" w:rsidP="00425AFE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7C5FEBDF" w14:textId="77777777" w:rsidR="00425AFE" w:rsidRDefault="00425AFE" w:rsidP="00425AFE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06E8C2E0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2A88BE67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Ilikha mo kami ng 'sang bagong puso,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Hugasan ang kamay na basa ng dugo.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Linisin ang diwang sa halay ay puno.</w:t>
      </w:r>
    </w:p>
    <w:p w14:paraId="5AFD43A4" w14:textId="67194899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Ilikha mo kami ng 'sang bagong puso</w:t>
      </w:r>
      <w:r w:rsidR="008C242F"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4118DCB2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1D764A3" w14:textId="10F0E2A1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Itindig mo kami, kaming iyong bansa.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Akayin sa landas patungo sa kapwa.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Ihatid sa piging na 'yong inihanda.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Itindig mo kami, kaming iyong bansa.</w:t>
      </w:r>
    </w:p>
    <w:p w14:paraId="6F3CC875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09E32B77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III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Amang d'yos, 'yong baguhin ang tao't daigdig.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Sa banal na takot, Sambang nanginginig,</w:t>
      </w:r>
    </w:p>
    <w:p w14:paraId="6B072A8D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Ibalik ang puso't Bayang nanlalamig</w:t>
      </w:r>
    </w:p>
    <w:p w14:paraId="0CF85784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Likhain mong muli kami sa pag-ibig.</w:t>
      </w:r>
    </w:p>
    <w:p w14:paraId="073545B9" w14:textId="77777777" w:rsidR="00E00383" w:rsidRDefault="00E0038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A9719FF" w14:textId="053FBB70" w:rsidR="004F0ED4" w:rsidRPr="00543C0A" w:rsidRDefault="008A01F5" w:rsidP="004F0ED4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r w:rsidRPr="00543C0A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lastRenderedPageBreak/>
        <w:t>LIWANAG NG AMING PUSO</w:t>
      </w:r>
    </w:p>
    <w:p w14:paraId="31CD155E" w14:textId="77777777" w:rsidR="004F0ED4" w:rsidRDefault="004F0ED4" w:rsidP="004F0ED4">
      <w:pPr>
        <w:spacing w:line="360" w:lineRule="auto"/>
        <w:rPr>
          <w:rFonts w:ascii="Verdana" w:hAnsi="Verdana" w:cs="Arial"/>
          <w:color w:val="000000"/>
          <w:sz w:val="28"/>
          <w:szCs w:val="28"/>
          <w:shd w:val="clear" w:color="auto" w:fill="FFFFFF"/>
        </w:rPr>
      </w:pPr>
    </w:p>
    <w:p w14:paraId="476E3125" w14:textId="77777777" w:rsidR="002D033A" w:rsidRPr="002D033A" w:rsidRDefault="004F0ED4" w:rsidP="009A0E7B">
      <w:pPr>
        <w:rPr>
          <w:rFonts w:asciiTheme="majorHAnsi" w:eastAsia="Times New Roman" w:hAnsiTheme="majorHAnsi" w:cs="Courier New"/>
          <w:sz w:val="36"/>
          <w:szCs w:val="36"/>
        </w:rPr>
      </w:pPr>
      <w:r w:rsidRPr="002D033A">
        <w:rPr>
          <w:rFonts w:asciiTheme="majorHAnsi" w:eastAsia="Times New Roman" w:hAnsiTheme="majorHAnsi" w:cs="Courier New"/>
          <w:sz w:val="36"/>
          <w:szCs w:val="36"/>
        </w:rPr>
        <w:t>Liwanag ng aming puso, sa ami'y manahan Ka.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Ang init ng ‘Yong biyaya, sa ami'y ipadama.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Patnubay ng mahihirap, O aming pag-asa't gabay.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Sa aming saya at hapis, tanglaw Kang kaaya-aya.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</w:r>
    </w:p>
    <w:p w14:paraId="23B986CD" w14:textId="7BC81F85" w:rsidR="004F0ED4" w:rsidRPr="002D033A" w:rsidRDefault="004F0ED4" w:rsidP="009A0E7B">
      <w:pPr>
        <w:rPr>
          <w:rFonts w:asciiTheme="majorHAnsi" w:eastAsia="Times New Roman" w:hAnsiTheme="majorHAnsi" w:cs="Courier New"/>
          <w:sz w:val="36"/>
          <w:szCs w:val="36"/>
        </w:rPr>
      </w:pP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Liwanag ng kaaliwan, sa ami'y dumalaw Ka.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Kalinga Mo ang takbuhan noong unang-una pa.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Pawiin ang aming pagod, ang pasani'y pagaanin.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Minamahal kong kandungan, sa hapis kami hanguin.</w:t>
      </w:r>
    </w:p>
    <w:p w14:paraId="347C2B55" w14:textId="77777777" w:rsidR="004F0ED4" w:rsidRPr="008A01F5" w:rsidRDefault="004F0ED4">
      <w:pPr>
        <w:rPr>
          <w:rFonts w:asciiTheme="majorHAnsi" w:eastAsia="Times New Roman" w:hAnsiTheme="majorHAnsi" w:cs="Courier New"/>
          <w:sz w:val="32"/>
          <w:szCs w:val="32"/>
        </w:rPr>
      </w:pPr>
      <w:r w:rsidRPr="008A01F5">
        <w:rPr>
          <w:rFonts w:asciiTheme="majorHAnsi" w:eastAsia="Times New Roman" w:hAnsiTheme="majorHAnsi" w:cs="Courier New"/>
          <w:sz w:val="32"/>
          <w:szCs w:val="32"/>
        </w:rPr>
        <w:br w:type="page"/>
      </w:r>
    </w:p>
    <w:p w14:paraId="46D7F18B" w14:textId="50976C00" w:rsidR="009320C5" w:rsidRDefault="00000000" w:rsidP="00076599">
      <w:pPr>
        <w:pStyle w:val="Heading1"/>
        <w:rPr>
          <w:b/>
          <w:bCs/>
          <w:sz w:val="34"/>
          <w:szCs w:val="34"/>
        </w:rPr>
      </w:pPr>
      <w:hyperlink w:anchor="_top" w:history="1">
        <w:bookmarkStart w:id="42" w:name="_Toc183253554"/>
        <w:r w:rsidR="0015062B" w:rsidRPr="00D67EAD">
          <w:rPr>
            <w:rStyle w:val="Hyperlink"/>
            <w:sz w:val="48"/>
            <w:szCs w:val="40"/>
            <w:u w:val="none"/>
          </w:rPr>
          <w:t>LUWALHATI KAY KRISTONG HARI</w:t>
        </w:r>
        <w:bookmarkEnd w:id="42"/>
      </w:hyperlink>
      <w:r w:rsidR="0015062B" w:rsidRPr="00D67EAD">
        <w:rPr>
          <w:sz w:val="40"/>
          <w:szCs w:val="40"/>
        </w:rPr>
        <w:t xml:space="preserve"> </w:t>
      </w:r>
      <w:r w:rsidR="0015062B" w:rsidRPr="00915643">
        <w:rPr>
          <w:sz w:val="34"/>
          <w:szCs w:val="34"/>
        </w:rPr>
        <w:br/>
      </w:r>
    </w:p>
    <w:p w14:paraId="7AD63FFC" w14:textId="77777777" w:rsidR="00076599" w:rsidRPr="00076599" w:rsidRDefault="00076599" w:rsidP="00076599"/>
    <w:p w14:paraId="267CE1A2" w14:textId="5D093F8D" w:rsidR="0015062B" w:rsidRPr="006153BC" w:rsidRDefault="0015062B" w:rsidP="0015062B">
      <w:pPr>
        <w:pStyle w:val="HTMLPreformatted"/>
        <w:rPr>
          <w:rFonts w:asciiTheme="majorHAnsi" w:hAnsiTheme="majorHAnsi"/>
          <w:b/>
          <w:bCs/>
          <w:sz w:val="34"/>
          <w:szCs w:val="34"/>
        </w:rPr>
      </w:pPr>
      <w:r w:rsidRPr="006153BC">
        <w:rPr>
          <w:rFonts w:asciiTheme="majorHAnsi" w:hAnsiTheme="majorHAnsi"/>
          <w:b/>
          <w:bCs/>
          <w:sz w:val="34"/>
          <w:szCs w:val="34"/>
        </w:rPr>
        <w:t xml:space="preserve">Koro: </w:t>
      </w:r>
    </w:p>
    <w:p w14:paraId="22A958AB" w14:textId="77777777" w:rsidR="005E0460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Magsaya pagkat narito na, </w:t>
      </w:r>
    </w:p>
    <w:p w14:paraId="2B708AA1" w14:textId="77777777" w:rsidR="00AC5ED0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ang anak ng Diyos na lumikha </w:t>
      </w:r>
      <w:r w:rsidRPr="006153BC">
        <w:rPr>
          <w:rFonts w:asciiTheme="majorHAnsi" w:hAnsiTheme="majorHAnsi"/>
          <w:sz w:val="34"/>
          <w:szCs w:val="34"/>
        </w:rPr>
        <w:br/>
        <w:t xml:space="preserve">Upang tayong lahat ay mailigtas nya, </w:t>
      </w:r>
    </w:p>
    <w:p w14:paraId="3508F41C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sa mundo na puno ng sala </w:t>
      </w:r>
    </w:p>
    <w:p w14:paraId="3FF68585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br/>
        <w:t xml:space="preserve">Magalak tayo't magpasalamat, </w:t>
      </w:r>
    </w:p>
    <w:p w14:paraId="4476E737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kay Hesus na tagapagligtas </w:t>
      </w:r>
      <w:r w:rsidRPr="006153BC">
        <w:rPr>
          <w:rFonts w:asciiTheme="majorHAnsi" w:hAnsiTheme="majorHAnsi"/>
          <w:sz w:val="34"/>
          <w:szCs w:val="34"/>
        </w:rPr>
        <w:br/>
        <w:t>Umawit tayo ng mga papuri,</w:t>
      </w:r>
    </w:p>
    <w:p w14:paraId="1FE8C138" w14:textId="20910C1D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>luwalhati kay Kristong Hari</w:t>
      </w:r>
      <w:r w:rsidRPr="006153BC">
        <w:rPr>
          <w:rFonts w:asciiTheme="majorHAnsi" w:hAnsiTheme="majorHAnsi"/>
          <w:sz w:val="34"/>
          <w:szCs w:val="34"/>
        </w:rPr>
        <w:br/>
      </w:r>
      <w:r w:rsidR="006153BC" w:rsidRPr="006153BC">
        <w:rPr>
          <w:rFonts w:asciiTheme="majorHAnsi" w:hAnsiTheme="majorHAnsi"/>
          <w:sz w:val="34"/>
          <w:szCs w:val="34"/>
        </w:rPr>
        <w:br/>
      </w:r>
    </w:p>
    <w:p w14:paraId="7AE01B64" w14:textId="4551041A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b/>
          <w:bCs/>
          <w:sz w:val="34"/>
          <w:szCs w:val="34"/>
        </w:rPr>
        <w:t xml:space="preserve">Verso: </w:t>
      </w:r>
      <w:r w:rsidRPr="006153BC">
        <w:rPr>
          <w:rFonts w:asciiTheme="majorHAnsi" w:hAnsiTheme="majorHAnsi"/>
          <w:sz w:val="34"/>
          <w:szCs w:val="34"/>
        </w:rPr>
        <w:br/>
        <w:t xml:space="preserve">Tayo na't salubungin, ihayag kabutihan Nya sa 'tin </w:t>
      </w:r>
      <w:r w:rsidRPr="006153BC">
        <w:rPr>
          <w:rFonts w:asciiTheme="majorHAnsi" w:hAnsiTheme="majorHAnsi"/>
          <w:sz w:val="34"/>
          <w:szCs w:val="34"/>
        </w:rPr>
        <w:br/>
        <w:t xml:space="preserve">Ang pagmamahal Nya sa ti'y walang kupas </w:t>
      </w:r>
      <w:r w:rsidRPr="006153BC">
        <w:rPr>
          <w:rFonts w:asciiTheme="majorHAnsi" w:hAnsiTheme="majorHAnsi"/>
          <w:sz w:val="34"/>
          <w:szCs w:val="34"/>
        </w:rPr>
        <w:br/>
        <w:t>Kabutihan Nya'y laging wagas (</w:t>
      </w:r>
      <w:r w:rsidRPr="00433804">
        <w:rPr>
          <w:rFonts w:asciiTheme="majorHAnsi" w:hAnsiTheme="majorHAnsi"/>
          <w:i/>
          <w:iCs/>
          <w:sz w:val="34"/>
          <w:szCs w:val="34"/>
        </w:rPr>
        <w:t>Koro</w:t>
      </w:r>
      <w:r w:rsidRPr="006153BC">
        <w:rPr>
          <w:rFonts w:asciiTheme="majorHAnsi" w:hAnsiTheme="majorHAnsi"/>
          <w:sz w:val="34"/>
          <w:szCs w:val="34"/>
        </w:rPr>
        <w:t xml:space="preserve">) </w:t>
      </w:r>
      <w:r w:rsidRPr="006153BC">
        <w:rPr>
          <w:rFonts w:asciiTheme="majorHAnsi" w:hAnsiTheme="majorHAnsi"/>
          <w:sz w:val="34"/>
          <w:szCs w:val="34"/>
        </w:rPr>
        <w:br/>
      </w:r>
    </w:p>
    <w:p w14:paraId="706992A7" w14:textId="77777777" w:rsidR="00EC4205" w:rsidRDefault="00EC4205" w:rsidP="0015062B">
      <w:pPr>
        <w:pStyle w:val="HTMLPreformatted"/>
        <w:rPr>
          <w:rFonts w:asciiTheme="majorHAnsi" w:hAnsiTheme="majorHAnsi"/>
          <w:sz w:val="34"/>
          <w:szCs w:val="34"/>
        </w:rPr>
      </w:pPr>
    </w:p>
    <w:p w14:paraId="0287CB03" w14:textId="06AB3053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*Luwalhati, luwalhati, luwalhati kay Kristong Hari. </w:t>
      </w:r>
    </w:p>
    <w:p w14:paraId="47E792C7" w14:textId="77777777" w:rsidR="0015062B" w:rsidRDefault="0015062B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C51943D" w14:textId="696ADDD1" w:rsidR="00AA2C8C" w:rsidRPr="00FB06A1" w:rsidRDefault="00000000" w:rsidP="00AA2C8C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AA2C8C" w:rsidRPr="00FB06A1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MAGNINGNING KA</w:t>
        </w:r>
      </w:hyperlink>
    </w:p>
    <w:p w14:paraId="50B0A29B" w14:textId="77777777" w:rsidR="00AA2C8C" w:rsidRPr="00ED3525" w:rsidRDefault="00AA2C8C" w:rsidP="00AA2C8C">
      <w:pPr>
        <w:spacing w:line="276" w:lineRule="auto"/>
        <w:rPr>
          <w:rFonts w:ascii="Verdana" w:hAnsi="Verdana" w:cstheme="minorHAnsi"/>
          <w:sz w:val="40"/>
          <w:szCs w:val="40"/>
        </w:rPr>
      </w:pPr>
    </w:p>
    <w:p w14:paraId="235AE1DD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0978EAF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Diyos liwanag ng Iyong pag-ibig</w:t>
      </w:r>
    </w:p>
    <w:p w14:paraId="0149C0A5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 gitna ng dilim nagniningning</w:t>
      </w:r>
    </w:p>
    <w:p w14:paraId="0570312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Ilaw ng mundo’y si Hesukristo</w:t>
      </w:r>
    </w:p>
    <w:p w14:paraId="3C1AED14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 kasalanan ay palayain Mo</w:t>
      </w:r>
    </w:p>
    <w:p w14:paraId="7005EEEA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Sa’kin O Diyos, magningning Ka</w:t>
      </w:r>
    </w:p>
    <w:p w14:paraId="2EAB6F02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01CE7E11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9C6F996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Magningning Ka</w:t>
      </w:r>
    </w:p>
    <w:p w14:paraId="1161DE2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Sa’ming bayan O Panginoon</w:t>
      </w:r>
    </w:p>
    <w:p w14:paraId="7294C699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Aming puso, pagningasin Mo</w:t>
      </w:r>
    </w:p>
    <w:p w14:paraId="5093D783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Ipadama Mo sa amin biyaya’t awa</w:t>
      </w:r>
    </w:p>
    <w:p w14:paraId="52BFA736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‘Yong salita, Diyos, ang aming tanglaw</w:t>
      </w:r>
    </w:p>
    <w:p w14:paraId="1D7EAEA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1FFF86C0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8E1492C" w14:textId="7988704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Diyos,</w:t>
      </w:r>
      <w:r w:rsidR="002B113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r w:rsidRPr="00AA2C8C">
        <w:rPr>
          <w:rFonts w:asciiTheme="majorHAnsi" w:eastAsia="Times New Roman" w:hAnsiTheme="majorHAnsi" w:cs="Courier New"/>
          <w:sz w:val="32"/>
          <w:szCs w:val="32"/>
        </w:rPr>
        <w:t>ako sa Iyo’y lumalapit</w:t>
      </w:r>
    </w:p>
    <w:p w14:paraId="65C0D328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Ang kaningningan Mo’y anong rikit</w:t>
      </w:r>
    </w:p>
    <w:p w14:paraId="31718BE2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Dahil sa dugo’y makalalapit na</w:t>
      </w:r>
    </w:p>
    <w:p w14:paraId="6C103B95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Siyasatin Mo ang aking sala</w:t>
      </w:r>
    </w:p>
    <w:p w14:paraId="45CAC534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Sa’kin O Diyos, magningning Ka</w:t>
      </w:r>
    </w:p>
    <w:p w14:paraId="16740026" w14:textId="77777777" w:rsidR="000C334C" w:rsidRDefault="000C334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EC16911" w14:textId="039EB777" w:rsidR="00FA53AB" w:rsidRPr="00E748B9" w:rsidRDefault="00000000" w:rsidP="00FA53AB">
      <w:pPr>
        <w:pStyle w:val="Heading1"/>
        <w:rPr>
          <w:rStyle w:val="Hyperlink"/>
          <w:sz w:val="48"/>
          <w:szCs w:val="48"/>
          <w:u w:val="none"/>
        </w:rPr>
      </w:pPr>
      <w:hyperlink w:anchor="_top" w:history="1">
        <w:bookmarkStart w:id="43" w:name="_Toc183253555"/>
        <w:r w:rsidR="00FA53AB" w:rsidRPr="00E748B9">
          <w:rPr>
            <w:rStyle w:val="Hyperlink"/>
            <w:sz w:val="48"/>
            <w:szCs w:val="48"/>
            <w:u w:val="none"/>
          </w:rPr>
          <w:t>MAGPASALAMAT KAYO SA PANGINOON</w:t>
        </w:r>
        <w:bookmarkEnd w:id="43"/>
      </w:hyperlink>
    </w:p>
    <w:p w14:paraId="1CE89223" w14:textId="77777777" w:rsidR="00FA53AB" w:rsidRPr="00E748B9" w:rsidRDefault="00FA53AB" w:rsidP="00FA53AB"/>
    <w:p w14:paraId="4B030E02" w14:textId="77777777" w:rsidR="00FA53A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kern w:val="2"/>
          <w:sz w:val="36"/>
          <w:szCs w:val="20"/>
          <w:lang w:eastAsia="en-US"/>
          <w14:ligatures w14:val="standardContextual"/>
        </w:rPr>
      </w:pPr>
    </w:p>
    <w:p w14:paraId="213AFDD7" w14:textId="2B753871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Magpasalamat kayo sa Panginoon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Na Syang lumikha ng lahat ng bagay dito sa mundo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Siya’y gumawa ng buwan at mga bit'win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Upang magbigay ng liwanag sa pagsapit ng dilim</w:t>
      </w:r>
    </w:p>
    <w:p w14:paraId="6F28F2A0" w14:textId="5A3640B0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98307B">
        <w:rPr>
          <w:rFonts w:asciiTheme="majorHAnsi" w:hAnsiTheme="majorHAnsi" w:cs="Courier New"/>
          <w:b/>
          <w:bCs/>
          <w:sz w:val="32"/>
          <w:szCs w:val="32"/>
          <w:lang w:val="en-US" w:eastAsia="en-US"/>
        </w:rPr>
        <w:t>Koro: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O magpasalamat sa kanyang mga biyaya at awa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At ating purihin ang Poon na mahabagin sa atin</w:t>
      </w:r>
    </w:p>
    <w:p w14:paraId="10F0D5F2" w14:textId="6F30FC83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Magpasalamat kayo sa Panginoon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Dahil sa kagandahang loob niya’y magpakailanman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At pagpalain ng Diyos habang buhay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Na siyang nagligtas sa Kanyang hinirang bayang Israel</w:t>
      </w:r>
    </w:p>
    <w:p w14:paraId="2722623D" w14:textId="77777777" w:rsidR="00FA53AB" w:rsidRDefault="00FA53A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ABF898E" w14:textId="5E70C42A" w:rsidR="0017188B" w:rsidRPr="00195204" w:rsidRDefault="00000000" w:rsidP="0017188B">
      <w:pPr>
        <w:pStyle w:val="Heading1"/>
      </w:pPr>
      <w:hyperlink w:anchor="_top" w:history="1">
        <w:bookmarkStart w:id="44" w:name="_Toc183253556"/>
        <w:r w:rsidR="0017188B" w:rsidRPr="009A6D64">
          <w:rPr>
            <w:rStyle w:val="Hyperlink"/>
            <w:sz w:val="48"/>
            <w:szCs w:val="40"/>
            <w:u w:val="none"/>
          </w:rPr>
          <w:t>MAGSIAWIT SA PANGINOON</w:t>
        </w:r>
        <w:bookmarkEnd w:id="44"/>
      </w:hyperlink>
      <w:r w:rsidR="0017188B" w:rsidRPr="009A6D64">
        <w:rPr>
          <w:sz w:val="40"/>
          <w:szCs w:val="40"/>
        </w:rPr>
        <w:t xml:space="preserve"> </w:t>
      </w:r>
      <w:r w:rsidR="0017188B" w:rsidRPr="00195204">
        <w:br/>
      </w:r>
    </w:p>
    <w:p w14:paraId="710CD2A4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 xml:space="preserve">KORO: </w:t>
      </w:r>
    </w:p>
    <w:p w14:paraId="13F9D76A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Magsiawit kayo sa Panginoon, Aleluya, *magsiawit sa Panginoon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72C9BE78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</w:t>
      </w:r>
    </w:p>
    <w:p w14:paraId="409CEDF1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Purihin, purihin ang Kanyang pangalan </w:t>
      </w:r>
      <w:r w:rsidRPr="00DB5360">
        <w:rPr>
          <w:rFonts w:asciiTheme="majorHAnsi" w:hAnsiTheme="majorHAnsi"/>
          <w:sz w:val="32"/>
          <w:szCs w:val="32"/>
        </w:rPr>
        <w:br/>
        <w:t xml:space="preserve">Ipahayag, ipahayag ang dulot N'yang kaligtasan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5F610333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II</w:t>
      </w:r>
    </w:p>
    <w:p w14:paraId="27C4B4C3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Kayong mga angkan, maghandog sa Poon </w:t>
      </w:r>
      <w:r w:rsidRPr="00DB5360">
        <w:rPr>
          <w:rFonts w:asciiTheme="majorHAnsi" w:hAnsiTheme="majorHAnsi"/>
          <w:sz w:val="32"/>
          <w:szCs w:val="32"/>
        </w:rPr>
        <w:br/>
        <w:t xml:space="preserve">Luwalhati at papuri ialay sa Panginoon.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2254472" w14:textId="405772A2" w:rsidR="0017188B" w:rsidRDefault="0017188B" w:rsidP="0017188B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*Magsiawit, magsiawit, magsiawit sa Panginoon, sa Panginoon, sa Panginoon! </w:t>
      </w:r>
      <w:r>
        <w:rPr>
          <w:sz w:val="40"/>
        </w:rPr>
        <w:br w:type="page"/>
      </w:r>
    </w:p>
    <w:p w14:paraId="7DA855FD" w14:textId="2D4A9AE6" w:rsidR="00E86CFB" w:rsidRPr="00071547" w:rsidRDefault="00000000" w:rsidP="00E86CFB">
      <w:pPr>
        <w:pStyle w:val="Heading1"/>
      </w:pPr>
      <w:hyperlink w:anchor="_top" w:history="1">
        <w:bookmarkStart w:id="45" w:name="_Toc183253557"/>
        <w:r w:rsidR="00E86CFB" w:rsidRPr="00071547">
          <w:rPr>
            <w:rStyle w:val="Hyperlink"/>
            <w:sz w:val="40"/>
            <w:u w:val="none"/>
          </w:rPr>
          <w:t>MALIGAYANG PASKO AT MASAGANANG BAGONG TAON</w:t>
        </w:r>
        <w:bookmarkEnd w:id="45"/>
      </w:hyperlink>
      <w:r w:rsidR="00E86CFB" w:rsidRPr="00071547">
        <w:t xml:space="preserve"> </w:t>
      </w:r>
    </w:p>
    <w:p w14:paraId="3DF7B948" w14:textId="77777777" w:rsidR="00E86CFB" w:rsidRDefault="00E86CFB" w:rsidP="00E86CFB">
      <w:pPr>
        <w:pStyle w:val="HTMLPreformatted"/>
      </w:pPr>
      <w:r>
        <w:br/>
      </w:r>
    </w:p>
    <w:p w14:paraId="638BC80F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bookmarkStart w:id="46" w:name="_Hlk154185565"/>
      <w:r w:rsidRPr="005319EE">
        <w:rPr>
          <w:rFonts w:asciiTheme="majorHAnsi" w:hAnsiTheme="majorHAnsi"/>
          <w:sz w:val="32"/>
          <w:szCs w:val="32"/>
        </w:rPr>
        <w:t>Ang pasko ay</w:t>
      </w:r>
      <w:bookmarkEnd w:id="46"/>
      <w:r w:rsidRPr="005319EE">
        <w:rPr>
          <w:rFonts w:asciiTheme="majorHAnsi" w:hAnsiTheme="majorHAnsi"/>
          <w:sz w:val="32"/>
          <w:szCs w:val="32"/>
        </w:rPr>
        <w:t xml:space="preserve"> sumapit tayo ay mangagsiawit </w:t>
      </w:r>
      <w:r w:rsidRPr="005319EE">
        <w:rPr>
          <w:rFonts w:asciiTheme="majorHAnsi" w:hAnsiTheme="majorHAnsi"/>
          <w:sz w:val="32"/>
          <w:szCs w:val="32"/>
        </w:rPr>
        <w:br/>
        <w:t xml:space="preserve">Ng magagandang himig dahil sa ang Diyos ay pag-ibig. </w:t>
      </w:r>
      <w:r w:rsidRPr="005319EE">
        <w:rPr>
          <w:rFonts w:asciiTheme="majorHAnsi" w:hAnsiTheme="majorHAnsi"/>
          <w:sz w:val="32"/>
          <w:szCs w:val="32"/>
        </w:rPr>
        <w:br/>
        <w:t xml:space="preserve">Nang si Kristo'y isilang may tatlong haring nagsidalaw </w:t>
      </w:r>
      <w:r w:rsidRPr="005319EE">
        <w:rPr>
          <w:rFonts w:asciiTheme="majorHAnsi" w:hAnsiTheme="majorHAnsi"/>
          <w:sz w:val="32"/>
          <w:szCs w:val="32"/>
        </w:rPr>
        <w:br/>
        <w:t xml:space="preserve">At ang bawa't isa ay nagsipaghandog ng tanging alay </w:t>
      </w:r>
      <w:r w:rsidRPr="005319EE">
        <w:rPr>
          <w:rFonts w:asciiTheme="majorHAnsi" w:hAnsiTheme="majorHAnsi"/>
          <w:sz w:val="32"/>
          <w:szCs w:val="32"/>
        </w:rPr>
        <w:br/>
      </w:r>
    </w:p>
    <w:p w14:paraId="0486DD8A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</w:p>
    <w:p w14:paraId="44EDB4CC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r w:rsidRPr="005319EE">
        <w:rPr>
          <w:rFonts w:asciiTheme="majorHAnsi" w:hAnsiTheme="majorHAnsi"/>
          <w:b/>
          <w:sz w:val="32"/>
          <w:szCs w:val="32"/>
        </w:rPr>
        <w:t>Koro</w:t>
      </w:r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Bagong taon ay magbagong buhay </w:t>
      </w:r>
      <w:r w:rsidRPr="005319EE">
        <w:rPr>
          <w:rFonts w:asciiTheme="majorHAnsi" w:hAnsiTheme="majorHAnsi"/>
          <w:sz w:val="32"/>
          <w:szCs w:val="32"/>
        </w:rPr>
        <w:br/>
        <w:t xml:space="preserve">Nang lumigaya ang ating bayan </w:t>
      </w:r>
      <w:r w:rsidRPr="005319EE">
        <w:rPr>
          <w:rFonts w:asciiTheme="majorHAnsi" w:hAnsiTheme="majorHAnsi"/>
          <w:sz w:val="32"/>
          <w:szCs w:val="32"/>
        </w:rPr>
        <w:br/>
        <w:t xml:space="preserve">Tayo'y magsikap upang makamtan </w:t>
      </w:r>
      <w:r w:rsidRPr="005319EE">
        <w:rPr>
          <w:rFonts w:asciiTheme="majorHAnsi" w:hAnsiTheme="majorHAnsi"/>
          <w:sz w:val="32"/>
          <w:szCs w:val="32"/>
        </w:rPr>
        <w:br/>
        <w:t xml:space="preserve">Natin ang kasaganaan </w:t>
      </w:r>
      <w:r w:rsidRPr="005319EE">
        <w:rPr>
          <w:rFonts w:asciiTheme="majorHAnsi" w:hAnsiTheme="majorHAnsi"/>
          <w:sz w:val="32"/>
          <w:szCs w:val="32"/>
        </w:rPr>
        <w:br/>
      </w:r>
    </w:p>
    <w:p w14:paraId="6E3DE2C1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</w:p>
    <w:p w14:paraId="5730EE7D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r w:rsidRPr="005319EE">
        <w:rPr>
          <w:rFonts w:asciiTheme="majorHAnsi" w:hAnsiTheme="majorHAnsi"/>
          <w:sz w:val="32"/>
          <w:szCs w:val="32"/>
        </w:rPr>
        <w:t xml:space="preserve">Tayo'y mangagsiawit habang ang mundo'y tahimik </w:t>
      </w:r>
      <w:r w:rsidRPr="005319EE">
        <w:rPr>
          <w:rFonts w:asciiTheme="majorHAnsi" w:hAnsiTheme="majorHAnsi"/>
          <w:sz w:val="32"/>
          <w:szCs w:val="32"/>
        </w:rPr>
        <w:br/>
        <w:t xml:space="preserve">Ang araw ay sumapit nang sanggol na dulot ng langit </w:t>
      </w:r>
      <w:r w:rsidRPr="005319EE">
        <w:rPr>
          <w:rFonts w:asciiTheme="majorHAnsi" w:hAnsiTheme="majorHAnsi"/>
          <w:sz w:val="32"/>
          <w:szCs w:val="32"/>
        </w:rPr>
        <w:br/>
        <w:t xml:space="preserve">Tayo ay magmahalan ating sundin ang gintong aral </w:t>
      </w:r>
      <w:r w:rsidRPr="005319EE">
        <w:rPr>
          <w:rFonts w:asciiTheme="majorHAnsi" w:hAnsiTheme="majorHAnsi"/>
          <w:sz w:val="32"/>
          <w:szCs w:val="32"/>
        </w:rPr>
        <w:br/>
        <w:t xml:space="preserve">At magbuhat ngayon </w:t>
      </w:r>
      <w:r w:rsidRPr="005319EE">
        <w:rPr>
          <w:rFonts w:asciiTheme="majorHAnsi" w:hAnsiTheme="majorHAnsi"/>
          <w:sz w:val="32"/>
          <w:szCs w:val="32"/>
        </w:rPr>
        <w:br/>
        <w:t xml:space="preserve">Kahit hindi Pasko ay magbigayan. </w:t>
      </w:r>
    </w:p>
    <w:p w14:paraId="242013E7" w14:textId="77777777" w:rsidR="00E86CFB" w:rsidRDefault="00E86CF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97CC862" w14:textId="6746D9D8" w:rsidR="0044257F" w:rsidRPr="00C67D3F" w:rsidRDefault="00ED046D" w:rsidP="0044257F">
      <w:pPr>
        <w:pStyle w:val="Heading1"/>
        <w:rPr>
          <w:rStyle w:val="Hyperlink"/>
          <w:sz w:val="44"/>
          <w:szCs w:val="36"/>
          <w:u w:val="none"/>
        </w:rPr>
      </w:pPr>
      <w:r w:rsidRPr="00C67D3F">
        <w:lastRenderedPageBreak/>
        <w:fldChar w:fldCharType="begin"/>
      </w:r>
      <w:r w:rsidRPr="00715316">
        <w:instrText xml:space="preserve"> HYPERLINK  \l "_top" </w:instrText>
      </w:r>
      <w:r w:rsidRPr="00C67D3F">
        <w:fldChar w:fldCharType="separate"/>
      </w:r>
      <w:bookmarkStart w:id="47" w:name="_Toc183253558"/>
      <w:r w:rsidR="0044257F" w:rsidRPr="00C67D3F">
        <w:rPr>
          <w:rStyle w:val="Hyperlink"/>
          <w:sz w:val="44"/>
          <w:szCs w:val="36"/>
          <w:u w:val="none"/>
        </w:rPr>
        <w:t>MAMAMALAKAYA NG TAO</w:t>
      </w:r>
      <w:bookmarkEnd w:id="47"/>
    </w:p>
    <w:p w14:paraId="03203950" w14:textId="5E861E78" w:rsidR="0044257F" w:rsidRPr="00715316" w:rsidRDefault="00ED046D" w:rsidP="0044257F">
      <w:pPr>
        <w:rPr>
          <w:rFonts w:ascii="Arial" w:hAnsi="Arial" w:cs="Arial"/>
          <w:sz w:val="28"/>
          <w:szCs w:val="28"/>
        </w:rPr>
      </w:pPr>
      <w:r w:rsidRPr="00C67D3F"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  <w:fldChar w:fldCharType="end"/>
      </w:r>
    </w:p>
    <w:p w14:paraId="252FE936" w14:textId="77777777" w:rsidR="000469E8" w:rsidRDefault="000469E8" w:rsidP="0044257F">
      <w:pPr>
        <w:rPr>
          <w:rFonts w:asciiTheme="majorHAnsi" w:hAnsiTheme="majorHAnsi" w:cs="Arial"/>
          <w:sz w:val="32"/>
          <w:szCs w:val="32"/>
        </w:rPr>
        <w:sectPr w:rsidR="000469E8" w:rsidSect="00733E75">
          <w:type w:val="continuous"/>
          <w:pgSz w:w="12240" w:h="15840"/>
          <w:pgMar w:top="851" w:right="1440" w:bottom="1440" w:left="1440" w:header="720" w:footer="720" w:gutter="0"/>
          <w:cols w:space="720"/>
          <w:docGrid w:linePitch="360"/>
        </w:sectPr>
      </w:pPr>
    </w:p>
    <w:p w14:paraId="18813594" w14:textId="57C4055D" w:rsidR="00D67599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</w:t>
      </w:r>
    </w:p>
    <w:p w14:paraId="6ADF528A" w14:textId="449EBB38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Itong alon sa dagat </w:t>
      </w:r>
    </w:p>
    <w:p w14:paraId="06436026" w14:textId="5D14326C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tulad ng ating buhay</w:t>
      </w:r>
    </w:p>
    <w:p w14:paraId="6D7B6805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Kung minsan ay tahimik </w:t>
      </w:r>
    </w:p>
    <w:p w14:paraId="61CC3A1E" w14:textId="146E7B4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kung minsa’y magalaw</w:t>
      </w:r>
    </w:p>
    <w:p w14:paraId="1E67D11F" w14:textId="77777777" w:rsidR="00232F60" w:rsidRDefault="00232F60" w:rsidP="0044257F">
      <w:pPr>
        <w:rPr>
          <w:rFonts w:asciiTheme="majorHAnsi" w:hAnsiTheme="majorHAnsi" w:cs="Arial"/>
          <w:sz w:val="36"/>
          <w:szCs w:val="36"/>
        </w:rPr>
      </w:pPr>
    </w:p>
    <w:p w14:paraId="4C1D5D77" w14:textId="57A9936A" w:rsidR="00733E75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II</w:t>
      </w:r>
    </w:p>
    <w:p w14:paraId="79D7387D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Ganyan ang ating buhay </w:t>
      </w:r>
    </w:p>
    <w:p w14:paraId="72DE7717" w14:textId="0FCE567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kung mayro’ng kalungkutan </w:t>
      </w:r>
    </w:p>
    <w:p w14:paraId="01F11D83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Paglipas ng hilahil, </w:t>
      </w:r>
    </w:p>
    <w:p w14:paraId="5B8B94FB" w14:textId="509F14E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mayro’ng kaligayahan.</w:t>
      </w:r>
    </w:p>
    <w:p w14:paraId="6F13991D" w14:textId="77777777" w:rsidR="00232F60" w:rsidRDefault="00232F60" w:rsidP="0044257F">
      <w:pPr>
        <w:rPr>
          <w:rFonts w:asciiTheme="majorHAnsi" w:hAnsiTheme="majorHAnsi" w:cs="Arial"/>
          <w:sz w:val="36"/>
          <w:szCs w:val="36"/>
        </w:rPr>
      </w:pPr>
    </w:p>
    <w:p w14:paraId="6F0BF1BD" w14:textId="0C0C4C61" w:rsidR="00733E75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III</w:t>
      </w:r>
    </w:p>
    <w:p w14:paraId="56FB5322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Itong alon sa dagat </w:t>
      </w:r>
    </w:p>
    <w:p w14:paraId="14DF431E" w14:textId="5DE5E126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itulak man ng hangin</w:t>
      </w:r>
    </w:p>
    <w:p w14:paraId="317318E1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Hindi makalampas </w:t>
      </w:r>
    </w:p>
    <w:p w14:paraId="541E98E2" w14:textId="4AC98EAB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sapagkat mabuhangin</w:t>
      </w:r>
    </w:p>
    <w:p w14:paraId="1539EC04" w14:textId="5B3ABDAE" w:rsidR="0006013E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IV</w:t>
      </w:r>
    </w:p>
    <w:p w14:paraId="69346D71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Kahit may suliranin</w:t>
      </w:r>
    </w:p>
    <w:p w14:paraId="34DBFEC7" w14:textId="6A200388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 awa’y dumarating din</w:t>
      </w:r>
    </w:p>
    <w:p w14:paraId="067AC9A7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Upang ito’y bathin </w:t>
      </w:r>
    </w:p>
    <w:p w14:paraId="76C9E89D" w14:textId="1B577D9E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at ito’y ating lutasin</w:t>
      </w:r>
    </w:p>
    <w:p w14:paraId="3AEDC473" w14:textId="77777777" w:rsidR="0044257F" w:rsidRDefault="0044257F" w:rsidP="0044257F">
      <w:pPr>
        <w:rPr>
          <w:rFonts w:asciiTheme="majorHAnsi" w:hAnsiTheme="majorHAnsi" w:cs="Arial"/>
          <w:sz w:val="36"/>
          <w:szCs w:val="36"/>
        </w:rPr>
      </w:pPr>
    </w:p>
    <w:p w14:paraId="517C0D88" w14:textId="77777777" w:rsidR="00D67599" w:rsidRDefault="00D67599" w:rsidP="0044257F">
      <w:pPr>
        <w:rPr>
          <w:rFonts w:asciiTheme="majorHAnsi" w:hAnsiTheme="majorHAnsi" w:cs="Arial"/>
          <w:sz w:val="36"/>
          <w:szCs w:val="36"/>
        </w:rPr>
      </w:pPr>
    </w:p>
    <w:p w14:paraId="26B65466" w14:textId="77777777" w:rsidR="00D67599" w:rsidRDefault="00D67599" w:rsidP="0044257F">
      <w:pPr>
        <w:rPr>
          <w:rFonts w:asciiTheme="majorHAnsi" w:hAnsiTheme="majorHAnsi" w:cs="Arial"/>
          <w:sz w:val="36"/>
          <w:szCs w:val="36"/>
        </w:rPr>
      </w:pPr>
    </w:p>
    <w:p w14:paraId="11D48892" w14:textId="77777777" w:rsidR="00731AE1" w:rsidRDefault="00731AE1" w:rsidP="0044257F">
      <w:pPr>
        <w:rPr>
          <w:rFonts w:asciiTheme="majorHAnsi" w:hAnsiTheme="majorHAnsi" w:cs="Arial"/>
          <w:sz w:val="36"/>
          <w:szCs w:val="36"/>
        </w:rPr>
      </w:pPr>
    </w:p>
    <w:p w14:paraId="5C79E377" w14:textId="77777777" w:rsidR="00733E75" w:rsidRDefault="00733E75" w:rsidP="0044257F">
      <w:pPr>
        <w:rPr>
          <w:rFonts w:asciiTheme="majorHAnsi" w:hAnsiTheme="majorHAnsi" w:cs="Arial"/>
          <w:sz w:val="36"/>
          <w:szCs w:val="36"/>
        </w:rPr>
      </w:pPr>
    </w:p>
    <w:p w14:paraId="4BA5B322" w14:textId="49FC2DC5" w:rsidR="00D67599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V</w:t>
      </w:r>
    </w:p>
    <w:p w14:paraId="01F87EA9" w14:textId="77777777" w:rsidR="000469E8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Bawat alon sa dagat, </w:t>
      </w:r>
    </w:p>
    <w:p w14:paraId="4E963B87" w14:textId="465690A9" w:rsidR="0044257F" w:rsidRPr="000469E8" w:rsidRDefault="0044257F" w:rsidP="00057699">
      <w:pPr>
        <w:ind w:right="-1440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tinig na tumatawag</w:t>
      </w:r>
    </w:p>
    <w:p w14:paraId="216208E9" w14:textId="77777777" w:rsidR="000469E8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Habang naghahayuma </w:t>
      </w:r>
    </w:p>
    <w:p w14:paraId="74769C61" w14:textId="351FD60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o namamalakaya</w:t>
      </w:r>
    </w:p>
    <w:p w14:paraId="1D7824FE" w14:textId="4CC37DF0" w:rsidR="000469E8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VI</w:t>
      </w:r>
    </w:p>
    <w:p w14:paraId="41492335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Lambat ng aking buhay </w:t>
      </w:r>
    </w:p>
    <w:p w14:paraId="055A3C7D" w14:textId="15C1A7A5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maari bang iwanan</w:t>
      </w:r>
    </w:p>
    <w:p w14:paraId="65B04824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Upang mamalakaya </w:t>
      </w:r>
    </w:p>
    <w:p w14:paraId="71CF35A3" w14:textId="2DD87FEC" w:rsidR="0044257F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ng taong iyong hirang?</w:t>
      </w:r>
    </w:p>
    <w:p w14:paraId="5B2D7030" w14:textId="467D27E4" w:rsidR="00887A28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VII</w:t>
      </w:r>
    </w:p>
    <w:p w14:paraId="1F1070F0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Humayo ka sa laot </w:t>
      </w:r>
    </w:p>
    <w:p w14:paraId="3549B131" w14:textId="7935C696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ng aking karagatan</w:t>
      </w:r>
    </w:p>
    <w:p w14:paraId="50148A79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Ang lambat ay ihulog </w:t>
      </w:r>
    </w:p>
    <w:p w14:paraId="671F6BC1" w14:textId="54C9782F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sa dakong kalaliman</w:t>
      </w:r>
    </w:p>
    <w:p w14:paraId="3B75CBD7" w14:textId="77777777" w:rsidR="0044257F" w:rsidRPr="000469E8" w:rsidRDefault="0044257F" w:rsidP="00663FED">
      <w:pPr>
        <w:ind w:right="-1151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Sa iyong salita at kung ika’y kapiling</w:t>
      </w:r>
    </w:p>
    <w:p w14:paraId="3119D332" w14:textId="77777777" w:rsidR="0044257F" w:rsidRPr="000469E8" w:rsidRDefault="0044257F" w:rsidP="00057699">
      <w:pPr>
        <w:ind w:right="-1015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Mga kawan sa dagat ay huhuliin.</w:t>
      </w:r>
    </w:p>
    <w:p w14:paraId="3A12744A" w14:textId="77777777" w:rsidR="000469E8" w:rsidRDefault="000469E8">
      <w:pPr>
        <w:rPr>
          <w:rFonts w:ascii="Arial" w:hAnsi="Arial" w:cs="Arial"/>
          <w:sz w:val="32"/>
          <w:szCs w:val="32"/>
        </w:rPr>
        <w:sectPr w:rsidR="000469E8" w:rsidSect="00057699">
          <w:type w:val="continuous"/>
          <w:pgSz w:w="12240" w:h="15840"/>
          <w:pgMar w:top="1440" w:right="1608" w:bottom="1440" w:left="1440" w:header="720" w:footer="720" w:gutter="0"/>
          <w:cols w:num="2" w:space="164"/>
          <w:docGrid w:linePitch="360"/>
        </w:sectPr>
      </w:pPr>
    </w:p>
    <w:p w14:paraId="20E59BB8" w14:textId="77777777" w:rsidR="004F49EA" w:rsidRDefault="004F49E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3DC419F1" w14:textId="77777777" w:rsidR="006315FD" w:rsidRDefault="006315FD" w:rsidP="00C02369">
      <w:pPr>
        <w:spacing w:line="360" w:lineRule="auto"/>
        <w:rPr>
          <w:rStyle w:val="Hyperlink"/>
          <w:rFonts w:asciiTheme="majorHAnsi" w:eastAsiaTheme="majorEastAsia" w:hAnsiTheme="majorHAnsi" w:cstheme="majorBidi"/>
          <w:sz w:val="44"/>
          <w:szCs w:val="36"/>
          <w:u w:val="none"/>
        </w:rPr>
        <w:sectPr w:rsidR="006315FD" w:rsidSect="00CE63CC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</w:p>
    <w:p w14:paraId="466A5DE1" w14:textId="52FB72D4" w:rsidR="00C02369" w:rsidRPr="002E118F" w:rsidRDefault="00000000" w:rsidP="00C02369">
      <w:pPr>
        <w:spacing w:line="360" w:lineRule="auto"/>
        <w:rPr>
          <w:rFonts w:ascii="Verdana" w:hAnsi="Verdana" w:cs="Arial"/>
          <w:b/>
          <w:bCs/>
          <w:color w:val="000000"/>
          <w:sz w:val="44"/>
          <w:szCs w:val="44"/>
          <w:shd w:val="clear" w:color="auto" w:fill="FFFFFF"/>
        </w:rPr>
      </w:pPr>
      <w:hyperlink w:anchor="_top" w:history="1">
        <w:r w:rsidR="00C02369" w:rsidRPr="002E118F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MAPAPALAD</w:t>
        </w:r>
      </w:hyperlink>
    </w:p>
    <w:p w14:paraId="79A06510" w14:textId="77777777" w:rsidR="00C02369" w:rsidRPr="00A90A68" w:rsidRDefault="00C02369" w:rsidP="00C02369">
      <w:pPr>
        <w:spacing w:line="360" w:lineRule="auto"/>
        <w:rPr>
          <w:rFonts w:ascii="Verdana" w:hAnsi="Verdana" w:cs="Arial"/>
          <w:b/>
          <w:bCs/>
          <w:color w:val="000000"/>
          <w:sz w:val="28"/>
          <w:szCs w:val="28"/>
          <w:shd w:val="clear" w:color="auto" w:fill="FFFFFF"/>
        </w:rPr>
      </w:pPr>
    </w:p>
    <w:p w14:paraId="19521F56" w14:textId="77777777" w:rsidR="00C02369" w:rsidRPr="00A92AFA" w:rsidRDefault="00C02369" w:rsidP="00A25638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E88D7EB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Mapapalad kayong mahihirap, </w:t>
      </w:r>
    </w:p>
    <w:p w14:paraId="62D03C9E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ang kaharian ng Diyos sa inyo.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nagugutom, </w:t>
      </w:r>
    </w:p>
    <w:p w14:paraId="69B2691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sapagkat bubusugin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nahahapis, </w:t>
      </w:r>
    </w:p>
    <w:p w14:paraId="7C777711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sapagkat aaliwin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</w:p>
    <w:p w14:paraId="0E1FB8D8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Koro:</w:t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br/>
      </w: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Mapapalad, Panginoon, </w:t>
      </w:r>
    </w:p>
    <w:p w14:paraId="7202FF12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ang abang katulad Mo.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</w:p>
    <w:p w14:paraId="7800561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br/>
      </w: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Mapapalad kayong maawain, </w:t>
      </w:r>
    </w:p>
    <w:p w14:paraId="3FF48B0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kaaawaan kayo ng Diyos.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tumatangis, </w:t>
      </w:r>
    </w:p>
    <w:p w14:paraId="23873695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sapagkat liligaya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inuusig, </w:t>
      </w:r>
    </w:p>
    <w:p w14:paraId="1545C933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maghahari ang D'yos sa inyo. </w:t>
      </w:r>
    </w:p>
    <w:p w14:paraId="2723F8FC" w14:textId="77777777" w:rsidR="006315FD" w:rsidRDefault="00B93301">
      <w:pPr>
        <w:sectPr w:rsidR="006315FD" w:rsidSect="006315FD">
          <w:type w:val="continuous"/>
          <w:pgSz w:w="12240" w:h="15840"/>
          <w:pgMar w:top="810" w:right="1440" w:bottom="360" w:left="1440" w:header="720" w:footer="720" w:gutter="0"/>
          <w:cols w:space="720"/>
        </w:sectPr>
      </w:pPr>
      <w:r>
        <w:br w:type="page"/>
      </w:r>
    </w:p>
    <w:p w14:paraId="0FD55B0E" w14:textId="77777777" w:rsidR="00B93301" w:rsidRDefault="00B9330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6840178A" w14:textId="77777777" w:rsidR="00C9544D" w:rsidRDefault="00C9544D" w:rsidP="002D077F">
      <w:pPr>
        <w:pStyle w:val="Heading1"/>
        <w:sectPr w:rsidR="00C9544D" w:rsidSect="00CE63CC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</w:p>
    <w:p w14:paraId="40418FA6" w14:textId="2B8B0897" w:rsidR="002D077F" w:rsidRPr="00FC616A" w:rsidRDefault="00000000" w:rsidP="002D077F">
      <w:pPr>
        <w:pStyle w:val="Heading1"/>
        <w:rPr>
          <w:sz w:val="40"/>
          <w:szCs w:val="40"/>
        </w:rPr>
      </w:pPr>
      <w:hyperlink w:anchor="_top" w:history="1">
        <w:bookmarkStart w:id="48" w:name="_Toc183253559"/>
        <w:r w:rsidR="002D077F" w:rsidRPr="00FC616A">
          <w:rPr>
            <w:rStyle w:val="Hyperlink"/>
            <w:sz w:val="48"/>
            <w:szCs w:val="40"/>
            <w:u w:val="none"/>
          </w:rPr>
          <w:t>MARIANG INA KO</w:t>
        </w:r>
        <w:bookmarkEnd w:id="48"/>
      </w:hyperlink>
      <w:r w:rsidR="002D077F" w:rsidRPr="00FC616A">
        <w:rPr>
          <w:sz w:val="40"/>
          <w:szCs w:val="40"/>
        </w:rPr>
        <w:t xml:space="preserve"> </w:t>
      </w:r>
      <w:r w:rsidR="002D077F" w:rsidRPr="00FC616A">
        <w:rPr>
          <w:sz w:val="40"/>
          <w:szCs w:val="40"/>
        </w:rPr>
        <w:br/>
      </w:r>
    </w:p>
    <w:p w14:paraId="0E24DD5C" w14:textId="77777777" w:rsidR="00280524" w:rsidRDefault="004573CB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7C5589">
        <w:rPr>
          <w:rFonts w:asciiTheme="majorHAnsi" w:hAnsiTheme="majorHAnsi"/>
          <w:b/>
          <w:bCs/>
          <w:sz w:val="32"/>
          <w:szCs w:val="32"/>
        </w:rPr>
        <w:t>I</w:t>
      </w:r>
      <w:r>
        <w:rPr>
          <w:rFonts w:asciiTheme="majorHAnsi" w:hAnsiTheme="majorHAnsi"/>
          <w:sz w:val="32"/>
          <w:szCs w:val="32"/>
        </w:rPr>
        <w:br/>
      </w:r>
      <w:r w:rsidR="002D077F" w:rsidRPr="00E93C9E">
        <w:rPr>
          <w:rFonts w:asciiTheme="majorHAnsi" w:hAnsiTheme="majorHAnsi"/>
          <w:sz w:val="32"/>
          <w:szCs w:val="32"/>
        </w:rPr>
        <w:t xml:space="preserve">Sa king paglalakbay, </w:t>
      </w:r>
    </w:p>
    <w:p w14:paraId="1750DA3B" w14:textId="77777777" w:rsidR="00280524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sa bundok ng buhay </w:t>
      </w:r>
      <w:r w:rsidRPr="00E93C9E">
        <w:rPr>
          <w:rFonts w:asciiTheme="majorHAnsi" w:hAnsiTheme="majorHAnsi"/>
          <w:sz w:val="32"/>
          <w:szCs w:val="32"/>
        </w:rPr>
        <w:br/>
        <w:t xml:space="preserve">Sa ligaya't lumbay, </w:t>
      </w:r>
    </w:p>
    <w:p w14:paraId="2E30ABF2" w14:textId="374CC5E6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maging talang gabay </w:t>
      </w:r>
      <w:r w:rsidRPr="00E93C9E">
        <w:rPr>
          <w:rFonts w:asciiTheme="majorHAnsi" w:hAnsiTheme="majorHAnsi"/>
          <w:sz w:val="32"/>
          <w:szCs w:val="32"/>
        </w:rPr>
        <w:br/>
      </w:r>
    </w:p>
    <w:p w14:paraId="1C41382F" w14:textId="7777777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</w:p>
    <w:p w14:paraId="0D1531AD" w14:textId="0B9B3BB6" w:rsidR="002D077F" w:rsidRPr="00E93C9E" w:rsidRDefault="002D077F" w:rsidP="002D077F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E93C9E">
        <w:rPr>
          <w:rFonts w:asciiTheme="majorHAnsi" w:hAnsiTheme="majorHAnsi"/>
          <w:b/>
          <w:sz w:val="32"/>
          <w:szCs w:val="32"/>
        </w:rPr>
        <w:t xml:space="preserve">Koro: </w:t>
      </w:r>
    </w:p>
    <w:p w14:paraId="011F8215" w14:textId="77777777" w:rsidR="002D077F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Mariang Ina ko, ako ri'y anak mo </w:t>
      </w:r>
      <w:r w:rsidRPr="00E93C9E">
        <w:rPr>
          <w:rFonts w:asciiTheme="majorHAnsi" w:hAnsiTheme="majorHAnsi"/>
          <w:sz w:val="32"/>
          <w:szCs w:val="32"/>
        </w:rPr>
        <w:br/>
        <w:t xml:space="preserve">Kay Kristong kuya ko, akayin mo ako </w:t>
      </w:r>
      <w:r w:rsidRPr="00E93C9E">
        <w:rPr>
          <w:rFonts w:asciiTheme="majorHAnsi" w:hAnsiTheme="majorHAnsi"/>
          <w:sz w:val="32"/>
          <w:szCs w:val="32"/>
        </w:rPr>
        <w:br/>
        <w:t xml:space="preserve">Kay Kristong kuya ko, akayin mo ako </w:t>
      </w:r>
      <w:r w:rsidRPr="00E93C9E">
        <w:rPr>
          <w:rFonts w:asciiTheme="majorHAnsi" w:hAnsiTheme="majorHAnsi"/>
          <w:sz w:val="32"/>
          <w:szCs w:val="32"/>
        </w:rPr>
        <w:br/>
      </w:r>
    </w:p>
    <w:p w14:paraId="6EB5DB5D" w14:textId="064CB47D" w:rsidR="007C5589" w:rsidRPr="007C5589" w:rsidRDefault="007C5589" w:rsidP="002D077F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7C5589">
        <w:rPr>
          <w:rFonts w:asciiTheme="majorHAnsi" w:hAnsiTheme="majorHAnsi"/>
          <w:b/>
          <w:bCs/>
          <w:sz w:val="32"/>
          <w:szCs w:val="32"/>
        </w:rPr>
        <w:t>II</w:t>
      </w:r>
    </w:p>
    <w:p w14:paraId="7EA0C4EB" w14:textId="77777777" w:rsidR="007C5589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Maging aking tulay, </w:t>
      </w:r>
    </w:p>
    <w:p w14:paraId="7C881A87" w14:textId="77777777" w:rsidR="007C5589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sa langit kong pakay </w:t>
      </w:r>
      <w:r w:rsidRPr="00E93C9E">
        <w:rPr>
          <w:rFonts w:asciiTheme="majorHAnsi" w:hAnsiTheme="majorHAnsi"/>
          <w:sz w:val="32"/>
          <w:szCs w:val="32"/>
        </w:rPr>
        <w:br/>
        <w:t xml:space="preserve">Sa bingit ng hukay, </w:t>
      </w:r>
    </w:p>
    <w:p w14:paraId="30CE1701" w14:textId="50627175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tangan aking kamay </w:t>
      </w:r>
      <w:r w:rsidRPr="00E93C9E">
        <w:rPr>
          <w:rFonts w:asciiTheme="majorHAnsi" w:hAnsiTheme="majorHAnsi"/>
          <w:sz w:val="32"/>
          <w:szCs w:val="32"/>
        </w:rPr>
        <w:br/>
      </w:r>
      <w:r w:rsidRPr="001D73E2">
        <w:rPr>
          <w:rFonts w:asciiTheme="majorHAnsi" w:hAnsiTheme="majorHAnsi"/>
          <w:i/>
          <w:iCs/>
          <w:sz w:val="32"/>
          <w:szCs w:val="32"/>
        </w:rPr>
        <w:t xml:space="preserve">(repeat Koro) </w:t>
      </w:r>
      <w:r w:rsidRPr="001D73E2">
        <w:rPr>
          <w:rFonts w:asciiTheme="majorHAnsi" w:hAnsiTheme="majorHAnsi"/>
          <w:i/>
          <w:iCs/>
          <w:sz w:val="32"/>
          <w:szCs w:val="32"/>
        </w:rPr>
        <w:br/>
      </w:r>
      <w:r w:rsidR="00DB2C69">
        <w:rPr>
          <w:rFonts w:asciiTheme="majorHAnsi" w:hAnsiTheme="majorHAnsi"/>
          <w:sz w:val="32"/>
          <w:szCs w:val="32"/>
        </w:rPr>
        <w:br/>
      </w:r>
      <w:r w:rsidR="00DB2C69" w:rsidRPr="00DB2C69">
        <w:rPr>
          <w:rFonts w:asciiTheme="majorHAnsi" w:hAnsiTheme="majorHAnsi"/>
          <w:b/>
          <w:bCs/>
          <w:sz w:val="32"/>
          <w:szCs w:val="32"/>
        </w:rPr>
        <w:t>III</w:t>
      </w:r>
    </w:p>
    <w:p w14:paraId="069431AE" w14:textId="77777777" w:rsidR="00C854B6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>Sabih</w:t>
      </w:r>
      <w:r w:rsidR="00A66305">
        <w:rPr>
          <w:rFonts w:asciiTheme="majorHAnsi" w:hAnsiTheme="majorHAnsi"/>
          <w:sz w:val="32"/>
          <w:szCs w:val="32"/>
        </w:rPr>
        <w:t>i</w:t>
      </w:r>
      <w:r w:rsidRPr="00E93C9E">
        <w:rPr>
          <w:rFonts w:asciiTheme="majorHAnsi" w:hAnsiTheme="majorHAnsi"/>
          <w:sz w:val="32"/>
          <w:szCs w:val="32"/>
        </w:rPr>
        <w:t xml:space="preserve">n sa Kanya, </w:t>
      </w:r>
    </w:p>
    <w:p w14:paraId="59D567DE" w14:textId="77777777" w:rsidR="00C854B6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aking dusa at saya </w:t>
      </w:r>
      <w:r w:rsidRPr="00E93C9E">
        <w:rPr>
          <w:rFonts w:asciiTheme="majorHAnsi" w:hAnsiTheme="majorHAnsi"/>
          <w:sz w:val="32"/>
          <w:szCs w:val="32"/>
        </w:rPr>
        <w:br/>
        <w:t xml:space="preserve">Ibulong sa Kanya </w:t>
      </w:r>
    </w:p>
    <w:p w14:paraId="6D553DC1" w14:textId="7E428AD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minamahal ko Sya </w:t>
      </w:r>
    </w:p>
    <w:p w14:paraId="7A2F09E3" w14:textId="77777777" w:rsidR="002D077F" w:rsidRPr="00E026AA" w:rsidRDefault="002D077F" w:rsidP="002D077F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E026AA">
        <w:rPr>
          <w:rFonts w:asciiTheme="majorHAnsi" w:hAnsiTheme="majorHAnsi"/>
          <w:i/>
          <w:iCs/>
          <w:sz w:val="32"/>
          <w:szCs w:val="32"/>
        </w:rPr>
        <w:t xml:space="preserve">(repeat Koro) </w:t>
      </w:r>
    </w:p>
    <w:p w14:paraId="799B39EE" w14:textId="7777777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</w:p>
    <w:p w14:paraId="530A5207" w14:textId="77777777" w:rsidR="002D077F" w:rsidRPr="00F657F6" w:rsidRDefault="002D077F" w:rsidP="002D077F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F657F6">
        <w:rPr>
          <w:rFonts w:asciiTheme="majorHAnsi" w:hAnsiTheme="majorHAnsi"/>
          <w:b/>
          <w:bCs/>
          <w:sz w:val="32"/>
          <w:szCs w:val="32"/>
        </w:rPr>
        <w:t>Ending:</w:t>
      </w:r>
    </w:p>
    <w:p w14:paraId="7DD3EDE8" w14:textId="77777777" w:rsidR="00C9544D" w:rsidRDefault="002D077F" w:rsidP="002D077F">
      <w:pPr>
        <w:rPr>
          <w:rFonts w:asciiTheme="majorHAnsi" w:hAnsiTheme="majorHAnsi"/>
          <w:sz w:val="32"/>
          <w:szCs w:val="32"/>
        </w:rPr>
        <w:sectPr w:rsidR="00C9544D" w:rsidSect="00C9544D">
          <w:type w:val="continuous"/>
          <w:pgSz w:w="12240" w:h="15840"/>
          <w:pgMar w:top="810" w:right="1440" w:bottom="360" w:left="1440" w:header="720" w:footer="720" w:gutter="0"/>
          <w:cols w:space="720"/>
        </w:sectPr>
      </w:pPr>
      <w:r w:rsidRPr="00E93C9E">
        <w:rPr>
          <w:rFonts w:asciiTheme="majorHAnsi" w:hAnsiTheme="majorHAnsi"/>
          <w:sz w:val="32"/>
          <w:szCs w:val="32"/>
        </w:rPr>
        <w:t>Kay Kristong Kuya ko, Akayin mo ---- Ako</w:t>
      </w:r>
    </w:p>
    <w:p w14:paraId="4A9138EC" w14:textId="4DF9A60B" w:rsidR="002D077F" w:rsidRDefault="002D077F" w:rsidP="002D077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60FF1697" w14:textId="4D222593" w:rsidR="00FC010A" w:rsidRPr="00E74F45" w:rsidRDefault="00000000" w:rsidP="00FC010A">
      <w:pPr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  <w:hyperlink w:anchor="_top" w:history="1">
        <w:r w:rsidR="00FC010A" w:rsidRPr="00E74F45">
          <w:rPr>
            <w:rStyle w:val="Hyperlink"/>
            <w:rFonts w:asciiTheme="majorHAnsi" w:eastAsiaTheme="majorEastAsia" w:hAnsiTheme="majorHAnsi" w:cstheme="majorBidi"/>
            <w:sz w:val="40"/>
            <w:szCs w:val="32"/>
            <w:u w:val="none"/>
          </w:rPr>
          <w:t>MGA PUNONG KABANALAN</w:t>
        </w:r>
      </w:hyperlink>
    </w:p>
    <w:p w14:paraId="3512813D" w14:textId="77777777" w:rsidR="00FC010A" w:rsidRPr="0087541E" w:rsidRDefault="00FC010A" w:rsidP="00FC010A">
      <w:pPr>
        <w:rPr>
          <w:rFonts w:ascii="Verdana" w:hAnsi="Verdana" w:cs="Arial"/>
          <w:b/>
          <w:bCs/>
          <w:color w:val="333333"/>
          <w:sz w:val="28"/>
          <w:szCs w:val="28"/>
          <w:shd w:val="clear" w:color="auto" w:fill="FFFFFF"/>
        </w:rPr>
      </w:pPr>
    </w:p>
    <w:p w14:paraId="67C1BF75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2D4DB223" w14:textId="577D4C0E" w:rsidR="0056625E" w:rsidRDefault="00FC010A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69236F">
        <w:rPr>
          <w:rFonts w:asciiTheme="majorHAnsi" w:hAnsiTheme="majorHAnsi"/>
          <w:b/>
          <w:bCs/>
          <w:sz w:val="28"/>
          <w:szCs w:val="28"/>
        </w:rPr>
        <w:t>I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t>Mapapalad ang umiibig sa buhay na aba</w:t>
      </w:r>
      <w:r w:rsidRPr="001C1226">
        <w:rPr>
          <w:rFonts w:asciiTheme="majorHAnsi" w:hAnsiTheme="majorHAnsi"/>
          <w:sz w:val="28"/>
          <w:szCs w:val="28"/>
        </w:rPr>
        <w:br/>
        <w:t>Sila'y makakasama sa langit ng Ama.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Koro:</w:t>
      </w:r>
      <w:r w:rsidRPr="001C1226">
        <w:rPr>
          <w:rFonts w:asciiTheme="majorHAnsi" w:hAnsiTheme="majorHAnsi"/>
          <w:sz w:val="28"/>
          <w:szCs w:val="28"/>
        </w:rPr>
        <w:br/>
        <w:t>Hesus, ako'y di dapat sa 'Yo ay tumanggap,</w:t>
      </w:r>
      <w:r w:rsidRPr="001C1226">
        <w:rPr>
          <w:rFonts w:asciiTheme="majorHAnsi" w:hAnsiTheme="majorHAnsi"/>
          <w:sz w:val="28"/>
          <w:szCs w:val="28"/>
        </w:rPr>
        <w:br/>
        <w:t>Ngunit sa salita Mo ay gagaling na ako.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II</w:t>
      </w:r>
      <w:r w:rsidRPr="001C1226">
        <w:rPr>
          <w:rFonts w:asciiTheme="majorHAnsi" w:hAnsiTheme="majorHAnsi"/>
          <w:sz w:val="28"/>
          <w:szCs w:val="28"/>
        </w:rPr>
        <w:br/>
        <w:t>Mapapalad ang nahahapis ang D'yos ang S'yang aliw,</w:t>
      </w:r>
      <w:r w:rsidRPr="001C1226">
        <w:rPr>
          <w:rFonts w:asciiTheme="majorHAnsi" w:hAnsiTheme="majorHAnsi"/>
          <w:sz w:val="28"/>
          <w:szCs w:val="28"/>
        </w:rPr>
        <w:br/>
        <w:t>Ligaya at liwanag ang s'yang makakamtan.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III</w:t>
      </w:r>
      <w:r w:rsidRPr="001C1226">
        <w:rPr>
          <w:rFonts w:asciiTheme="majorHAnsi" w:hAnsiTheme="majorHAnsi"/>
          <w:sz w:val="28"/>
          <w:szCs w:val="28"/>
        </w:rPr>
        <w:br/>
        <w:t>Mapapalad ang naawa sa taong dalita,</w:t>
      </w:r>
      <w:r w:rsidRPr="001C1226">
        <w:rPr>
          <w:rFonts w:asciiTheme="majorHAnsi" w:hAnsiTheme="majorHAnsi"/>
          <w:sz w:val="28"/>
          <w:szCs w:val="28"/>
        </w:rPr>
        <w:br/>
        <w:t>Sila'y kaaawaan at tutulungan N'ya.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IV</w:t>
      </w:r>
      <w:r w:rsidRPr="001C1226">
        <w:rPr>
          <w:rFonts w:asciiTheme="majorHAnsi" w:hAnsiTheme="majorHAnsi"/>
          <w:sz w:val="28"/>
          <w:szCs w:val="28"/>
        </w:rPr>
        <w:br/>
        <w:t>Mapapalad ang umiibig, sa galit ng iba,</w:t>
      </w:r>
      <w:r w:rsidRPr="001C1226">
        <w:rPr>
          <w:rFonts w:asciiTheme="majorHAnsi" w:hAnsiTheme="majorHAnsi"/>
          <w:sz w:val="28"/>
          <w:szCs w:val="28"/>
        </w:rPr>
        <w:br/>
        <w:t>Sila'y magtatagumpay at di mabibigo.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</w:p>
    <w:p w14:paraId="5C39B88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D94200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647EA34D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158A4336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01C2E486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349435BD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55AAAD1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2A8259B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908571E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1FC5A35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08B74F2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25FE0904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0263F23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37B7923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65EB762B" w14:textId="62E33351" w:rsidR="005F75B4" w:rsidRPr="001C1226" w:rsidRDefault="00FC010A" w:rsidP="001C1226">
      <w:pPr>
        <w:pStyle w:val="HTMLPreformatted"/>
        <w:rPr>
          <w:rFonts w:asciiTheme="majorHAnsi" w:hAnsiTheme="majorHAnsi"/>
          <w:sz w:val="28"/>
          <w:szCs w:val="28"/>
        </w:rPr>
      </w:pPr>
      <w:r w:rsidRPr="0069236F">
        <w:rPr>
          <w:rFonts w:asciiTheme="majorHAnsi" w:hAnsiTheme="majorHAnsi"/>
          <w:b/>
          <w:bCs/>
          <w:sz w:val="28"/>
          <w:szCs w:val="28"/>
        </w:rPr>
        <w:t>V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t>Mapapalad ang umiibig, masunurin sa D'yos,</w:t>
      </w:r>
      <w:r w:rsidRPr="001C1226">
        <w:rPr>
          <w:rFonts w:asciiTheme="majorHAnsi" w:hAnsiTheme="majorHAnsi"/>
          <w:sz w:val="28"/>
          <w:szCs w:val="28"/>
        </w:rPr>
        <w:br/>
        <w:t>Makakamtan ang nais kay Kristong tumubos.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</w:t>
      </w:r>
      <w:r w:rsidRPr="001C1226">
        <w:rPr>
          <w:rFonts w:asciiTheme="majorHAnsi" w:hAnsiTheme="majorHAnsi"/>
          <w:sz w:val="28"/>
          <w:szCs w:val="28"/>
        </w:rPr>
        <w:br/>
        <w:t>Mapapalad ang tumatangis, sila'y magagalak.</w:t>
      </w:r>
      <w:r w:rsidRPr="001C1226">
        <w:rPr>
          <w:rFonts w:asciiTheme="majorHAnsi" w:hAnsiTheme="majorHAnsi"/>
          <w:sz w:val="28"/>
          <w:szCs w:val="28"/>
        </w:rPr>
        <w:br/>
        <w:t>Mapalad ang magutom Ama ang bubusog.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VII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t>Mapapalad ang inuusig ng dahil kay Hesus,</w:t>
      </w:r>
      <w:r w:rsidRPr="001C1226">
        <w:rPr>
          <w:rFonts w:asciiTheme="majorHAnsi" w:hAnsiTheme="majorHAnsi"/>
          <w:sz w:val="28"/>
          <w:szCs w:val="28"/>
        </w:rPr>
        <w:br/>
        <w:t>Ang langit at biyaya makakamtang lubos.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VIII</w:t>
      </w:r>
      <w:r w:rsidRPr="001C1226">
        <w:rPr>
          <w:rFonts w:asciiTheme="majorHAnsi" w:hAnsiTheme="majorHAnsi"/>
          <w:sz w:val="28"/>
          <w:szCs w:val="28"/>
        </w:rPr>
        <w:br/>
        <w:t>Mapapalad ang umiibig sa kapwa at sa D'yos,</w:t>
      </w:r>
      <w:r w:rsidRPr="001C1226">
        <w:rPr>
          <w:rFonts w:asciiTheme="majorHAnsi" w:hAnsiTheme="majorHAnsi"/>
          <w:sz w:val="28"/>
          <w:szCs w:val="28"/>
        </w:rPr>
        <w:br/>
        <w:t>Habilin 'to ni Kristo sa ati'y tumubos.</w:t>
      </w:r>
      <w:r w:rsidR="005F75B4" w:rsidRPr="001C1226">
        <w:rPr>
          <w:rFonts w:asciiTheme="majorHAnsi" w:hAnsiTheme="majorHAnsi"/>
          <w:sz w:val="28"/>
          <w:szCs w:val="28"/>
        </w:rPr>
        <w:br w:type="page"/>
      </w:r>
    </w:p>
    <w:p w14:paraId="7FAB438A" w14:textId="77777777" w:rsidR="00EA1D70" w:rsidRDefault="00EA1D70" w:rsidP="00F12CF4">
      <w:pPr>
        <w:pStyle w:val="Heading1"/>
        <w:rPr>
          <w:sz w:val="36"/>
          <w:szCs w:val="36"/>
        </w:rPr>
        <w:sectPr w:rsidR="00EA1D70" w:rsidSect="0056625E">
          <w:type w:val="continuous"/>
          <w:pgSz w:w="12240" w:h="15840"/>
          <w:pgMar w:top="810" w:right="1440" w:bottom="360" w:left="1440" w:header="720" w:footer="720" w:gutter="0"/>
          <w:cols w:num="2" w:space="48"/>
        </w:sectPr>
      </w:pPr>
    </w:p>
    <w:p w14:paraId="198EF9C8" w14:textId="7547FE16" w:rsidR="00F12CF4" w:rsidRPr="00B03448" w:rsidRDefault="00000000" w:rsidP="00F12CF4">
      <w:pPr>
        <w:pStyle w:val="Heading1"/>
      </w:pPr>
      <w:hyperlink w:anchor="_top" w:history="1">
        <w:bookmarkStart w:id="49" w:name="_Toc183253560"/>
        <w:r w:rsidR="00F12CF4" w:rsidRPr="0035227D">
          <w:rPr>
            <w:rStyle w:val="Hyperlink"/>
            <w:sz w:val="48"/>
            <w:szCs w:val="40"/>
            <w:u w:val="none"/>
          </w:rPr>
          <w:t>NARITO NA</w:t>
        </w:r>
        <w:bookmarkEnd w:id="49"/>
      </w:hyperlink>
      <w:r w:rsidR="00F12CF4" w:rsidRPr="0035227D">
        <w:rPr>
          <w:sz w:val="40"/>
          <w:szCs w:val="40"/>
        </w:rPr>
        <w:t xml:space="preserve"> </w:t>
      </w:r>
      <w:r w:rsidR="00F12CF4" w:rsidRPr="00B03448">
        <w:br/>
      </w:r>
    </w:p>
    <w:p w14:paraId="79853325" w14:textId="77777777" w:rsidR="00F0038E" w:rsidRDefault="00F0038E" w:rsidP="00F12CF4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1D113BE2" w14:textId="04A643D7" w:rsidR="00F12CF4" w:rsidRPr="00A01EF2" w:rsidRDefault="00F12CF4" w:rsidP="00F12CF4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1EF2">
        <w:rPr>
          <w:rFonts w:asciiTheme="majorHAnsi" w:hAnsiTheme="majorHAnsi"/>
          <w:b/>
          <w:bCs/>
          <w:sz w:val="32"/>
          <w:szCs w:val="32"/>
        </w:rPr>
        <w:t>Refrain</w:t>
      </w:r>
    </w:p>
    <w:p w14:paraId="393318DB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Narito na ang pag-asa </w:t>
      </w:r>
    </w:p>
    <w:p w14:paraId="784D5588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>Salubungin ng pagsamba</w:t>
      </w:r>
    </w:p>
    <w:p w14:paraId="49D749A7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Ang panginoo'y narito na Aleluya </w:t>
      </w:r>
      <w:r w:rsidRPr="003F5F17">
        <w:rPr>
          <w:rFonts w:asciiTheme="majorHAnsi" w:hAnsiTheme="majorHAnsi"/>
          <w:sz w:val="32"/>
          <w:szCs w:val="32"/>
        </w:rPr>
        <w:br/>
        <w:t xml:space="preserve">Aleluya (2X) </w:t>
      </w:r>
      <w:r w:rsidRPr="003F5F17">
        <w:rPr>
          <w:rFonts w:asciiTheme="majorHAnsi" w:hAnsiTheme="majorHAnsi"/>
          <w:sz w:val="32"/>
          <w:szCs w:val="32"/>
        </w:rPr>
        <w:br/>
      </w:r>
    </w:p>
    <w:p w14:paraId="63316043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Purihin, purihin, purihin natin S'ya </w:t>
      </w:r>
      <w:r w:rsidRPr="003F5F17">
        <w:rPr>
          <w:rFonts w:asciiTheme="majorHAnsi" w:hAnsiTheme="majorHAnsi"/>
          <w:sz w:val="32"/>
          <w:szCs w:val="32"/>
        </w:rPr>
        <w:br/>
        <w:t xml:space="preserve">Sa nag-iisang awit panalangin </w:t>
      </w:r>
      <w:r w:rsidRPr="003F5F17">
        <w:rPr>
          <w:rFonts w:asciiTheme="majorHAnsi" w:hAnsiTheme="majorHAnsi"/>
          <w:sz w:val="32"/>
          <w:szCs w:val="32"/>
        </w:rPr>
        <w:br/>
        <w:t>Papuri sa Panginoon</w:t>
      </w:r>
    </w:p>
    <w:p w14:paraId="7846C6F3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>Tanging S’ya, nagiisa</w:t>
      </w:r>
    </w:p>
    <w:p w14:paraId="4E4B4599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Aleluya (3X) </w:t>
      </w:r>
    </w:p>
    <w:p w14:paraId="38B9D905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</w:p>
    <w:p w14:paraId="4C6353B4" w14:textId="4CC777DF" w:rsidR="00F12CF4" w:rsidRDefault="00F12CF4" w:rsidP="00F12CF4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3F5F17">
        <w:rPr>
          <w:rFonts w:asciiTheme="majorHAnsi" w:hAnsiTheme="majorHAnsi"/>
          <w:sz w:val="32"/>
          <w:szCs w:val="32"/>
        </w:rPr>
        <w:t>**Pa ra ra rap pa</w:t>
      </w:r>
      <w:r>
        <w:rPr>
          <w:sz w:val="40"/>
        </w:rPr>
        <w:br w:type="page"/>
      </w:r>
    </w:p>
    <w:p w14:paraId="3E8A39CD" w14:textId="0D696872" w:rsidR="00CC28CE" w:rsidRPr="009A0708" w:rsidRDefault="00000000" w:rsidP="009A0708">
      <w:pPr>
        <w:pStyle w:val="Heading1"/>
        <w:rPr>
          <w:rStyle w:val="Hyperlink"/>
          <w:color w:val="2E74B5" w:themeColor="accent1" w:themeShade="BF"/>
          <w:sz w:val="48"/>
          <w:szCs w:val="48"/>
          <w:u w:val="none"/>
        </w:rPr>
      </w:pPr>
      <w:hyperlink w:anchor="_top" w:history="1">
        <w:bookmarkStart w:id="50" w:name="_Toc183253561"/>
        <w:r w:rsidR="00CC28CE" w:rsidRPr="009A0708">
          <w:rPr>
            <w:rStyle w:val="Hyperlink"/>
            <w:color w:val="2E74B5" w:themeColor="accent1" w:themeShade="BF"/>
            <w:sz w:val="48"/>
            <w:szCs w:val="48"/>
            <w:u w:val="none"/>
          </w:rPr>
          <w:t>O HESUS, HILUMIN MO</w:t>
        </w:r>
        <w:bookmarkEnd w:id="50"/>
      </w:hyperlink>
    </w:p>
    <w:p w14:paraId="57D836E7" w14:textId="77777777" w:rsidR="00CC28CE" w:rsidRPr="008E216B" w:rsidRDefault="00CC28CE" w:rsidP="00CC28CE">
      <w:pPr>
        <w:shd w:val="clear" w:color="auto" w:fill="FFFFFF"/>
        <w:tabs>
          <w:tab w:val="left" w:pos="816"/>
        </w:tabs>
        <w:spacing w:line="360" w:lineRule="auto"/>
        <w:rPr>
          <w:rFonts w:ascii="Verdana" w:eastAsia="Times New Roman" w:hAnsi="Verdana" w:cs="Arial"/>
          <w:b/>
          <w:bCs/>
          <w:color w:val="444444"/>
          <w:sz w:val="28"/>
          <w:szCs w:val="28"/>
          <w:lang w:eastAsia="en-CA"/>
        </w:rPr>
      </w:pPr>
    </w:p>
    <w:p w14:paraId="1CBF160F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6"/>
          <w:szCs w:val="20"/>
        </w:rPr>
      </w:pPr>
      <w:r w:rsidRPr="00A605B7">
        <w:rPr>
          <w:rFonts w:asciiTheme="majorHAnsi" w:eastAsia="Times New Roman" w:hAnsiTheme="majorHAnsi" w:cs="Courier New"/>
          <w:b/>
          <w:bCs/>
          <w:sz w:val="36"/>
          <w:szCs w:val="20"/>
        </w:rPr>
        <w:t>Koro</w:t>
      </w:r>
    </w:p>
    <w:p w14:paraId="69BE04A1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Oh, Hesus, hilumin Mo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Aking sugatang puso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Nang aking mahango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Kapwa kong kasimbigo</w:t>
      </w:r>
    </w:p>
    <w:p w14:paraId="39C483C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42FF7933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Hapis at pait, Iyong patamisin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At hagkan ang sakit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Nang magningas ang rikit</w:t>
      </w:r>
    </w:p>
    <w:p w14:paraId="5DD97D8E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7BB29D3B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Aking sugatang diwa't katawan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Ay gawing daan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Ng 'Yong kaligtasan</w:t>
      </w:r>
    </w:p>
    <w:p w14:paraId="0E46C8D0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4C928816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----------------------------------------</w:t>
      </w:r>
    </w:p>
    <w:p w14:paraId="2C7B9A7F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6"/>
          <w:szCs w:val="20"/>
        </w:rPr>
      </w:pPr>
      <w:r w:rsidRPr="00A605B7">
        <w:rPr>
          <w:rFonts w:asciiTheme="majorHAnsi" w:eastAsia="Times New Roman" w:hAnsiTheme="majorHAnsi" w:cs="Courier New"/>
          <w:b/>
          <w:bCs/>
          <w:sz w:val="36"/>
          <w:szCs w:val="20"/>
        </w:rPr>
        <w:t xml:space="preserve">ALTO: </w:t>
      </w:r>
    </w:p>
    <w:p w14:paraId="1CE2C03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Aking sugatan, sugatang diwa</w:t>
      </w:r>
    </w:p>
    <w:p w14:paraId="41F411A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Katawan ay gawing daan</w:t>
      </w:r>
    </w:p>
    <w:p w14:paraId="4B555B07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Tungo sa’yong kaligtasan</w:t>
      </w:r>
    </w:p>
    <w:p w14:paraId="3004ADBF" w14:textId="77777777" w:rsidR="00CC28CE" w:rsidRDefault="00CC28C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84AFBF8" w14:textId="77777777" w:rsidR="00EA1D70" w:rsidRDefault="00EA1D70" w:rsidP="00E6097A">
      <w:pPr>
        <w:pStyle w:val="Heading1"/>
        <w:ind w:left="600"/>
        <w:rPr>
          <w:sz w:val="34"/>
          <w:szCs w:val="34"/>
        </w:rPr>
        <w:sectPr w:rsidR="00EA1D70" w:rsidSect="00EA1D70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7075A2B8" w14:textId="00E64D2E" w:rsidR="00E33C1D" w:rsidRPr="00865B62" w:rsidRDefault="00000000" w:rsidP="00A14CD4">
      <w:pPr>
        <w:pStyle w:val="Heading1"/>
        <w:rPr>
          <w:rStyle w:val="Hyperlink"/>
          <w:color w:val="2E74B5" w:themeColor="accent1" w:themeShade="BF"/>
          <w:sz w:val="50"/>
          <w:szCs w:val="34"/>
          <w:u w:val="none"/>
        </w:rPr>
      </w:pPr>
      <w:hyperlink w:anchor="_top" w:history="1">
        <w:bookmarkStart w:id="51" w:name="_Toc183253562"/>
        <w:r w:rsidR="00E33C1D" w:rsidRPr="00865B62">
          <w:rPr>
            <w:rStyle w:val="Hyperlink"/>
            <w:sz w:val="50"/>
            <w:szCs w:val="34"/>
            <w:u w:val="none"/>
          </w:rPr>
          <w:t>PAG-AALAALA (</w:t>
        </w:r>
        <w:r w:rsidR="00E33C1D" w:rsidRPr="00865B62">
          <w:rPr>
            <w:rStyle w:val="Hyperlink"/>
            <w:sz w:val="46"/>
            <w:szCs w:val="34"/>
            <w:u w:val="none"/>
          </w:rPr>
          <w:t>Bukas Palad</w:t>
        </w:r>
      </w:hyperlink>
      <w:r w:rsidR="00E33C1D" w:rsidRPr="00865B62">
        <w:rPr>
          <w:rStyle w:val="Hyperlink"/>
          <w:color w:val="2E74B5" w:themeColor="accent1" w:themeShade="BF"/>
          <w:sz w:val="50"/>
          <w:szCs w:val="34"/>
          <w:u w:val="none"/>
        </w:rPr>
        <w:t>)</w:t>
      </w:r>
      <w:bookmarkEnd w:id="51"/>
    </w:p>
    <w:p w14:paraId="1D062838" w14:textId="77777777" w:rsidR="00865B62" w:rsidRDefault="00865B62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b/>
          <w:sz w:val="32"/>
          <w:szCs w:val="20"/>
        </w:rPr>
      </w:pPr>
    </w:p>
    <w:p w14:paraId="70F42F56" w14:textId="743B2BA4" w:rsidR="00E33C1D" w:rsidRDefault="00E33C1D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sz w:val="36"/>
          <w:szCs w:val="20"/>
        </w:rPr>
      </w:pPr>
      <w:r w:rsidRPr="00565F7D">
        <w:rPr>
          <w:rFonts w:asciiTheme="majorHAnsi" w:eastAsia="Times New Roman" w:hAnsiTheme="majorHAnsi" w:cs="Courier New"/>
          <w:b/>
          <w:sz w:val="32"/>
          <w:szCs w:val="20"/>
        </w:rPr>
        <w:t>KORO: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Bayan, muling magtipon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Awitan ang Panginoon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Sa piging sariwain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Pagliligtas Niya sa atin</w:t>
      </w:r>
    </w:p>
    <w:p w14:paraId="62C8E656" w14:textId="030D66B0" w:rsidR="00E33C1D" w:rsidRPr="003053D2" w:rsidRDefault="00A47445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b/>
          <w:i/>
          <w:iCs/>
          <w:sz w:val="32"/>
          <w:szCs w:val="20"/>
        </w:rPr>
      </w:pPr>
      <w:r>
        <w:rPr>
          <w:rFonts w:asciiTheme="majorHAnsi" w:eastAsia="Times New Roman" w:hAnsiTheme="majorHAnsi" w:cs="Courier New"/>
          <w:sz w:val="36"/>
          <w:szCs w:val="20"/>
        </w:rPr>
        <w:br/>
      </w:r>
      <w:r w:rsidRPr="008A3F55">
        <w:rPr>
          <w:rFonts w:asciiTheme="majorHAnsi" w:eastAsia="Times New Roman" w:hAnsiTheme="majorHAnsi" w:cs="Courier New"/>
          <w:b/>
          <w:bCs/>
          <w:sz w:val="36"/>
          <w:szCs w:val="20"/>
        </w:rPr>
        <w:t>I</w:t>
      </w:r>
      <w:r w:rsidRPr="008A3F55">
        <w:rPr>
          <w:rFonts w:asciiTheme="majorHAnsi" w:eastAsia="Times New Roman" w:hAnsiTheme="majorHAnsi" w:cs="Courier New"/>
          <w:b/>
          <w:bCs/>
          <w:sz w:val="36"/>
          <w:szCs w:val="20"/>
        </w:rPr>
        <w:br/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Bayan ating alalahanin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Panahong tayo'y inalipin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Nang ngalan Niya'y ating sambitin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Paanong di tayo lingapin</w:t>
      </w:r>
      <w:r w:rsidR="00E33C1D" w:rsidRPr="00565F7D">
        <w:rPr>
          <w:rFonts w:asciiTheme="majorHAnsi" w:eastAsia="Times New Roman" w:hAnsiTheme="majorHAnsi" w:cs="Courier New"/>
          <w:sz w:val="36"/>
          <w:szCs w:val="20"/>
        </w:rPr>
        <w:t> </w:t>
      </w:r>
      <w:r w:rsidR="00E33C1D" w:rsidRPr="003053D2">
        <w:rPr>
          <w:rFonts w:asciiTheme="majorHAnsi" w:eastAsia="Times New Roman" w:hAnsiTheme="majorHAnsi" w:cs="Courier New"/>
          <w:b/>
          <w:i/>
          <w:iCs/>
          <w:sz w:val="32"/>
          <w:szCs w:val="20"/>
        </w:rPr>
        <w:t>(KORO)</w:t>
      </w:r>
    </w:p>
    <w:p w14:paraId="50394C6E" w14:textId="37B3D426" w:rsidR="00E33C1D" w:rsidRPr="00AE7994" w:rsidRDefault="00A47445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i/>
          <w:iCs/>
          <w:sz w:val="36"/>
          <w:szCs w:val="20"/>
        </w:rPr>
      </w:pPr>
      <w:r w:rsidRPr="00C66A8F">
        <w:rPr>
          <w:rFonts w:asciiTheme="majorHAnsi" w:eastAsia="Times New Roman" w:hAnsiTheme="majorHAnsi" w:cs="Courier New"/>
          <w:b/>
          <w:bCs/>
          <w:sz w:val="36"/>
          <w:szCs w:val="20"/>
        </w:rPr>
        <w:t>II</w:t>
      </w:r>
      <w:r w:rsidRPr="00C66A8F">
        <w:rPr>
          <w:rFonts w:asciiTheme="majorHAnsi" w:eastAsia="Times New Roman" w:hAnsiTheme="majorHAnsi" w:cs="Courier New"/>
          <w:b/>
          <w:bCs/>
          <w:sz w:val="36"/>
          <w:szCs w:val="20"/>
        </w:rPr>
        <w:br/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Bayan, walang sawang purihin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Ang Poon nating mahabagin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Bayan, isayaw ang damdamin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Kandili Niya'y ating awitin</w:t>
      </w:r>
      <w:r w:rsidR="00E33C1D" w:rsidRPr="00565F7D">
        <w:rPr>
          <w:rFonts w:asciiTheme="majorHAnsi" w:eastAsia="Times New Roman" w:hAnsiTheme="majorHAnsi" w:cs="Courier New"/>
          <w:sz w:val="36"/>
          <w:szCs w:val="20"/>
        </w:rPr>
        <w:t> </w:t>
      </w:r>
      <w:r w:rsidR="00E33C1D" w:rsidRPr="00AE7994">
        <w:rPr>
          <w:rFonts w:asciiTheme="majorHAnsi" w:eastAsia="Times New Roman" w:hAnsiTheme="majorHAnsi" w:cs="Courier New"/>
          <w:b/>
          <w:i/>
          <w:iCs/>
          <w:sz w:val="32"/>
          <w:szCs w:val="20"/>
        </w:rPr>
        <w:t>(KORO)</w:t>
      </w:r>
    </w:p>
    <w:p w14:paraId="5AE4AD18" w14:textId="77777777" w:rsidR="00E33C1D" w:rsidRDefault="00E33C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68D2C06" w14:textId="0616884F" w:rsidR="00751968" w:rsidRPr="00CF6E44" w:rsidRDefault="00000000" w:rsidP="00751968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751968" w:rsidRPr="00CF6E44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PAG-AALAY NG PUSO</w:t>
        </w:r>
      </w:hyperlink>
      <w:r w:rsidR="00751968" w:rsidRPr="00CF6E44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t xml:space="preserve"> </w:t>
      </w:r>
    </w:p>
    <w:p w14:paraId="10DEAC23" w14:textId="77777777" w:rsidR="00751968" w:rsidRPr="00FC52B9" w:rsidRDefault="00751968" w:rsidP="00751968">
      <w:pPr>
        <w:spacing w:line="360" w:lineRule="auto"/>
        <w:rPr>
          <w:rFonts w:ascii="Verdana" w:hAnsi="Verdana"/>
          <w:sz w:val="24"/>
          <w:szCs w:val="24"/>
        </w:rPr>
      </w:pPr>
    </w:p>
    <w:p w14:paraId="497E78E8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Minsan lamang ako daraan sa daigdig na ito</w:t>
      </w:r>
    </w:p>
    <w:p w14:paraId="13F12CFB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Kaya anuman ang mabuting maaring gawin ko ngayon</w:t>
      </w:r>
    </w:p>
    <w:p w14:paraId="265764B7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O anumang kabutihan ang maari kong ipadama?</w:t>
      </w:r>
    </w:p>
    <w:p w14:paraId="01BF778F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Itulot ninyong magawa ko ngayon ang mga bagay na ito</w:t>
      </w:r>
    </w:p>
    <w:p w14:paraId="295A4978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</w:p>
    <w:p w14:paraId="07C153FF" w14:textId="77777777" w:rsidR="00751968" w:rsidRPr="00FF347D" w:rsidRDefault="00751968" w:rsidP="007953B8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FF347D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1EC00820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Nawa’y h’wag ko ‘tong ipagpaliban </w:t>
      </w:r>
    </w:p>
    <w:p w14:paraId="480466BA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O ipagwalang-bahala</w:t>
      </w:r>
    </w:p>
    <w:p w14:paraId="6BE5C2C3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Sapagkat di na ‘ko muling daraan </w:t>
      </w:r>
    </w:p>
    <w:p w14:paraId="686DA0D5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Sa ganitong mga landas</w:t>
      </w:r>
    </w:p>
    <w:p w14:paraId="1FB1363B" w14:textId="77777777" w:rsidR="00EA1D70" w:rsidRDefault="00751968" w:rsidP="008041EE">
      <w:pPr>
        <w:rPr>
          <w:rFonts w:asciiTheme="majorHAnsi" w:eastAsia="Times New Roman" w:hAnsiTheme="majorHAnsi" w:cs="Courier New"/>
          <w:sz w:val="32"/>
          <w:szCs w:val="20"/>
        </w:rPr>
        <w:sectPr w:rsidR="00EA1D70" w:rsidSect="00EA1D70">
          <w:type w:val="continuous"/>
          <w:pgSz w:w="12240" w:h="15840"/>
          <w:pgMar w:top="810" w:right="1440" w:bottom="360" w:left="1440" w:header="720" w:footer="720" w:gutter="0"/>
          <w:cols w:space="48"/>
        </w:sectPr>
      </w:pPr>
      <w:r w:rsidRPr="00753E66"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5AB9D8C7" w14:textId="71BA297C" w:rsidR="008041EE" w:rsidRPr="0034133B" w:rsidRDefault="00000000" w:rsidP="008041EE">
      <w:pPr>
        <w:rPr>
          <w:rFonts w:asciiTheme="majorHAnsi" w:eastAsia="Times New Roman" w:hAnsiTheme="majorHAnsi" w:cs="Courier New"/>
          <w:sz w:val="32"/>
          <w:szCs w:val="20"/>
        </w:rPr>
      </w:pPr>
      <w:hyperlink w:anchor="_top" w:history="1">
        <w:r w:rsidR="008041EE" w:rsidRPr="0034133B">
          <w:rPr>
            <w:rStyle w:val="Hyperlink"/>
            <w:rFonts w:eastAsiaTheme="majorEastAsia" w:cstheme="majorBidi"/>
            <w:sz w:val="48"/>
            <w:szCs w:val="40"/>
            <w:u w:val="none"/>
          </w:rPr>
          <w:t>PAG-AALAY, PAG-AALAALA</w:t>
        </w:r>
      </w:hyperlink>
    </w:p>
    <w:p w14:paraId="26BE400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6BAA4DE9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7F7BE4E4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Paga-alay namin sana ay kalugdan Mo</w:t>
      </w:r>
    </w:p>
    <w:p w14:paraId="4F090BC5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Isang bayan na nagpupugay nagmamahal Sa’yo</w:t>
      </w:r>
    </w:p>
    <w:p w14:paraId="291551AB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Sa anyo nitong tinapay na nagdudulot ng buhay</w:t>
      </w:r>
    </w:p>
    <w:p w14:paraId="31EAE371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At alak na sagisag ng bigay Mong kaligtasan</w:t>
      </w:r>
    </w:p>
    <w:p w14:paraId="1B24231F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54641129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I</w:t>
      </w:r>
    </w:p>
    <w:p w14:paraId="1DF334E1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Pakinggan Mo kami mapagkalingang Diyos</w:t>
      </w:r>
    </w:p>
    <w:p w14:paraId="16404D3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Itulot Mong sarili namin laging maihandog</w:t>
      </w:r>
    </w:p>
    <w:p w14:paraId="3BDE2625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Sa banal Mong hapag ngayon amin ng ginaganap</w:t>
      </w:r>
    </w:p>
    <w:p w14:paraId="546A2F0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089A4A34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II</w:t>
      </w:r>
    </w:p>
    <w:p w14:paraId="221D64A4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Tunghayan mo kami sa yaman ay kapos</w:t>
      </w:r>
    </w:p>
    <w:p w14:paraId="5CAAA073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Gawing karapatdapat bunga ng paghahandog</w:t>
      </w:r>
    </w:p>
    <w:p w14:paraId="279E0300" w14:textId="18DA3073" w:rsidR="002A69A8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Sa banal na pagtitipon pagibig ang tugon</w:t>
      </w:r>
      <w:r w:rsidR="00F10339" w:rsidRPr="002A69A8">
        <w:rPr>
          <w:rFonts w:asciiTheme="majorHAnsi" w:eastAsia="Times New Roman" w:hAnsiTheme="majorHAnsi" w:cs="Courier New"/>
          <w:sz w:val="32"/>
          <w:szCs w:val="20"/>
        </w:rPr>
        <w:br/>
      </w:r>
    </w:p>
    <w:p w14:paraId="4093FEAA" w14:textId="77777777" w:rsidR="002A69A8" w:rsidRDefault="002A69A8">
      <w:pPr>
        <w:rPr>
          <w:rFonts w:asciiTheme="majorHAnsi" w:eastAsia="Times New Roman" w:hAnsiTheme="majorHAnsi" w:cs="Courier New"/>
          <w:sz w:val="32"/>
          <w:szCs w:val="20"/>
        </w:rPr>
      </w:pPr>
      <w:r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23F734B7" w14:textId="77777777" w:rsidR="00751968" w:rsidRPr="00DF580B" w:rsidRDefault="00751968" w:rsidP="007953B8">
      <w:pPr>
        <w:rPr>
          <w:rStyle w:val="Hyperlink"/>
          <w:rFonts w:eastAsiaTheme="majorEastAsia" w:cstheme="majorBidi"/>
          <w:sz w:val="40"/>
          <w:szCs w:val="32"/>
          <w:u w:val="none"/>
        </w:rPr>
      </w:pPr>
    </w:p>
    <w:p w14:paraId="1B4F27A4" w14:textId="7A350372" w:rsidR="001C751A" w:rsidRPr="00826A14" w:rsidRDefault="00000000" w:rsidP="001C751A">
      <w:pPr>
        <w:pStyle w:val="NormalWeb"/>
        <w:shd w:val="clear" w:color="auto" w:fill="FFFFFF"/>
        <w:spacing w:before="0" w:beforeAutospacing="0" w:after="60" w:afterAutospacing="0"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  <w:lang w:val="en-US" w:eastAsia="en-US"/>
        </w:rPr>
      </w:pPr>
      <w:hyperlink w:anchor="_top" w:history="1">
        <w:r w:rsidR="001C751A" w:rsidRPr="00826A14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  <w:lang w:val="en-US" w:eastAsia="en-US"/>
          </w:rPr>
          <w:t>PAGBABALIK LOOB</w:t>
        </w:r>
      </w:hyperlink>
    </w:p>
    <w:p w14:paraId="46B0859C" w14:textId="77777777" w:rsidR="001C751A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Verdana" w:hAnsi="Verdana" w:cs="Arial"/>
          <w:color w:val="222222"/>
          <w:sz w:val="26"/>
          <w:szCs w:val="26"/>
        </w:rPr>
      </w:pPr>
    </w:p>
    <w:p w14:paraId="09837A2F" w14:textId="77777777" w:rsidR="00FA6923" w:rsidRPr="009C4765" w:rsidRDefault="00FA6923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Verdana" w:hAnsi="Verdana" w:cs="Arial"/>
          <w:color w:val="222222"/>
          <w:sz w:val="26"/>
          <w:szCs w:val="26"/>
        </w:rPr>
      </w:pPr>
    </w:p>
    <w:p w14:paraId="7D029300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Masdan mo Oh Diyos ang lingkod mo </w:t>
      </w:r>
    </w:p>
    <w:p w14:paraId="66CE6554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na nagbabalik loob sa iyo</w:t>
      </w:r>
    </w:p>
    <w:p w14:paraId="17122AF3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Bagamat di marapat ay dumudulog sa’yo</w:t>
      </w:r>
    </w:p>
    <w:p w14:paraId="2F06612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Upang makamtan ang awa mo</w:t>
      </w:r>
    </w:p>
    <w:p w14:paraId="22CADE54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5BC01455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Ang diwa ko’y naninimdim kung malayo sa’yo</w:t>
      </w:r>
    </w:p>
    <w:p w14:paraId="72D8D638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Ang pusoy koy’s namimighati kung mawalay sa’yo</w:t>
      </w:r>
    </w:p>
    <w:p w14:paraId="039F1E4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Kailan ko pa kaya matitikman ang awa mo</w:t>
      </w:r>
    </w:p>
    <w:p w14:paraId="0A594E0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Kailan tatamuhin ang patawad mo</w:t>
      </w:r>
    </w:p>
    <w:p w14:paraId="1F1434C6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6539408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Kay tagal kong nalayo sa’yo</w:t>
      </w:r>
    </w:p>
    <w:p w14:paraId="606E835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At kay daming mga taong sinaktan ko</w:t>
      </w:r>
    </w:p>
    <w:p w14:paraId="0AB289B0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At and siyang iniisip ko ay kaginhawahan ko</w:t>
      </w:r>
    </w:p>
    <w:p w14:paraId="7E58E4EC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Pininid sa kapwa puso ko</w:t>
      </w:r>
    </w:p>
    <w:p w14:paraId="33533695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1A61CDEB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Kaya nga O Diyos kalugdan mo</w:t>
      </w:r>
    </w:p>
    <w:p w14:paraId="3525776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Ang pagbabalik loob sa iyo</w:t>
      </w:r>
    </w:p>
    <w:p w14:paraId="79628BBF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Diwa ko linisin mo</w:t>
      </w:r>
    </w:p>
    <w:p w14:paraId="54981CB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Puso ko ay buksan mo</w:t>
      </w:r>
    </w:p>
    <w:p w14:paraId="6A927BE8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Upang makamtan ang awa mo</w:t>
      </w:r>
    </w:p>
    <w:p w14:paraId="10A874E9" w14:textId="77777777" w:rsidR="001C751A" w:rsidRPr="009C4765" w:rsidRDefault="001C751A" w:rsidP="001C751A">
      <w:pPr>
        <w:spacing w:line="276" w:lineRule="auto"/>
        <w:rPr>
          <w:rFonts w:ascii="Verdana" w:hAnsi="Verdana"/>
        </w:rPr>
      </w:pPr>
    </w:p>
    <w:p w14:paraId="0942D325" w14:textId="77777777" w:rsidR="0074475B" w:rsidRDefault="0074475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30CB49B" w14:textId="400072A3" w:rsidR="00A84BF8" w:rsidRPr="00FC0907" w:rsidRDefault="00000000" w:rsidP="00A84BF8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5F42BD" w:rsidRPr="00FC0907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PAGHAHANDOG</w:t>
        </w:r>
      </w:hyperlink>
    </w:p>
    <w:p w14:paraId="39796BDC" w14:textId="77777777" w:rsidR="00A84BF8" w:rsidRDefault="00A84BF8" w:rsidP="00A84BF8">
      <w:pPr>
        <w:shd w:val="clear" w:color="auto" w:fill="FFFFFF"/>
        <w:spacing w:line="276" w:lineRule="auto"/>
        <w:rPr>
          <w:rFonts w:ascii="Verdana" w:eastAsia="Times New Roman" w:hAnsi="Verdana" w:cs="Times New Roman"/>
          <w:color w:val="444444"/>
          <w:sz w:val="28"/>
          <w:szCs w:val="28"/>
          <w:lang w:eastAsia="en-CA"/>
        </w:rPr>
      </w:pPr>
    </w:p>
    <w:p w14:paraId="022BB0B1" w14:textId="0D88EA15" w:rsidR="00A84BF8" w:rsidRPr="00A665F8" w:rsidRDefault="00A665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>
        <w:rPr>
          <w:rFonts w:asciiTheme="majorHAnsi" w:eastAsia="Times New Roman" w:hAnsiTheme="majorHAnsi" w:cs="Courier New"/>
          <w:sz w:val="32"/>
          <w:szCs w:val="20"/>
        </w:rPr>
        <w:br/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Ang himig Mo ang awit ko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  <w:t>Lahat ng ito'y nagmula sa Iyo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  <w:t>Muling ihahandog sa Iyo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  <w:t>Buong puso kong inaalay sa 'Yo</w:t>
      </w:r>
    </w:p>
    <w:p w14:paraId="61261AA4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</w:p>
    <w:p w14:paraId="0DD8E318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A665F8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548CCE35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t>O Diyos, O Panginoon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Lahat ay biyayang aming inampon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Aming buhay at kakayahan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Ito'y para lamang sa 'Yong kalwalhatian</w:t>
      </w:r>
    </w:p>
    <w:p w14:paraId="38CFB3D3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</w:p>
    <w:p w14:paraId="13328710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t>Ang tanging ninanais ko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Ay matamo lamang ang pag-ibig Mo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Lahat ay iiwanan ko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Wala nang kailangan, sapat na ito</w:t>
      </w:r>
    </w:p>
    <w:p w14:paraId="6A5DB4C2" w14:textId="77777777" w:rsidR="00931154" w:rsidRPr="00A665F8" w:rsidRDefault="00931154">
      <w:pPr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031B8A0B" w14:textId="77777777" w:rsidR="00882C84" w:rsidRDefault="00882C84" w:rsidP="00A8180A">
      <w:pPr>
        <w:pStyle w:val="Heading1"/>
        <w:rPr>
          <w:sz w:val="36"/>
          <w:szCs w:val="36"/>
        </w:rPr>
        <w:sectPr w:rsidR="00882C84" w:rsidSect="00882C84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4ED836B7" w14:textId="7FA52FA7" w:rsidR="00A8180A" w:rsidRPr="007F5382" w:rsidRDefault="00000000" w:rsidP="00A8180A">
      <w:pPr>
        <w:pStyle w:val="Heading1"/>
        <w:rPr>
          <w:rFonts w:eastAsia="Times New Roman" w:cs="Courier New"/>
          <w:i/>
          <w:iCs/>
          <w:color w:val="auto"/>
          <w:szCs w:val="20"/>
        </w:rPr>
      </w:pPr>
      <w:hyperlink w:anchor="_top" w:history="1">
        <w:bookmarkStart w:id="52" w:name="_Toc183253563"/>
        <w:r w:rsidR="00666444" w:rsidRPr="00942AE7">
          <w:rPr>
            <w:rStyle w:val="Hyperlink"/>
            <w:sz w:val="48"/>
            <w:szCs w:val="40"/>
            <w:u w:val="none"/>
          </w:rPr>
          <w:t>PAGHAHANDOG SA SARILI</w:t>
        </w:r>
      </w:hyperlink>
      <w:r w:rsidR="00666444" w:rsidRPr="00014129">
        <w:rPr>
          <w:sz w:val="36"/>
          <w:szCs w:val="36"/>
        </w:rPr>
        <w:t xml:space="preserve"> </w:t>
      </w:r>
      <w:r w:rsidR="00666444" w:rsidRPr="00014129">
        <w:rPr>
          <w:sz w:val="36"/>
          <w:szCs w:val="36"/>
        </w:rPr>
        <w:br/>
      </w:r>
      <w:r w:rsidR="00A8180A" w:rsidRPr="007F5382">
        <w:rPr>
          <w:i/>
          <w:iCs/>
        </w:rPr>
        <w:t>(Kunin mo, O Diyos)</w:t>
      </w:r>
      <w:bookmarkEnd w:id="52"/>
    </w:p>
    <w:p w14:paraId="6B0F5DB3" w14:textId="77777777" w:rsidR="00A8180A" w:rsidRDefault="00A8180A" w:rsidP="00666444">
      <w:pPr>
        <w:pStyle w:val="HTMLPreformatted"/>
        <w:rPr>
          <w:rFonts w:asciiTheme="majorHAnsi" w:hAnsiTheme="majorHAnsi"/>
          <w:sz w:val="32"/>
        </w:rPr>
      </w:pPr>
    </w:p>
    <w:p w14:paraId="2E654A89" w14:textId="77777777" w:rsidR="00B70758" w:rsidRDefault="00B70758" w:rsidP="00666444">
      <w:pPr>
        <w:pStyle w:val="HTMLPreformatted"/>
        <w:rPr>
          <w:rFonts w:asciiTheme="majorHAnsi" w:hAnsiTheme="majorHAnsi"/>
          <w:b/>
          <w:bCs/>
          <w:sz w:val="32"/>
        </w:rPr>
      </w:pPr>
    </w:p>
    <w:p w14:paraId="41518E04" w14:textId="5EA65705" w:rsidR="00B70758" w:rsidRPr="00B70758" w:rsidRDefault="00B70758" w:rsidP="00666444">
      <w:pPr>
        <w:pStyle w:val="HTMLPreformatted"/>
        <w:rPr>
          <w:rFonts w:asciiTheme="majorHAnsi" w:hAnsiTheme="majorHAnsi"/>
          <w:b/>
          <w:bCs/>
          <w:sz w:val="32"/>
        </w:rPr>
      </w:pPr>
      <w:r w:rsidRPr="00B70758">
        <w:rPr>
          <w:rFonts w:asciiTheme="majorHAnsi" w:hAnsiTheme="majorHAnsi"/>
          <w:b/>
          <w:bCs/>
          <w:sz w:val="32"/>
        </w:rPr>
        <w:t>I</w:t>
      </w:r>
    </w:p>
    <w:p w14:paraId="23BA2D16" w14:textId="58CDFE2A" w:rsidR="00666444" w:rsidRPr="00F360A7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Kunin mo, O Diyos</w:t>
      </w:r>
      <w:r w:rsidRPr="00F360A7">
        <w:rPr>
          <w:rFonts w:asciiTheme="majorHAnsi" w:hAnsiTheme="majorHAnsi"/>
          <w:sz w:val="32"/>
        </w:rPr>
        <w:t>,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at tanggapin </w:t>
      </w:r>
      <w:r w:rsidR="00B70758">
        <w:rPr>
          <w:rFonts w:asciiTheme="majorHAnsi" w:hAnsiTheme="majorHAnsi"/>
          <w:sz w:val="32"/>
        </w:rPr>
        <w:t>mo</w:t>
      </w:r>
      <w:r w:rsidRPr="00F360A7">
        <w:rPr>
          <w:rFonts w:asciiTheme="majorHAnsi" w:hAnsiTheme="majorHAnsi"/>
          <w:sz w:val="32"/>
        </w:rPr>
        <w:t xml:space="preserve">, </w:t>
      </w:r>
    </w:p>
    <w:p w14:paraId="38606ECC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Ang aking kalayaan</w:t>
      </w:r>
      <w:r w:rsidRPr="00F360A7">
        <w:rPr>
          <w:rFonts w:asciiTheme="majorHAnsi" w:hAnsiTheme="majorHAnsi"/>
          <w:sz w:val="32"/>
        </w:rPr>
        <w:t>,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ang aking Kalooban, </w:t>
      </w:r>
    </w:p>
    <w:p w14:paraId="66875EB9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>Ang isip at gunita ko</w:t>
      </w:r>
      <w:r>
        <w:rPr>
          <w:rFonts w:asciiTheme="majorHAnsi" w:hAnsiTheme="majorHAnsi"/>
          <w:sz w:val="32"/>
        </w:rPr>
        <w:t xml:space="preserve">, </w:t>
      </w:r>
    </w:p>
    <w:p w14:paraId="7249DE82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Lahat ng hawak mo, lahat ng </w:t>
      </w:r>
      <w:r>
        <w:rPr>
          <w:rFonts w:asciiTheme="majorHAnsi" w:hAnsiTheme="majorHAnsi"/>
          <w:sz w:val="32"/>
        </w:rPr>
        <w:t>loo</w:t>
      </w:r>
      <w:r w:rsidRPr="00F360A7">
        <w:rPr>
          <w:rFonts w:asciiTheme="majorHAnsi" w:hAnsiTheme="majorHAnsi"/>
          <w:sz w:val="32"/>
        </w:rPr>
        <w:t xml:space="preserve">b ko </w:t>
      </w:r>
      <w:r w:rsidRPr="00F360A7">
        <w:rPr>
          <w:rFonts w:asciiTheme="majorHAnsi" w:hAnsiTheme="majorHAnsi"/>
          <w:sz w:val="32"/>
        </w:rPr>
        <w:br/>
        <w:t xml:space="preserve">Lahat ay aking alay sa iyo. </w:t>
      </w:r>
      <w:r w:rsidRPr="00F360A7">
        <w:rPr>
          <w:rFonts w:asciiTheme="majorHAnsi" w:hAnsiTheme="majorHAnsi"/>
          <w:sz w:val="32"/>
        </w:rPr>
        <w:br/>
      </w:r>
    </w:p>
    <w:p w14:paraId="7B1B15E1" w14:textId="71898D12" w:rsidR="00BD4401" w:rsidRPr="00BD4401" w:rsidRDefault="00BD4401" w:rsidP="00666444">
      <w:pPr>
        <w:pStyle w:val="HTMLPreformatted"/>
        <w:rPr>
          <w:rFonts w:asciiTheme="majorHAnsi" w:hAnsiTheme="majorHAnsi"/>
          <w:b/>
          <w:bCs/>
          <w:sz w:val="32"/>
        </w:rPr>
      </w:pPr>
      <w:r w:rsidRPr="00BD4401">
        <w:rPr>
          <w:rFonts w:asciiTheme="majorHAnsi" w:hAnsiTheme="majorHAnsi"/>
          <w:b/>
          <w:bCs/>
          <w:sz w:val="32"/>
        </w:rPr>
        <w:t>KORO</w:t>
      </w:r>
    </w:p>
    <w:p w14:paraId="16EA125F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Mula sa Iyo, ang lahat ng ito, </w:t>
      </w:r>
    </w:p>
    <w:p w14:paraId="2CCF84C7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M</w:t>
      </w:r>
      <w:r w:rsidRPr="00F360A7">
        <w:rPr>
          <w:rFonts w:asciiTheme="majorHAnsi" w:hAnsiTheme="majorHAnsi"/>
          <w:sz w:val="32"/>
        </w:rPr>
        <w:t>uli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Kong handog sa Iyo, </w:t>
      </w:r>
    </w:p>
    <w:p w14:paraId="30259DF6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Putnubayan mo't Paghariang lahat </w:t>
      </w:r>
    </w:p>
    <w:p w14:paraId="2E29ADC6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Ayon sa kalooban </w:t>
      </w:r>
      <w:r w:rsidRPr="00F360A7">
        <w:rPr>
          <w:rFonts w:asciiTheme="majorHAnsi" w:hAnsiTheme="majorHAnsi"/>
          <w:sz w:val="32"/>
        </w:rPr>
        <w:t xml:space="preserve">Mo. </w:t>
      </w:r>
    </w:p>
    <w:p w14:paraId="096159D1" w14:textId="2048B84C" w:rsidR="004F49EA" w:rsidRDefault="00666444" w:rsidP="0066644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360A7">
        <w:rPr>
          <w:rFonts w:asciiTheme="majorHAnsi" w:hAnsiTheme="majorHAnsi"/>
          <w:sz w:val="32"/>
        </w:rPr>
        <w:t xml:space="preserve">Magutos ka Panginoon ko, </w:t>
      </w:r>
      <w:r w:rsidRPr="00F360A7">
        <w:rPr>
          <w:rFonts w:asciiTheme="majorHAnsi" w:hAnsiTheme="majorHAnsi"/>
          <w:sz w:val="32"/>
        </w:rPr>
        <w:br/>
        <w:t xml:space="preserve">Dagling tatalima ako. Ipagkaloob mo </w:t>
      </w:r>
      <w:r w:rsidRPr="00F360A7">
        <w:rPr>
          <w:rFonts w:asciiTheme="majorHAnsi" w:hAnsiTheme="majorHAnsi"/>
          <w:sz w:val="32"/>
        </w:rPr>
        <w:br/>
        <w:t xml:space="preserve">Lamang ang pag-ibig </w:t>
      </w:r>
      <w:r>
        <w:rPr>
          <w:rFonts w:asciiTheme="majorHAnsi" w:hAnsiTheme="majorHAnsi"/>
          <w:sz w:val="32"/>
        </w:rPr>
        <w:t>mo</w:t>
      </w:r>
      <w:r w:rsidRPr="00F360A7">
        <w:rPr>
          <w:rFonts w:asciiTheme="majorHAnsi" w:hAnsiTheme="majorHAnsi"/>
          <w:sz w:val="32"/>
        </w:rPr>
        <w:t xml:space="preserve"> ang lahat </w:t>
      </w:r>
      <w:r w:rsidRPr="00F360A7">
        <w:rPr>
          <w:rFonts w:asciiTheme="majorHAnsi" w:hAnsiTheme="majorHAnsi"/>
          <w:sz w:val="32"/>
        </w:rPr>
        <w:br/>
        <w:t xml:space="preserve">Tatalikdan ko. </w:t>
      </w:r>
      <w:r w:rsidRPr="00F360A7">
        <w:rPr>
          <w:rFonts w:asciiTheme="majorHAnsi" w:hAnsiTheme="majorHAnsi"/>
          <w:sz w:val="32"/>
        </w:rPr>
        <w:br/>
      </w:r>
    </w:p>
    <w:p w14:paraId="6D0FE153" w14:textId="77777777" w:rsidR="004F49EA" w:rsidRDefault="004F49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14:paraId="194CEE24" w14:textId="3E6DCD92" w:rsidR="00CE63CC" w:rsidRDefault="00CE63CC" w:rsidP="00CE63CC">
      <w:pPr>
        <w:rPr>
          <w:sz w:val="40"/>
        </w:rPr>
        <w:sectPr w:rsidR="00CE63CC" w:rsidSect="00E920B5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3885588C" w14:textId="6BE3B2BD" w:rsidR="00CE63CC" w:rsidRDefault="00CE63CC" w:rsidP="00CE63CC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</w:p>
    <w:p w14:paraId="7A0706A2" w14:textId="4E309307" w:rsidR="00120C3A" w:rsidRPr="00E31D6B" w:rsidRDefault="00000000" w:rsidP="004F49EA">
      <w:pPr>
        <w:pStyle w:val="Heading1"/>
        <w:rPr>
          <w:sz w:val="44"/>
          <w:szCs w:val="36"/>
        </w:rPr>
      </w:pPr>
      <w:hyperlink w:anchor="_top" w:history="1">
        <w:bookmarkStart w:id="53" w:name="_Toc183253564"/>
        <w:r w:rsidR="00120C3A" w:rsidRPr="009C7EB1">
          <w:rPr>
            <w:rStyle w:val="Hyperlink"/>
            <w:sz w:val="48"/>
            <w:szCs w:val="40"/>
            <w:u w:val="none"/>
          </w:rPr>
          <w:t>PANALANGIN SA PAGIGING BUKAS PALAD</w:t>
        </w:r>
        <w:bookmarkEnd w:id="53"/>
      </w:hyperlink>
    </w:p>
    <w:p w14:paraId="7A9661F2" w14:textId="7777777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</w:p>
    <w:p w14:paraId="0FCCCAC6" w14:textId="77777777" w:rsidR="00DC7AD0" w:rsidRDefault="00DC7AD0" w:rsidP="00120C3A">
      <w:pPr>
        <w:rPr>
          <w:rFonts w:asciiTheme="majorHAnsi" w:hAnsiTheme="majorHAnsi"/>
          <w:sz w:val="32"/>
          <w:szCs w:val="32"/>
        </w:rPr>
      </w:pPr>
    </w:p>
    <w:p w14:paraId="76386CBC" w14:textId="5B4F646F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Panginoon, turuan Mo </w:t>
      </w:r>
      <w:r w:rsidR="00C849E7">
        <w:rPr>
          <w:rFonts w:asciiTheme="majorHAnsi" w:hAnsiTheme="majorHAnsi"/>
          <w:sz w:val="32"/>
          <w:szCs w:val="32"/>
        </w:rPr>
        <w:t>Akong</w:t>
      </w:r>
      <w:r w:rsidRPr="00715316">
        <w:rPr>
          <w:rFonts w:asciiTheme="majorHAnsi" w:hAnsiTheme="majorHAnsi"/>
          <w:sz w:val="32"/>
          <w:szCs w:val="32"/>
        </w:rPr>
        <w:t xml:space="preserve"> maging bukas palad,</w:t>
      </w:r>
    </w:p>
    <w:p w14:paraId="6DB050D2" w14:textId="32AFEC9B" w:rsidR="00120C3A" w:rsidRPr="00715316" w:rsidRDefault="000338DB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3EC50CD" wp14:editId="21B0AC34">
                <wp:simplePos x="0" y="0"/>
                <wp:positionH relativeFrom="column">
                  <wp:posOffset>2749854</wp:posOffset>
                </wp:positionH>
                <wp:positionV relativeFrom="paragraph">
                  <wp:posOffset>246380</wp:posOffset>
                </wp:positionV>
                <wp:extent cx="0" cy="198783"/>
                <wp:effectExtent l="76200" t="38100" r="57150" b="1079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773B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16.5pt;margin-top:19.4pt;width:0;height:15.65pt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  <w:r w:rsidR="00120C3A" w:rsidRPr="00715316">
        <w:rPr>
          <w:rFonts w:asciiTheme="majorHAnsi" w:hAnsiTheme="majorHAnsi"/>
          <w:sz w:val="32"/>
          <w:szCs w:val="32"/>
        </w:rPr>
        <w:t>Turuan mo akong maglingkod sa iyo, na magbigay ng ayon sa nararapat</w:t>
      </w:r>
    </w:p>
    <w:p w14:paraId="2019711E" w14:textId="2E36EB38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Na walang hinihintay mula sa ‘yo</w:t>
      </w:r>
    </w:p>
    <w:p w14:paraId="184778B4" w14:textId="77777777" w:rsidR="00DC7AD0" w:rsidRDefault="00DC7AD0" w:rsidP="00120C3A">
      <w:pPr>
        <w:rPr>
          <w:rFonts w:asciiTheme="majorHAnsi" w:hAnsiTheme="majorHAnsi"/>
          <w:sz w:val="32"/>
          <w:szCs w:val="32"/>
        </w:rPr>
      </w:pPr>
    </w:p>
    <w:p w14:paraId="0B1543E0" w14:textId="79ADB6B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Na makibakang ‘di inaalintana, mga hirap na dinaranas,</w:t>
      </w:r>
    </w:p>
    <w:p w14:paraId="49D98FC9" w14:textId="2ADC13D9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Sa t’wina’y magsumikap na hindi</w:t>
      </w:r>
      <w:r w:rsidR="00120C3A" w:rsidRPr="00715316">
        <w:rPr>
          <w:rFonts w:asciiTheme="majorHAnsi" w:hAnsiTheme="majorHAnsi"/>
          <w:sz w:val="32"/>
          <w:szCs w:val="32"/>
        </w:rPr>
        <w:t xml:space="preserve"> humahanap</w:t>
      </w:r>
    </w:p>
    <w:p w14:paraId="3A6E00B0" w14:textId="5D39D9A5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Ng kapalit na kaginhawahan</w:t>
      </w:r>
    </w:p>
    <w:p w14:paraId="291D44A5" w14:textId="48A0F2B8" w:rsidR="00120C3A" w:rsidRPr="00715316" w:rsidRDefault="000338DB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31B5FD" wp14:editId="428986C0">
                <wp:simplePos x="0" y="0"/>
                <wp:positionH relativeFrom="column">
                  <wp:posOffset>3093029</wp:posOffset>
                </wp:positionH>
                <wp:positionV relativeFrom="paragraph">
                  <wp:posOffset>247015</wp:posOffset>
                </wp:positionV>
                <wp:extent cx="7951" cy="230588"/>
                <wp:effectExtent l="76200" t="0" r="68580" b="5524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485F1" id="Straight Arrow Connector 5" o:spid="_x0000_s1026" type="#_x0000_t32" style="position:absolute;margin-left:243.55pt;margin-top:19.45pt;width:.65pt;height:18.1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  <w:r w:rsidR="00120C3A" w:rsidRPr="00715316">
        <w:rPr>
          <w:rFonts w:asciiTheme="majorHAnsi" w:hAnsiTheme="majorHAnsi"/>
          <w:sz w:val="32"/>
          <w:szCs w:val="32"/>
        </w:rPr>
        <w:t>Na ‘di naghihintay kundi ang aking mabatid</w:t>
      </w:r>
    </w:p>
    <w:p w14:paraId="62DF2636" w14:textId="1D650C98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Na ang loob mo’y s’yang sinusunda</w:t>
      </w:r>
      <w:r w:rsidR="002D1690">
        <w:rPr>
          <w:rFonts w:asciiTheme="majorHAnsi" w:hAnsiTheme="majorHAnsi"/>
          <w:sz w:val="32"/>
          <w:szCs w:val="32"/>
        </w:rPr>
        <w:t>n</w:t>
      </w:r>
      <w:r w:rsidRPr="00715316">
        <w:rPr>
          <w:rFonts w:asciiTheme="majorHAnsi" w:hAnsiTheme="majorHAnsi"/>
          <w:sz w:val="32"/>
          <w:szCs w:val="32"/>
        </w:rPr>
        <w:t>.</w:t>
      </w:r>
    </w:p>
    <w:p w14:paraId="115AE12D" w14:textId="77777777" w:rsidR="00E31D6B" w:rsidRDefault="00E31D6B" w:rsidP="00120C3A">
      <w:pPr>
        <w:rPr>
          <w:rFonts w:asciiTheme="majorHAnsi" w:hAnsiTheme="majorHAnsi"/>
          <w:sz w:val="32"/>
          <w:szCs w:val="32"/>
        </w:rPr>
      </w:pPr>
    </w:p>
    <w:p w14:paraId="25C9CF45" w14:textId="3A23FAD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Panginoon, turuan mo akong maging bukas-palad,</w:t>
      </w:r>
    </w:p>
    <w:p w14:paraId="4A2141E3" w14:textId="04DC13EC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Turuan mo akong maglingkod sa </w:t>
      </w:r>
      <w:r w:rsidR="00120C3A" w:rsidRPr="00715316">
        <w:rPr>
          <w:rFonts w:asciiTheme="majorHAnsi" w:hAnsiTheme="majorHAnsi"/>
          <w:sz w:val="32"/>
          <w:szCs w:val="32"/>
        </w:rPr>
        <w:t xml:space="preserve">iyo, na magbigay ng ayon </w:t>
      </w:r>
    </w:p>
    <w:p w14:paraId="78E987AA" w14:textId="7777777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Sa nararapat,</w:t>
      </w:r>
    </w:p>
    <w:p w14:paraId="32067BAC" w14:textId="16AF181C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Na walang hinihintay mula </w:t>
      </w:r>
      <w:r w:rsidR="00120C3A" w:rsidRPr="00715316">
        <w:rPr>
          <w:rFonts w:asciiTheme="majorHAnsi" w:hAnsiTheme="majorHAnsi"/>
          <w:sz w:val="32"/>
          <w:szCs w:val="32"/>
        </w:rPr>
        <w:t xml:space="preserve">sa ‘yo </w:t>
      </w:r>
    </w:p>
    <w:p w14:paraId="537992F1" w14:textId="048E2574" w:rsidR="0044257F" w:rsidRPr="00715316" w:rsidRDefault="00120C3A" w:rsidP="0044257F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786CA5BE" w14:textId="77777777" w:rsidR="00395F8D" w:rsidRPr="00715316" w:rsidRDefault="00395F8D" w:rsidP="00317C32">
      <w:pPr>
        <w:pStyle w:val="Heading1"/>
        <w:rPr>
          <w:color w:val="0070C0"/>
        </w:rPr>
        <w:sectPr w:rsidR="00395F8D" w:rsidRPr="00715316" w:rsidSect="00E920B5">
          <w:type w:val="continuous"/>
          <w:pgSz w:w="12240" w:h="15840"/>
          <w:pgMar w:top="810" w:right="1440" w:bottom="360" w:left="1440" w:header="720" w:footer="720" w:gutter="0"/>
          <w:cols w:space="720"/>
        </w:sectPr>
      </w:pPr>
    </w:p>
    <w:p w14:paraId="2B5847D1" w14:textId="217849F7" w:rsidR="00A80683" w:rsidRPr="009D1FEB" w:rsidRDefault="00000000" w:rsidP="00A80683">
      <w:pPr>
        <w:pStyle w:val="Heading1"/>
        <w:rPr>
          <w:sz w:val="22"/>
          <w:szCs w:val="36"/>
        </w:rPr>
      </w:pPr>
      <w:hyperlink w:anchor="_top" w:history="1">
        <w:bookmarkStart w:id="54" w:name="_Toc183253565"/>
        <w:r w:rsidR="00A80683" w:rsidRPr="00627306">
          <w:rPr>
            <w:rStyle w:val="Hyperlink"/>
            <w:sz w:val="50"/>
            <w:szCs w:val="42"/>
            <w:u w:val="none"/>
          </w:rPr>
          <w:t>PANANAGUTAN</w:t>
        </w:r>
        <w:bookmarkEnd w:id="54"/>
      </w:hyperlink>
      <w:r w:rsidR="00A80683" w:rsidRPr="00627306">
        <w:rPr>
          <w:sz w:val="42"/>
          <w:szCs w:val="42"/>
        </w:rPr>
        <w:t xml:space="preserve"> </w:t>
      </w:r>
      <w:r w:rsidR="00A80683" w:rsidRPr="009D1FEB">
        <w:rPr>
          <w:sz w:val="36"/>
          <w:szCs w:val="36"/>
        </w:rPr>
        <w:br/>
      </w:r>
    </w:p>
    <w:p w14:paraId="7247A69A" w14:textId="77777777" w:rsidR="009D1FEB" w:rsidRDefault="009D1FEB" w:rsidP="00A80683">
      <w:pPr>
        <w:pStyle w:val="HTMLPreformatted"/>
        <w:rPr>
          <w:rFonts w:asciiTheme="majorHAnsi" w:hAnsiTheme="majorHAnsi"/>
          <w:sz w:val="32"/>
          <w:szCs w:val="32"/>
        </w:rPr>
      </w:pPr>
    </w:p>
    <w:p w14:paraId="74C7E72D" w14:textId="20AEF05B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Walang sinuman ang nabubuhay </w:t>
      </w:r>
      <w:r w:rsidRPr="006276CF">
        <w:rPr>
          <w:rFonts w:asciiTheme="majorHAnsi" w:hAnsiTheme="majorHAnsi"/>
          <w:sz w:val="32"/>
          <w:szCs w:val="32"/>
        </w:rPr>
        <w:br/>
        <w:t xml:space="preserve">Para sa sarili lamang </w:t>
      </w:r>
      <w:r w:rsidRPr="006276CF">
        <w:rPr>
          <w:rFonts w:asciiTheme="majorHAnsi" w:hAnsiTheme="majorHAnsi"/>
          <w:sz w:val="32"/>
          <w:szCs w:val="32"/>
        </w:rPr>
        <w:br/>
        <w:t xml:space="preserve">Walang sinuman ang namamatay </w:t>
      </w:r>
      <w:r w:rsidRPr="006276CF">
        <w:rPr>
          <w:rFonts w:asciiTheme="majorHAnsi" w:hAnsiTheme="majorHAnsi"/>
          <w:sz w:val="32"/>
          <w:szCs w:val="32"/>
        </w:rPr>
        <w:br/>
        <w:t xml:space="preserve">Para sa sarili lamang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33FCA9C7" w14:textId="41CF5017" w:rsidR="00A80683" w:rsidRPr="009D1FEB" w:rsidRDefault="00A80683" w:rsidP="00A80683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9D1FEB">
        <w:rPr>
          <w:rFonts w:asciiTheme="majorHAnsi" w:hAnsiTheme="majorHAnsi"/>
          <w:b/>
          <w:bCs/>
          <w:sz w:val="32"/>
          <w:szCs w:val="32"/>
        </w:rPr>
        <w:t xml:space="preserve">Koro </w:t>
      </w:r>
    </w:p>
    <w:p w14:paraId="7F09F7A7" w14:textId="77777777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Tayong lahat ay may pananagutan </w:t>
      </w:r>
      <w:r w:rsidRPr="006276CF">
        <w:rPr>
          <w:rFonts w:asciiTheme="majorHAnsi" w:hAnsiTheme="majorHAnsi"/>
          <w:sz w:val="32"/>
          <w:szCs w:val="32"/>
        </w:rPr>
        <w:br/>
        <w:t xml:space="preserve">Sa isa't isa </w:t>
      </w:r>
      <w:r w:rsidRPr="006276CF">
        <w:rPr>
          <w:rFonts w:asciiTheme="majorHAnsi" w:hAnsiTheme="majorHAnsi"/>
          <w:sz w:val="32"/>
          <w:szCs w:val="32"/>
        </w:rPr>
        <w:br/>
        <w:t xml:space="preserve">Tayong lahat ay tinipon ng Diyos </w:t>
      </w:r>
      <w:r w:rsidRPr="006276CF">
        <w:rPr>
          <w:rFonts w:asciiTheme="majorHAnsi" w:hAnsiTheme="majorHAnsi"/>
          <w:sz w:val="32"/>
          <w:szCs w:val="32"/>
        </w:rPr>
        <w:br/>
        <w:t xml:space="preserve">Na makapiling N'ya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3C6EC2FF" w14:textId="77777777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Sa ating pagmamahalan </w:t>
      </w:r>
      <w:r w:rsidRPr="006276CF">
        <w:rPr>
          <w:rFonts w:asciiTheme="majorHAnsi" w:hAnsiTheme="majorHAnsi"/>
          <w:sz w:val="32"/>
          <w:szCs w:val="32"/>
        </w:rPr>
        <w:br/>
        <w:t xml:space="preserve">At paglilingkod sa kanino man </w:t>
      </w:r>
      <w:r w:rsidRPr="006276CF">
        <w:rPr>
          <w:rFonts w:asciiTheme="majorHAnsi" w:hAnsiTheme="majorHAnsi"/>
          <w:sz w:val="32"/>
          <w:szCs w:val="32"/>
        </w:rPr>
        <w:br/>
        <w:t xml:space="preserve">Tayo ay nagdadala ng balita ng </w:t>
      </w:r>
    </w:p>
    <w:p w14:paraId="003B77E6" w14:textId="49405CCB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Kaligtasan </w:t>
      </w:r>
    </w:p>
    <w:p w14:paraId="04735C12" w14:textId="77777777" w:rsidR="00A80683" w:rsidRPr="009D1FEB" w:rsidRDefault="00A80683" w:rsidP="00A80683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9D1FEB">
        <w:rPr>
          <w:rFonts w:asciiTheme="majorHAnsi" w:hAnsiTheme="majorHAnsi"/>
          <w:i/>
          <w:iCs/>
          <w:sz w:val="32"/>
          <w:szCs w:val="32"/>
        </w:rPr>
        <w:t xml:space="preserve">(Koro) </w:t>
      </w:r>
      <w:r w:rsidRPr="009D1FEB">
        <w:rPr>
          <w:rFonts w:asciiTheme="majorHAnsi" w:hAnsiTheme="majorHAnsi"/>
          <w:i/>
          <w:iCs/>
          <w:sz w:val="32"/>
          <w:szCs w:val="32"/>
        </w:rPr>
        <w:br/>
      </w:r>
    </w:p>
    <w:p w14:paraId="53A2E5D7" w14:textId="7C0E9A32" w:rsidR="00A80683" w:rsidRPr="009D1FEB" w:rsidRDefault="00A80683" w:rsidP="009D1FEB">
      <w:pPr>
        <w:pStyle w:val="HTMLPreformatted"/>
        <w:rPr>
          <w:rStyle w:val="Heading1Char"/>
          <w:b/>
          <w:bCs/>
          <w:i/>
          <w:iCs/>
          <w:smallCaps/>
        </w:rPr>
      </w:pPr>
      <w:r w:rsidRPr="006276CF">
        <w:rPr>
          <w:rFonts w:asciiTheme="majorHAnsi" w:hAnsiTheme="majorHAnsi"/>
          <w:sz w:val="32"/>
          <w:szCs w:val="32"/>
        </w:rPr>
        <w:t xml:space="preserve">Sabay sabay ngang mag-aawitan ang mga bansa </w:t>
      </w:r>
      <w:r w:rsidRPr="006276CF">
        <w:rPr>
          <w:rFonts w:asciiTheme="majorHAnsi" w:hAnsiTheme="majorHAnsi"/>
          <w:sz w:val="32"/>
          <w:szCs w:val="32"/>
        </w:rPr>
        <w:br/>
        <w:t xml:space="preserve">Tayo 'y tinuring ng Panginoon bilang </w:t>
      </w:r>
      <w:r w:rsidRPr="006276CF">
        <w:rPr>
          <w:rFonts w:asciiTheme="majorHAnsi" w:hAnsiTheme="majorHAnsi"/>
          <w:sz w:val="32"/>
          <w:szCs w:val="32"/>
        </w:rPr>
        <w:br/>
        <w:t xml:space="preserve">Mga anak </w:t>
      </w:r>
      <w:r w:rsidRPr="006276CF">
        <w:rPr>
          <w:rFonts w:asciiTheme="majorHAnsi" w:hAnsiTheme="majorHAnsi"/>
          <w:sz w:val="32"/>
          <w:szCs w:val="32"/>
        </w:rPr>
        <w:br/>
      </w:r>
      <w:r w:rsidRPr="009D1FEB">
        <w:rPr>
          <w:rFonts w:asciiTheme="majorHAnsi" w:hAnsiTheme="majorHAnsi"/>
          <w:i/>
          <w:iCs/>
          <w:sz w:val="32"/>
          <w:szCs w:val="32"/>
        </w:rPr>
        <w:t xml:space="preserve">(Koro) </w:t>
      </w:r>
      <w:r w:rsidRPr="009D1FEB">
        <w:rPr>
          <w:rStyle w:val="Heading1Char"/>
          <w:b/>
          <w:bCs/>
          <w:i/>
          <w:iCs/>
          <w:smallCaps/>
        </w:rPr>
        <w:br w:type="page"/>
      </w:r>
    </w:p>
    <w:p w14:paraId="20C0E1F8" w14:textId="22773E6F" w:rsidR="000C5426" w:rsidRPr="00FE5418" w:rsidRDefault="000C5426" w:rsidP="000C5426">
      <w:pPr>
        <w:pStyle w:val="Heading1"/>
        <w:rPr>
          <w:rStyle w:val="Hyperlink"/>
          <w:b/>
          <w:bCs/>
          <w:smallCaps/>
          <w:sz w:val="40"/>
          <w:szCs w:val="40"/>
          <w:u w:val="none"/>
        </w:rPr>
      </w:pPr>
      <w:r w:rsidRPr="00FE5418">
        <w:rPr>
          <w:rStyle w:val="Heading1Char"/>
          <w:b/>
          <w:bCs/>
          <w:smallCaps/>
        </w:rPr>
        <w:lastRenderedPageBreak/>
        <w:fldChar w:fldCharType="begin"/>
      </w:r>
      <w:r w:rsidRPr="00715316">
        <w:rPr>
          <w:rStyle w:val="Heading1Char"/>
          <w:b/>
          <w:bCs/>
          <w:smallCaps/>
        </w:rPr>
        <w:instrText xml:space="preserve"> HYPERLINK  \l "_top" \o "click to go back to Table of Contents" </w:instrText>
      </w:r>
      <w:r w:rsidRPr="00FE5418">
        <w:rPr>
          <w:rStyle w:val="Heading1Char"/>
          <w:b/>
          <w:bCs/>
          <w:smallCaps/>
        </w:rPr>
      </w:r>
      <w:r w:rsidRPr="00FE5418">
        <w:rPr>
          <w:rStyle w:val="Heading1Char"/>
          <w:b/>
          <w:bCs/>
          <w:smallCaps/>
        </w:rPr>
        <w:fldChar w:fldCharType="separate"/>
      </w:r>
      <w:bookmarkStart w:id="55" w:name="_Toc440146626"/>
      <w:bookmarkStart w:id="56" w:name="_Toc183253566"/>
      <w:r w:rsidRPr="00FE5418">
        <w:rPr>
          <w:rStyle w:val="Hyperlink"/>
          <w:sz w:val="48"/>
          <w:szCs w:val="40"/>
          <w:u w:val="none"/>
        </w:rPr>
        <w:t>PANGINOON, AKING TANGLAW</w:t>
      </w:r>
      <w:bookmarkEnd w:id="55"/>
      <w:bookmarkEnd w:id="56"/>
    </w:p>
    <w:p w14:paraId="22A9ADD4" w14:textId="77777777" w:rsidR="000C5426" w:rsidRPr="00715316" w:rsidRDefault="000C5426" w:rsidP="000C5426">
      <w:pPr>
        <w:pStyle w:val="Heading1"/>
        <w:rPr>
          <w:rStyle w:val="Heading1Char"/>
          <w:bCs/>
          <w:i/>
        </w:rPr>
      </w:pPr>
      <w:r w:rsidRPr="00FE5418">
        <w:rPr>
          <w:rStyle w:val="Heading1Char"/>
          <w:sz w:val="40"/>
          <w:szCs w:val="40"/>
        </w:rPr>
        <w:fldChar w:fldCharType="end"/>
      </w:r>
    </w:p>
    <w:p w14:paraId="627E6379" w14:textId="77777777" w:rsidR="000C5426" w:rsidRPr="00715316" w:rsidRDefault="000C5426" w:rsidP="000C5426">
      <w:pPr>
        <w:rPr>
          <w:rFonts w:eastAsia="Times New Roman" w:cs="Arial"/>
          <w:i/>
          <w:smallCaps/>
          <w:sz w:val="24"/>
        </w:rPr>
      </w:pPr>
      <w:r w:rsidRPr="00715316">
        <w:rPr>
          <w:rFonts w:eastAsia="Times New Roman" w:cs="Arial"/>
          <w:b/>
          <w:i/>
          <w:smallCaps/>
          <w:sz w:val="24"/>
        </w:rPr>
        <w:t>Music by:</w:t>
      </w:r>
      <w:r w:rsidRPr="00715316">
        <w:rPr>
          <w:rFonts w:eastAsia="Times New Roman" w:cs="Arial"/>
          <w:i/>
          <w:smallCaps/>
          <w:sz w:val="24"/>
        </w:rPr>
        <w:t xml:space="preserve"> Fruto Ramirez, SJ</w:t>
      </w:r>
      <w:r w:rsidRPr="00715316">
        <w:rPr>
          <w:rFonts w:eastAsia="Times New Roman" w:cs="Arial"/>
          <w:i/>
          <w:smallCaps/>
          <w:sz w:val="24"/>
        </w:rPr>
        <w:br/>
      </w:r>
      <w:r w:rsidRPr="00715316">
        <w:rPr>
          <w:rFonts w:eastAsia="Times New Roman" w:cs="Arial"/>
          <w:b/>
          <w:i/>
          <w:smallCaps/>
          <w:sz w:val="24"/>
        </w:rPr>
        <w:t>Lyrics by:</w:t>
      </w:r>
      <w:r w:rsidRPr="00715316">
        <w:rPr>
          <w:rFonts w:eastAsia="Times New Roman" w:cs="Arial"/>
          <w:i/>
          <w:smallCaps/>
          <w:sz w:val="24"/>
        </w:rPr>
        <w:t xml:space="preserve"> Tim Ofrasio, SJ</w:t>
      </w:r>
    </w:p>
    <w:p w14:paraId="25BB0169" w14:textId="77777777" w:rsidR="000C5426" w:rsidRPr="00715316" w:rsidRDefault="000C5426" w:rsidP="000C5426">
      <w:pPr>
        <w:rPr>
          <w:rFonts w:eastAsia="Times New Roman" w:cs="Arial"/>
          <w:i/>
          <w:smallCaps/>
          <w:sz w:val="24"/>
        </w:rPr>
      </w:pPr>
    </w:p>
    <w:p w14:paraId="1231D491" w14:textId="328E4154" w:rsidR="000C5426" w:rsidRPr="006B39AB" w:rsidRDefault="000C5426" w:rsidP="000C5426">
      <w:pPr>
        <w:rPr>
          <w:rFonts w:eastAsia="Times New Roman" w:cs="Arial"/>
          <w:smallCaps/>
          <w:sz w:val="28"/>
          <w:szCs w:val="24"/>
        </w:rPr>
      </w:pP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Panginoon, aking tanglaw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Tanging Ikaw ang kaligtasan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Sa panganib ingatan ako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lingkod Mong nananalig sa 'Yo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tawag ko'y 'Yong pakinggan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Lingapin Mo at kahabagan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Anyaya Mo'y lumapit sa 'Yo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Huwag magkubli, huwag kang magtago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Sa bawat sulok n</w:t>
      </w:r>
      <w:r w:rsidR="00DF2582"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g mundo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lingkod Mong hahanap sa 'Yo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tawag ko'y 'Yong pakinggan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Lingapin Mo at kahabagan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Panginoon, aking tanglaw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Tanging Ikaw ang kaligtasan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Sa masama ilayo Mo ako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lingkod Mong nananalig sa 'Yo</w:t>
      </w:r>
      <w:r w:rsidRPr="006B39AB">
        <w:rPr>
          <w:rFonts w:eastAsia="Times New Roman" w:cs="Arial"/>
          <w:i/>
          <w:smallCaps/>
          <w:sz w:val="28"/>
          <w:szCs w:val="24"/>
        </w:rPr>
        <w:t>.</w:t>
      </w:r>
    </w:p>
    <w:p w14:paraId="00A153E5" w14:textId="77777777" w:rsidR="00C76EE0" w:rsidRPr="00715316" w:rsidRDefault="00C76EE0" w:rsidP="000C5426">
      <w:pPr>
        <w:rPr>
          <w:rFonts w:eastAsia="Times New Roman" w:cs="Arial"/>
          <w:smallCaps/>
          <w:sz w:val="24"/>
        </w:rPr>
      </w:pPr>
    </w:p>
    <w:p w14:paraId="481C16E9" w14:textId="77777777" w:rsidR="00C76EE0" w:rsidRPr="00715316" w:rsidRDefault="00C76EE0" w:rsidP="000C5426">
      <w:pPr>
        <w:rPr>
          <w:rFonts w:eastAsia="Times New Roman" w:cs="Arial"/>
          <w:smallCaps/>
          <w:sz w:val="24"/>
        </w:rPr>
      </w:pPr>
    </w:p>
    <w:p w14:paraId="12D48523" w14:textId="0CC406AD" w:rsidR="006965C9" w:rsidRPr="006965C9" w:rsidRDefault="00C76EE0" w:rsidP="00004BA1">
      <w:pPr>
        <w:pStyle w:val="Heading1"/>
        <w:rPr>
          <w:rFonts w:eastAsiaTheme="minorHAnsi" w:cstheme="minorBidi"/>
          <w:color w:val="auto"/>
          <w:szCs w:val="22"/>
        </w:rPr>
      </w:pPr>
      <w:r w:rsidRPr="00715316">
        <w:rPr>
          <w:rFonts w:eastAsia="Times New Roman" w:cs="Arial"/>
          <w:smallCaps/>
          <w:sz w:val="24"/>
        </w:rPr>
        <w:br w:type="page"/>
      </w:r>
      <w:hyperlink w:anchor="_top" w:tooltip="click to go back to Table of Contents" w:history="1"/>
    </w:p>
    <w:p w14:paraId="49B5065F" w14:textId="7F920126" w:rsidR="006403BC" w:rsidRPr="00656269" w:rsidRDefault="006403BC" w:rsidP="006403BC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i/>
          <w:iCs/>
          <w:sz w:val="48"/>
          <w:szCs w:val="30"/>
          <w:u w:val="none"/>
        </w:rPr>
      </w:pPr>
      <w:r w:rsidRPr="00656269"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  <w:lastRenderedPageBreak/>
        <w:t xml:space="preserve">PRAYER OF ST. FRANCIS </w:t>
      </w:r>
      <w:r w:rsidRPr="00656269">
        <w:rPr>
          <w:rStyle w:val="Hyperlink"/>
          <w:rFonts w:asciiTheme="majorHAnsi" w:eastAsiaTheme="majorEastAsia" w:hAnsiTheme="majorHAnsi" w:cstheme="majorBidi"/>
          <w:i/>
          <w:iCs/>
          <w:sz w:val="48"/>
          <w:szCs w:val="30"/>
          <w:u w:val="none"/>
        </w:rPr>
        <w:t>(Tagalog)</w:t>
      </w:r>
    </w:p>
    <w:p w14:paraId="40C24DF1" w14:textId="77777777" w:rsidR="006403BC" w:rsidRDefault="006403BC" w:rsidP="006403BC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6F68DA63" w14:textId="77777777" w:rsidR="00D3144B" w:rsidRDefault="00D3144B" w:rsidP="001D5AB2">
      <w:pPr>
        <w:shd w:val="clear" w:color="auto" w:fill="FFFFFF"/>
        <w:rPr>
          <w:rFonts w:ascii="Verdana" w:eastAsia="Times New Roman" w:hAnsi="Verdana" w:cs="Arial"/>
          <w:b/>
          <w:bCs/>
          <w:color w:val="444444"/>
          <w:sz w:val="24"/>
          <w:szCs w:val="24"/>
          <w:lang w:eastAsia="en-CA"/>
        </w:rPr>
      </w:pPr>
    </w:p>
    <w:p w14:paraId="7934F1CF" w14:textId="247D210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</w:t>
      </w:r>
      <w:r w:rsidRPr="00D3144B">
        <w:rPr>
          <w:rFonts w:asciiTheme="majorHAnsi" w:hAnsiTheme="majorHAnsi" w:cs="Arial"/>
          <w:b/>
          <w:bCs/>
          <w:sz w:val="32"/>
          <w:szCs w:val="32"/>
        </w:rPr>
        <w:tab/>
      </w:r>
    </w:p>
    <w:p w14:paraId="7F2D9B8A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13B4FB6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211CE15B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Pag may poot pag-ibig ang dala</w:t>
      </w:r>
    </w:p>
    <w:p w14:paraId="6BFE121C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Pag may sakit patawad po</w:t>
      </w:r>
    </w:p>
    <w:p w14:paraId="45BB2C98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38AA914B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KORO</w:t>
      </w:r>
    </w:p>
    <w:p w14:paraId="0294CE6E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Panginoon hindi ko hahanapin</w:t>
      </w:r>
    </w:p>
    <w:p w14:paraId="21BFFFD2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Ang damayan bagkus ako ang dadamay</w:t>
      </w:r>
    </w:p>
    <w:p w14:paraId="5DC5D50F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alitan ako ang uunawa</w:t>
      </w:r>
    </w:p>
    <w:p w14:paraId="098B930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Di man mahalin ako magmamahal</w:t>
      </w:r>
    </w:p>
    <w:p w14:paraId="4A93CFE0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239AB2E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II</w:t>
      </w:r>
    </w:p>
    <w:p w14:paraId="00CDD1F6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72FC8AE1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5D68C2A3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pangamba tiwala ang alay</w:t>
      </w:r>
    </w:p>
    <w:p w14:paraId="16FFD7FC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Kapag sawi hatid ay pag-asa</w:t>
      </w:r>
    </w:p>
    <w:p w14:paraId="700DA02E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55C70968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III</w:t>
      </w:r>
    </w:p>
    <w:p w14:paraId="4FC0CEFF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32D1DBE9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37EE5A3A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dilim nawa’y liwanag Mo</w:t>
      </w:r>
    </w:p>
    <w:p w14:paraId="4E08421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lungkot handog Mo’y ligaya</w:t>
      </w:r>
    </w:p>
    <w:p w14:paraId="2DDBDF6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6715EF45" w14:textId="77777777" w:rsidR="006403BC" w:rsidRPr="001D5AB2" w:rsidRDefault="006403BC" w:rsidP="006403BC">
      <w:pPr>
        <w:shd w:val="clear" w:color="auto" w:fill="FFFFFF"/>
        <w:spacing w:line="276" w:lineRule="auto"/>
        <w:rPr>
          <w:rFonts w:asciiTheme="majorHAnsi" w:hAnsiTheme="majorHAnsi" w:cs="Arial"/>
          <w:b/>
          <w:bCs/>
          <w:sz w:val="32"/>
          <w:szCs w:val="32"/>
        </w:rPr>
      </w:pPr>
      <w:r w:rsidRPr="001D5AB2">
        <w:rPr>
          <w:rFonts w:asciiTheme="majorHAnsi" w:hAnsiTheme="majorHAnsi" w:cs="Arial"/>
          <w:b/>
          <w:bCs/>
          <w:sz w:val="32"/>
          <w:szCs w:val="32"/>
        </w:rPr>
        <w:t>IV</w:t>
      </w:r>
    </w:p>
    <w:p w14:paraId="4F89122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5889D461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3AA57D42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Ang nagpatawad siya’y patatawarin </w:t>
      </w:r>
    </w:p>
    <w:p w14:paraId="79C315A7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Ang nagbigay siya ring tatanggap</w:t>
      </w:r>
    </w:p>
    <w:p w14:paraId="4C22AF36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Mamatay man may buhay na walang hanggan</w:t>
      </w:r>
    </w:p>
    <w:p w14:paraId="69A89B15" w14:textId="77777777" w:rsidR="006403BC" w:rsidRDefault="006403BC" w:rsidP="006403BC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4497F289" w14:textId="77777777" w:rsidR="00575651" w:rsidRPr="00252854" w:rsidRDefault="00000000" w:rsidP="00575651">
      <w:pPr>
        <w:pStyle w:val="Heading1"/>
        <w:rPr>
          <w:sz w:val="48"/>
          <w:szCs w:val="48"/>
        </w:rPr>
      </w:pPr>
      <w:hyperlink w:anchor="_top" w:history="1">
        <w:bookmarkStart w:id="57" w:name="_Toc183253567"/>
        <w:r w:rsidR="00575651" w:rsidRPr="00252854">
          <w:rPr>
            <w:rStyle w:val="Hyperlink"/>
            <w:sz w:val="48"/>
            <w:szCs w:val="48"/>
            <w:u w:val="none"/>
          </w:rPr>
          <w:t>PAPURI SA DIYOS (men)</w:t>
        </w:r>
        <w:bookmarkEnd w:id="57"/>
      </w:hyperlink>
    </w:p>
    <w:p w14:paraId="14405D25" w14:textId="77777777" w:rsidR="00575651" w:rsidRPr="00715316" w:rsidRDefault="00575651" w:rsidP="00575651">
      <w:pPr>
        <w:rPr>
          <w:rFonts w:ascii="Helvetica" w:hAnsi="Helvetica" w:cs="Helvetica"/>
          <w:color w:val="404040"/>
        </w:rPr>
      </w:pPr>
    </w:p>
    <w:p w14:paraId="04421316" w14:textId="77777777" w:rsidR="00575651" w:rsidRPr="00715316" w:rsidRDefault="00575651" w:rsidP="00575651">
      <w:pPr>
        <w:rPr>
          <w:rFonts w:ascii="Helvetica" w:hAnsi="Helvetica" w:cs="Helvetica"/>
          <w:color w:val="404040"/>
        </w:rPr>
        <w:sectPr w:rsidR="00575651" w:rsidRPr="00715316" w:rsidSect="003E3BD2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75E2E0C5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0B1255">
        <w:rPr>
          <w:rFonts w:asciiTheme="majorHAnsi" w:hAnsiTheme="majorHAnsi" w:cs="Helvetica"/>
          <w:b/>
          <w:bCs/>
          <w:color w:val="404040"/>
          <w:sz w:val="32"/>
        </w:rPr>
        <w:t>Refrain:</w:t>
      </w:r>
      <w:r w:rsidRPr="00715316">
        <w:rPr>
          <w:rFonts w:asciiTheme="majorHAnsi" w:hAnsiTheme="majorHAnsi" w:cs="Helvetica"/>
          <w:color w:val="404040"/>
          <w:sz w:val="32"/>
        </w:rPr>
        <w:t xml:space="preserve"> 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sa kaitaasan</w:t>
      </w:r>
    </w:p>
    <w:p w14:paraId="1BD5E519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sa kaitaasan</w:t>
      </w:r>
    </w:p>
    <w:p w14:paraId="77C2A98D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br/>
        <w:t xml:space="preserve">At sa lu--pa'y </w:t>
      </w:r>
    </w:p>
    <w:p w14:paraId="01EF6C47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>Ka-payapa-an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Sa mga taong kinalulugdan niya</w:t>
      </w:r>
      <w:r w:rsidRPr="00715316">
        <w:rPr>
          <w:rFonts w:asciiTheme="majorHAnsi" w:hAnsiTheme="majorHAnsi" w:cs="Helvetica"/>
          <w:color w:val="404040"/>
          <w:sz w:val="32"/>
        </w:rPr>
        <w:br/>
        <w:t>Pi-nu-pu-ri at di-narangal ka namin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Si-nasamba ka na---min, 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Pi-na-sasalamatan ka 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sa a-ngking kapuri-han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Panginoong Diyos</w:t>
      </w:r>
      <w:r w:rsidRPr="00715316">
        <w:rPr>
          <w:rFonts w:asciiTheme="majorHAnsi" w:hAnsiTheme="majorHAnsi" w:cs="Helvetica"/>
          <w:color w:val="404040"/>
          <w:sz w:val="32"/>
        </w:rPr>
        <w:br/>
        <w:t>Hari ng Langit</w:t>
      </w:r>
      <w:r w:rsidRPr="00715316">
        <w:rPr>
          <w:rFonts w:asciiTheme="majorHAnsi" w:hAnsiTheme="majorHAnsi" w:cs="Helvetica"/>
          <w:color w:val="404040"/>
          <w:sz w:val="32"/>
        </w:rPr>
        <w:br/>
        <w:t>Diyos Amang makapangyarihan sa lahat</w:t>
      </w:r>
      <w:r w:rsidRPr="00715316">
        <w:rPr>
          <w:rFonts w:asciiTheme="majorHAnsi" w:hAnsiTheme="majorHAnsi" w:cs="Helvetica"/>
          <w:color w:val="404040"/>
          <w:sz w:val="32"/>
        </w:rPr>
        <w:br/>
        <w:t>Panginoong Hesukristo</w:t>
      </w:r>
      <w:r w:rsidRPr="00715316">
        <w:rPr>
          <w:rFonts w:asciiTheme="majorHAnsi" w:hAnsiTheme="majorHAnsi" w:cs="Helvetica"/>
          <w:color w:val="404040"/>
          <w:sz w:val="32"/>
        </w:rPr>
        <w:br/>
        <w:t>Bugtong na Anak</w:t>
      </w:r>
      <w:r w:rsidRPr="00715316">
        <w:rPr>
          <w:rFonts w:asciiTheme="majorHAnsi" w:hAnsiTheme="majorHAnsi" w:cs="Helvetica"/>
          <w:color w:val="404040"/>
          <w:sz w:val="32"/>
        </w:rPr>
        <w:br/>
        <w:t>Panginoong Diyos</w:t>
      </w:r>
      <w:r w:rsidRPr="00715316">
        <w:rPr>
          <w:rFonts w:asciiTheme="majorHAnsi" w:hAnsiTheme="majorHAnsi" w:cs="Helvetica"/>
          <w:color w:val="404040"/>
          <w:sz w:val="32"/>
        </w:rPr>
        <w:br/>
        <w:t>Kordero ng Diyos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Anak ng Ama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refrain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(Solo)</w:t>
      </w:r>
    </w:p>
    <w:p w14:paraId="5919A28E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>Ikaw na nag-aalis ng mga kasalanan ng sanlibutan</w:t>
      </w:r>
      <w:r w:rsidRPr="00715316">
        <w:rPr>
          <w:rFonts w:asciiTheme="majorHAnsi" w:hAnsiTheme="majorHAnsi" w:cs="Helvetica"/>
          <w:color w:val="404040"/>
          <w:sz w:val="32"/>
        </w:rPr>
        <w:br/>
        <w:t>Maawa ka, maawa ka, sa amin</w:t>
      </w:r>
    </w:p>
    <w:p w14:paraId="477DF55C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br/>
        <w:t>Ikaw na nag-aalis ng ka-sa-la-nan</w:t>
      </w:r>
      <w:r w:rsidRPr="00715316">
        <w:rPr>
          <w:rFonts w:asciiTheme="majorHAnsi" w:hAnsiTheme="majorHAnsi" w:cs="Helvetica"/>
          <w:color w:val="404040"/>
          <w:sz w:val="32"/>
        </w:rPr>
        <w:br/>
        <w:t>Tanggapin a-ming kahi-lingan</w:t>
      </w:r>
      <w:r w:rsidRPr="00715316">
        <w:rPr>
          <w:rFonts w:asciiTheme="majorHAnsi" w:hAnsiTheme="majorHAnsi" w:cs="Helvetica"/>
          <w:color w:val="404040"/>
          <w:sz w:val="32"/>
        </w:rPr>
        <w:br/>
        <w:t>Tanggapin a-ming kahi-lingan</w:t>
      </w:r>
      <w:r w:rsidRPr="00715316">
        <w:rPr>
          <w:rFonts w:asciiTheme="majorHAnsi" w:hAnsiTheme="majorHAnsi" w:cs="Helvetica"/>
          <w:color w:val="404040"/>
          <w:sz w:val="32"/>
        </w:rPr>
        <w:br/>
        <w:t>Ikaw na nalu-luklok sa ka-nan ng Ama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Ma-a-wa ka 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Sa a-min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refrain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Sa-pagkat ikaw lamang ang banal</w:t>
      </w:r>
      <w:r w:rsidRPr="00715316">
        <w:rPr>
          <w:rFonts w:asciiTheme="majorHAnsi" w:hAnsiTheme="majorHAnsi" w:cs="Helvetica"/>
          <w:color w:val="404040"/>
          <w:sz w:val="32"/>
        </w:rPr>
        <w:br/>
        <w:t>kataas-taasan at</w:t>
      </w:r>
      <w:r w:rsidRPr="00715316">
        <w:rPr>
          <w:rFonts w:asciiTheme="majorHAnsi" w:hAnsiTheme="majorHAnsi" w:cs="Helvetica"/>
          <w:color w:val="404040"/>
          <w:sz w:val="32"/>
        </w:rPr>
        <w:br/>
        <w:t>Ang Panginoon</w:t>
      </w:r>
      <w:r w:rsidRPr="00715316">
        <w:rPr>
          <w:rFonts w:asciiTheme="majorHAnsi" w:hAnsiTheme="majorHAnsi" w:cs="Helvetica"/>
          <w:color w:val="404040"/>
          <w:sz w:val="32"/>
        </w:rPr>
        <w:br/>
        <w:t>Pa-nginoon</w:t>
      </w:r>
      <w:r w:rsidRPr="00715316">
        <w:rPr>
          <w:rFonts w:asciiTheme="majorHAnsi" w:hAnsiTheme="majorHAnsi" w:cs="Helvetica"/>
          <w:color w:val="404040"/>
          <w:sz w:val="32"/>
        </w:rPr>
        <w:br/>
        <w:t>Kasama ng Espiritu sa ka-dakilaan</w:t>
      </w:r>
      <w:r w:rsidRPr="00715316">
        <w:rPr>
          <w:rFonts w:asciiTheme="majorHAnsi" w:hAnsiTheme="majorHAnsi" w:cs="Helvetica"/>
          <w:color w:val="404040"/>
          <w:sz w:val="32"/>
        </w:rPr>
        <w:br/>
        <w:t>Ng Diyos Ama Amen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Ng Diyos Ama Amen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refrain</w:t>
      </w:r>
    </w:p>
    <w:p w14:paraId="463A97BF" w14:textId="77777777" w:rsidR="00575651" w:rsidRPr="00715316" w:rsidRDefault="00575651" w:rsidP="00575651">
      <w:pPr>
        <w:pStyle w:val="Heading1"/>
        <w:sectPr w:rsidR="00575651" w:rsidRPr="00715316" w:rsidSect="005D48E8">
          <w:type w:val="continuous"/>
          <w:pgSz w:w="12240" w:h="15840"/>
          <w:pgMar w:top="1170" w:right="1440" w:bottom="810" w:left="1440" w:header="720" w:footer="720" w:gutter="0"/>
          <w:cols w:num="2" w:space="720"/>
          <w:docGrid w:linePitch="360"/>
        </w:sectPr>
      </w:pPr>
    </w:p>
    <w:p w14:paraId="5E141C8B" w14:textId="77777777" w:rsidR="003E3BD2" w:rsidRPr="00715316" w:rsidRDefault="003E3BD2" w:rsidP="003E3BD2">
      <w:pPr>
        <w:rPr>
          <w:rFonts w:ascii="Arial" w:hAnsi="Arial" w:cs="Arial"/>
          <w:b/>
          <w:sz w:val="32"/>
          <w:szCs w:val="32"/>
        </w:rPr>
      </w:pPr>
    </w:p>
    <w:p w14:paraId="3B95AF7E" w14:textId="7A0E7BF3" w:rsidR="00E3614D" w:rsidRPr="000667D3" w:rsidRDefault="00EB34C6" w:rsidP="00E3614D">
      <w:pPr>
        <w:pStyle w:val="Heading1"/>
      </w:pPr>
      <w:r w:rsidRPr="00715316">
        <w:br w:type="page"/>
      </w:r>
      <w:hyperlink w:anchor="_top" w:history="1">
        <w:bookmarkStart w:id="58" w:name="_Toc183253568"/>
        <w:r w:rsidR="00E3614D" w:rsidRPr="00642BD0">
          <w:rPr>
            <w:rStyle w:val="Hyperlink"/>
            <w:sz w:val="48"/>
            <w:szCs w:val="40"/>
            <w:u w:val="none"/>
          </w:rPr>
          <w:t>PURIHIN ANG PANGINOON</w:t>
        </w:r>
        <w:bookmarkEnd w:id="58"/>
      </w:hyperlink>
      <w:r w:rsidR="00E3614D" w:rsidRPr="00642BD0">
        <w:rPr>
          <w:sz w:val="40"/>
          <w:szCs w:val="40"/>
        </w:rPr>
        <w:t xml:space="preserve"> </w:t>
      </w:r>
      <w:r w:rsidR="00E3614D" w:rsidRPr="004B18F3">
        <w:rPr>
          <w:sz w:val="36"/>
          <w:szCs w:val="36"/>
        </w:rPr>
        <w:br/>
      </w:r>
    </w:p>
    <w:p w14:paraId="266F5853" w14:textId="77777777" w:rsidR="004B18F3" w:rsidRDefault="004B18F3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787A56ED" w14:textId="189C3C13" w:rsidR="00E3614D" w:rsidRPr="004B18F3" w:rsidRDefault="00E3614D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4B18F3">
        <w:rPr>
          <w:rFonts w:asciiTheme="majorHAnsi" w:hAnsiTheme="majorHAnsi"/>
          <w:b/>
          <w:bCs/>
          <w:sz w:val="32"/>
          <w:szCs w:val="32"/>
        </w:rPr>
        <w:t xml:space="preserve">KORO </w:t>
      </w:r>
    </w:p>
    <w:p w14:paraId="6790EF8B" w14:textId="39FC0824" w:rsidR="004B18F3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Purihin ang panginoon, </w:t>
      </w:r>
      <w:r w:rsidR="004B18F3">
        <w:rPr>
          <w:rFonts w:asciiTheme="majorHAnsi" w:hAnsiTheme="majorHAnsi"/>
          <w:sz w:val="32"/>
          <w:szCs w:val="32"/>
        </w:rPr>
        <w:br/>
      </w:r>
      <w:r w:rsidR="00407CC6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t xml:space="preserve">umawit ng kagalakan </w:t>
      </w:r>
      <w:r w:rsidRPr="004F4E6F">
        <w:rPr>
          <w:rFonts w:asciiTheme="majorHAnsi" w:hAnsiTheme="majorHAnsi"/>
          <w:sz w:val="32"/>
          <w:szCs w:val="32"/>
        </w:rPr>
        <w:br/>
        <w:t xml:space="preserve">At tugtugin ang gitara </w:t>
      </w:r>
      <w:r w:rsidR="004B18F3">
        <w:rPr>
          <w:rFonts w:asciiTheme="majorHAnsi" w:hAnsiTheme="majorHAnsi"/>
          <w:sz w:val="32"/>
          <w:szCs w:val="32"/>
        </w:rPr>
        <w:br/>
      </w:r>
      <w:r w:rsidR="007A10B8">
        <w:rPr>
          <w:rFonts w:asciiTheme="majorHAnsi" w:hAnsiTheme="majorHAnsi"/>
          <w:sz w:val="32"/>
          <w:szCs w:val="32"/>
        </w:rPr>
        <w:t xml:space="preserve"> </w:t>
      </w:r>
      <w:r w:rsidR="00407CC6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t>at ang kaayaayang Lira,</w:t>
      </w:r>
      <w:r>
        <w:rPr>
          <w:rFonts w:asciiTheme="majorHAnsi" w:hAnsiTheme="majorHAnsi"/>
          <w:sz w:val="32"/>
          <w:szCs w:val="32"/>
        </w:rPr>
        <w:t xml:space="preserve"> </w:t>
      </w:r>
    </w:p>
    <w:p w14:paraId="0865C05B" w14:textId="2FBE5F6C" w:rsidR="00E3614D" w:rsidRPr="004F4E6F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>Hipan ninyo ang t</w:t>
      </w:r>
      <w:r w:rsidR="00C30819">
        <w:rPr>
          <w:rFonts w:asciiTheme="majorHAnsi" w:hAnsiTheme="majorHAnsi"/>
          <w:sz w:val="32"/>
          <w:szCs w:val="32"/>
        </w:rPr>
        <w:t>ru</w:t>
      </w:r>
      <w:r w:rsidRPr="004F4E6F">
        <w:rPr>
          <w:rFonts w:asciiTheme="majorHAnsi" w:hAnsiTheme="majorHAnsi"/>
          <w:sz w:val="32"/>
          <w:szCs w:val="32"/>
        </w:rPr>
        <w:t xml:space="preserve">mpeta </w:t>
      </w:r>
      <w:r w:rsidRPr="004F4E6F">
        <w:rPr>
          <w:rFonts w:asciiTheme="majorHAnsi" w:hAnsiTheme="majorHAnsi"/>
          <w:sz w:val="32"/>
          <w:szCs w:val="32"/>
        </w:rPr>
        <w:br/>
      </w:r>
    </w:p>
    <w:p w14:paraId="42911915" w14:textId="3BE54D7B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</w:t>
      </w:r>
      <w:r w:rsidR="00E3614D" w:rsidRPr="00A04B2E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7BBACA86" w14:textId="77777777" w:rsidR="00F22E1E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Sa ating pagkabagabag, </w:t>
      </w:r>
    </w:p>
    <w:p w14:paraId="22BEC4CC" w14:textId="38B82BEC" w:rsidR="00F22E1E" w:rsidRDefault="00407CC6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sa Diyos tayo' tumawag </w:t>
      </w:r>
      <w:r w:rsidR="00E3614D" w:rsidRPr="004F4E6F">
        <w:rPr>
          <w:rFonts w:asciiTheme="majorHAnsi" w:hAnsiTheme="majorHAnsi"/>
          <w:sz w:val="32"/>
          <w:szCs w:val="32"/>
        </w:rPr>
        <w:br/>
        <w:t xml:space="preserve">Sa ating mga kaaway, </w:t>
      </w:r>
    </w:p>
    <w:p w14:paraId="537C130B" w14:textId="70789FF8" w:rsidR="00E3614D" w:rsidRPr="004F4E6F" w:rsidRDefault="00407CC6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tayo ay Kanyang iniligtas </w:t>
      </w:r>
      <w:r w:rsidR="00E3614D" w:rsidRPr="004F4E6F">
        <w:rPr>
          <w:rFonts w:asciiTheme="majorHAnsi" w:hAnsiTheme="majorHAnsi"/>
          <w:sz w:val="32"/>
          <w:szCs w:val="32"/>
        </w:rPr>
        <w:br/>
      </w:r>
    </w:p>
    <w:p w14:paraId="59F373B9" w14:textId="79F5D25F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II</w:t>
      </w:r>
    </w:p>
    <w:p w14:paraId="6BAB5B2B" w14:textId="7926A4D7" w:rsidR="00E3614D" w:rsidRPr="004F4E6F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Ang pasaning mabigat, </w:t>
      </w:r>
      <w:r w:rsidR="00B44146">
        <w:rPr>
          <w:rFonts w:asciiTheme="majorHAnsi" w:hAnsiTheme="majorHAnsi"/>
          <w:sz w:val="32"/>
          <w:szCs w:val="32"/>
        </w:rPr>
        <w:br/>
        <w:t xml:space="preserve">  </w:t>
      </w:r>
      <w:r w:rsidRPr="004F4E6F">
        <w:rPr>
          <w:rFonts w:asciiTheme="majorHAnsi" w:hAnsiTheme="majorHAnsi"/>
          <w:sz w:val="32"/>
          <w:szCs w:val="32"/>
        </w:rPr>
        <w:t xml:space="preserve">sa'ting mga balikat </w:t>
      </w:r>
      <w:r w:rsidRPr="004F4E6F">
        <w:rPr>
          <w:rFonts w:asciiTheme="majorHAnsi" w:hAnsiTheme="majorHAnsi"/>
          <w:sz w:val="32"/>
          <w:szCs w:val="32"/>
        </w:rPr>
        <w:br/>
        <w:t>pinagaan ng lubusan,</w:t>
      </w:r>
      <w:r>
        <w:rPr>
          <w:rFonts w:asciiTheme="majorHAnsi" w:hAnsiTheme="majorHAnsi"/>
          <w:sz w:val="32"/>
          <w:szCs w:val="32"/>
        </w:rPr>
        <w:t xml:space="preserve"> </w:t>
      </w:r>
      <w:r w:rsidR="00B44146">
        <w:rPr>
          <w:rFonts w:asciiTheme="majorHAnsi" w:hAnsiTheme="majorHAnsi"/>
          <w:sz w:val="32"/>
          <w:szCs w:val="32"/>
        </w:rPr>
        <w:br/>
        <w:t xml:space="preserve">  </w:t>
      </w:r>
      <w:r w:rsidRPr="004F4E6F">
        <w:rPr>
          <w:rFonts w:asciiTheme="majorHAnsi" w:hAnsiTheme="majorHAnsi"/>
          <w:sz w:val="32"/>
          <w:szCs w:val="32"/>
        </w:rPr>
        <w:t xml:space="preserve">ng Diyos na tagapaglistas. </w:t>
      </w:r>
      <w:r w:rsidRPr="004F4E6F">
        <w:rPr>
          <w:rFonts w:asciiTheme="majorHAnsi" w:hAnsiTheme="majorHAnsi"/>
          <w:sz w:val="32"/>
          <w:szCs w:val="32"/>
        </w:rPr>
        <w:br/>
      </w:r>
    </w:p>
    <w:p w14:paraId="27D56E18" w14:textId="6500D752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III</w:t>
      </w:r>
    </w:p>
    <w:p w14:paraId="5DAA9DF8" w14:textId="77777777" w:rsidR="00CA0260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Kaya't Panginoo'y dinggin, </w:t>
      </w:r>
    </w:p>
    <w:p w14:paraId="41ED50BB" w14:textId="0DF96F7F" w:rsidR="00E3614D" w:rsidRPr="004F4E6F" w:rsidRDefault="00CA0260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ang landas N'ya'y tahakin </w:t>
      </w:r>
      <w:r w:rsidR="00E3614D" w:rsidRPr="004F4E6F">
        <w:rPr>
          <w:rFonts w:asciiTheme="majorHAnsi" w:hAnsiTheme="majorHAnsi"/>
          <w:sz w:val="32"/>
          <w:szCs w:val="32"/>
        </w:rPr>
        <w:br/>
        <w:t xml:space="preserve">Habang buhay ay purihin. </w:t>
      </w:r>
    </w:p>
    <w:p w14:paraId="6837B132" w14:textId="486CDEE7" w:rsidR="00E3614D" w:rsidRDefault="00CB4C26" w:rsidP="00E3614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>Kagandahang loob n'ya sa atin</w:t>
      </w:r>
      <w:r w:rsidR="00E3614D">
        <w:br w:type="page"/>
      </w:r>
    </w:p>
    <w:p w14:paraId="206ED3A0" w14:textId="51B00188" w:rsidR="00E4614C" w:rsidRPr="004218BF" w:rsidRDefault="00000000" w:rsidP="00E4614C">
      <w:pPr>
        <w:pStyle w:val="Heading1"/>
      </w:pPr>
      <w:hyperlink w:anchor="_top" w:history="1">
        <w:bookmarkStart w:id="59" w:name="_Toc183253569"/>
        <w:r w:rsidR="00E4614C" w:rsidRPr="008033A2">
          <w:rPr>
            <w:rStyle w:val="Hyperlink"/>
            <w:sz w:val="48"/>
            <w:szCs w:val="40"/>
            <w:u w:val="none"/>
          </w:rPr>
          <w:t>PURIHIN KA O DIYOS</w:t>
        </w:r>
        <w:bookmarkEnd w:id="59"/>
      </w:hyperlink>
      <w:r w:rsidR="00E4614C" w:rsidRPr="008033A2">
        <w:rPr>
          <w:sz w:val="48"/>
          <w:szCs w:val="40"/>
        </w:rPr>
        <w:t xml:space="preserve"> </w:t>
      </w:r>
      <w:r w:rsidR="00E4614C" w:rsidRPr="004218BF">
        <w:br/>
      </w:r>
    </w:p>
    <w:p w14:paraId="56B957BF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Purihin Ka O Diyos, Purihin Ka O Diyos </w:t>
      </w:r>
      <w:r w:rsidRPr="00FF1F3D">
        <w:rPr>
          <w:rFonts w:asciiTheme="majorHAnsi" w:hAnsiTheme="majorHAnsi"/>
          <w:sz w:val="32"/>
          <w:szCs w:val="32"/>
        </w:rPr>
        <w:br/>
        <w:t xml:space="preserve">Purihin ang dakilang ngalan mo Panginoon </w:t>
      </w:r>
      <w:r w:rsidRPr="00FF1F3D">
        <w:rPr>
          <w:rFonts w:asciiTheme="majorHAnsi" w:hAnsiTheme="majorHAnsi"/>
          <w:sz w:val="32"/>
          <w:szCs w:val="32"/>
        </w:rPr>
        <w:br/>
        <w:t xml:space="preserve">Dahil sa biyaya mo, ako ay naligtas </w:t>
      </w:r>
      <w:r w:rsidRPr="00FF1F3D">
        <w:rPr>
          <w:rFonts w:asciiTheme="majorHAnsi" w:hAnsiTheme="majorHAnsi"/>
          <w:sz w:val="32"/>
          <w:szCs w:val="32"/>
        </w:rPr>
        <w:br/>
        <w:t xml:space="preserve">Pagpapala MO sa ki'y hindi magwawakas.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1F682430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</w:p>
    <w:p w14:paraId="79410B31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Purihin Ka O Diyos, Purihin ka O Diyos </w:t>
      </w:r>
      <w:r w:rsidRPr="00FF1F3D">
        <w:rPr>
          <w:rFonts w:asciiTheme="majorHAnsi" w:hAnsiTheme="majorHAnsi"/>
          <w:sz w:val="32"/>
          <w:szCs w:val="32"/>
        </w:rPr>
        <w:br/>
        <w:t xml:space="preserve">Purihin ang dakilang ngalan </w:t>
      </w:r>
      <w:r>
        <w:rPr>
          <w:rFonts w:asciiTheme="majorHAnsi" w:hAnsiTheme="majorHAnsi"/>
          <w:sz w:val="32"/>
          <w:szCs w:val="32"/>
        </w:rPr>
        <w:t>mo Panginoon</w:t>
      </w:r>
      <w:r w:rsidRPr="00FF1F3D">
        <w:rPr>
          <w:rFonts w:asciiTheme="majorHAnsi" w:hAnsiTheme="majorHAnsi"/>
          <w:sz w:val="32"/>
          <w:szCs w:val="32"/>
        </w:rPr>
        <w:br/>
        <w:t xml:space="preserve">Dahil sa biyaya mo, ako ay naligtas </w:t>
      </w:r>
      <w:r w:rsidRPr="00FF1F3D">
        <w:rPr>
          <w:rFonts w:asciiTheme="majorHAnsi" w:hAnsiTheme="majorHAnsi"/>
          <w:sz w:val="32"/>
          <w:szCs w:val="32"/>
        </w:rPr>
        <w:br/>
        <w:t xml:space="preserve">Pagpapala </w:t>
      </w:r>
      <w:r>
        <w:rPr>
          <w:rFonts w:asciiTheme="majorHAnsi" w:hAnsiTheme="majorHAnsi"/>
          <w:sz w:val="32"/>
          <w:szCs w:val="32"/>
        </w:rPr>
        <w:t>mo</w:t>
      </w:r>
      <w:r w:rsidRPr="00FF1F3D">
        <w:rPr>
          <w:rFonts w:asciiTheme="majorHAnsi" w:hAnsiTheme="majorHAnsi"/>
          <w:sz w:val="32"/>
          <w:szCs w:val="32"/>
        </w:rPr>
        <w:t xml:space="preserve"> sa ki'y hindi magwawakas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59EAD15D" w14:textId="4F575B20" w:rsidR="00E4614C" w:rsidRDefault="00E4614C" w:rsidP="00E4614C">
      <w:r w:rsidRPr="00FF1F3D">
        <w:rPr>
          <w:rFonts w:asciiTheme="majorHAnsi" w:hAnsiTheme="majorHAnsi"/>
          <w:sz w:val="32"/>
          <w:szCs w:val="32"/>
        </w:rPr>
        <w:t xml:space="preserve">Pagpapala </w:t>
      </w:r>
      <w:r>
        <w:rPr>
          <w:rFonts w:asciiTheme="majorHAnsi" w:hAnsiTheme="majorHAnsi"/>
          <w:sz w:val="32"/>
          <w:szCs w:val="32"/>
        </w:rPr>
        <w:t>mo</w:t>
      </w:r>
      <w:r w:rsidRPr="00FF1F3D">
        <w:rPr>
          <w:rFonts w:asciiTheme="majorHAnsi" w:hAnsiTheme="majorHAnsi"/>
          <w:sz w:val="32"/>
          <w:szCs w:val="32"/>
        </w:rPr>
        <w:t xml:space="preserve"> sa ki'y hindi magwawakas. </w:t>
      </w:r>
      <w:r w:rsidRPr="00FF1F3D">
        <w:rPr>
          <w:rFonts w:asciiTheme="majorHAnsi" w:hAnsiTheme="majorHAnsi"/>
          <w:sz w:val="32"/>
          <w:szCs w:val="32"/>
        </w:rPr>
        <w:br/>
      </w:r>
      <w:r>
        <w:br w:type="page"/>
      </w:r>
    </w:p>
    <w:p w14:paraId="0CB13CE3" w14:textId="3D9914B0" w:rsidR="00F06620" w:rsidRPr="006C1AF6" w:rsidRDefault="00000000" w:rsidP="00F06620">
      <w:pPr>
        <w:pStyle w:val="Heading1"/>
        <w:rPr>
          <w:sz w:val="34"/>
        </w:rPr>
      </w:pPr>
      <w:hyperlink w:anchor="_top" w:history="1">
        <w:bookmarkStart w:id="60" w:name="_Toc183253570"/>
        <w:r w:rsidR="00F06620" w:rsidRPr="008B536A">
          <w:rPr>
            <w:rStyle w:val="Hyperlink"/>
            <w:sz w:val="48"/>
            <w:szCs w:val="40"/>
            <w:u w:val="none"/>
          </w:rPr>
          <w:t>PURIHI'T PASALAMATAN</w:t>
        </w:r>
        <w:bookmarkEnd w:id="60"/>
      </w:hyperlink>
      <w:r w:rsidR="00F06620" w:rsidRPr="008B536A">
        <w:rPr>
          <w:sz w:val="42"/>
          <w:szCs w:val="40"/>
        </w:rPr>
        <w:t xml:space="preserve"> </w:t>
      </w:r>
      <w:r w:rsidR="00F06620" w:rsidRPr="006C1AF6">
        <w:rPr>
          <w:sz w:val="34"/>
        </w:rPr>
        <w:br/>
      </w:r>
    </w:p>
    <w:p w14:paraId="06798E22" w14:textId="77777777" w:rsidR="00F06620" w:rsidRPr="00DB5360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 xml:space="preserve">KORO: </w:t>
      </w:r>
    </w:p>
    <w:p w14:paraId="004E74A3" w14:textId="77777777" w:rsidR="00F06620" w:rsidRPr="00DB5360" w:rsidRDefault="00F06620" w:rsidP="00F06620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Purihi't pasalamatan sa masayang awit </w:t>
      </w:r>
      <w:r w:rsidRPr="00DB5360">
        <w:rPr>
          <w:rFonts w:asciiTheme="majorHAnsi" w:hAnsiTheme="majorHAnsi"/>
          <w:sz w:val="32"/>
          <w:szCs w:val="32"/>
        </w:rPr>
        <w:br/>
        <w:t xml:space="preserve">Purihin natin at pasalamatan ang Diyos ng pag-ibig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5CDD533A" w14:textId="77777777" w:rsidR="00F06620" w:rsidRPr="00DB5360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</w:t>
      </w:r>
    </w:p>
    <w:p w14:paraId="31CEB2E3" w14:textId="77777777" w:rsidR="00F06620" w:rsidRPr="00DB5360" w:rsidRDefault="00F06620" w:rsidP="00F06620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Sa 'Yo Ama salamat, sa mayamang lupa't dagat </w:t>
      </w:r>
      <w:r w:rsidRPr="00DB5360">
        <w:rPr>
          <w:rFonts w:asciiTheme="majorHAnsi" w:hAnsiTheme="majorHAnsi"/>
          <w:sz w:val="32"/>
          <w:szCs w:val="32"/>
        </w:rPr>
        <w:br/>
        <w:t xml:space="preserve">At sa magandang kalikasan, at sa aming tanang buhay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61B17605" w14:textId="77777777" w:rsidR="00F06620" w:rsidRPr="003F7841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3F7841">
        <w:rPr>
          <w:rFonts w:asciiTheme="majorHAnsi" w:hAnsiTheme="majorHAnsi"/>
          <w:b/>
          <w:sz w:val="32"/>
          <w:szCs w:val="32"/>
        </w:rPr>
        <w:t>Verse II</w:t>
      </w:r>
    </w:p>
    <w:p w14:paraId="70A1DD3C" w14:textId="70098990" w:rsidR="00F06620" w:rsidRDefault="00F06620" w:rsidP="00F06620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Salamat din kay Kristo sa Kanyang halimbawa </w:t>
      </w:r>
      <w:r w:rsidRPr="00DB5360">
        <w:rPr>
          <w:rFonts w:asciiTheme="majorHAnsi" w:hAnsiTheme="majorHAnsi"/>
          <w:sz w:val="32"/>
          <w:szCs w:val="32"/>
        </w:rPr>
        <w:br/>
        <w:t xml:space="preserve">At sa buhay Nyang inialay, saating kaligtasan (KORO) </w:t>
      </w:r>
      <w:r>
        <w:rPr>
          <w:sz w:val="40"/>
        </w:rPr>
        <w:br w:type="page"/>
      </w:r>
    </w:p>
    <w:p w14:paraId="54398B09" w14:textId="20A79F29" w:rsidR="00675802" w:rsidRPr="00BC33D1" w:rsidRDefault="00000000" w:rsidP="0067580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675802" w:rsidRPr="00BC33D1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REYNA NG LANGIT</w:t>
        </w:r>
      </w:hyperlink>
    </w:p>
    <w:p w14:paraId="3E97C763" w14:textId="77777777" w:rsidR="00675802" w:rsidRPr="00481C45" w:rsidRDefault="00675802" w:rsidP="00675802">
      <w:pPr>
        <w:spacing w:line="276" w:lineRule="auto"/>
        <w:rPr>
          <w:rFonts w:ascii="Verdana" w:hAnsi="Verdana" w:cs="Calibri"/>
          <w:color w:val="000000" w:themeColor="text1"/>
          <w:sz w:val="32"/>
          <w:szCs w:val="32"/>
        </w:rPr>
      </w:pPr>
    </w:p>
    <w:p w14:paraId="7BB272DE" w14:textId="77777777" w:rsidR="00343B6A" w:rsidRDefault="00343B6A" w:rsidP="00675802">
      <w:pPr>
        <w:spacing w:line="276" w:lineRule="auto"/>
        <w:rPr>
          <w:rFonts w:asciiTheme="majorHAnsi" w:eastAsia="Times New Roman" w:hAnsiTheme="majorHAnsi" w:cs="Courier New"/>
          <w:sz w:val="38"/>
          <w:szCs w:val="38"/>
        </w:rPr>
      </w:pPr>
    </w:p>
    <w:p w14:paraId="5FC9091D" w14:textId="1DF92FFB" w:rsidR="00675802" w:rsidRPr="008E1B8D" w:rsidRDefault="00000000" w:rsidP="00675802">
      <w:pPr>
        <w:spacing w:line="276" w:lineRule="auto"/>
        <w:rPr>
          <w:rFonts w:asciiTheme="majorHAnsi" w:eastAsia="Times New Roman" w:hAnsiTheme="majorHAnsi" w:cs="Courier New"/>
          <w:sz w:val="38"/>
          <w:szCs w:val="38"/>
        </w:rPr>
      </w:pPr>
      <w:hyperlink r:id="rId27" w:history="1">
        <w:r w:rsidR="00675802" w:rsidRPr="008E1B8D">
          <w:rPr>
            <w:rFonts w:asciiTheme="majorHAnsi" w:eastAsia="Times New Roman" w:hAnsiTheme="majorHAnsi" w:cs="Courier New"/>
            <w:sz w:val="38"/>
            <w:szCs w:val="38"/>
          </w:rPr>
          <w:t>Reyna ng Langit</w:t>
        </w:r>
      </w:hyperlink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, magsaya!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>Anak mong dinala sa tuwa!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>Ay nabuhay nang magmuli!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>Ipanalangin mo kami sa Ama!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</w:r>
    </w:p>
    <w:p w14:paraId="5D807A7B" w14:textId="77777777" w:rsidR="00DD382F" w:rsidRDefault="00DD38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3C44085" w14:textId="1691413D" w:rsidR="00386C92" w:rsidRPr="00BD7E3E" w:rsidRDefault="00000000" w:rsidP="00386C92">
      <w:pPr>
        <w:pStyle w:val="Heading1"/>
        <w:rPr>
          <w:sz w:val="16"/>
        </w:rPr>
      </w:pPr>
      <w:hyperlink w:anchor="_top" w:history="1">
        <w:bookmarkStart w:id="61" w:name="_Toc183253571"/>
        <w:r w:rsidR="00386C92" w:rsidRPr="00436ABD">
          <w:rPr>
            <w:rStyle w:val="Hyperlink"/>
            <w:sz w:val="48"/>
            <w:szCs w:val="40"/>
            <w:u w:val="none"/>
          </w:rPr>
          <w:t>SA BUONG MUNDO'Y IPAPAMALITA</w:t>
        </w:r>
        <w:bookmarkEnd w:id="61"/>
      </w:hyperlink>
      <w:r w:rsidR="00386C92" w:rsidRPr="00BD7E3E">
        <w:rPr>
          <w:sz w:val="40"/>
        </w:rPr>
        <w:t xml:space="preserve"> </w:t>
      </w:r>
      <w:r w:rsidR="00386C92" w:rsidRPr="00BD7E3E">
        <w:rPr>
          <w:sz w:val="40"/>
        </w:rPr>
        <w:br/>
      </w:r>
    </w:p>
    <w:p w14:paraId="3AEBF845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Ako'y aawit ng may kagalakan </w:t>
      </w:r>
      <w:r w:rsidRPr="006276CF">
        <w:rPr>
          <w:rFonts w:asciiTheme="majorHAnsi" w:hAnsiTheme="majorHAnsi"/>
          <w:sz w:val="32"/>
          <w:szCs w:val="32"/>
        </w:rPr>
        <w:br/>
        <w:t xml:space="preserve">Sapagkat dakila ka Panginoon </w:t>
      </w:r>
      <w:r w:rsidRPr="006276CF">
        <w:rPr>
          <w:rFonts w:asciiTheme="majorHAnsi" w:hAnsiTheme="majorHAnsi"/>
          <w:sz w:val="32"/>
          <w:szCs w:val="32"/>
        </w:rPr>
        <w:br/>
        <w:t xml:space="preserve">Ako'y aawit , papuri sa 'Yo </w:t>
      </w:r>
      <w:r w:rsidRPr="006276CF">
        <w:rPr>
          <w:rFonts w:asciiTheme="majorHAnsi" w:hAnsiTheme="majorHAnsi"/>
          <w:sz w:val="32"/>
          <w:szCs w:val="32"/>
        </w:rPr>
        <w:br/>
        <w:t xml:space="preserve">Makapangyarihang Panginoon.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09A053A0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Pupurihin kita aking Ama </w:t>
      </w:r>
      <w:r w:rsidRPr="006276CF">
        <w:rPr>
          <w:rFonts w:asciiTheme="majorHAnsi" w:hAnsiTheme="majorHAnsi"/>
          <w:sz w:val="32"/>
          <w:szCs w:val="32"/>
        </w:rPr>
        <w:br/>
        <w:t xml:space="preserve">Buong puso kong alay ang pagsamba </w:t>
      </w:r>
      <w:r w:rsidRPr="006276CF">
        <w:rPr>
          <w:rFonts w:asciiTheme="majorHAnsi" w:hAnsiTheme="majorHAnsi"/>
          <w:sz w:val="32"/>
          <w:szCs w:val="32"/>
        </w:rPr>
        <w:br/>
        <w:t xml:space="preserve">Ang iyong mga gawa tunay </w:t>
      </w:r>
      <w:r w:rsidRPr="006276CF">
        <w:rPr>
          <w:rFonts w:asciiTheme="majorHAnsi" w:hAnsiTheme="majorHAnsi"/>
          <w:sz w:val="32"/>
          <w:szCs w:val="32"/>
        </w:rPr>
        <w:br/>
        <w:t xml:space="preserve">Ngang kamangha- mangha </w:t>
      </w:r>
      <w:r w:rsidRPr="006276CF">
        <w:rPr>
          <w:rFonts w:asciiTheme="majorHAnsi" w:hAnsiTheme="majorHAnsi"/>
          <w:sz w:val="32"/>
          <w:szCs w:val="32"/>
        </w:rPr>
        <w:br/>
        <w:t xml:space="preserve">Sa buong mundo'y ipapamalita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66B4CB75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Maghari ka magpakailanman </w:t>
      </w:r>
      <w:r w:rsidRPr="006276CF">
        <w:rPr>
          <w:rFonts w:asciiTheme="majorHAnsi" w:hAnsiTheme="majorHAnsi"/>
          <w:sz w:val="32"/>
          <w:szCs w:val="32"/>
        </w:rPr>
        <w:br/>
        <w:t xml:space="preserve">Maghari ka sa buong sandaigdigan </w:t>
      </w:r>
      <w:r w:rsidRPr="006276CF">
        <w:rPr>
          <w:rFonts w:asciiTheme="majorHAnsi" w:hAnsiTheme="majorHAnsi"/>
          <w:sz w:val="32"/>
          <w:szCs w:val="32"/>
        </w:rPr>
        <w:br/>
        <w:t xml:space="preserve">Ang iyong mga gawa tunay </w:t>
      </w:r>
      <w:r w:rsidRPr="006276CF">
        <w:rPr>
          <w:rFonts w:asciiTheme="majorHAnsi" w:hAnsiTheme="majorHAnsi"/>
          <w:sz w:val="32"/>
          <w:szCs w:val="32"/>
        </w:rPr>
        <w:br/>
        <w:t xml:space="preserve">Ngang kamangha-mangha </w:t>
      </w:r>
      <w:r w:rsidRPr="006276CF">
        <w:rPr>
          <w:rFonts w:asciiTheme="majorHAnsi" w:hAnsiTheme="majorHAnsi"/>
          <w:sz w:val="32"/>
          <w:szCs w:val="32"/>
        </w:rPr>
        <w:br/>
        <w:t xml:space="preserve">Sa buong mundo'y ipamamalita </w:t>
      </w:r>
      <w:r w:rsidRPr="006276CF">
        <w:rPr>
          <w:rFonts w:asciiTheme="majorHAnsi" w:hAnsiTheme="majorHAnsi"/>
          <w:sz w:val="32"/>
          <w:szCs w:val="32"/>
        </w:rPr>
        <w:br/>
        <w:t xml:space="preserve">Sa buong mundo'y ipamamalita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2E378A60" w14:textId="77777777" w:rsidR="00386C92" w:rsidRDefault="00386C92">
      <w:r>
        <w:br w:type="page"/>
      </w:r>
    </w:p>
    <w:p w14:paraId="15CF3D34" w14:textId="637F85A9" w:rsidR="00DA0CE3" w:rsidRPr="00715316" w:rsidRDefault="00000000" w:rsidP="00DA0CE3">
      <w:pPr>
        <w:rPr>
          <w:b/>
          <w:color w:val="000000"/>
          <w:sz w:val="28"/>
          <w:szCs w:val="28"/>
          <w:lang w:eastAsia="en-CA"/>
        </w:rPr>
      </w:pPr>
      <w:hyperlink w:anchor="_top" w:history="1">
        <w:bookmarkStart w:id="62" w:name="_Toc183253572"/>
        <w:r w:rsidR="00DA0CE3" w:rsidRPr="007A1C7D">
          <w:rPr>
            <w:rStyle w:val="Heading1Char"/>
            <w:sz w:val="48"/>
            <w:szCs w:val="40"/>
          </w:rPr>
          <w:t>SA DIYOS LAMANG MAPAPANATAG</w:t>
        </w:r>
        <w:bookmarkEnd w:id="62"/>
      </w:hyperlink>
      <w:r w:rsidR="00DA0CE3" w:rsidRPr="00715316">
        <w:rPr>
          <w:sz w:val="14"/>
          <w:lang w:eastAsia="en-CA"/>
        </w:rPr>
        <w:br/>
      </w:r>
      <w:r w:rsidR="00DA0CE3" w:rsidRPr="00715316">
        <w:rPr>
          <w:lang w:eastAsia="en-CA"/>
        </w:rPr>
        <w:t>Danilo Isidro SJ - Nemesio Que SJ</w:t>
      </w:r>
    </w:p>
    <w:p w14:paraId="4A6BA69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="Arial" w:eastAsia="Times New Roman" w:hAnsi="Arial" w:cs="Arial"/>
          <w:color w:val="333333"/>
          <w:sz w:val="20"/>
          <w:szCs w:val="20"/>
          <w:lang w:eastAsia="en-CA"/>
        </w:rPr>
      </w:pPr>
    </w:p>
    <w:p w14:paraId="1EE3D41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Intro: D G/B D G/B</w:t>
      </w:r>
    </w:p>
    <w:p w14:paraId="254D38C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1E87CE69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1</w:t>
      </w:r>
    </w:p>
    <w:p w14:paraId="5B065AC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G/B  F#m  Em7     Asus A</w:t>
      </w:r>
    </w:p>
    <w:p w14:paraId="1DD451F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75593EE1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7BCE28E2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2F035CB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3F3F3"/>
          <w:sz w:val="32"/>
          <w:szCs w:val="32"/>
          <w:lang w:eastAsia="en-CA"/>
        </w:rPr>
        <w:t>catholicsongbook.blogspot.com</w:t>
      </w:r>
    </w:p>
    <w:p w14:paraId="2F08A0A3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</w:p>
    <w:p w14:paraId="790763FB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Verse 1</w:t>
      </w:r>
    </w:p>
    <w:p w14:paraId="2B937B1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G    A            F#m7    Bm           Em7  Asus         D  D7</w:t>
      </w:r>
    </w:p>
    <w:p w14:paraId="53E4D76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O DIYOS IKAW ANG AKING   KALIGTASAN, NASA 'YO  AKING KALWALHATIAN</w:t>
      </w:r>
    </w:p>
    <w:p w14:paraId="0D29366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G     A        F#m7 Bm     Em7    A     A7     D G/B</w:t>
      </w:r>
    </w:p>
    <w:p w14:paraId="0119FEE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IKAW LAMANG AKING INAASAHAN, ANG AKING MOOG AT TANGGULAN</w:t>
      </w:r>
    </w:p>
    <w:p w14:paraId="5D543E01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03DB89A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2</w:t>
      </w:r>
    </w:p>
    <w:p w14:paraId="183C901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D     G/B    D    G/B  F#m  Em7     Asus A</w:t>
      </w:r>
    </w:p>
    <w:p w14:paraId="667022E2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76F72D3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038E6D2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09FE207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752FA6DA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4020F98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Verse 2</w:t>
      </w:r>
    </w:p>
    <w:p w14:paraId="4C124F8B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G   A        F#m7    Bm            Em7  Asus        D  D7</w:t>
      </w:r>
    </w:p>
    <w:p w14:paraId="75825F9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PANINIIL DI KO PA- NANALIGAN, PUSO'Y DI  IHIHILIG SA YAMAN</w:t>
      </w:r>
    </w:p>
    <w:p w14:paraId="259AD4E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   G        A         F#m7 Bm    Em7    A      A7   D G/B</w:t>
      </w:r>
    </w:p>
    <w:p w14:paraId="3FE5F3F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KUNDI SA DIYOS NA MAKAPANGYARIHAN, NA AKING LAKAS AT TAKBUHAN</w:t>
      </w:r>
    </w:p>
    <w:p w14:paraId="73CDFD7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3F3F3"/>
          <w:sz w:val="32"/>
          <w:szCs w:val="32"/>
          <w:lang w:eastAsia="en-CA"/>
        </w:rPr>
        <w:t>catholicsongbook.blogspot.com</w:t>
      </w:r>
    </w:p>
    <w:p w14:paraId="4082705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</w:p>
    <w:p w14:paraId="671B870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i/>
          <w:iCs/>
          <w:color w:val="333333"/>
          <w:sz w:val="32"/>
          <w:szCs w:val="32"/>
          <w:lang w:eastAsia="en-CA"/>
        </w:rPr>
      </w:pPr>
    </w:p>
    <w:p w14:paraId="2618DD5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3</w:t>
      </w:r>
    </w:p>
    <w:p w14:paraId="22EFD70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G/B  F#m  Em7     Asus A</w:t>
      </w:r>
    </w:p>
    <w:p w14:paraId="6618F68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66B6110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71B802A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3B4B651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5672E14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10392F2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Verse 3</w:t>
      </w:r>
    </w:p>
    <w:p w14:paraId="7CD35E4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G   A          F#m7   Bm            Em7     Asus        D  D7</w:t>
      </w:r>
    </w:p>
    <w:p w14:paraId="53D5E6C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POON IKA'Y PUNO NG  KABUTIHAN, PASTOL KANG NAGMAMAHAL SA KAWAN</w:t>
      </w:r>
    </w:p>
    <w:p w14:paraId="500401B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G      A           F#m7 Bm       Em7           A  A7    D G/B</w:t>
      </w:r>
    </w:p>
    <w:p w14:paraId="44C3A38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INAAKAY SA LUNTIANG PASTULAN, TUPA'Y HANAP MO KUNG MAWAGLIT MAN</w:t>
      </w:r>
    </w:p>
    <w:p w14:paraId="2064384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3FD08A6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Koro 4</w:t>
      </w:r>
    </w:p>
    <w:p w14:paraId="3E5BA17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G/B  F#m  Em7     Asus A</w:t>
      </w:r>
    </w:p>
    <w:p w14:paraId="5C4DFD3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36F8F10A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</w:t>
      </w:r>
    </w:p>
    <w:p w14:paraId="0743EB59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53A85939" w14:textId="77777777" w:rsidR="00DA0CE3" w:rsidRPr="00715316" w:rsidRDefault="00DA0CE3" w:rsidP="00DA0CE3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70D450A8" w14:textId="3700098A" w:rsidR="00D21C38" w:rsidRPr="000D1A26" w:rsidRDefault="00D21C38">
      <w:pPr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</w:p>
    <w:p w14:paraId="6CB3E757" w14:textId="0B02AD22" w:rsidR="008568BB" w:rsidRPr="00C909EB" w:rsidRDefault="00000000" w:rsidP="008568BB">
      <w:pPr>
        <w:pStyle w:val="Default"/>
        <w:rPr>
          <w:rStyle w:val="Hyperlink"/>
          <w:rFonts w:asciiTheme="majorHAnsi" w:eastAsiaTheme="majorEastAsia" w:hAnsiTheme="majorHAnsi" w:cstheme="majorBidi"/>
          <w:sz w:val="48"/>
          <w:szCs w:val="32"/>
          <w:u w:val="none"/>
        </w:rPr>
      </w:pPr>
      <w:hyperlink w:anchor="_top" w:history="1">
        <w:r w:rsidR="000D1A26" w:rsidRPr="00C909EB">
          <w:rPr>
            <w:rStyle w:val="Hyperlink"/>
            <w:rFonts w:asciiTheme="majorHAnsi" w:eastAsiaTheme="majorEastAsia" w:hAnsiTheme="majorHAnsi" w:cstheme="majorBidi"/>
            <w:sz w:val="48"/>
            <w:szCs w:val="32"/>
            <w:u w:val="none"/>
          </w:rPr>
          <w:t>SA DIYOS LAMANG MAPAPANATAG</w:t>
        </w:r>
      </w:hyperlink>
    </w:p>
    <w:p w14:paraId="4CBEED8A" w14:textId="77777777" w:rsidR="008568BB" w:rsidRDefault="008568BB" w:rsidP="008568BB">
      <w:pPr>
        <w:pStyle w:val="Default"/>
        <w:rPr>
          <w:rFonts w:ascii="Helvetica" w:eastAsia="Helvetica" w:hAnsi="Helvetica" w:cs="Helvetica"/>
          <w:sz w:val="32"/>
          <w:szCs w:val="32"/>
        </w:rPr>
      </w:pPr>
    </w:p>
    <w:p w14:paraId="53ABA791" w14:textId="57057ED5" w:rsidR="008568BB" w:rsidRPr="002F1E65" w:rsidRDefault="00105096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>
        <w:rPr>
          <w:rFonts w:asciiTheme="majorHAnsi" w:eastAsia="Batang" w:hAnsiTheme="majorHAnsi" w:cstheme="minorBidi"/>
          <w:b/>
          <w:bCs/>
          <w:color w:val="auto"/>
          <w:sz w:val="32"/>
        </w:rPr>
        <w:br/>
      </w:r>
      <w:r w:rsidR="008568BB"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Koro</w:t>
      </w:r>
    </w:p>
    <w:p w14:paraId="7B4836B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Sa Diyos lamang mapapanatag</w:t>
      </w:r>
    </w:p>
    <w:p w14:paraId="1C692BC2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Ang aking kaluluwa</w:t>
      </w:r>
    </w:p>
    <w:p w14:paraId="09C07A63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Sa Kanya nagmumula</w:t>
      </w:r>
    </w:p>
    <w:p w14:paraId="3823D153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Ang aking pag-asa at kaligtasan</w:t>
      </w:r>
    </w:p>
    <w:p w14:paraId="5122412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2A2B6E5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</w:t>
      </w:r>
    </w:p>
    <w:p w14:paraId="5F35816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O Diyos, Ikaw ang aking kaligtasan</w:t>
      </w:r>
    </w:p>
    <w:p w14:paraId="22B35A24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Nasa 'Yo aking kalwalhatian</w:t>
      </w:r>
    </w:p>
    <w:p w14:paraId="5595D03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Ikaw lamang aking inaasahan</w:t>
      </w:r>
    </w:p>
    <w:p w14:paraId="6F62F16D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Ang aking moog at tanggulan</w:t>
      </w:r>
    </w:p>
    <w:p w14:paraId="41D4DC0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1E0AEFD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II</w:t>
      </w:r>
    </w:p>
    <w:p w14:paraId="24A09E8B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Paniniil di ko pananaligan</w:t>
      </w:r>
    </w:p>
    <w:p w14:paraId="40EF093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Puso'y 'di ihihilig sa yaman</w:t>
      </w:r>
    </w:p>
    <w:p w14:paraId="2D428C0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Kundi sa Diyos na makapangyarihan</w:t>
      </w:r>
    </w:p>
    <w:p w14:paraId="6D03CA94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Na aking lakas at takbuhan</w:t>
      </w:r>
    </w:p>
    <w:p w14:paraId="457F7345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4576004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II</w:t>
      </w:r>
    </w:p>
    <w:p w14:paraId="5AF64278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Poon, Ika'y puno ng kabutihan</w:t>
      </w:r>
    </w:p>
    <w:p w14:paraId="3460CDC9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Pastol Kang nagmamahal sa kawan</w:t>
      </w:r>
    </w:p>
    <w:p w14:paraId="00C369D8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Inaakay sa luntiang pastulan</w:t>
      </w:r>
    </w:p>
    <w:p w14:paraId="63C0446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Tupa'y hanap Mo kung mawaglit man</w:t>
      </w:r>
    </w:p>
    <w:p w14:paraId="1E087DC0" w14:textId="77777777" w:rsidR="001E2E76" w:rsidRDefault="001E2E7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582583F" w14:textId="45327A4C" w:rsidR="008D2C0B" w:rsidRPr="00497750" w:rsidRDefault="00000000" w:rsidP="008D2C0B">
      <w:pPr>
        <w:jc w:val="both"/>
        <w:rPr>
          <w:sz w:val="32"/>
          <w:szCs w:val="26"/>
        </w:rPr>
      </w:pPr>
      <w:hyperlink w:anchor="_top" w:history="1">
        <w:r w:rsidR="008D2C0B" w:rsidRPr="00497750">
          <w:rPr>
            <w:rStyle w:val="Hyperlink"/>
            <w:rFonts w:asciiTheme="majorHAnsi" w:eastAsiaTheme="majorEastAsia" w:hAnsiTheme="majorHAnsi" w:cstheme="majorBidi"/>
            <w:sz w:val="48"/>
            <w:szCs w:val="32"/>
            <w:u w:val="none"/>
          </w:rPr>
          <w:t>SA HAPAG NG PANGINOON</w:t>
        </w:r>
      </w:hyperlink>
    </w:p>
    <w:p w14:paraId="6480396F" w14:textId="77777777" w:rsidR="008D2C0B" w:rsidRPr="008D2C0B" w:rsidRDefault="008D2C0B" w:rsidP="008D2C0B">
      <w:pPr>
        <w:jc w:val="both"/>
        <w:rPr>
          <w:sz w:val="28"/>
        </w:rPr>
      </w:pPr>
    </w:p>
    <w:p w14:paraId="26285249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hapag ng Panginoon, Buong Bayan ngayo’y nagtitipon</w:t>
      </w:r>
    </w:p>
    <w:p w14:paraId="73E970C4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Upang pagsaluhan ang kaligtasan, handog ng diyos sa tanan</w:t>
      </w:r>
    </w:p>
    <w:p w14:paraId="5D97FC86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2ABF7B1F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panahong tigang ang lupa,</w:t>
      </w:r>
    </w:p>
    <w:p w14:paraId="0EE310F5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panahong ang ani’y sagana</w:t>
      </w:r>
    </w:p>
    <w:p w14:paraId="380E3F6D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 ng digmaan at kaguluhan</w:t>
      </w:r>
    </w:p>
    <w:p w14:paraId="15A409D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 ng kapayapaan.</w:t>
      </w:r>
    </w:p>
    <w:p w14:paraId="5119933B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5D322562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mga dakila’t dukha</w:t>
      </w:r>
    </w:p>
    <w:p w14:paraId="67D11078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banal at makasalanan</w:t>
      </w:r>
    </w:p>
    <w:p w14:paraId="5A71ACB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bulag at lumpo, ang api at sugatan</w:t>
      </w:r>
    </w:p>
    <w:p w14:paraId="55FB387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lahat at inaanyayahan.</w:t>
      </w:r>
    </w:p>
    <w:p w14:paraId="21B1836C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320B9270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‘ming pagdadalamhati</w:t>
      </w:r>
    </w:p>
    <w:p w14:paraId="00FDA21E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’ming pagbibigay-puri</w:t>
      </w:r>
    </w:p>
    <w:p w14:paraId="1D40FAB2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Anupamang pagtangis, hapo’t pasakit</w:t>
      </w:r>
    </w:p>
    <w:p w14:paraId="57998D5B" w14:textId="60DE2F11" w:rsidR="00665138" w:rsidRPr="00715316" w:rsidRDefault="008D2C0B" w:rsidP="008D2C0B">
      <w:pPr>
        <w:jc w:val="both"/>
        <w:rPr>
          <w:sz w:val="28"/>
        </w:rPr>
      </w:pPr>
      <w:r w:rsidRPr="008D2C0B">
        <w:rPr>
          <w:rFonts w:asciiTheme="majorHAnsi" w:eastAsia="Batang" w:hAnsiTheme="majorHAnsi"/>
          <w:sz w:val="32"/>
          <w:szCs w:val="24"/>
        </w:rPr>
        <w:t>Ang Pangalan Niya’y sinasambit.</w:t>
      </w:r>
      <w:r w:rsidRPr="008D2C0B">
        <w:rPr>
          <w:sz w:val="28"/>
        </w:rPr>
        <w:t xml:space="preserve"> </w:t>
      </w:r>
      <w:r w:rsidR="00665138" w:rsidRPr="00715316">
        <w:rPr>
          <w:sz w:val="28"/>
        </w:rPr>
        <w:br w:type="page"/>
      </w:r>
    </w:p>
    <w:p w14:paraId="372FA358" w14:textId="5EDD3115" w:rsidR="00F92C6B" w:rsidRPr="00FE788E" w:rsidRDefault="00000000" w:rsidP="00F92C6B">
      <w:pPr>
        <w:pStyle w:val="Heading1"/>
      </w:pPr>
      <w:hyperlink w:anchor="_top" w:history="1">
        <w:bookmarkStart w:id="63" w:name="_Toc183253573"/>
        <w:r w:rsidR="00F92C6B" w:rsidRPr="009B6138">
          <w:rPr>
            <w:rStyle w:val="Hyperlink"/>
            <w:sz w:val="48"/>
            <w:szCs w:val="40"/>
            <w:u w:val="none"/>
          </w:rPr>
          <w:t>SA KRUS MO- A TEMPO</w:t>
        </w:r>
        <w:bookmarkEnd w:id="63"/>
      </w:hyperlink>
      <w:r w:rsidR="00F92C6B" w:rsidRPr="009B6138">
        <w:rPr>
          <w:sz w:val="40"/>
          <w:szCs w:val="40"/>
        </w:rPr>
        <w:t xml:space="preserve"> </w:t>
      </w:r>
      <w:r w:rsidR="00F92C6B" w:rsidRPr="00FE788E">
        <w:br/>
      </w:r>
    </w:p>
    <w:p w14:paraId="399A27EF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24"/>
          <w:szCs w:val="24"/>
        </w:rPr>
      </w:pPr>
      <w:r w:rsidRPr="00896BF3">
        <w:rPr>
          <w:rFonts w:asciiTheme="majorHAnsi" w:hAnsiTheme="majorHAnsi"/>
          <w:sz w:val="24"/>
          <w:szCs w:val="24"/>
        </w:rPr>
        <w:t xml:space="preserve">(Music by: M.V. Franciso,SJ, Ateneo ; Louie Oca &amp; F. Bautista, Arranger, UST) </w:t>
      </w:r>
      <w:r w:rsidRPr="00896BF3">
        <w:rPr>
          <w:rFonts w:asciiTheme="majorHAnsi" w:hAnsiTheme="majorHAnsi"/>
          <w:sz w:val="24"/>
          <w:szCs w:val="24"/>
        </w:rPr>
        <w:br/>
      </w:r>
    </w:p>
    <w:p w14:paraId="69FAC1CE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</w:p>
    <w:p w14:paraId="53E9EEB3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Sa Krus mo at pagkabuhay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50773453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Kami'y natubo-s mong tunay,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081F3231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Poong Hews, naming mahal iligtas mo kaming tanan,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41175549" w14:textId="2FD533B4" w:rsidR="00F92C6B" w:rsidRDefault="00F92C6B" w:rsidP="00F92C6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Poong- He-SU-U-S naming Mahal, ngayon at magpakaylanman. </w:t>
      </w:r>
      <w:r>
        <w:br w:type="page"/>
      </w:r>
    </w:p>
    <w:p w14:paraId="353A060F" w14:textId="05DED989" w:rsidR="00905331" w:rsidRPr="008D0600" w:rsidRDefault="00000000" w:rsidP="00905331">
      <w:pPr>
        <w:pStyle w:val="Heading1"/>
        <w:rPr>
          <w:sz w:val="64"/>
        </w:rPr>
      </w:pPr>
      <w:hyperlink w:anchor="_top" w:history="1">
        <w:bookmarkStart w:id="64" w:name="_Toc183253574"/>
        <w:r w:rsidR="00905331" w:rsidRPr="008D0600">
          <w:rPr>
            <w:rStyle w:val="Hyperlink"/>
            <w:sz w:val="64"/>
            <w:u w:val="none"/>
          </w:rPr>
          <w:t>SALMO</w:t>
        </w:r>
        <w:bookmarkEnd w:id="64"/>
      </w:hyperlink>
    </w:p>
    <w:p w14:paraId="0E07359C" w14:textId="77777777" w:rsidR="00905331" w:rsidRDefault="00905331" w:rsidP="00905331"/>
    <w:p w14:paraId="45A05213" w14:textId="3F2C82BD" w:rsidR="00905331" w:rsidRDefault="00C87390" w:rsidP="00905331">
      <w:r>
        <w:t>**</w:t>
      </w:r>
      <w:r w:rsidR="00905331">
        <w:t>This is the chord</w:t>
      </w:r>
      <w:r w:rsidR="009E2765">
        <w:t>/note</w:t>
      </w:r>
      <w:r w:rsidR="00905331">
        <w:t xml:space="preserve"> used for Responsorial Psalm</w:t>
      </w:r>
    </w:p>
    <w:p w14:paraId="327989C8" w14:textId="33A0DD91" w:rsidR="00CF3A5A" w:rsidRDefault="00905331" w:rsidP="00905331">
      <w:r>
        <w:rPr>
          <w:noProof/>
        </w:rPr>
        <w:drawing>
          <wp:inline distT="0" distB="0" distL="0" distR="0" wp14:anchorId="63EDBD07" wp14:editId="32799EAB">
            <wp:extent cx="5460365" cy="3847465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E47C" w14:textId="6F461CA1" w:rsidR="00CF3A5A" w:rsidRPr="00CF3A5A" w:rsidRDefault="00CF3A5A">
      <w:pPr>
        <w:rPr>
          <w:b/>
        </w:rPr>
      </w:pPr>
      <w:r>
        <w:br w:type="page"/>
      </w:r>
    </w:p>
    <w:p w14:paraId="20713F94" w14:textId="5492C3AF" w:rsidR="00905331" w:rsidRPr="00F24419" w:rsidRDefault="00000000" w:rsidP="002F7AB9">
      <w:pPr>
        <w:pStyle w:val="Heading1"/>
        <w:rPr>
          <w:sz w:val="52"/>
          <w:szCs w:val="36"/>
        </w:rPr>
      </w:pPr>
      <w:hyperlink w:anchor="_top" w:history="1">
        <w:bookmarkStart w:id="65" w:name="_Toc183253575"/>
        <w:r w:rsidR="00CF3A5A" w:rsidRPr="00F24419">
          <w:rPr>
            <w:rStyle w:val="Hyperlink"/>
            <w:sz w:val="52"/>
            <w:szCs w:val="36"/>
            <w:u w:val="none"/>
          </w:rPr>
          <w:t>SALUBONG</w:t>
        </w:r>
        <w:bookmarkEnd w:id="65"/>
      </w:hyperlink>
    </w:p>
    <w:p w14:paraId="0BB3ED7E" w14:textId="5240816E" w:rsidR="00CF3A5A" w:rsidRDefault="00CF3A5A" w:rsidP="00905331"/>
    <w:p w14:paraId="24A44EA6" w14:textId="77777777" w:rsidR="00CF3A5A" w:rsidRPr="002F7AB9" w:rsidRDefault="00CF3A5A" w:rsidP="00905331">
      <w:pPr>
        <w:rPr>
          <w:rFonts w:asciiTheme="majorHAnsi" w:hAnsiTheme="majorHAnsi"/>
          <w:b/>
          <w:sz w:val="36"/>
        </w:rPr>
      </w:pPr>
    </w:p>
    <w:p w14:paraId="4096C96C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Nabuhay Ako muli! Aleluya!</w:t>
      </w:r>
    </w:p>
    <w:p w14:paraId="73BA16B0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Ako'y laging nasa 'yo! Aleluya!</w:t>
      </w:r>
    </w:p>
    <w:p w14:paraId="450551B4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</w:p>
    <w:p w14:paraId="781C324A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Nabuhay Akong muli! Aleluya!</w:t>
      </w:r>
    </w:p>
    <w:p w14:paraId="6CC24128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Ako'y laging nasa 'yo! Aleluya!</w:t>
      </w:r>
    </w:p>
    <w:p w14:paraId="1FD1230A" w14:textId="734A9A88" w:rsidR="00905331" w:rsidRDefault="002F7AB9" w:rsidP="002F7AB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24419">
        <w:rPr>
          <w:rFonts w:asciiTheme="majorHAnsi" w:hAnsiTheme="majorHAnsi"/>
          <w:sz w:val="38"/>
          <w:szCs w:val="24"/>
        </w:rPr>
        <w:t>Ako'y laging nasa 'yo! Aleluya</w:t>
      </w:r>
      <w:r w:rsidRPr="00F24419">
        <w:rPr>
          <w:sz w:val="24"/>
          <w:szCs w:val="24"/>
        </w:rPr>
        <w:t>!</w:t>
      </w:r>
      <w:r w:rsidR="00905331">
        <w:br w:type="page"/>
      </w:r>
    </w:p>
    <w:p w14:paraId="7A9EDA11" w14:textId="42F3D8CE" w:rsidR="00665138" w:rsidRPr="000164A0" w:rsidRDefault="00000000" w:rsidP="00665138">
      <w:pPr>
        <w:pStyle w:val="Heading1"/>
        <w:rPr>
          <w:sz w:val="48"/>
          <w:szCs w:val="40"/>
        </w:rPr>
      </w:pPr>
      <w:hyperlink w:anchor="_top" w:history="1">
        <w:bookmarkStart w:id="66" w:name="_Toc183253576"/>
        <w:r w:rsidR="00665138" w:rsidRPr="000164A0">
          <w:rPr>
            <w:rStyle w:val="Hyperlink"/>
            <w:sz w:val="48"/>
            <w:szCs w:val="40"/>
            <w:u w:val="none"/>
          </w:rPr>
          <w:t>SAN LORENZO RUIZ HYMN</w:t>
        </w:r>
        <w:bookmarkEnd w:id="66"/>
      </w:hyperlink>
    </w:p>
    <w:p w14:paraId="3B20ADAB" w14:textId="4E10C265" w:rsidR="00665138" w:rsidRPr="00DD694A" w:rsidRDefault="00DD694A" w:rsidP="00665138">
      <w:pPr>
        <w:rPr>
          <w:rFonts w:asciiTheme="majorHAnsi" w:hAnsiTheme="majorHAnsi"/>
          <w:b/>
          <w:bCs/>
          <w:sz w:val="28"/>
          <w:szCs w:val="28"/>
        </w:rPr>
      </w:pPr>
      <w:r w:rsidRPr="00DD694A">
        <w:rPr>
          <w:rFonts w:asciiTheme="majorHAnsi" w:hAnsiTheme="majorHAnsi"/>
          <w:b/>
          <w:bCs/>
          <w:sz w:val="28"/>
          <w:szCs w:val="28"/>
        </w:rPr>
        <w:t>I</w:t>
      </w:r>
    </w:p>
    <w:p w14:paraId="6FB35DBF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Ang bayang Pilipino</w:t>
      </w:r>
    </w:p>
    <w:p w14:paraId="4F20666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Ngayon ay nagsasaya</w:t>
      </w:r>
    </w:p>
    <w:p w14:paraId="2905DE6E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Isang sugo sa langit</w:t>
      </w:r>
    </w:p>
    <w:p w14:paraId="6132E758" w14:textId="77777777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Tayo ay mayroon na.</w:t>
      </w:r>
    </w:p>
    <w:p w14:paraId="3E601C58" w14:textId="77777777" w:rsidR="004B465D" w:rsidRPr="00715316" w:rsidRDefault="004B465D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78E1FC73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Salamat sa Maykapal</w:t>
      </w:r>
    </w:p>
    <w:p w14:paraId="109EADAF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banal na biyaya</w:t>
      </w:r>
    </w:p>
    <w:p w14:paraId="3279C740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Tinanghal ng daigdig kayumangging dakila.</w:t>
      </w:r>
    </w:p>
    <w:p w14:paraId="04DDB054" w14:textId="77777777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20F130B4" w14:textId="3ACD9B9B" w:rsidR="004B465D" w:rsidRPr="004B465D" w:rsidRDefault="004B465D" w:rsidP="00665138">
      <w:pPr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</w:pPr>
      <w:r w:rsidRPr="004B465D"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  <w:t>KORO</w:t>
      </w:r>
    </w:p>
    <w:p w14:paraId="47C24455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Purihin ka Lorenzo</w:t>
      </w:r>
    </w:p>
    <w:p w14:paraId="02C4451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At ang ‘yong mga kasama</w:t>
      </w:r>
    </w:p>
    <w:p w14:paraId="3E9BB037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Alagad ng Maykapal</w:t>
      </w:r>
    </w:p>
    <w:p w14:paraId="75C4098B" w14:textId="161DBE88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Sagisag ng pag-asa</w:t>
      </w:r>
      <w:r w:rsidR="009A71F5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7CAF08FC" w14:textId="6527CE88" w:rsidR="00665138" w:rsidRPr="00715316" w:rsidRDefault="0098208E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br/>
      </w:r>
      <w:r w:rsidR="00665138"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rosaryo ng Birhen</w:t>
      </w:r>
    </w:p>
    <w:p w14:paraId="61F8B68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Kami’y iyong kasama.</w:t>
      </w:r>
    </w:p>
    <w:p w14:paraId="1D7FA3E0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Iyo ang aming puso Lorenzo de Manila</w:t>
      </w:r>
    </w:p>
    <w:p w14:paraId="72BA5B65" w14:textId="77777777" w:rsidR="003D4FA1" w:rsidRPr="00DD694A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</w:pPr>
      <w:r>
        <w:rPr>
          <w:sz w:val="32"/>
        </w:rPr>
        <w:br/>
      </w:r>
      <w:r w:rsidRPr="00DD694A"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  <w:t>II</w:t>
      </w:r>
    </w:p>
    <w:p w14:paraId="7251339D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Ipagbunyi rin natin</w:t>
      </w:r>
    </w:p>
    <w:p w14:paraId="30360D0A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Mga kasamang martir.</w:t>
      </w:r>
    </w:p>
    <w:p w14:paraId="249F0DFA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lupa at sa langit</w:t>
      </w:r>
    </w:p>
    <w:p w14:paraId="04E80564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Sila ay dadakilain.</w:t>
      </w:r>
    </w:p>
    <w:p w14:paraId="54239170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738F53CB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Salamat sa Maykapal</w:t>
      </w:r>
    </w:p>
    <w:p w14:paraId="5C8E9858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banal na biyaya.</w:t>
      </w:r>
    </w:p>
    <w:p w14:paraId="65773CB6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Tinanghal ng daigdig</w:t>
      </w:r>
    </w:p>
    <w:p w14:paraId="2A60FCAB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Kayumangging dakila</w:t>
      </w:r>
    </w:p>
    <w:p w14:paraId="3F383BC9" w14:textId="23D2FD7C" w:rsidR="00665138" w:rsidRPr="00715316" w:rsidRDefault="00000000" w:rsidP="003345EE">
      <w:pPr>
        <w:rPr>
          <w:rFonts w:ascii="Lucida Sans" w:hAnsi="Lucida Sans" w:cs="Arial"/>
          <w:color w:val="333333"/>
          <w:sz w:val="28"/>
          <w:szCs w:val="28"/>
          <w:shd w:val="clear" w:color="auto" w:fill="FFFFFF"/>
        </w:rPr>
      </w:pPr>
      <w:hyperlink w:anchor="_top" w:history="1">
        <w:bookmarkStart w:id="67" w:name="_Toc183253577"/>
        <w:r w:rsidR="009B3552" w:rsidRPr="00FA4A4E">
          <w:rPr>
            <w:rStyle w:val="Heading1Char"/>
            <w:sz w:val="40"/>
            <w:szCs w:val="40"/>
          </w:rPr>
          <w:t>SAN PEDRO CALUNGSOD: HUWARAN NG MGA KABATAAN</w:t>
        </w:r>
        <w:bookmarkEnd w:id="67"/>
      </w:hyperlink>
      <w:r w:rsidR="00665138" w:rsidRPr="00715316">
        <w:rPr>
          <w:rFonts w:ascii="Lucida Sans" w:hAnsi="Lucida Sans" w:cs="Arial"/>
          <w:color w:val="333333"/>
          <w:sz w:val="24"/>
          <w:szCs w:val="24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Titik ni Timoteo M. Ofrasio, SJ</w:t>
      </w:r>
      <w:r w:rsidR="00665138" w:rsidRPr="00715316">
        <w:rPr>
          <w:rFonts w:ascii="Lucida Sans" w:hAnsi="Lucida Sans" w:cs="Arial"/>
          <w:color w:val="333333"/>
          <w:sz w:val="18"/>
          <w:szCs w:val="18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Musika ni Arnel Aquino, SJ</w:t>
      </w:r>
      <w:r w:rsidR="00665138" w:rsidRPr="00715316">
        <w:rPr>
          <w:rFonts w:ascii="Lucida Sans" w:hAnsi="Lucida Sans" w:cs="Arial"/>
          <w:color w:val="333333"/>
          <w:sz w:val="18"/>
          <w:szCs w:val="18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Performed by Tinig San Jose and Himig Heswita</w:t>
      </w:r>
      <w:r w:rsidR="00665138" w:rsidRPr="00715316">
        <w:rPr>
          <w:rFonts w:ascii="Lucida Sans" w:hAnsi="Lucida Sans" w:cs="Arial"/>
          <w:color w:val="333333"/>
          <w:sz w:val="24"/>
          <w:szCs w:val="24"/>
        </w:rPr>
        <w:br/>
      </w:r>
    </w:p>
    <w:p w14:paraId="502EBB39" w14:textId="77777777" w:rsidR="000D0B18" w:rsidRDefault="000D0B18" w:rsidP="00C82457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sectPr w:rsidR="000D0B18" w:rsidSect="00BE7EF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ADAB37" w14:textId="77777777" w:rsidR="000D0B18" w:rsidRDefault="000D0B1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6B5A6FA6" w14:textId="4AC6335F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'yo'y pagpupugay handog nami't alay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Santong kalahi at aming kabanay,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Huwarang tangi ng mga kabataan,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Magiting na anak ng kabisayaan.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Pagsisilbing ganap ang tanging hangad,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Atas ni Cristo'y tapat na tinupad,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Maayong Balita ay ipinamansag,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Kahayag ni Cristo ay iyong pinasinag.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077A2726" w14:textId="36A8DC76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b/>
          <w:bCs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tunay na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angay pagasundon sa mga kabataan.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743C8962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Nahimong katabang ng paring butihin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 si Diego Luis, sa kanyang gawain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malayong dapit pinili n'yang itanghal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Kaligtasan ng taong sa Diyos ay mahal.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Hindi ka nasindak sa lupit at dahas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 dulot ng bangis ng imbing kaaway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baybayin ng Tumhon sa pulong Marianas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Gawasnon n'yang gihalad ang sarili n'yang buhay.</w:t>
      </w:r>
    </w:p>
    <w:p w14:paraId="516F77BA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1459105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ADC9E7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6661629B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D6ABAA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7C094E3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FA81AB7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7ECE7926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7C17DC18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14DB5B7C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52E2127A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00DEA88A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53F4724D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0366EF83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0010B35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1E1D5B4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FD87679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C50EF9D" w14:textId="0FD02998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b/>
          <w:bCs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tunay na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angay pagasundon sa mga kabataan.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08053A19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CODA: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Pedro Calungsod, isa kang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Ng mga kabataan sa paninindigan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Panig-ingnan ikaw sa ' yong katatagan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 'yo nawa'y matulad ang aming kabataan! </w:t>
      </w:r>
    </w:p>
    <w:p w14:paraId="4B927F50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4E2AFCAC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622C3FCE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br/>
        <w:t>San Pedro Calungsod, tunay na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angay pagasundon sa mga kabataan.   (2x)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56989C33" w14:textId="77777777" w:rsidR="00665138" w:rsidRPr="000D0B18" w:rsidRDefault="0066513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Ending:</w:t>
      </w:r>
    </w:p>
    <w:p w14:paraId="37AD2C9D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mga.......Kabataan....aahhh</w:t>
      </w:r>
    </w:p>
    <w:p w14:paraId="2BD154F9" w14:textId="77777777" w:rsidR="000D0B18" w:rsidRDefault="000D0B18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sectPr w:rsidR="000D0B18" w:rsidSect="000D0B18">
          <w:type w:val="continuous"/>
          <w:pgSz w:w="12240" w:h="15840"/>
          <w:pgMar w:top="1440" w:right="1440" w:bottom="1440" w:left="1440" w:header="720" w:footer="720" w:gutter="0"/>
          <w:cols w:num="2" w:space="332"/>
          <w:docGrid w:linePitch="360"/>
        </w:sectPr>
      </w:pPr>
    </w:p>
    <w:p w14:paraId="099565F2" w14:textId="0134453C" w:rsidR="00F6115D" w:rsidRPr="00715316" w:rsidRDefault="00665138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br w:type="page"/>
      </w:r>
    </w:p>
    <w:p w14:paraId="40C13F24" w14:textId="10605DC0" w:rsidR="00F6115D" w:rsidRPr="004147E1" w:rsidRDefault="00000000" w:rsidP="00F6115D">
      <w:pPr>
        <w:pStyle w:val="Heading1"/>
        <w:rPr>
          <w:color w:val="auto"/>
          <w:sz w:val="24"/>
        </w:rPr>
      </w:pPr>
      <w:hyperlink w:anchor="_top" w:history="1">
        <w:bookmarkStart w:id="68" w:name="_Toc183253578"/>
        <w:r w:rsidR="00F6115D" w:rsidRPr="00E61796">
          <w:rPr>
            <w:rStyle w:val="Hyperlink"/>
            <w:sz w:val="48"/>
            <w:szCs w:val="40"/>
            <w:u w:val="none"/>
          </w:rPr>
          <w:t>SANLIBONG BUHAY</w:t>
        </w:r>
      </w:hyperlink>
      <w:r w:rsidR="004147E1">
        <w:rPr>
          <w:rStyle w:val="Hyperlink"/>
          <w:u w:val="none"/>
        </w:rPr>
        <w:t xml:space="preserve"> </w:t>
      </w:r>
      <w:r w:rsidR="004147E1">
        <w:rPr>
          <w:rStyle w:val="Hyperlink"/>
          <w:color w:val="auto"/>
          <w:sz w:val="24"/>
          <w:u w:val="none"/>
        </w:rPr>
        <w:t>(</w:t>
      </w:r>
      <w:r w:rsidR="004147E1" w:rsidRPr="004147E1">
        <w:rPr>
          <w:rStyle w:val="Hyperlink"/>
          <w:color w:val="auto"/>
          <w:sz w:val="24"/>
          <w:u w:val="none"/>
        </w:rPr>
        <w:t>a Lorenzo Ruiz Song)</w:t>
      </w:r>
      <w:bookmarkEnd w:id="68"/>
    </w:p>
    <w:p w14:paraId="50A0279C" w14:textId="77777777" w:rsidR="00F6115D" w:rsidRDefault="00F6115D" w:rsidP="00F6115D">
      <w:pPr>
        <w:rPr>
          <w:rFonts w:ascii="Arial Black" w:hAnsi="Arial Black"/>
          <w:sz w:val="28"/>
          <w:szCs w:val="28"/>
        </w:rPr>
      </w:pPr>
    </w:p>
    <w:p w14:paraId="2F706E08" w14:textId="557FE277" w:rsidR="0061387F" w:rsidRDefault="0061387F" w:rsidP="00F6115D">
      <w:pPr>
        <w:rPr>
          <w:rFonts w:asciiTheme="majorHAnsi" w:hAnsiTheme="majorHAnsi"/>
          <w:i/>
          <w:sz w:val="24"/>
          <w:szCs w:val="28"/>
        </w:rPr>
      </w:pPr>
      <w:r w:rsidRPr="0061387F">
        <w:rPr>
          <w:rFonts w:asciiTheme="majorHAnsi" w:hAnsiTheme="majorHAnsi"/>
          <w:i/>
          <w:sz w:val="24"/>
          <w:szCs w:val="28"/>
        </w:rPr>
        <w:t>(1 whole song no repeats, solo or male)</w:t>
      </w:r>
    </w:p>
    <w:p w14:paraId="37F0D7DD" w14:textId="2D961812" w:rsidR="0023376E" w:rsidRPr="0061387F" w:rsidRDefault="0023376E" w:rsidP="00F6115D">
      <w:pPr>
        <w:rPr>
          <w:rFonts w:asciiTheme="majorHAnsi" w:hAnsiTheme="majorHAnsi"/>
          <w:i/>
          <w:sz w:val="24"/>
          <w:szCs w:val="28"/>
        </w:rPr>
      </w:pPr>
      <w:r>
        <w:rPr>
          <w:rFonts w:asciiTheme="majorHAnsi" w:hAnsiTheme="majorHAnsi"/>
          <w:i/>
          <w:sz w:val="24"/>
          <w:szCs w:val="28"/>
        </w:rPr>
        <w:t>(All, melody)</w:t>
      </w:r>
    </w:p>
    <w:p w14:paraId="0739F530" w14:textId="77777777" w:rsidR="0061387F" w:rsidRPr="00715316" w:rsidRDefault="0061387F" w:rsidP="00F6115D">
      <w:pPr>
        <w:rPr>
          <w:rFonts w:ascii="Arial Black" w:hAnsi="Arial Black"/>
          <w:sz w:val="28"/>
          <w:szCs w:val="28"/>
        </w:rPr>
      </w:pPr>
    </w:p>
    <w:p w14:paraId="2B1C7C37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Sanlibo man aking buhay </w:t>
      </w:r>
    </w:p>
    <w:p w14:paraId="7ED61D13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Bawat isa’y iaalay,</w:t>
      </w:r>
    </w:p>
    <w:p w14:paraId="77264C99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 Diyos at bayan kong mahal,</w:t>
      </w:r>
    </w:p>
    <w:p w14:paraId="13557C9A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Sasanggalang inyong dangal.</w:t>
      </w:r>
    </w:p>
    <w:p w14:paraId="5199CC87" w14:textId="77777777" w:rsidR="00F6115D" w:rsidRDefault="00F6115D" w:rsidP="00F6115D">
      <w:pPr>
        <w:rPr>
          <w:rFonts w:asciiTheme="majorHAnsi" w:hAnsiTheme="majorHAnsi"/>
          <w:sz w:val="32"/>
          <w:szCs w:val="28"/>
        </w:rPr>
      </w:pPr>
    </w:p>
    <w:p w14:paraId="23E3ADB6" w14:textId="44002A81" w:rsidR="00E076E6" w:rsidRPr="00E076E6" w:rsidRDefault="00E076E6" w:rsidP="00F6115D">
      <w:pPr>
        <w:rPr>
          <w:rFonts w:asciiTheme="majorHAnsi" w:hAnsiTheme="majorHAnsi"/>
          <w:i/>
          <w:sz w:val="26"/>
          <w:szCs w:val="28"/>
        </w:rPr>
      </w:pPr>
      <w:r w:rsidRPr="00E076E6">
        <w:rPr>
          <w:rFonts w:asciiTheme="majorHAnsi" w:hAnsiTheme="majorHAnsi"/>
          <w:i/>
          <w:sz w:val="26"/>
          <w:szCs w:val="28"/>
        </w:rPr>
        <w:t>(SATB)</w:t>
      </w:r>
    </w:p>
    <w:p w14:paraId="144833CF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Isugo Mo kahit saan </w:t>
      </w:r>
    </w:p>
    <w:p w14:paraId="30F83ABB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Hamakin man ako’t saktan,</w:t>
      </w:r>
    </w:p>
    <w:p w14:paraId="3DF1EA0E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Dalangin ko’y maging tapat</w:t>
      </w:r>
    </w:p>
    <w:p w14:paraId="04ACF7ED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Pag-ibig mo ay sasapat.</w:t>
      </w:r>
    </w:p>
    <w:p w14:paraId="7AAFF498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</w:p>
    <w:p w14:paraId="4B475F95" w14:textId="77777777" w:rsidR="00F6115D" w:rsidRPr="008770A8" w:rsidRDefault="00F6115D" w:rsidP="00F6115D">
      <w:pPr>
        <w:rPr>
          <w:rFonts w:asciiTheme="majorHAnsi" w:hAnsiTheme="majorHAnsi"/>
          <w:b/>
          <w:sz w:val="32"/>
          <w:szCs w:val="28"/>
        </w:rPr>
      </w:pPr>
      <w:r w:rsidRPr="008770A8">
        <w:rPr>
          <w:rFonts w:asciiTheme="majorHAnsi" w:hAnsiTheme="majorHAnsi"/>
          <w:b/>
          <w:sz w:val="32"/>
          <w:szCs w:val="28"/>
        </w:rPr>
        <w:t>REF:</w:t>
      </w:r>
    </w:p>
    <w:p w14:paraId="0C2AB46B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Sanlibo man aking buhay</w:t>
      </w:r>
    </w:p>
    <w:p w14:paraId="5D5825D1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Sanlibo ring iaalay</w:t>
      </w:r>
    </w:p>
    <w:p w14:paraId="19AF9E91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Sanlibo kong kamatayan</w:t>
      </w:r>
    </w:p>
    <w:p w14:paraId="0162D9C6" w14:textId="35265919" w:rsidR="00F6115D" w:rsidRPr="00715316" w:rsidRDefault="00CB0D59" w:rsidP="00F6115D">
      <w:pPr>
        <w:rPr>
          <w:rFonts w:asciiTheme="majorHAnsi" w:hAnsiTheme="majorHAnsi"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t>Sa palad mo ilalaan</w:t>
      </w:r>
      <w:r w:rsidR="004702C7">
        <w:rPr>
          <w:rFonts w:asciiTheme="majorHAnsi" w:hAnsiTheme="majorHAnsi"/>
          <w:sz w:val="32"/>
          <w:szCs w:val="28"/>
        </w:rPr>
        <w:t>.</w:t>
      </w:r>
      <w:r>
        <w:rPr>
          <w:rFonts w:asciiTheme="majorHAnsi" w:hAnsiTheme="majorHAnsi"/>
          <w:sz w:val="32"/>
          <w:szCs w:val="28"/>
        </w:rPr>
        <w:t xml:space="preserve"> (2x)</w:t>
      </w:r>
    </w:p>
    <w:p w14:paraId="48494424" w14:textId="77777777" w:rsidR="00F6115D" w:rsidRPr="00715316" w:rsidRDefault="00F6115D" w:rsidP="00F6115D">
      <w:pPr>
        <w:rPr>
          <w:sz w:val="32"/>
          <w:szCs w:val="28"/>
        </w:rPr>
      </w:pPr>
      <w:r w:rsidRPr="00715316">
        <w:rPr>
          <w:sz w:val="32"/>
          <w:szCs w:val="28"/>
        </w:rPr>
        <w:br w:type="page"/>
      </w:r>
    </w:p>
    <w:p w14:paraId="6F9320DB" w14:textId="06FDC969" w:rsidR="00387B22" w:rsidRPr="00203E8B" w:rsidRDefault="00000000" w:rsidP="00387B22">
      <w:pPr>
        <w:pStyle w:val="Heading1"/>
      </w:pPr>
      <w:hyperlink w:anchor="_top" w:history="1">
        <w:bookmarkStart w:id="69" w:name="_Toc183253579"/>
        <w:r w:rsidR="00387B22" w:rsidRPr="00013584">
          <w:rPr>
            <w:rStyle w:val="Hyperlink"/>
            <w:sz w:val="48"/>
            <w:szCs w:val="40"/>
            <w:u w:val="none"/>
          </w:rPr>
          <w:t>SANTO- A TEMPO</w:t>
        </w:r>
        <w:bookmarkEnd w:id="69"/>
      </w:hyperlink>
      <w:r w:rsidR="00387B22" w:rsidRPr="00013584">
        <w:rPr>
          <w:sz w:val="36"/>
          <w:szCs w:val="36"/>
        </w:rPr>
        <w:t xml:space="preserve"> </w:t>
      </w:r>
      <w:r w:rsidR="00387B22" w:rsidRPr="00203E8B">
        <w:br/>
      </w:r>
    </w:p>
    <w:p w14:paraId="7A6069AA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22"/>
        </w:rPr>
      </w:pPr>
      <w:r w:rsidRPr="008A6508">
        <w:rPr>
          <w:rFonts w:asciiTheme="majorHAnsi" w:hAnsiTheme="majorHAnsi"/>
          <w:sz w:val="22"/>
        </w:rPr>
        <w:t xml:space="preserve">(Music by: M.V. Franciso,SJ, Ateneo ; Louie Oca &amp; F. Bautista, Arranger, UST) </w:t>
      </w:r>
      <w:r w:rsidRPr="008A6508">
        <w:rPr>
          <w:rFonts w:asciiTheme="majorHAnsi" w:hAnsiTheme="majorHAnsi"/>
          <w:sz w:val="22"/>
        </w:rPr>
        <w:br/>
      </w:r>
    </w:p>
    <w:p w14:paraId="5FC2A58D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</w:p>
    <w:p w14:paraId="495609BC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  <w:r w:rsidRPr="008A6508">
        <w:rPr>
          <w:rFonts w:asciiTheme="majorHAnsi" w:hAnsiTheme="majorHAnsi"/>
          <w:sz w:val="32"/>
          <w:szCs w:val="32"/>
        </w:rPr>
        <w:t xml:space="preserve">San-to, Santo Panginoong Diyos, </w:t>
      </w:r>
      <w:r w:rsidRPr="008A6508">
        <w:rPr>
          <w:rFonts w:asciiTheme="majorHAnsi" w:hAnsiTheme="majorHAnsi"/>
          <w:sz w:val="32"/>
          <w:szCs w:val="32"/>
        </w:rPr>
        <w:br/>
        <w:t xml:space="preserve">Napu-puno ang langit at lupa ng kadakilaan mo.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 w:rsidRPr="008A6508">
        <w:rPr>
          <w:rFonts w:asciiTheme="majorHAnsi" w:hAnsiTheme="majorHAnsi"/>
          <w:sz w:val="32"/>
          <w:szCs w:val="32"/>
        </w:rPr>
        <w:br/>
      </w:r>
    </w:p>
    <w:p w14:paraId="04C04046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</w:p>
    <w:p w14:paraId="7D6039B7" w14:textId="5E6E8223" w:rsidR="00387B22" w:rsidRDefault="00387B22" w:rsidP="00387B22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8A6508">
        <w:rPr>
          <w:rFonts w:asciiTheme="majorHAnsi" w:hAnsiTheme="majorHAnsi"/>
          <w:sz w:val="32"/>
          <w:szCs w:val="32"/>
        </w:rPr>
        <w:t xml:space="preserve">Pinagpala ang naparirito </w:t>
      </w:r>
      <w:r w:rsidRPr="008A6508">
        <w:rPr>
          <w:rFonts w:asciiTheme="majorHAnsi" w:hAnsiTheme="majorHAnsi"/>
          <w:sz w:val="32"/>
          <w:szCs w:val="32"/>
        </w:rPr>
        <w:br/>
        <w:t xml:space="preserve">Sa ngalan ng Panginoon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>
        <w:rPr>
          <w:sz w:val="40"/>
        </w:rPr>
        <w:br w:type="page"/>
      </w:r>
    </w:p>
    <w:p w14:paraId="3FDB042B" w14:textId="6253D01A" w:rsidR="00DD57EE" w:rsidRPr="00F77505" w:rsidRDefault="00000000" w:rsidP="00DD57EE">
      <w:pPr>
        <w:pStyle w:val="Heading1"/>
      </w:pPr>
      <w:hyperlink w:anchor="_top" w:history="1">
        <w:bookmarkStart w:id="70" w:name="_Toc183253580"/>
        <w:r w:rsidR="00DD57EE" w:rsidRPr="00990D26">
          <w:rPr>
            <w:rStyle w:val="Hyperlink"/>
            <w:sz w:val="48"/>
            <w:szCs w:val="40"/>
            <w:u w:val="none"/>
          </w:rPr>
          <w:t>SANTO, SANTO</w:t>
        </w:r>
        <w:bookmarkEnd w:id="70"/>
      </w:hyperlink>
      <w:r w:rsidR="00DD57EE" w:rsidRPr="00990D26">
        <w:rPr>
          <w:sz w:val="40"/>
          <w:szCs w:val="40"/>
        </w:rPr>
        <w:t xml:space="preserve"> </w:t>
      </w:r>
      <w:r w:rsidR="00DD57EE" w:rsidRPr="00F77505">
        <w:br/>
      </w:r>
    </w:p>
    <w:p w14:paraId="503BB711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Santo (3X) </w:t>
      </w:r>
      <w:r w:rsidRPr="001F6852">
        <w:rPr>
          <w:rFonts w:asciiTheme="majorHAnsi" w:hAnsiTheme="majorHAnsi"/>
          <w:sz w:val="38"/>
          <w:szCs w:val="32"/>
        </w:rPr>
        <w:br/>
      </w:r>
    </w:p>
    <w:p w14:paraId="1DEAF207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Panginoon Diyos, na makapangyarihan </w:t>
      </w:r>
    </w:p>
    <w:p w14:paraId="5953AAC4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>Napupuno ang langit at lupa ng</w:t>
      </w:r>
    </w:p>
    <w:p w14:paraId="79CB1231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Kadakilaan mo, Hosana, Hosana sa </w:t>
      </w:r>
      <w:r w:rsidRPr="001F6852">
        <w:rPr>
          <w:rFonts w:asciiTheme="majorHAnsi" w:hAnsiTheme="majorHAnsi"/>
          <w:sz w:val="38"/>
          <w:szCs w:val="32"/>
        </w:rPr>
        <w:br/>
        <w:t xml:space="preserve">Kaitaasan (2X) </w:t>
      </w:r>
      <w:r w:rsidRPr="001F6852">
        <w:rPr>
          <w:rFonts w:asciiTheme="majorHAnsi" w:hAnsiTheme="majorHAnsi"/>
          <w:sz w:val="38"/>
          <w:szCs w:val="32"/>
        </w:rPr>
        <w:br/>
      </w:r>
    </w:p>
    <w:p w14:paraId="3A2F3397" w14:textId="7E85DEB4" w:rsidR="00DD57EE" w:rsidRDefault="00DD57EE" w:rsidP="00DD57EE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Pinagpala ang naparririto sa ngalan ng </w:t>
      </w:r>
      <w:r w:rsidRPr="001F6852">
        <w:rPr>
          <w:rFonts w:asciiTheme="majorHAnsi" w:hAnsiTheme="majorHAnsi"/>
          <w:sz w:val="38"/>
          <w:szCs w:val="32"/>
        </w:rPr>
        <w:br/>
        <w:t xml:space="preserve">Panginoon (repeat) </w:t>
      </w:r>
      <w:r>
        <w:rPr>
          <w:sz w:val="40"/>
        </w:rPr>
        <w:br w:type="page"/>
      </w:r>
    </w:p>
    <w:p w14:paraId="1AA52EC4" w14:textId="014046CF" w:rsidR="00C90BF2" w:rsidRPr="00C538DD" w:rsidRDefault="00000000" w:rsidP="001937BD">
      <w:pPr>
        <w:pStyle w:val="Heading1"/>
        <w:rPr>
          <w:sz w:val="40"/>
          <w:szCs w:val="40"/>
        </w:rPr>
      </w:pPr>
      <w:hyperlink w:anchor="_top" w:history="1">
        <w:bookmarkStart w:id="71" w:name="_Toc183253581"/>
        <w:r w:rsidR="00C90BF2" w:rsidRPr="00C538DD">
          <w:rPr>
            <w:sz w:val="48"/>
            <w:szCs w:val="40"/>
          </w:rPr>
          <w:t>SA PIGING NG ATING PANGINOON</w:t>
        </w:r>
        <w:bookmarkEnd w:id="71"/>
      </w:hyperlink>
    </w:p>
    <w:p w14:paraId="171EA5C1" w14:textId="77777777" w:rsidR="009A03E1" w:rsidRDefault="00C90BF2" w:rsidP="00C90BF2">
      <w:pPr>
        <w:rPr>
          <w:rFonts w:asciiTheme="majorHAnsi" w:hAnsiTheme="majorHAnsi"/>
          <w:sz w:val="24"/>
        </w:rPr>
      </w:pPr>
      <w:r w:rsidRPr="00C90BF2">
        <w:rPr>
          <w:rFonts w:asciiTheme="majorHAnsi" w:hAnsiTheme="majorHAnsi"/>
          <w:sz w:val="24"/>
        </w:rPr>
        <w:t>(Bienvenida Tabuena , E.P. Hontiveros, SJ)</w:t>
      </w:r>
    </w:p>
    <w:p w14:paraId="089D23F4" w14:textId="77777777" w:rsidR="009A03E1" w:rsidRDefault="009A03E1" w:rsidP="00C90BF2">
      <w:pPr>
        <w:rPr>
          <w:rFonts w:asciiTheme="majorHAnsi" w:hAnsiTheme="majorHAnsi"/>
          <w:sz w:val="24"/>
        </w:rPr>
      </w:pPr>
    </w:p>
    <w:p w14:paraId="6E884CA3" w14:textId="77777777" w:rsidR="005E2B79" w:rsidRDefault="005E2B79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/>
          <w:bCs/>
          <w:sz w:val="32"/>
          <w:szCs w:val="32"/>
        </w:rPr>
      </w:pPr>
    </w:p>
    <w:p w14:paraId="76B9FF20" w14:textId="451ECDC2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/>
          <w:bCs/>
          <w:sz w:val="32"/>
          <w:szCs w:val="32"/>
        </w:rPr>
      </w:pPr>
      <w:r w:rsidRPr="00211347">
        <w:rPr>
          <w:rFonts w:asciiTheme="majorHAnsi" w:hAnsiTheme="majorHAnsi" w:cs="Arial"/>
          <w:b/>
          <w:bCs/>
          <w:sz w:val="32"/>
          <w:szCs w:val="32"/>
        </w:rPr>
        <w:t xml:space="preserve">KORO:  </w:t>
      </w:r>
    </w:p>
    <w:p w14:paraId="2928777C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SA PIGING NG ATING PANGINOON TAYO’Y LAGING NATITIPON </w:t>
      </w:r>
    </w:p>
    <w:p w14:paraId="681DFCB0" w14:textId="107CA41F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>UPANG MATUTONG MAGMAHALAN SA PAG-IBIG NA NAKAMTAN.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</w:p>
    <w:p w14:paraId="18B0E519" w14:textId="35F48E9C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bCs/>
          <w:sz w:val="32"/>
          <w:szCs w:val="32"/>
        </w:rPr>
      </w:pPr>
      <w:r w:rsidRPr="00211347">
        <w:rPr>
          <w:rFonts w:asciiTheme="majorHAnsi" w:hAnsiTheme="majorHAnsi" w:cs="Arial"/>
          <w:b/>
          <w:bCs/>
          <w:sz w:val="32"/>
          <w:szCs w:val="32"/>
        </w:rPr>
        <w:t>Verse 1     </w:t>
      </w:r>
      <w:r w:rsidRPr="00211347">
        <w:rPr>
          <w:rStyle w:val="apple-converted-space"/>
          <w:rFonts w:asciiTheme="majorHAnsi" w:eastAsiaTheme="majorEastAsia" w:hAnsiTheme="majorHAnsi" w:cs="Arial"/>
          <w:b/>
          <w:bCs/>
          <w:sz w:val="32"/>
          <w:szCs w:val="32"/>
        </w:rPr>
        <w:t> </w:t>
      </w:r>
    </w:p>
    <w:p w14:paraId="3DC29068" w14:textId="4287ABEC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>BUHAY AY INIALAY NIYA SA DAKILANG DIYOS AMA</w:t>
      </w:r>
    </w:p>
    <w:p w14:paraId="4D363B25" w14:textId="77777777" w:rsid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UPANG ATIN NG MAKAM-TAN BUHAY NA WALANG HANGGAN.  </w:t>
      </w:r>
    </w:p>
    <w:p w14:paraId="3C330835" w14:textId="50FF452C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2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7FD7A195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BUHAY AY INIALAY NIYA UPANG TA-YO’Y MAGKAISA </w:t>
      </w:r>
    </w:p>
    <w:p w14:paraId="6DBA5439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SA PAGHAHATID NG LIGAYA MULA SA PAG-IBIG NIYA.  </w:t>
      </w:r>
    </w:p>
    <w:p w14:paraId="5842D794" w14:textId="203E04A5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3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1F9AAB4F" w14:textId="17553AA9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MAY GALAK NA MAKAKAMTAN SA BAWAT PAGBIBIGAYAN </w:t>
      </w:r>
    </w:p>
    <w:p w14:paraId="06450430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HABANG BUHAY AY INGATAN ANG TAPAT NA SAMAHAN.  </w:t>
      </w:r>
    </w:p>
    <w:p w14:paraId="664FF9B0" w14:textId="20BE5B8A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4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2D18A246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DINGGIN AMING DALANGIN SA IYO POONG MAHAL </w:t>
      </w:r>
    </w:p>
    <w:p w14:paraId="41CA7627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ANG LIHIM NG ‘YONG PAG-IBIG SANA’Y AMING MAKAMTAN.  </w:t>
      </w:r>
    </w:p>
    <w:p w14:paraId="6173E685" w14:textId="0F2398C7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i/>
          <w:iCs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</w:p>
    <w:p w14:paraId="09B3D463" w14:textId="0DC98FC5" w:rsidR="009A03E1" w:rsidRPr="00C90BF2" w:rsidRDefault="00C90BF2" w:rsidP="00C90BF2">
      <w:pPr>
        <w:rPr>
          <w:rFonts w:asciiTheme="majorHAnsi" w:hAnsiTheme="majorHAnsi"/>
        </w:rPr>
      </w:pPr>
      <w:r w:rsidRPr="00C90BF2">
        <w:rPr>
          <w:rFonts w:asciiTheme="majorHAnsi" w:hAnsiTheme="majorHAnsi"/>
        </w:rPr>
        <w:br w:type="page"/>
      </w:r>
    </w:p>
    <w:p w14:paraId="5FB145DC" w14:textId="663543F5" w:rsidR="005C4B8E" w:rsidRPr="00D24687" w:rsidRDefault="00000000" w:rsidP="005C4B8E">
      <w:pPr>
        <w:pStyle w:val="Heading1"/>
        <w:rPr>
          <w:sz w:val="40"/>
        </w:rPr>
      </w:pPr>
      <w:hyperlink w:anchor="_top" w:history="1">
        <w:bookmarkStart w:id="72" w:name="_Toc183253582"/>
        <w:r w:rsidR="005C4B8E" w:rsidRPr="008F61EE">
          <w:rPr>
            <w:rStyle w:val="Hyperlink"/>
            <w:sz w:val="48"/>
            <w:szCs w:val="40"/>
            <w:u w:val="none"/>
          </w:rPr>
          <w:t>SA UGOY NG DUYAN</w:t>
        </w:r>
        <w:bookmarkEnd w:id="72"/>
      </w:hyperlink>
      <w:r w:rsidR="005C4B8E" w:rsidRPr="008F61EE">
        <w:rPr>
          <w:sz w:val="48"/>
          <w:szCs w:val="40"/>
        </w:rPr>
        <w:t xml:space="preserve"> </w:t>
      </w:r>
      <w:r w:rsidR="005C4B8E" w:rsidRPr="00D24687">
        <w:rPr>
          <w:sz w:val="40"/>
        </w:rPr>
        <w:br/>
      </w:r>
    </w:p>
    <w:p w14:paraId="2ED1E9F5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Sana'y di magmaliw ang dati kong araw </w:t>
      </w:r>
    </w:p>
    <w:p w14:paraId="46091819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Ng munti pang bata sa piling ni nanay. </w:t>
      </w:r>
    </w:p>
    <w:p w14:paraId="65EE447B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Nais kong maulit ang a--wit ni inang mahal </w:t>
      </w:r>
    </w:p>
    <w:p w14:paraId="00C614E1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Awit ng pag-ibig habang ako'y nasa duyan. </w:t>
      </w:r>
    </w:p>
    <w:p w14:paraId="03E23167" w14:textId="77777777" w:rsidR="00725271" w:rsidRDefault="00725271" w:rsidP="005C4B8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4A1BA852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 aking pagtulog na labis ang himbing </w:t>
      </w:r>
    </w:p>
    <w:p w14:paraId="22152E8E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Ang bantay ko'y tala ang tanod ko'y bituin </w:t>
      </w:r>
    </w:p>
    <w:p w14:paraId="21A7B795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 piling ni nanay langit ang buhay </w:t>
      </w:r>
    </w:p>
    <w:p w14:paraId="3A3A993C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Puso kong may dusa, sabik sa ugoy ng duyan. </w:t>
      </w:r>
    </w:p>
    <w:p w14:paraId="5A96A127" w14:textId="75155EEC" w:rsidR="005C4B8E" w:rsidRDefault="005C4B8E" w:rsidP="005C4B8E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>Nais kong matulog sa dating duyan ko, inay. O inay.</w:t>
      </w:r>
      <w:r>
        <w:rPr>
          <w:sz w:val="40"/>
        </w:rPr>
        <w:br w:type="page"/>
      </w:r>
    </w:p>
    <w:p w14:paraId="308B5C61" w14:textId="3B0F7209" w:rsidR="004337B3" w:rsidRPr="007D30A2" w:rsidRDefault="00000000" w:rsidP="004337B3">
      <w:pPr>
        <w:pStyle w:val="Heading1"/>
      </w:pPr>
      <w:hyperlink w:anchor="_top" w:history="1">
        <w:bookmarkStart w:id="73" w:name="_Toc183253583"/>
        <w:r w:rsidR="004337B3" w:rsidRPr="008C425A">
          <w:rPr>
            <w:rStyle w:val="Hyperlink"/>
            <w:sz w:val="48"/>
            <w:szCs w:val="40"/>
            <w:u w:val="none"/>
          </w:rPr>
          <w:t>SA'YO LAMANG</w:t>
        </w:r>
        <w:bookmarkEnd w:id="73"/>
      </w:hyperlink>
      <w:r w:rsidR="004337B3" w:rsidRPr="008C425A">
        <w:rPr>
          <w:sz w:val="48"/>
          <w:szCs w:val="40"/>
        </w:rPr>
        <w:t xml:space="preserve"> </w:t>
      </w:r>
      <w:r w:rsidR="004337B3" w:rsidRPr="007D30A2">
        <w:br/>
      </w:r>
    </w:p>
    <w:p w14:paraId="6D63C27D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Puso ko'y binihag mo, sa tamis ng Pagsuyo </w:t>
      </w:r>
      <w:r w:rsidRPr="00CA3D36">
        <w:rPr>
          <w:rFonts w:asciiTheme="majorHAnsi" w:hAnsiTheme="majorHAnsi"/>
          <w:sz w:val="32"/>
          <w:szCs w:val="32"/>
        </w:rPr>
        <w:br/>
        <w:t xml:space="preserve">Tanggapin yaring alay: ako'y Iyo </w:t>
      </w:r>
      <w:r w:rsidRPr="00CA3D36">
        <w:rPr>
          <w:rFonts w:asciiTheme="majorHAnsi" w:hAnsiTheme="majorHAnsi"/>
          <w:sz w:val="32"/>
          <w:szCs w:val="32"/>
        </w:rPr>
        <w:br/>
        <w:t xml:space="preserve">Habang buhay. </w:t>
      </w:r>
    </w:p>
    <w:p w14:paraId="272919AB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br/>
        <w:t xml:space="preserve">Aanhin pa ang kayamanan ? Luho at </w:t>
      </w:r>
      <w:r w:rsidRPr="00CA3D36">
        <w:rPr>
          <w:rFonts w:asciiTheme="majorHAnsi" w:hAnsiTheme="majorHAnsi"/>
          <w:sz w:val="32"/>
          <w:szCs w:val="32"/>
        </w:rPr>
        <w:br/>
        <w:t xml:space="preserve">Karangalan ? </w:t>
      </w:r>
      <w:r w:rsidRPr="00CA3D36">
        <w:rPr>
          <w:rFonts w:asciiTheme="majorHAnsi" w:hAnsiTheme="majorHAnsi"/>
          <w:sz w:val="32"/>
          <w:szCs w:val="32"/>
        </w:rPr>
        <w:br/>
        <w:t xml:space="preserve">Kung ika'y mapa sa'kin , lahat na nga </w:t>
      </w:r>
      <w:r w:rsidRPr="00CA3D36">
        <w:rPr>
          <w:rFonts w:asciiTheme="majorHAnsi" w:hAnsiTheme="majorHAnsi"/>
          <w:sz w:val="32"/>
          <w:szCs w:val="32"/>
        </w:rPr>
        <w:br/>
        <w:t xml:space="preserve">Ay kakamtin.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6ECA6A18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Sa’Yo lamang ang puso ko , </w:t>
      </w:r>
    </w:p>
    <w:p w14:paraId="665504AA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Sa'yo Lamang ang buhay ko </w:t>
      </w:r>
      <w:r w:rsidRPr="00CA3D36">
        <w:rPr>
          <w:rFonts w:asciiTheme="majorHAnsi" w:hAnsiTheme="majorHAnsi"/>
          <w:sz w:val="32"/>
          <w:szCs w:val="32"/>
        </w:rPr>
        <w:br/>
        <w:t xml:space="preserve">Kalinisan , pagdarali-ta , </w:t>
      </w:r>
    </w:p>
    <w:p w14:paraId="66A0E7F7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Pagtalima’y Aking sumpa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45EFD263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Tangan kong kalooban , sa Iyo'y </w:t>
      </w:r>
      <w:r w:rsidRPr="00CA3D36">
        <w:rPr>
          <w:rFonts w:asciiTheme="majorHAnsi" w:hAnsiTheme="majorHAnsi"/>
          <w:sz w:val="32"/>
          <w:szCs w:val="32"/>
        </w:rPr>
        <w:br/>
        <w:t xml:space="preserve">Nilalaan . </w:t>
      </w:r>
      <w:r w:rsidRPr="00CA3D36">
        <w:rPr>
          <w:rFonts w:asciiTheme="majorHAnsi" w:hAnsiTheme="majorHAnsi"/>
          <w:sz w:val="32"/>
          <w:szCs w:val="32"/>
        </w:rPr>
        <w:br/>
        <w:t xml:space="preserve">Dahil atas ng pagsuyo , tumatalima </w:t>
      </w:r>
      <w:r w:rsidRPr="00CA3D36">
        <w:rPr>
          <w:rFonts w:asciiTheme="majorHAnsi" w:hAnsiTheme="majorHAnsi"/>
          <w:sz w:val="32"/>
          <w:szCs w:val="32"/>
        </w:rPr>
        <w:br/>
        <w:t xml:space="preserve">Lamang sa 'Yo.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276388FF" w14:textId="1C66E9C6" w:rsidR="004337B3" w:rsidRDefault="004337B3" w:rsidP="004337B3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Sa 'Yo lamang ang puso ko , sa 'yo </w:t>
      </w:r>
      <w:r w:rsidRPr="00CA3D36">
        <w:rPr>
          <w:rFonts w:asciiTheme="majorHAnsi" w:hAnsiTheme="majorHAnsi"/>
          <w:sz w:val="32"/>
          <w:szCs w:val="32"/>
        </w:rPr>
        <w:br/>
        <w:t xml:space="preserve">Lamang ang buhay ko. </w:t>
      </w:r>
      <w:r w:rsidRPr="00CA3D36">
        <w:rPr>
          <w:rFonts w:asciiTheme="majorHAnsi" w:hAnsiTheme="majorHAnsi"/>
          <w:sz w:val="32"/>
          <w:szCs w:val="32"/>
        </w:rPr>
        <w:br/>
        <w:t xml:space="preserve">Kalinisan , pag- da -- ra- li- ta. </w:t>
      </w:r>
      <w:r w:rsidRPr="00CA3D36">
        <w:rPr>
          <w:rFonts w:asciiTheme="majorHAnsi" w:hAnsiTheme="majorHAnsi"/>
          <w:sz w:val="32"/>
          <w:szCs w:val="32"/>
        </w:rPr>
        <w:br/>
        <w:t>Pagtalima , aking sumpa.</w:t>
      </w:r>
      <w:r>
        <w:rPr>
          <w:sz w:val="40"/>
        </w:rPr>
        <w:br w:type="page"/>
      </w:r>
    </w:p>
    <w:p w14:paraId="2886C2C8" w14:textId="04BED0F9" w:rsidR="006D721F" w:rsidRPr="0077698E" w:rsidRDefault="00000000" w:rsidP="006D721F">
      <w:pPr>
        <w:pStyle w:val="Heading1"/>
        <w:rPr>
          <w:sz w:val="36"/>
          <w:szCs w:val="36"/>
        </w:rPr>
      </w:pPr>
      <w:hyperlink w:anchor="_top" w:history="1">
        <w:bookmarkStart w:id="74" w:name="_Toc183253584"/>
        <w:r w:rsidR="006D721F" w:rsidRPr="005A4BE6">
          <w:rPr>
            <w:rStyle w:val="Hyperlink"/>
            <w:sz w:val="48"/>
            <w:szCs w:val="40"/>
            <w:u w:val="none"/>
          </w:rPr>
          <w:t>SINO AKO?</w:t>
        </w:r>
        <w:bookmarkEnd w:id="74"/>
      </w:hyperlink>
      <w:r w:rsidR="006D721F" w:rsidRPr="005A4BE6">
        <w:rPr>
          <w:sz w:val="48"/>
          <w:szCs w:val="40"/>
        </w:rPr>
        <w:t xml:space="preserve"> </w:t>
      </w:r>
      <w:r w:rsidR="006D721F" w:rsidRPr="0077698E">
        <w:rPr>
          <w:sz w:val="36"/>
          <w:szCs w:val="36"/>
        </w:rPr>
        <w:br/>
      </w:r>
    </w:p>
    <w:p w14:paraId="54EB43CD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Hiram sa Diyos ang aking buhay, </w:t>
      </w:r>
      <w:r w:rsidRPr="007522C7">
        <w:rPr>
          <w:rFonts w:asciiTheme="majorHAnsi" w:hAnsiTheme="majorHAnsi"/>
          <w:sz w:val="32"/>
          <w:szCs w:val="32"/>
        </w:rPr>
        <w:br/>
        <w:t xml:space="preserve">Ikaw at ako tanging handog lamang </w:t>
      </w:r>
      <w:r w:rsidRPr="007522C7">
        <w:rPr>
          <w:rFonts w:asciiTheme="majorHAnsi" w:hAnsiTheme="majorHAnsi"/>
          <w:sz w:val="32"/>
          <w:szCs w:val="32"/>
        </w:rPr>
        <w:br/>
        <w:t xml:space="preserve">Di ko ninais na ako'y isilang, </w:t>
      </w:r>
      <w:r w:rsidRPr="007522C7">
        <w:rPr>
          <w:rFonts w:asciiTheme="majorHAnsi" w:hAnsiTheme="majorHAnsi"/>
          <w:sz w:val="32"/>
          <w:szCs w:val="32"/>
        </w:rPr>
        <w:br/>
        <w:t xml:space="preserve">Ngunit salamat dahil may buhay.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609504C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Ref.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4FE66445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Ligaya ko nang ako'y isilang </w:t>
      </w:r>
      <w:r w:rsidRPr="007522C7">
        <w:rPr>
          <w:rFonts w:asciiTheme="majorHAnsi" w:hAnsiTheme="majorHAnsi"/>
          <w:sz w:val="32"/>
          <w:szCs w:val="32"/>
        </w:rPr>
        <w:br/>
        <w:t xml:space="preserve">Pagkat tao ay mayroong dangal </w:t>
      </w:r>
      <w:r w:rsidRPr="007522C7">
        <w:rPr>
          <w:rFonts w:asciiTheme="majorHAnsi" w:hAnsiTheme="majorHAnsi"/>
          <w:sz w:val="32"/>
          <w:szCs w:val="32"/>
        </w:rPr>
        <w:br/>
        <w:t xml:space="preserve">Sinong may pag-ibig, </w:t>
      </w:r>
    </w:p>
    <w:p w14:paraId="54A19A8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sino'ng Nagmamahal </w:t>
      </w:r>
      <w:r w:rsidRPr="007522C7">
        <w:rPr>
          <w:rFonts w:asciiTheme="majorHAnsi" w:hAnsiTheme="majorHAnsi"/>
          <w:sz w:val="32"/>
          <w:szCs w:val="32"/>
        </w:rPr>
        <w:br/>
        <w:t xml:space="preserve">Kundi and taong Diyos ang Pinagmulan.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56B34494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Kung 'di ako umibig, </w:t>
      </w:r>
    </w:p>
    <w:p w14:paraId="365AB96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Kung di ko man Bigyang halaga </w:t>
      </w:r>
      <w:r w:rsidRPr="007522C7">
        <w:rPr>
          <w:rFonts w:asciiTheme="majorHAnsi" w:hAnsiTheme="majorHAnsi"/>
          <w:sz w:val="32"/>
          <w:szCs w:val="32"/>
        </w:rPr>
        <w:br/>
        <w:t xml:space="preserve">Ang buhay kong handog, </w:t>
      </w:r>
    </w:p>
    <w:p w14:paraId="0C6F651D" w14:textId="51889EBB" w:rsidR="006D721F" w:rsidRDefault="006D721F" w:rsidP="006D721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Ang buhay Kong hiram sa Diyos </w:t>
      </w:r>
      <w:r w:rsidRPr="007522C7">
        <w:rPr>
          <w:rFonts w:asciiTheme="majorHAnsi" w:hAnsiTheme="majorHAnsi"/>
          <w:sz w:val="32"/>
          <w:szCs w:val="32"/>
        </w:rPr>
        <w:br/>
        <w:t xml:space="preserve">Kung 'di ako nagmamahal, sino ako? </w:t>
      </w:r>
      <w:r>
        <w:rPr>
          <w:sz w:val="40"/>
        </w:rPr>
        <w:br w:type="page"/>
      </w:r>
    </w:p>
    <w:p w14:paraId="3FBC75D9" w14:textId="2E222E06" w:rsidR="0077698E" w:rsidRPr="00AB7C33" w:rsidRDefault="0077698E" w:rsidP="008A16FC">
      <w:pPr>
        <w:pStyle w:val="Heading1"/>
        <w:rPr>
          <w:rStyle w:val="Hyperlink"/>
          <w:sz w:val="48"/>
          <w:szCs w:val="40"/>
          <w:u w:val="none"/>
        </w:rPr>
      </w:pPr>
      <w:bookmarkStart w:id="75" w:name="_Toc183253585"/>
      <w:r w:rsidRPr="00AB7C33">
        <w:rPr>
          <w:rStyle w:val="Hyperlink"/>
          <w:sz w:val="48"/>
          <w:szCs w:val="40"/>
          <w:u w:val="none"/>
        </w:rPr>
        <w:lastRenderedPageBreak/>
        <w:t>SPIRIT SONG (TAGALOG)</w:t>
      </w:r>
      <w:bookmarkEnd w:id="75"/>
    </w:p>
    <w:p w14:paraId="3C01E631" w14:textId="77777777" w:rsidR="0077698E" w:rsidRDefault="0077698E" w:rsidP="0077698E">
      <w:pPr>
        <w:rPr>
          <w:rFonts w:ascii="Verdana" w:hAnsi="Verdana"/>
          <w:sz w:val="28"/>
          <w:szCs w:val="28"/>
        </w:rPr>
      </w:pPr>
    </w:p>
    <w:p w14:paraId="29322ADA" w14:textId="77777777" w:rsidR="00A26483" w:rsidRPr="002E49D9" w:rsidRDefault="00A26483" w:rsidP="0077698E">
      <w:pPr>
        <w:rPr>
          <w:rFonts w:ascii="Verdana" w:hAnsi="Verdana"/>
          <w:sz w:val="28"/>
          <w:szCs w:val="28"/>
        </w:rPr>
      </w:pPr>
    </w:p>
    <w:p w14:paraId="2FE8AFE8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I</w:t>
      </w:r>
    </w:p>
    <w:p w14:paraId="0CB12369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Hayaan mong ika’y yakapin</w:t>
      </w:r>
    </w:p>
    <w:p w14:paraId="02A83B9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Ng pagmamahal ng Diyos</w:t>
      </w:r>
    </w:p>
    <w:p w14:paraId="0B034F3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Punuin ang puso mo ng pag-ibig</w:t>
      </w:r>
    </w:p>
    <w:p w14:paraId="1903141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Hayaan mong ika’y lukuban</w:t>
      </w:r>
    </w:p>
    <w:p w14:paraId="2627047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Nang Espiritung Banal</w:t>
      </w:r>
    </w:p>
    <w:p w14:paraId="41E37B26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At mababago Niya ang ‘yong buhay</w:t>
      </w:r>
    </w:p>
    <w:p w14:paraId="4EF83330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</w:p>
    <w:p w14:paraId="22D09A72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REFRAIN</w:t>
      </w:r>
    </w:p>
    <w:p w14:paraId="37C1D15E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Hesus ko, Hesus ko</w:t>
      </w:r>
    </w:p>
    <w:p w14:paraId="2189E7B4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Ikaw ang buhay ko</w:t>
      </w:r>
    </w:p>
    <w:p w14:paraId="428AB517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Hesus ko, Hesus ko</w:t>
      </w:r>
    </w:p>
    <w:p w14:paraId="5E51FEE2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Ikaw ang buhay ko</w:t>
      </w:r>
    </w:p>
    <w:p w14:paraId="0AAC018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</w:p>
    <w:p w14:paraId="03C3D205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II</w:t>
      </w:r>
    </w:p>
    <w:p w14:paraId="0A5CB6D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Umawit tayong maligaya</w:t>
      </w:r>
    </w:p>
    <w:p w14:paraId="21DF830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Puso natin magsaya</w:t>
      </w:r>
    </w:p>
    <w:p w14:paraId="16B2F92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Ang lahat isugo natin sa kanya</w:t>
      </w:r>
    </w:p>
    <w:p w14:paraId="6B0D94A0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Maging luha at kabiguan</w:t>
      </w:r>
    </w:p>
    <w:p w14:paraId="030BAC33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Sakit at kalungkutan</w:t>
      </w:r>
    </w:p>
    <w:p w14:paraId="71D9CD8E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Kay Hesus ito’y daling mapaparam</w:t>
      </w:r>
    </w:p>
    <w:p w14:paraId="0748CD6D" w14:textId="77777777" w:rsidR="00645004" w:rsidRPr="00A26483" w:rsidRDefault="00645004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br w:type="page"/>
      </w:r>
    </w:p>
    <w:p w14:paraId="58E4247B" w14:textId="6E532895" w:rsidR="00BE7EF0" w:rsidRPr="00B61898" w:rsidRDefault="00000000" w:rsidP="00BE7EF0">
      <w:pPr>
        <w:pStyle w:val="Heading1"/>
        <w:rPr>
          <w:sz w:val="24"/>
        </w:rPr>
      </w:pPr>
      <w:hyperlink w:anchor="_top" w:history="1">
        <w:bookmarkStart w:id="76" w:name="_Toc183253586"/>
        <w:r w:rsidR="00BE7EF0" w:rsidRPr="005B60B7">
          <w:rPr>
            <w:rStyle w:val="Hyperlink"/>
            <w:sz w:val="44"/>
            <w:szCs w:val="36"/>
            <w:u w:val="none"/>
          </w:rPr>
          <w:t>STAR NG PASKO</w:t>
        </w:r>
        <w:bookmarkEnd w:id="76"/>
      </w:hyperlink>
      <w:r w:rsidR="00BE7EF0" w:rsidRPr="005B60B7">
        <w:rPr>
          <w:sz w:val="44"/>
          <w:szCs w:val="36"/>
        </w:rPr>
        <w:t xml:space="preserve"> </w:t>
      </w:r>
      <w:r w:rsidR="00BE7EF0" w:rsidRPr="00B61898">
        <w:rPr>
          <w:sz w:val="40"/>
        </w:rPr>
        <w:br/>
      </w:r>
    </w:p>
    <w:p w14:paraId="43586B35" w14:textId="77777777" w:rsidR="00BE7EF0" w:rsidRPr="00F360A7" w:rsidRDefault="00BE7EF0" w:rsidP="00BE7EF0">
      <w:pPr>
        <w:pStyle w:val="HTMLPreformatted"/>
        <w:rPr>
          <w:sz w:val="18"/>
        </w:rPr>
        <w:sectPr w:rsidR="00BE7EF0" w:rsidRPr="00F360A7" w:rsidSect="00BE7EF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215B901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Kung kailan pinakamadilim </w:t>
      </w:r>
      <w:r w:rsidRPr="00F360A7">
        <w:rPr>
          <w:rFonts w:asciiTheme="majorHAnsi" w:hAnsiTheme="majorHAnsi"/>
          <w:sz w:val="24"/>
        </w:rPr>
        <w:br/>
        <w:t xml:space="preserve">Ang mga tala ay mas nagniningning </w:t>
      </w:r>
      <w:r w:rsidRPr="00F360A7">
        <w:rPr>
          <w:rFonts w:asciiTheme="majorHAnsi" w:hAnsiTheme="majorHAnsi"/>
          <w:sz w:val="24"/>
        </w:rPr>
        <w:br/>
        <w:t xml:space="preserve">Gaano man kakapal ang ulap </w:t>
      </w:r>
      <w:r w:rsidRPr="00F360A7">
        <w:rPr>
          <w:rFonts w:asciiTheme="majorHAnsi" w:hAnsiTheme="majorHAnsi"/>
          <w:sz w:val="24"/>
        </w:rPr>
        <w:br/>
        <w:t xml:space="preserve">Sa likod nito ay may liwanag </w:t>
      </w:r>
      <w:r w:rsidRPr="00F360A7">
        <w:rPr>
          <w:rFonts w:asciiTheme="majorHAnsi" w:hAnsiTheme="majorHAnsi"/>
          <w:sz w:val="24"/>
        </w:rPr>
        <w:br/>
      </w:r>
    </w:p>
    <w:p w14:paraId="066732A9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liwanag na ito </w:t>
      </w:r>
      <w:r w:rsidRPr="00F360A7">
        <w:rPr>
          <w:rFonts w:asciiTheme="majorHAnsi" w:hAnsiTheme="majorHAnsi"/>
          <w:sz w:val="24"/>
        </w:rPr>
        <w:br/>
        <w:t xml:space="preserve">Nasa 'ting lahat </w:t>
      </w:r>
      <w:r w:rsidRPr="00F360A7">
        <w:rPr>
          <w:rFonts w:asciiTheme="majorHAnsi" w:hAnsiTheme="majorHAnsi"/>
          <w:sz w:val="24"/>
        </w:rPr>
        <w:br/>
        <w:t xml:space="preserve">May sinag ang bawat pusong bukas </w:t>
      </w:r>
      <w:r w:rsidRPr="00F360A7">
        <w:rPr>
          <w:rFonts w:asciiTheme="majorHAnsi" w:hAnsiTheme="majorHAnsi"/>
          <w:sz w:val="24"/>
        </w:rPr>
        <w:br/>
        <w:t xml:space="preserve">Sa init ng mga yakap </w:t>
      </w:r>
      <w:r w:rsidRPr="00F360A7">
        <w:rPr>
          <w:rFonts w:asciiTheme="majorHAnsi" w:hAnsiTheme="majorHAnsi"/>
          <w:sz w:val="24"/>
        </w:rPr>
        <w:br/>
        <w:t xml:space="preserve">Maghihilom ang lahat ng sugat </w:t>
      </w:r>
      <w:r w:rsidRPr="00F360A7">
        <w:rPr>
          <w:rFonts w:asciiTheme="majorHAnsi" w:hAnsiTheme="majorHAnsi"/>
          <w:sz w:val="24"/>
        </w:rPr>
        <w:br/>
      </w:r>
    </w:p>
    <w:p w14:paraId="400F21F6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1F96A66C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717B3EB8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Tayo ang ilaw sa madilim na daan </w:t>
      </w:r>
      <w:r w:rsidRPr="00F360A7">
        <w:rPr>
          <w:rFonts w:asciiTheme="majorHAnsi" w:hAnsiTheme="majorHAnsi"/>
          <w:sz w:val="24"/>
        </w:rPr>
        <w:br/>
        <w:t xml:space="preserve">Pagkakapit bisig lalong higpitan </w:t>
      </w:r>
      <w:r w:rsidRPr="00F360A7">
        <w:rPr>
          <w:rFonts w:asciiTheme="majorHAnsi" w:hAnsiTheme="majorHAnsi"/>
          <w:sz w:val="24"/>
        </w:rPr>
        <w:br/>
        <w:t xml:space="preserve">Dumaan man sa malakas na alon </w:t>
      </w:r>
      <w:r w:rsidRPr="00F360A7">
        <w:rPr>
          <w:rFonts w:asciiTheme="majorHAnsi" w:hAnsiTheme="majorHAnsi"/>
          <w:sz w:val="24"/>
        </w:rPr>
        <w:br/>
        <w:t xml:space="preserve">Lahat tayo’y makakaahon </w:t>
      </w:r>
      <w:r w:rsidRPr="00F360A7">
        <w:rPr>
          <w:rFonts w:asciiTheme="majorHAnsi" w:hAnsiTheme="majorHAnsi"/>
          <w:sz w:val="24"/>
        </w:rPr>
        <w:br/>
      </w:r>
    </w:p>
    <w:p w14:paraId="20220F9B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liwanag na ito </w:t>
      </w:r>
      <w:r w:rsidRPr="00F360A7">
        <w:rPr>
          <w:rFonts w:asciiTheme="majorHAnsi" w:hAnsiTheme="majorHAnsi"/>
          <w:sz w:val="24"/>
        </w:rPr>
        <w:br/>
        <w:t xml:space="preserve">Nasa 'ting lahat </w:t>
      </w:r>
      <w:r w:rsidRPr="00F360A7">
        <w:rPr>
          <w:rFonts w:asciiTheme="majorHAnsi" w:hAnsiTheme="majorHAnsi"/>
          <w:sz w:val="24"/>
        </w:rPr>
        <w:br/>
        <w:t xml:space="preserve">May sinag ang bawat pusong bukas </w:t>
      </w:r>
      <w:r w:rsidRPr="00F360A7">
        <w:rPr>
          <w:rFonts w:asciiTheme="majorHAnsi" w:hAnsiTheme="majorHAnsi"/>
          <w:sz w:val="24"/>
        </w:rPr>
        <w:br/>
        <w:t xml:space="preserve">Sa init ng mga yakap </w:t>
      </w:r>
      <w:r w:rsidRPr="00F360A7">
        <w:rPr>
          <w:rFonts w:asciiTheme="majorHAnsi" w:hAnsiTheme="majorHAnsi"/>
          <w:sz w:val="24"/>
        </w:rPr>
        <w:br/>
        <w:t xml:space="preserve">Maghihilom ang lahat ng sugat </w:t>
      </w:r>
      <w:r w:rsidRPr="00F360A7">
        <w:rPr>
          <w:rFonts w:asciiTheme="majorHAnsi" w:hAnsiTheme="majorHAnsi"/>
          <w:sz w:val="24"/>
        </w:rPr>
        <w:br/>
      </w:r>
    </w:p>
    <w:p w14:paraId="55BD8366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6266D4F1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</w:r>
      <w:r w:rsidRPr="00F360A7">
        <w:rPr>
          <w:rFonts w:asciiTheme="majorHAnsi" w:hAnsiTheme="majorHAnsi"/>
          <w:sz w:val="24"/>
        </w:rPr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1E04092E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Kikislap ang pag-asa </w:t>
      </w:r>
      <w:r w:rsidRPr="00F360A7">
        <w:rPr>
          <w:rFonts w:asciiTheme="majorHAnsi" w:hAnsiTheme="majorHAnsi"/>
          <w:sz w:val="24"/>
        </w:rPr>
        <w:br/>
        <w:t xml:space="preserve">Kahit kanino man </w:t>
      </w:r>
      <w:r w:rsidRPr="00F360A7">
        <w:rPr>
          <w:rFonts w:asciiTheme="majorHAnsi" w:hAnsiTheme="majorHAnsi"/>
          <w:sz w:val="24"/>
        </w:rPr>
        <w:br/>
      </w:r>
    </w:p>
    <w:p w14:paraId="1BE0E535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Dahil ikaw Bro, dahil ikaw Bro </w:t>
      </w:r>
      <w:r w:rsidRPr="00F360A7">
        <w:rPr>
          <w:rFonts w:asciiTheme="majorHAnsi" w:hAnsiTheme="majorHAnsi"/>
          <w:sz w:val="24"/>
        </w:rPr>
        <w:br/>
        <w:t xml:space="preserve">Dahil ikaw Bro </w:t>
      </w:r>
      <w:r w:rsidRPr="00F360A7">
        <w:rPr>
          <w:rFonts w:asciiTheme="majorHAnsi" w:hAnsiTheme="majorHAnsi"/>
          <w:sz w:val="24"/>
        </w:rPr>
        <w:br/>
        <w:t xml:space="preserve">Ang star ng pasko </w:t>
      </w:r>
      <w:r w:rsidRPr="00F360A7">
        <w:rPr>
          <w:rFonts w:asciiTheme="majorHAnsi" w:hAnsiTheme="majorHAnsi"/>
          <w:sz w:val="24"/>
        </w:rPr>
        <w:br/>
      </w:r>
    </w:p>
    <w:p w14:paraId="1DC5DE46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4AECE9DD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7DD4933B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5F21375E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1855F195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3421B234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0BBE3CE6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1C330C63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</w:p>
    <w:p w14:paraId="6D6EFAB8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Dahil ikaw Bro, dahil ikaw Bro </w:t>
      </w:r>
      <w:r w:rsidRPr="00F360A7">
        <w:rPr>
          <w:rFonts w:asciiTheme="majorHAnsi" w:hAnsiTheme="majorHAnsi"/>
          <w:sz w:val="24"/>
        </w:rPr>
        <w:br/>
        <w:t xml:space="preserve">Dahil ikaw Bro </w:t>
      </w:r>
      <w:r w:rsidRPr="00F360A7">
        <w:rPr>
          <w:rFonts w:asciiTheme="majorHAnsi" w:hAnsiTheme="majorHAnsi"/>
          <w:sz w:val="24"/>
        </w:rPr>
        <w:br/>
        <w:t xml:space="preserve">Ang star ng pasko! </w:t>
      </w:r>
    </w:p>
    <w:p w14:paraId="55954CFE" w14:textId="77777777" w:rsidR="00BE7EF0" w:rsidRPr="00F360A7" w:rsidRDefault="00BE7EF0" w:rsidP="00BE7EF0">
      <w:pPr>
        <w:rPr>
          <w:sz w:val="20"/>
        </w:rPr>
        <w:sectPr w:rsidR="00BE7EF0" w:rsidRPr="00F360A7" w:rsidSect="0066644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BB798B1" w14:textId="77777777" w:rsidR="00BE7EF0" w:rsidRPr="00F360A7" w:rsidRDefault="00BE7EF0" w:rsidP="00BE7EF0">
      <w:pPr>
        <w:rPr>
          <w:sz w:val="20"/>
        </w:rPr>
      </w:pPr>
    </w:p>
    <w:p w14:paraId="35960FAD" w14:textId="77777777" w:rsidR="00BE7EF0" w:rsidRDefault="00BE7EF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DC7F04C" w14:textId="255E8160" w:rsidR="00F6115D" w:rsidRPr="006D51F6" w:rsidRDefault="00000000" w:rsidP="00EE5081">
      <w:pPr>
        <w:pStyle w:val="Heading1"/>
        <w:rPr>
          <w:sz w:val="40"/>
          <w:szCs w:val="40"/>
        </w:rPr>
      </w:pPr>
      <w:hyperlink w:anchor="_top" w:history="1">
        <w:bookmarkStart w:id="77" w:name="_Toc183253587"/>
        <w:r w:rsidR="0027372B" w:rsidRPr="006D51F6">
          <w:rPr>
            <w:rStyle w:val="Hyperlink"/>
            <w:color w:val="2E74B5" w:themeColor="accent1" w:themeShade="BF"/>
            <w:sz w:val="48"/>
            <w:szCs w:val="40"/>
            <w:u w:val="none"/>
          </w:rPr>
          <w:t>STELLA MARIS</w:t>
        </w:r>
        <w:bookmarkEnd w:id="77"/>
      </w:hyperlink>
    </w:p>
    <w:p w14:paraId="3A5A6309" w14:textId="77777777" w:rsidR="00F6115D" w:rsidRDefault="00F6115D" w:rsidP="00F6115D">
      <w:pPr>
        <w:rPr>
          <w:rFonts w:cs="Arial"/>
          <w:color w:val="000000"/>
          <w:sz w:val="32"/>
          <w:szCs w:val="32"/>
          <w:shd w:val="clear" w:color="auto" w:fill="FFFFFF"/>
        </w:rPr>
      </w:pPr>
    </w:p>
    <w:p w14:paraId="0E1EE10E" w14:textId="51AC9C5E" w:rsidR="005E09FD" w:rsidRPr="005E09FD" w:rsidRDefault="005E09FD" w:rsidP="00F6115D">
      <w:pPr>
        <w:rPr>
          <w:rFonts w:cs="Arial"/>
          <w:b/>
          <w:bCs/>
          <w:color w:val="000000"/>
          <w:sz w:val="32"/>
          <w:szCs w:val="32"/>
          <w:shd w:val="clear" w:color="auto" w:fill="FFFFFF"/>
        </w:rPr>
      </w:pPr>
      <w:r w:rsidRPr="005E09FD">
        <w:rPr>
          <w:rFonts w:cs="Arial"/>
          <w:b/>
          <w:bCs/>
          <w:color w:val="000000"/>
          <w:sz w:val="32"/>
          <w:szCs w:val="32"/>
          <w:shd w:val="clear" w:color="auto" w:fill="FFFFFF"/>
        </w:rPr>
        <w:t>I</w:t>
      </w:r>
    </w:p>
    <w:p w14:paraId="6955B17E" w14:textId="77777777" w:rsidR="005E09FD" w:rsidRDefault="00F6115D" w:rsidP="00F6115D">
      <w:pPr>
        <w:rPr>
          <w:rFonts w:asciiTheme="majorHAnsi" w:hAnsiTheme="majorHAnsi" w:cs="Arial"/>
          <w:color w:val="000000"/>
          <w:sz w:val="32"/>
          <w:szCs w:val="32"/>
        </w:rPr>
      </w:pP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Kung itong aming paglalayag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Inabot ng pagkabagabag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Nawa'y mabanaagan ka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Hinirang na tala ng umaga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</w:p>
    <w:p w14:paraId="3A99DE14" w14:textId="77777777" w:rsidR="005E09FD" w:rsidRDefault="005E09FD" w:rsidP="00F6115D">
      <w:pPr>
        <w:rPr>
          <w:rFonts w:asciiTheme="majorHAnsi" w:hAnsiTheme="majorHAnsi" w:cs="Arial"/>
          <w:color w:val="000000"/>
          <w:sz w:val="32"/>
          <w:szCs w:val="32"/>
        </w:rPr>
      </w:pPr>
      <w:r w:rsidRPr="005E09FD">
        <w:rPr>
          <w:rFonts w:asciiTheme="majorHAnsi" w:hAnsiTheme="majorHAnsi" w:cs="Arial"/>
          <w:b/>
          <w:bCs/>
          <w:color w:val="000000"/>
          <w:sz w:val="32"/>
          <w:szCs w:val="32"/>
        </w:rPr>
        <w:t>II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Kahit alon man ng pangamba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Di alintana sapagkat naro'n ka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Ni unos ng pighati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At kadiliman ng gabi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5E09FD">
        <w:rPr>
          <w:rFonts w:asciiTheme="majorHAnsi" w:hAnsiTheme="majorHAnsi" w:cs="Arial"/>
          <w:b/>
          <w:bCs/>
          <w:color w:val="000000"/>
          <w:sz w:val="32"/>
          <w:szCs w:val="32"/>
          <w:shd w:val="clear" w:color="auto" w:fill="FFFFFF"/>
        </w:rPr>
        <w:t>KORO: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Maria sa puso ninuman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Ika'y tala ng kalangitan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Ningning mo ay walang pagmamaliw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Inang sinta, Inang ginigiliw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</w:p>
    <w:p w14:paraId="3896186D" w14:textId="4EBC7B51" w:rsidR="00F6115D" w:rsidRPr="00715316" w:rsidRDefault="005E09FD" w:rsidP="00F6115D">
      <w:pPr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</w:pPr>
      <w:r w:rsidRPr="005E09FD">
        <w:rPr>
          <w:rFonts w:asciiTheme="majorHAnsi" w:hAnsiTheme="majorHAnsi" w:cs="Arial"/>
          <w:b/>
          <w:bCs/>
          <w:color w:val="000000"/>
          <w:sz w:val="32"/>
          <w:szCs w:val="32"/>
        </w:rPr>
        <w:t>III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Tanglawan kami aming ina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Sa kalangitan naming pita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Nawa'y maging hantungang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Pinakamimithing kaharian (KORO)</w:t>
      </w:r>
    </w:p>
    <w:p w14:paraId="7133E45D" w14:textId="77777777" w:rsidR="00F6115D" w:rsidRPr="00715316" w:rsidRDefault="00F6115D" w:rsidP="00F6115D">
      <w:pPr>
        <w:rPr>
          <w:rFonts w:cs="Arial"/>
          <w:color w:val="000000"/>
          <w:sz w:val="32"/>
          <w:szCs w:val="32"/>
          <w:shd w:val="clear" w:color="auto" w:fill="FFFFFF"/>
        </w:rPr>
      </w:pPr>
      <w:r w:rsidRPr="00715316">
        <w:rPr>
          <w:rFonts w:cs="Arial"/>
          <w:color w:val="000000"/>
          <w:sz w:val="32"/>
          <w:szCs w:val="32"/>
          <w:shd w:val="clear" w:color="auto" w:fill="FFFFFF"/>
        </w:rPr>
        <w:br w:type="page"/>
      </w:r>
    </w:p>
    <w:p w14:paraId="6ECCAAA9" w14:textId="77777777" w:rsidR="00F6115D" w:rsidRPr="00715316" w:rsidRDefault="00F6115D" w:rsidP="00F6115D">
      <w:pPr>
        <w:jc w:val="center"/>
        <w:rPr>
          <w:rFonts w:ascii="Arial" w:hAnsi="Arial" w:cs="Arial"/>
          <w:b/>
          <w:sz w:val="28"/>
          <w:szCs w:val="28"/>
        </w:rPr>
        <w:sectPr w:rsidR="00F6115D" w:rsidRPr="00715316" w:rsidSect="005D48E8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52C60EC4" w14:textId="44F8406A" w:rsidR="00E04FE2" w:rsidRPr="00D32FE9" w:rsidRDefault="00000000" w:rsidP="00E0262C">
      <w:pPr>
        <w:pStyle w:val="Heading1"/>
        <w:rPr>
          <w:rStyle w:val="Hyperlink"/>
          <w:sz w:val="48"/>
          <w:szCs w:val="36"/>
          <w:u w:val="none"/>
        </w:rPr>
      </w:pPr>
      <w:hyperlink w:anchor="_top" w:history="1">
        <w:bookmarkStart w:id="78" w:name="_Toc183253588"/>
        <w:r w:rsidR="00E04FE2" w:rsidRPr="00D32FE9">
          <w:rPr>
            <w:rStyle w:val="Hyperlink"/>
            <w:sz w:val="48"/>
            <w:szCs w:val="36"/>
            <w:u w:val="none"/>
          </w:rPr>
          <w:t>STO. NIÑO HYMN</w:t>
        </w:r>
        <w:bookmarkEnd w:id="78"/>
      </w:hyperlink>
    </w:p>
    <w:p w14:paraId="13315903" w14:textId="77777777" w:rsidR="00E04FE2" w:rsidRDefault="00E04FE2" w:rsidP="00E04FE2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67307977" w14:textId="77777777" w:rsidR="00E04FE2" w:rsidRDefault="00E04FE2" w:rsidP="00E04FE2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49B0BEF8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O Santo Niño, mahal naming santo</w:t>
      </w:r>
    </w:p>
    <w:p w14:paraId="1C9B09C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Patron ng bata’t matatanda</w:t>
      </w:r>
    </w:p>
    <w:p w14:paraId="02D327C2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Purihi’t sambahin ang Kanyang ngalan</w:t>
      </w:r>
    </w:p>
    <w:p w14:paraId="79A8F8BE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Magalak tayo at masiyahan</w:t>
      </w:r>
    </w:p>
    <w:p w14:paraId="625B84DD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6C04FC28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Kung ang hanap ninyo’y kapayapaan</w:t>
      </w:r>
    </w:p>
    <w:p w14:paraId="164A7DA0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Pagmamahal ng Amang lumalang</w:t>
      </w:r>
    </w:p>
    <w:p w14:paraId="42C2169A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Lumapit tayo’t tayo’y magpugay</w:t>
      </w:r>
    </w:p>
    <w:p w14:paraId="2AE9E39E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Pakungdangan sa diyos na maykapal</w:t>
      </w:r>
    </w:p>
    <w:p w14:paraId="69CDFDC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1E8DFC9C" w14:textId="77777777" w:rsidR="00E04FE2" w:rsidRPr="00C77D4B" w:rsidRDefault="00E04FE2" w:rsidP="00E04FE2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C77D4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4820B86D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Ang ating puso, ang ating diwa</w:t>
      </w:r>
    </w:p>
    <w:p w14:paraId="2A4FF994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Ating ialay ng kusa</w:t>
      </w:r>
    </w:p>
    <w:p w14:paraId="59265D4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‘ting Poong D’yos</w:t>
      </w:r>
    </w:p>
    <w:p w14:paraId="2FD58E0A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Tanging S’yang may gawa</w:t>
      </w:r>
    </w:p>
    <w:p w14:paraId="2EB6EB47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lahat ng mga bansa</w:t>
      </w:r>
    </w:p>
    <w:p w14:paraId="3A6CCDDF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B22BDFF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Magpasalamat, tayo’y manalig</w:t>
      </w:r>
    </w:p>
    <w:p w14:paraId="7EDFE59B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ating Diyos ng pag-ibig</w:t>
      </w:r>
    </w:p>
    <w:p w14:paraId="6E7862D1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Tayo’y umasa na kahit s’ya’y paslit</w:t>
      </w:r>
    </w:p>
    <w:p w14:paraId="1B73E157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Hinding hindi ka iwawaglit</w:t>
      </w:r>
    </w:p>
    <w:p w14:paraId="4798925C" w14:textId="4E87C6A2" w:rsidR="00EE5A1F" w:rsidRDefault="00EE5A1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18C7FE03" w14:textId="53355CBD" w:rsidR="00EE5A1F" w:rsidRPr="00D32FE9" w:rsidRDefault="00000000" w:rsidP="00EE5A1F">
      <w:pPr>
        <w:pStyle w:val="Heading1"/>
        <w:rPr>
          <w:rStyle w:val="Hyperlink"/>
          <w:sz w:val="48"/>
          <w:szCs w:val="36"/>
          <w:u w:val="none"/>
        </w:rPr>
      </w:pPr>
      <w:hyperlink w:anchor="_top" w:history="1">
        <w:hyperlink w:anchor="_top" w:history="1">
          <w:bookmarkStart w:id="79" w:name="_Toc183253589"/>
          <w:r w:rsidR="00017F9C" w:rsidRPr="00D32FE9">
            <w:rPr>
              <w:rStyle w:val="Hyperlink"/>
              <w:sz w:val="48"/>
              <w:szCs w:val="36"/>
              <w:u w:val="none"/>
            </w:rPr>
            <w:t>STO. NIÑO HYMN</w:t>
          </w:r>
        </w:hyperlink>
        <w:r w:rsidR="00017F9C">
          <w:rPr>
            <w:rStyle w:val="Hyperlink"/>
            <w:sz w:val="48"/>
            <w:szCs w:val="36"/>
            <w:u w:val="none"/>
          </w:rPr>
          <w:t xml:space="preserve"> (</w:t>
        </w:r>
        <w:r w:rsidR="00017F9C" w:rsidRPr="0090468C">
          <w:rPr>
            <w:rStyle w:val="Hyperlink"/>
            <w:i/>
            <w:iCs/>
            <w:sz w:val="48"/>
            <w:szCs w:val="36"/>
            <w:u w:val="none"/>
          </w:rPr>
          <w:t>COMPLETE</w:t>
        </w:r>
        <w:r w:rsidR="00017F9C">
          <w:rPr>
            <w:rStyle w:val="Hyperlink"/>
            <w:sz w:val="48"/>
            <w:szCs w:val="36"/>
            <w:u w:val="none"/>
          </w:rPr>
          <w:t>)</w:t>
        </w:r>
        <w:bookmarkEnd w:id="79"/>
        <w:r w:rsidR="00017F9C">
          <w:rPr>
            <w:rStyle w:val="Hyperlink"/>
            <w:sz w:val="48"/>
            <w:szCs w:val="36"/>
            <w:u w:val="none"/>
          </w:rPr>
          <w:t xml:space="preserve"> </w:t>
        </w:r>
      </w:hyperlink>
    </w:p>
    <w:p w14:paraId="4B687867" w14:textId="77777777" w:rsidR="00EE5A1F" w:rsidRDefault="00EE5A1F" w:rsidP="00EE5A1F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01DFF3EB" w14:textId="77777777" w:rsidR="00EE5A1F" w:rsidRDefault="00EE5A1F" w:rsidP="00EE5A1F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0B9136A6" w14:textId="77777777" w:rsidR="00F751CB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  <w:sectPr w:rsidR="00F751CB" w:rsidSect="00D64537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079D3273" w14:textId="1B3C16BE" w:rsidR="00EE5A1F" w:rsidRPr="00B25DCA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F751CB">
        <w:rPr>
          <w:rFonts w:asciiTheme="majorHAnsi" w:eastAsia="Times New Roman" w:hAnsiTheme="majorHAnsi" w:cs="Courier New"/>
          <w:b/>
          <w:bCs/>
          <w:sz w:val="32"/>
          <w:szCs w:val="32"/>
        </w:rPr>
        <w:t>VERSE I</w:t>
      </w:r>
      <w:r>
        <w:rPr>
          <w:rFonts w:asciiTheme="majorHAnsi" w:eastAsia="Times New Roman" w:hAnsiTheme="majorHAnsi" w:cs="Courier New"/>
          <w:sz w:val="32"/>
          <w:szCs w:val="32"/>
        </w:rPr>
        <w:br/>
      </w:r>
      <w:r w:rsidR="00EE5A1F" w:rsidRPr="00B25DCA">
        <w:rPr>
          <w:rFonts w:asciiTheme="majorHAnsi" w:eastAsia="Times New Roman" w:hAnsiTheme="majorHAnsi" w:cs="Courier New"/>
          <w:sz w:val="32"/>
          <w:szCs w:val="32"/>
        </w:rPr>
        <w:t>O Santo Niño, mahal naming santo</w:t>
      </w:r>
      <w:r w:rsidR="00EA2FD1">
        <w:rPr>
          <w:rFonts w:asciiTheme="majorHAnsi" w:eastAsia="Times New Roman" w:hAnsiTheme="majorHAnsi" w:cs="Courier New"/>
          <w:sz w:val="32"/>
          <w:szCs w:val="32"/>
        </w:rPr>
        <w:t>!</w:t>
      </w:r>
    </w:p>
    <w:p w14:paraId="34A5227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Patron ng bata’t matatanda</w:t>
      </w:r>
    </w:p>
    <w:p w14:paraId="3E284B5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Purihi’t sambahin ang Kanyang ngalan</w:t>
      </w:r>
    </w:p>
    <w:p w14:paraId="2AE05AC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Magalak tayo at masiyahan</w:t>
      </w:r>
    </w:p>
    <w:p w14:paraId="7C0795F3" w14:textId="4D0B50E1" w:rsidR="00EE5A1F" w:rsidRPr="00B25DCA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br/>
      </w:r>
      <w:r w:rsidRPr="00F751CB">
        <w:rPr>
          <w:rFonts w:asciiTheme="majorHAnsi" w:eastAsia="Times New Roman" w:hAnsiTheme="majorHAnsi" w:cs="Courier New"/>
          <w:b/>
          <w:bCs/>
          <w:sz w:val="32"/>
          <w:szCs w:val="32"/>
        </w:rPr>
        <w:t>VERSE I</w:t>
      </w:r>
      <w:r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4A108FAD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Kung ang hanap ninyo’y kapayapaan</w:t>
      </w:r>
    </w:p>
    <w:p w14:paraId="7864B82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Pagmamahal ng Amang lumalang</w:t>
      </w:r>
    </w:p>
    <w:p w14:paraId="4AFAE932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Lumapit tayo’t tayo’y magpugay</w:t>
      </w:r>
    </w:p>
    <w:p w14:paraId="16D10267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Pakungdangan sa diyos na maykapal</w:t>
      </w:r>
    </w:p>
    <w:p w14:paraId="6B55D7B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5741B7C9" w14:textId="77777777" w:rsidR="00EE5A1F" w:rsidRPr="00C77D4B" w:rsidRDefault="00EE5A1F" w:rsidP="00EE5A1F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C77D4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0F34834C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Ang ating puso, ang ating diwa</w:t>
      </w:r>
    </w:p>
    <w:p w14:paraId="6C9DB5F3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Ating ialay ng kusa</w:t>
      </w:r>
    </w:p>
    <w:p w14:paraId="795A2615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‘ting Poong D’yos</w:t>
      </w:r>
    </w:p>
    <w:p w14:paraId="1273E8B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Tanging S’yang may gawa</w:t>
      </w:r>
    </w:p>
    <w:p w14:paraId="03B49745" w14:textId="110BD1C0" w:rsidR="00EE5A1F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lahat ng mga bansa</w:t>
      </w:r>
    </w:p>
    <w:p w14:paraId="0D7A6BD9" w14:textId="77777777" w:rsidR="005F6A12" w:rsidRPr="00B25DCA" w:rsidRDefault="005F6A12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421BE82A" w14:textId="106589CF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43A672A4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Magpasalamat, tayo’y manalig</w:t>
      </w:r>
    </w:p>
    <w:p w14:paraId="6388E02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ating Diyos ng pag-ibig</w:t>
      </w:r>
    </w:p>
    <w:p w14:paraId="150D466A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Tayo’y umasa na kahit s’ya’y paslit</w:t>
      </w:r>
    </w:p>
    <w:p w14:paraId="39531418" w14:textId="6D5997A6" w:rsidR="00EE5A1F" w:rsidRDefault="00EE5A1F" w:rsidP="00EE5A1F">
      <w:pPr>
        <w:spacing w:line="276" w:lineRule="auto"/>
        <w:rPr>
          <w:rFonts w:asciiTheme="majorHAnsi" w:eastAsia="Times New Roman" w:hAnsiTheme="majorHAnsi" w:cs="Courier New"/>
          <w:i/>
          <w:iCs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Hinding hindi ka iwawaglit</w:t>
      </w:r>
      <w:r w:rsidR="0068353A">
        <w:rPr>
          <w:rFonts w:asciiTheme="majorHAnsi" w:eastAsia="Times New Roman" w:hAnsiTheme="majorHAnsi" w:cs="Courier New"/>
          <w:sz w:val="32"/>
          <w:szCs w:val="32"/>
        </w:rPr>
        <w:br/>
      </w:r>
      <w:r w:rsidR="0068353A" w:rsidRPr="0068353A">
        <w:rPr>
          <w:rFonts w:asciiTheme="majorHAnsi" w:eastAsia="Times New Roman" w:hAnsiTheme="majorHAnsi" w:cs="Courier New"/>
          <w:i/>
          <w:iCs/>
          <w:sz w:val="32"/>
          <w:szCs w:val="32"/>
        </w:rPr>
        <w:t>(repeat I &amp; II, then KORO 2)</w:t>
      </w:r>
    </w:p>
    <w:p w14:paraId="211BB9DC" w14:textId="3FB5FED2" w:rsidR="0068353A" w:rsidRDefault="0068353A" w:rsidP="00EE5A1F">
      <w:pPr>
        <w:spacing w:line="276" w:lineRule="auto"/>
        <w:rPr>
          <w:rFonts w:asciiTheme="majorHAnsi" w:eastAsia="Times New Roman" w:hAnsiTheme="majorHAnsi" w:cs="Courier New"/>
          <w:i/>
          <w:iCs/>
          <w:sz w:val="32"/>
          <w:szCs w:val="32"/>
        </w:rPr>
      </w:pPr>
    </w:p>
    <w:p w14:paraId="43FD8638" w14:textId="21858D08" w:rsidR="0068353A" w:rsidRPr="00E01032" w:rsidRDefault="00405FB4" w:rsidP="00EE5A1F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E01032">
        <w:rPr>
          <w:rFonts w:asciiTheme="majorHAnsi" w:eastAsia="Times New Roman" w:hAnsiTheme="majorHAnsi" w:cs="Courier New"/>
          <w:b/>
          <w:bCs/>
          <w:sz w:val="32"/>
          <w:szCs w:val="32"/>
        </w:rPr>
        <w:t>KORO 2</w:t>
      </w:r>
    </w:p>
    <w:p w14:paraId="1B802D9F" w14:textId="462F50FB" w:rsidR="00405FB4" w:rsidRDefault="00294B38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Halina’t magsaya, halina’t umawit</w:t>
      </w:r>
    </w:p>
    <w:p w14:paraId="20428261" w14:textId="0B00735B" w:rsidR="00294B38" w:rsidRDefault="00294B38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Sa ating Diyos ng pag-ibig.</w:t>
      </w:r>
      <w:r>
        <w:rPr>
          <w:rFonts w:asciiTheme="majorHAnsi" w:eastAsia="Times New Roman" w:hAnsiTheme="majorHAnsi" w:cs="Courier New"/>
          <w:sz w:val="32"/>
          <w:szCs w:val="32"/>
        </w:rPr>
        <w:br/>
        <w:t>Sa ating paghibik, tayo’y mananabik,</w:t>
      </w:r>
      <w:r>
        <w:rPr>
          <w:rFonts w:asciiTheme="majorHAnsi" w:eastAsia="Times New Roman" w:hAnsiTheme="majorHAnsi" w:cs="Courier New"/>
          <w:sz w:val="32"/>
          <w:szCs w:val="32"/>
        </w:rPr>
        <w:br/>
        <w:t>Sa ti’y sak</w:t>
      </w:r>
      <w:r w:rsidR="00E01032">
        <w:rPr>
          <w:rFonts w:asciiTheme="majorHAnsi" w:eastAsia="Times New Roman" w:hAnsiTheme="majorHAnsi" w:cs="Courier New"/>
          <w:sz w:val="32"/>
          <w:szCs w:val="32"/>
        </w:rPr>
        <w:t>si’y lupa’t langit.</w:t>
      </w:r>
    </w:p>
    <w:p w14:paraId="2B560F60" w14:textId="1F989AE3" w:rsidR="00E01032" w:rsidRDefault="00E01032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3C7AB51B" w14:textId="237A9869" w:rsidR="00E01032" w:rsidRDefault="00310846" w:rsidP="00EE5A1F">
      <w:pPr>
        <w:spacing w:line="276" w:lineRule="auto"/>
        <w:rPr>
          <w:rFonts w:asciiTheme="majorHAnsi" w:eastAsia="Times New Roman" w:hAnsiTheme="majorHAnsi" w:cstheme="majorHAnsi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Sa ligayat’t lumbay sa mundong ibabaw</w:t>
      </w:r>
      <w:r>
        <w:rPr>
          <w:rFonts w:asciiTheme="majorHAnsi" w:eastAsia="Times New Roman" w:hAnsiTheme="majorHAnsi" w:cs="Courier New"/>
          <w:sz w:val="32"/>
          <w:szCs w:val="32"/>
        </w:rPr>
        <w:br/>
        <w:t>Ang Santo Ni</w:t>
      </w:r>
      <w:r>
        <w:rPr>
          <w:rFonts w:asciiTheme="majorHAnsi" w:eastAsia="Times New Roman" w:hAnsiTheme="majorHAnsi" w:cstheme="majorHAnsi"/>
          <w:sz w:val="32"/>
          <w:szCs w:val="32"/>
        </w:rPr>
        <w:t>ñ</w:t>
      </w:r>
      <w:r>
        <w:rPr>
          <w:rFonts w:asciiTheme="majorHAnsi" w:eastAsia="Times New Roman" w:hAnsiTheme="majorHAnsi" w:cs="Courier New"/>
          <w:sz w:val="32"/>
          <w:szCs w:val="32"/>
        </w:rPr>
        <w:t>o’y ating tanglaw.</w:t>
      </w:r>
      <w:r>
        <w:rPr>
          <w:rFonts w:asciiTheme="majorHAnsi" w:eastAsia="Times New Roman" w:hAnsiTheme="majorHAnsi" w:cs="Courier New"/>
          <w:sz w:val="32"/>
          <w:szCs w:val="32"/>
        </w:rPr>
        <w:br/>
        <w:t>O Santo Ni</w:t>
      </w:r>
      <w:r>
        <w:rPr>
          <w:rFonts w:asciiTheme="majorHAnsi" w:eastAsia="Times New Roman" w:hAnsiTheme="majorHAnsi" w:cstheme="majorHAnsi"/>
          <w:sz w:val="32"/>
          <w:szCs w:val="32"/>
        </w:rPr>
        <w:t>ño! O Santo Niño!</w:t>
      </w:r>
    </w:p>
    <w:p w14:paraId="51C1B4C1" w14:textId="77777777" w:rsidR="00EE404E" w:rsidRDefault="00310846" w:rsidP="00EE404E">
      <w:pPr>
        <w:spacing w:line="276" w:lineRule="auto"/>
        <w:rPr>
          <w:rFonts w:asciiTheme="majorHAnsi" w:eastAsia="Times New Roman" w:hAnsiTheme="majorHAnsi" w:cstheme="majorHAnsi"/>
          <w:sz w:val="32"/>
          <w:szCs w:val="32"/>
        </w:rPr>
      </w:pPr>
      <w:r>
        <w:rPr>
          <w:rFonts w:asciiTheme="majorHAnsi" w:eastAsia="Times New Roman" w:hAnsiTheme="majorHAnsi" w:cstheme="majorHAnsi"/>
          <w:sz w:val="32"/>
          <w:szCs w:val="32"/>
        </w:rPr>
        <w:t>Ligaya’t buhay naming kinapal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t>.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br/>
      </w:r>
      <w:r w:rsidR="00EE404E">
        <w:rPr>
          <w:rFonts w:asciiTheme="majorHAnsi" w:eastAsia="Times New Roman" w:hAnsiTheme="majorHAnsi" w:cstheme="majorHAnsi"/>
          <w:sz w:val="32"/>
          <w:szCs w:val="32"/>
        </w:rPr>
        <w:br/>
      </w:r>
      <w:r w:rsidR="00EE404E">
        <w:rPr>
          <w:rFonts w:asciiTheme="majorHAnsi" w:eastAsia="Times New Roman" w:hAnsiTheme="majorHAnsi" w:cs="Courier New"/>
          <w:sz w:val="32"/>
          <w:szCs w:val="32"/>
        </w:rPr>
        <w:t>O Santo Ni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t>ño! O Santo Niño!</w:t>
      </w:r>
    </w:p>
    <w:p w14:paraId="3135A766" w14:textId="21595373" w:rsidR="00310846" w:rsidRPr="0068353A" w:rsidRDefault="00297B23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Ligay’t buhay naming kinapal.</w:t>
      </w:r>
    </w:p>
    <w:p w14:paraId="5CEA22B8" w14:textId="2E18F268" w:rsidR="00F751CB" w:rsidRDefault="0068353A" w:rsidP="00E04FE2">
      <w:pPr>
        <w:spacing w:line="276" w:lineRule="auto"/>
        <w:rPr>
          <w:rFonts w:ascii="Verdana" w:hAnsi="Verdana"/>
          <w:sz w:val="28"/>
          <w:szCs w:val="28"/>
        </w:rPr>
        <w:sectPr w:rsidR="00F751CB" w:rsidSect="0033447C">
          <w:type w:val="continuous"/>
          <w:pgSz w:w="12240" w:h="15840"/>
          <w:pgMar w:top="1170" w:right="758" w:bottom="810" w:left="1440" w:header="720" w:footer="720" w:gutter="0"/>
          <w:cols w:num="2" w:space="720"/>
          <w:docGrid w:linePitch="360"/>
        </w:sectPr>
      </w:pPr>
      <w:r>
        <w:rPr>
          <w:rFonts w:ascii="Verdana" w:hAnsi="Verdana"/>
          <w:sz w:val="28"/>
          <w:szCs w:val="28"/>
        </w:rPr>
        <w:br/>
      </w:r>
    </w:p>
    <w:p w14:paraId="49DC0566" w14:textId="77777777" w:rsidR="00E04FE2" w:rsidRPr="008D544F" w:rsidRDefault="00E04FE2" w:rsidP="00E04FE2">
      <w:pPr>
        <w:spacing w:line="276" w:lineRule="auto"/>
        <w:rPr>
          <w:rFonts w:ascii="Verdana" w:hAnsi="Verdana"/>
          <w:sz w:val="28"/>
          <w:szCs w:val="28"/>
        </w:rPr>
      </w:pPr>
    </w:p>
    <w:p w14:paraId="5260D4F9" w14:textId="77777777" w:rsidR="0014277B" w:rsidRDefault="0014277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CC556AB" w14:textId="42DDCF27" w:rsidR="00842BC1" w:rsidRPr="00E0262C" w:rsidRDefault="00000000" w:rsidP="00842BC1">
      <w:pPr>
        <w:pStyle w:val="Heading1"/>
        <w:rPr>
          <w:sz w:val="36"/>
          <w:szCs w:val="36"/>
        </w:rPr>
      </w:pPr>
      <w:hyperlink w:anchor="_top" w:history="1">
        <w:bookmarkStart w:id="80" w:name="_Toc183253590"/>
        <w:r w:rsidR="00842BC1" w:rsidRPr="00B05ADE">
          <w:rPr>
            <w:rStyle w:val="Hyperlink"/>
            <w:sz w:val="48"/>
            <w:szCs w:val="40"/>
            <w:u w:val="none"/>
          </w:rPr>
          <w:t>SUGAT NI KRISTO</w:t>
        </w:r>
        <w:bookmarkEnd w:id="80"/>
      </w:hyperlink>
      <w:r w:rsidR="00842BC1" w:rsidRPr="00E0262C">
        <w:rPr>
          <w:sz w:val="36"/>
          <w:szCs w:val="36"/>
        </w:rPr>
        <w:t xml:space="preserve"> </w:t>
      </w:r>
      <w:r w:rsidR="00842BC1" w:rsidRPr="00E0262C">
        <w:rPr>
          <w:sz w:val="36"/>
          <w:szCs w:val="36"/>
        </w:rPr>
        <w:br/>
      </w:r>
    </w:p>
    <w:p w14:paraId="10B1170D" w14:textId="77777777" w:rsidR="001E2E78" w:rsidRDefault="001E2E78" w:rsidP="00842BC1">
      <w:pPr>
        <w:pStyle w:val="HTMLPreformatted"/>
        <w:rPr>
          <w:rFonts w:asciiTheme="majorHAnsi" w:hAnsiTheme="majorHAnsi"/>
          <w:sz w:val="32"/>
          <w:szCs w:val="32"/>
        </w:rPr>
      </w:pPr>
    </w:p>
    <w:p w14:paraId="099A8D08" w14:textId="72D28123" w:rsidR="00842BC1" w:rsidRPr="00CB20CB" w:rsidRDefault="00842BC1" w:rsidP="00842BC1">
      <w:pPr>
        <w:pStyle w:val="HTMLPreformatted"/>
        <w:rPr>
          <w:rFonts w:asciiTheme="majorHAnsi" w:hAnsiTheme="majorHAnsi"/>
          <w:sz w:val="32"/>
          <w:szCs w:val="32"/>
        </w:rPr>
      </w:pPr>
      <w:r w:rsidRPr="00CB20CB">
        <w:rPr>
          <w:rFonts w:asciiTheme="majorHAnsi" w:hAnsiTheme="majorHAnsi"/>
          <w:sz w:val="32"/>
          <w:szCs w:val="32"/>
        </w:rPr>
        <w:t xml:space="preserve">Hirap at pagdurusa, ang kanyang nadarama, </w:t>
      </w:r>
      <w:r w:rsidRPr="00CB20CB">
        <w:rPr>
          <w:rFonts w:asciiTheme="majorHAnsi" w:hAnsiTheme="majorHAnsi"/>
          <w:sz w:val="32"/>
          <w:szCs w:val="32"/>
        </w:rPr>
        <w:br/>
        <w:t xml:space="preserve">Ang sugat sa katawan, pag-ibig ang dahilan. </w:t>
      </w:r>
      <w:r w:rsidRPr="00CB20CB">
        <w:rPr>
          <w:rFonts w:asciiTheme="majorHAnsi" w:hAnsiTheme="majorHAnsi"/>
          <w:sz w:val="32"/>
          <w:szCs w:val="32"/>
        </w:rPr>
        <w:br/>
        <w:t xml:space="preserve">Dugong pumapatak tumbas ng kaligtasan </w:t>
      </w:r>
      <w:r w:rsidRPr="00CB20CB">
        <w:rPr>
          <w:rFonts w:asciiTheme="majorHAnsi" w:hAnsiTheme="majorHAnsi"/>
          <w:sz w:val="32"/>
          <w:szCs w:val="32"/>
        </w:rPr>
        <w:br/>
        <w:t xml:space="preserve">Si Kristong Anak ng Diyos nag-alay ng buhay. </w:t>
      </w:r>
      <w:r w:rsidRPr="00CB20CB">
        <w:rPr>
          <w:rFonts w:asciiTheme="majorHAnsi" w:hAnsiTheme="majorHAnsi"/>
          <w:sz w:val="32"/>
          <w:szCs w:val="32"/>
        </w:rPr>
        <w:br/>
      </w:r>
    </w:p>
    <w:p w14:paraId="1B698488" w14:textId="77777777" w:rsidR="00D64537" w:rsidRDefault="00842BC1" w:rsidP="00842BC1">
      <w:pPr>
        <w:rPr>
          <w:rFonts w:asciiTheme="majorHAnsi" w:hAnsiTheme="majorHAnsi"/>
          <w:sz w:val="32"/>
          <w:szCs w:val="32"/>
        </w:rPr>
        <w:sectPr w:rsidR="00D64537" w:rsidSect="00D64537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  <w:r w:rsidRPr="00CB20CB">
        <w:rPr>
          <w:rFonts w:asciiTheme="majorHAnsi" w:hAnsiTheme="majorHAnsi"/>
          <w:sz w:val="32"/>
          <w:szCs w:val="32"/>
        </w:rPr>
        <w:t xml:space="preserve">Bawat Sugat ni Kristo as may pahayag, </w:t>
      </w:r>
      <w:r w:rsidRPr="00CB20CB">
        <w:rPr>
          <w:rFonts w:asciiTheme="majorHAnsi" w:hAnsiTheme="majorHAnsi"/>
          <w:sz w:val="32"/>
          <w:szCs w:val="32"/>
        </w:rPr>
        <w:br/>
        <w:t xml:space="preserve">Ang sugat sa ulo'y pang-unawang taglay, </w:t>
      </w:r>
      <w:r w:rsidRPr="00CB20CB">
        <w:rPr>
          <w:rFonts w:asciiTheme="majorHAnsi" w:hAnsiTheme="majorHAnsi"/>
          <w:sz w:val="32"/>
          <w:szCs w:val="32"/>
        </w:rPr>
        <w:br/>
        <w:t xml:space="preserve">Sa dibdib ay pag-ibig, sa kamay ay pagdamay, </w:t>
      </w:r>
      <w:r w:rsidRPr="00CB20CB">
        <w:rPr>
          <w:rFonts w:asciiTheme="majorHAnsi" w:hAnsiTheme="majorHAnsi"/>
          <w:sz w:val="32"/>
          <w:szCs w:val="32"/>
        </w:rPr>
        <w:br/>
        <w:t xml:space="preserve">Sa paa na laging nakasubaybay. </w:t>
      </w:r>
    </w:p>
    <w:p w14:paraId="4FA1C9BE" w14:textId="09211425" w:rsidR="00842BC1" w:rsidRDefault="00842BC1" w:rsidP="00842BC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857CC71" w14:textId="77777777" w:rsidR="00F6115D" w:rsidRPr="00715316" w:rsidRDefault="00F6115D" w:rsidP="00F6115D">
      <w:pPr>
        <w:rPr>
          <w:rFonts w:asciiTheme="majorHAnsi" w:hAnsiTheme="majorHAnsi"/>
          <w:sz w:val="32"/>
        </w:rPr>
        <w:sectPr w:rsidR="00F6115D" w:rsidRPr="00715316" w:rsidSect="005E6F13">
          <w:type w:val="continuous"/>
          <w:pgSz w:w="12240" w:h="15840"/>
          <w:pgMar w:top="1170" w:right="1440" w:bottom="810" w:left="1440" w:header="720" w:footer="720" w:gutter="0"/>
          <w:cols w:num="2" w:space="720"/>
          <w:docGrid w:linePitch="360"/>
        </w:sectPr>
      </w:pPr>
    </w:p>
    <w:p w14:paraId="0A2F5A70" w14:textId="468C1A9A" w:rsidR="00CC6512" w:rsidRPr="00197EF3" w:rsidRDefault="00197EF3" w:rsidP="00CC6512">
      <w:pPr>
        <w:pStyle w:val="Heading1"/>
        <w:rPr>
          <w:rStyle w:val="Hyperlink"/>
          <w:sz w:val="48"/>
          <w:szCs w:val="40"/>
          <w:u w:val="none"/>
        </w:rPr>
      </w:pPr>
      <w:r>
        <w:rPr>
          <w:sz w:val="48"/>
          <w:szCs w:val="40"/>
        </w:rPr>
        <w:lastRenderedPageBreak/>
        <w:fldChar w:fldCharType="begin"/>
      </w:r>
      <w:r>
        <w:rPr>
          <w:sz w:val="48"/>
          <w:szCs w:val="40"/>
        </w:rPr>
        <w:instrText>HYPERLINK  \l "_top"</w:instrText>
      </w:r>
      <w:r>
        <w:rPr>
          <w:sz w:val="48"/>
          <w:szCs w:val="40"/>
        </w:rPr>
      </w:r>
      <w:r>
        <w:rPr>
          <w:sz w:val="48"/>
          <w:szCs w:val="40"/>
        </w:rPr>
        <w:fldChar w:fldCharType="separate"/>
      </w:r>
      <w:bookmarkStart w:id="81" w:name="_Toc183253591"/>
      <w:r w:rsidR="00CC6512" w:rsidRPr="00197EF3">
        <w:rPr>
          <w:rStyle w:val="Hyperlink"/>
          <w:sz w:val="48"/>
          <w:szCs w:val="40"/>
          <w:u w:val="none"/>
        </w:rPr>
        <w:t>TAAS ANG KRUS</w:t>
      </w:r>
      <w:bookmarkEnd w:id="81"/>
    </w:p>
    <w:p w14:paraId="55AD3A0F" w14:textId="49CBC486" w:rsidR="00CC6512" w:rsidRDefault="00197EF3" w:rsidP="00CC6512">
      <w:pPr>
        <w:rPr>
          <w:rFonts w:ascii="Arial Black" w:hAnsi="Arial Black"/>
          <w:sz w:val="28"/>
          <w:szCs w:val="28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fldChar w:fldCharType="end"/>
      </w:r>
    </w:p>
    <w:p w14:paraId="7FCAF3C5" w14:textId="0AA3A5BA" w:rsidR="00CC6512" w:rsidRPr="00F8221B" w:rsidRDefault="00CC6512" w:rsidP="00CC6512">
      <w:pPr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27F6CD38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Taas ang krus, si Kristo'y Ihayag </w:t>
      </w:r>
    </w:p>
    <w:p w14:paraId="422BB28A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hanggang lahat kan'yang ngalan sambahin </w:t>
      </w:r>
    </w:p>
    <w:p w14:paraId="216D1FC4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2686E8D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1</w:t>
      </w:r>
    </w:p>
    <w:p w14:paraId="2B661AF3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Sunod na tayo sa Panginoon </w:t>
      </w:r>
    </w:p>
    <w:p w14:paraId="07249C58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patungo sa buhay ng kabanalan</w:t>
      </w:r>
    </w:p>
    <w:p w14:paraId="228E9B0F" w14:textId="2A966A8E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53DF660A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3C5A746F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2</w:t>
      </w:r>
    </w:p>
    <w:p w14:paraId="7531A841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Si Kristo ang daan, katotohanan </w:t>
      </w:r>
    </w:p>
    <w:p w14:paraId="0D10AEF7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at s'ya ang buhay na walang hanggan. </w:t>
      </w:r>
    </w:p>
    <w:p w14:paraId="5414FC31" w14:textId="4015C091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441BC210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7F0A69E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3</w:t>
      </w:r>
    </w:p>
    <w:p w14:paraId="6634EE30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Tinubos tayo ng dugo ni Kristo, </w:t>
      </w:r>
    </w:p>
    <w:p w14:paraId="17A28BC5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Tayong dukha naging anak ng D'yos. </w:t>
      </w:r>
    </w:p>
    <w:p w14:paraId="51D8C05C" w14:textId="290030E4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03586151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09A165F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4</w:t>
      </w:r>
    </w:p>
    <w:p w14:paraId="62593252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Kadakilaan ng Ipinako sa krus, </w:t>
      </w:r>
    </w:p>
    <w:p w14:paraId="56502B3C" w14:textId="1120A02B" w:rsidR="00CC6512" w:rsidRDefault="00CC6512" w:rsidP="00F8221B">
      <w:pPr>
        <w:ind w:left="72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habang buhay, aawitin ko. </w:t>
      </w:r>
      <w:r>
        <w:rPr>
          <w:rFonts w:asciiTheme="majorHAnsi" w:hAnsiTheme="majorHAnsi"/>
          <w:b/>
          <w:bCs/>
          <w:sz w:val="32"/>
          <w:szCs w:val="32"/>
        </w:rPr>
        <w:br/>
      </w: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  <w:r>
        <w:br w:type="page"/>
      </w:r>
    </w:p>
    <w:p w14:paraId="7F6D5C57" w14:textId="1D18AA76" w:rsidR="00F6115D" w:rsidRPr="008E223E" w:rsidRDefault="00000000" w:rsidP="00F6115D">
      <w:pPr>
        <w:pStyle w:val="Heading1"/>
        <w:rPr>
          <w:sz w:val="48"/>
          <w:szCs w:val="40"/>
        </w:rPr>
      </w:pPr>
      <w:hyperlink w:anchor="_top" w:history="1">
        <w:bookmarkStart w:id="82" w:name="_Toc183253592"/>
        <w:r w:rsidR="00F6115D" w:rsidRPr="008E223E">
          <w:rPr>
            <w:rStyle w:val="Hyperlink"/>
            <w:sz w:val="48"/>
            <w:szCs w:val="40"/>
            <w:u w:val="none"/>
          </w:rPr>
          <w:t>TANDA NG KAHARIAN NG DIYOS</w:t>
        </w:r>
        <w:bookmarkEnd w:id="82"/>
      </w:hyperlink>
    </w:p>
    <w:p w14:paraId="217C5F08" w14:textId="77777777" w:rsidR="00F6115D" w:rsidRDefault="00F6115D" w:rsidP="00F6115D">
      <w:pPr>
        <w:rPr>
          <w:rFonts w:ascii="Arial Black" w:hAnsi="Arial Black"/>
          <w:sz w:val="28"/>
          <w:szCs w:val="28"/>
        </w:rPr>
      </w:pPr>
    </w:p>
    <w:p w14:paraId="09AAF1DE" w14:textId="16A025AB" w:rsidR="00B733AC" w:rsidRPr="008B69A1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8B69A1">
        <w:rPr>
          <w:rFonts w:asciiTheme="majorHAnsi" w:hAnsiTheme="majorHAnsi"/>
          <w:b/>
          <w:bCs/>
          <w:sz w:val="32"/>
          <w:szCs w:val="32"/>
        </w:rPr>
        <w:t>KORO</w:t>
      </w:r>
    </w:p>
    <w:p w14:paraId="3B567F43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      Humayo na’t ipahayag, Kanyang pagkalinga’t habag</w:t>
      </w:r>
    </w:p>
    <w:p w14:paraId="005D008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      Isabuhay pag-ibig at katarungan, tanda ng kanyang kaharian.</w:t>
      </w:r>
      <w:r w:rsidRPr="008B69A1">
        <w:rPr>
          <w:rFonts w:asciiTheme="majorHAnsi" w:hAnsiTheme="majorHAnsi"/>
          <w:sz w:val="32"/>
          <w:szCs w:val="32"/>
        </w:rPr>
        <w:t xml:space="preserve"> </w:t>
      </w:r>
    </w:p>
    <w:p w14:paraId="0AE96CE5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14B6CD7D" w14:textId="43F5E62A" w:rsidR="00B733AC" w:rsidRPr="008B69A1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8B69A1">
        <w:rPr>
          <w:rFonts w:asciiTheme="majorHAnsi" w:hAnsiTheme="majorHAnsi"/>
          <w:b/>
          <w:bCs/>
          <w:sz w:val="32"/>
          <w:szCs w:val="32"/>
        </w:rPr>
        <w:t>I</w:t>
      </w:r>
    </w:p>
    <w:p w14:paraId="380355B9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panahong tigang ang lupa,</w:t>
      </w:r>
    </w:p>
    <w:p w14:paraId="72FC7BD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panahong ang ani’y sagana</w:t>
      </w:r>
    </w:p>
    <w:p w14:paraId="5B275891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 ng digmaan at kaguluhan</w:t>
      </w:r>
    </w:p>
    <w:p w14:paraId="0F7DA9E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 ng kapayapaan.</w:t>
      </w:r>
    </w:p>
    <w:p w14:paraId="62EB42E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4723B19E" w14:textId="29CF9A89" w:rsidR="00B733AC" w:rsidRPr="000A7EFB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0A7EFB">
        <w:rPr>
          <w:rFonts w:asciiTheme="majorHAnsi" w:hAnsiTheme="majorHAnsi"/>
          <w:b/>
          <w:bCs/>
          <w:sz w:val="32"/>
          <w:szCs w:val="32"/>
        </w:rPr>
        <w:t>II</w:t>
      </w:r>
    </w:p>
    <w:p w14:paraId="767379A7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mga dakila’t dukha</w:t>
      </w:r>
    </w:p>
    <w:p w14:paraId="470EE9AA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banal at makasalanan</w:t>
      </w:r>
    </w:p>
    <w:p w14:paraId="2226EB1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bulag at lumpo, ang api at sugatan</w:t>
      </w:r>
    </w:p>
    <w:p w14:paraId="4A166E88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lahat at inaanyayahan.</w:t>
      </w:r>
    </w:p>
    <w:p w14:paraId="599B3DAF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6950D9DC" w14:textId="1220F796" w:rsidR="00B733AC" w:rsidRPr="000A7EFB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0A7EFB">
        <w:rPr>
          <w:rFonts w:asciiTheme="majorHAnsi" w:hAnsiTheme="majorHAnsi"/>
          <w:b/>
          <w:bCs/>
          <w:sz w:val="32"/>
          <w:szCs w:val="32"/>
        </w:rPr>
        <w:t>III</w:t>
      </w:r>
    </w:p>
    <w:p w14:paraId="339A3A17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‘ming pagdadalamhati</w:t>
      </w:r>
    </w:p>
    <w:p w14:paraId="3EB36430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’ming pagbibigay-puri</w:t>
      </w:r>
    </w:p>
    <w:p w14:paraId="03176B7E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Anupamang pagtangis, hapo’t pasakit</w:t>
      </w:r>
    </w:p>
    <w:p w14:paraId="34838363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Pangalan Niya’y sinasambit.</w:t>
      </w:r>
    </w:p>
    <w:p w14:paraId="345432C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br w:type="page"/>
      </w:r>
    </w:p>
    <w:p w14:paraId="4FE0950F" w14:textId="25B496A2" w:rsidR="00CA5037" w:rsidRPr="00D851AB" w:rsidRDefault="00000000" w:rsidP="00CA5037">
      <w:pPr>
        <w:pStyle w:val="Heading1"/>
        <w:rPr>
          <w:sz w:val="44"/>
          <w:szCs w:val="36"/>
        </w:rPr>
      </w:pPr>
      <w:hyperlink w:anchor="_top" w:history="1">
        <w:bookmarkStart w:id="83" w:name="_Toc183253593"/>
        <w:r w:rsidR="00CA5037" w:rsidRPr="00960F3B">
          <w:rPr>
            <w:rStyle w:val="Hyperlink"/>
            <w:sz w:val="48"/>
            <w:szCs w:val="40"/>
            <w:u w:val="none"/>
          </w:rPr>
          <w:t>TANGING ALAY</w:t>
        </w:r>
        <w:bookmarkEnd w:id="83"/>
      </w:hyperlink>
      <w:r w:rsidR="00CA5037" w:rsidRPr="00960F3B">
        <w:rPr>
          <w:sz w:val="48"/>
          <w:szCs w:val="40"/>
        </w:rPr>
        <w:t xml:space="preserve"> </w:t>
      </w:r>
      <w:r w:rsidR="00CA5037" w:rsidRPr="00D851AB">
        <w:rPr>
          <w:sz w:val="36"/>
          <w:szCs w:val="36"/>
        </w:rPr>
        <w:br/>
      </w:r>
    </w:p>
    <w:p w14:paraId="29E5BD41" w14:textId="77777777" w:rsidR="00886188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Salamat sa Iyo </w:t>
      </w:r>
    </w:p>
    <w:p w14:paraId="75C349DF" w14:textId="4CA28D9F" w:rsidR="00CA5037" w:rsidRPr="00FF1F3D" w:rsidRDefault="00886188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CA5037" w:rsidRPr="00FF1F3D">
        <w:rPr>
          <w:rFonts w:asciiTheme="majorHAnsi" w:hAnsiTheme="majorHAnsi"/>
          <w:sz w:val="32"/>
          <w:szCs w:val="32"/>
        </w:rPr>
        <w:t xml:space="preserve">aking Panginong, Hesus </w:t>
      </w:r>
    </w:p>
    <w:p w14:paraId="77829546" w14:textId="77777777" w:rsidR="001F7813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Ako'y inibig Mo </w:t>
      </w:r>
    </w:p>
    <w:p w14:paraId="5FF5DFA7" w14:textId="553CBBC5" w:rsidR="00CA5037" w:rsidRPr="00FF1F3D" w:rsidRDefault="001F7813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CA5037" w:rsidRPr="00FF1F3D">
        <w:rPr>
          <w:rFonts w:asciiTheme="majorHAnsi" w:hAnsiTheme="majorHAnsi"/>
          <w:sz w:val="32"/>
          <w:szCs w:val="32"/>
        </w:rPr>
        <w:t xml:space="preserve">at inangking lubos. </w:t>
      </w:r>
      <w:r w:rsidR="00CA5037" w:rsidRPr="00FF1F3D">
        <w:rPr>
          <w:rFonts w:asciiTheme="majorHAnsi" w:hAnsiTheme="majorHAnsi"/>
          <w:sz w:val="32"/>
          <w:szCs w:val="32"/>
        </w:rPr>
        <w:br/>
      </w:r>
    </w:p>
    <w:p w14:paraId="7691FC6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</w:p>
    <w:p w14:paraId="598C18F6" w14:textId="77777777" w:rsidR="00CA5037" w:rsidRPr="00FF1F3D" w:rsidRDefault="00CA5037" w:rsidP="00CA5037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FF1F3D">
        <w:rPr>
          <w:rFonts w:asciiTheme="majorHAnsi" w:hAnsiTheme="majorHAnsi"/>
          <w:b/>
          <w:sz w:val="32"/>
          <w:szCs w:val="32"/>
        </w:rPr>
        <w:t xml:space="preserve">KORO </w:t>
      </w:r>
    </w:p>
    <w:p w14:paraId="6EA67BCB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alay sa Iyo aking Ama </w:t>
      </w:r>
    </w:p>
    <w:p w14:paraId="03E80034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buong buhay ko, puso at kaluluwa </w:t>
      </w:r>
    </w:p>
    <w:p w14:paraId="765C7C44" w14:textId="715421CE" w:rsidR="00CA5037" w:rsidRPr="00FF1F3D" w:rsidRDefault="007E646C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Hindi</w:t>
      </w:r>
      <w:r w:rsidR="00CA5037" w:rsidRPr="00FF1F3D">
        <w:rPr>
          <w:rFonts w:asciiTheme="majorHAnsi" w:hAnsiTheme="majorHAnsi"/>
          <w:sz w:val="32"/>
          <w:szCs w:val="32"/>
        </w:rPr>
        <w:t xml:space="preserve"> makayanang maipagkakoob </w:t>
      </w:r>
    </w:p>
    <w:p w14:paraId="5518317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Mamahaling hiyas o gintong nilukob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1C2D95E4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dalangin O Diyos ay tanggapin </w:t>
      </w:r>
    </w:p>
    <w:p w14:paraId="1BDC1D8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alay ko nawa ay gamitin </w:t>
      </w:r>
    </w:p>
    <w:p w14:paraId="666490E3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Ito lamang Ama wala nang iba pa </w:t>
      </w:r>
    </w:p>
    <w:p w14:paraId="3B17490E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Akong hinihiling.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075A69D8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</w:p>
    <w:p w14:paraId="329B2915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Di ko akalain na ako ay bigyang pansin </w:t>
      </w:r>
      <w:r w:rsidRPr="00FF1F3D">
        <w:rPr>
          <w:rFonts w:asciiTheme="majorHAnsi" w:hAnsiTheme="majorHAnsi"/>
          <w:sz w:val="32"/>
          <w:szCs w:val="32"/>
        </w:rPr>
        <w:br/>
        <w:t xml:space="preserve">Ang taong tulad ko di dapat mahalin. </w:t>
      </w:r>
      <w:r w:rsidRPr="00FF1F3D">
        <w:rPr>
          <w:rFonts w:asciiTheme="majorHAnsi" w:hAnsiTheme="majorHAnsi"/>
          <w:sz w:val="32"/>
          <w:szCs w:val="32"/>
        </w:rPr>
        <w:br/>
        <w:t xml:space="preserve">(KORO)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733EEB94" w14:textId="0583EB84" w:rsidR="00CA5037" w:rsidRDefault="00CA5037" w:rsidP="00CA503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Aking hinihintay ang lyong pagbabalik Hesus </w:t>
      </w:r>
      <w:r w:rsidRPr="00FF1F3D">
        <w:rPr>
          <w:rFonts w:asciiTheme="majorHAnsi" w:hAnsiTheme="majorHAnsi"/>
          <w:sz w:val="32"/>
          <w:szCs w:val="32"/>
        </w:rPr>
        <w:br/>
        <w:t xml:space="preserve">Ang makapiling ka'y kagalakang lubos. </w:t>
      </w:r>
      <w:r w:rsidRPr="00FF1F3D">
        <w:rPr>
          <w:rFonts w:asciiTheme="majorHAnsi" w:hAnsiTheme="majorHAnsi"/>
          <w:sz w:val="32"/>
          <w:szCs w:val="32"/>
        </w:rPr>
        <w:br/>
        <w:t xml:space="preserve">(KORO) </w:t>
      </w:r>
      <w:r>
        <w:br w:type="page"/>
      </w:r>
    </w:p>
    <w:p w14:paraId="1D2DB80B" w14:textId="7E9D4A78" w:rsidR="00F6115D" w:rsidRPr="0060160B" w:rsidRDefault="00000000" w:rsidP="00F6115D">
      <w:pPr>
        <w:pStyle w:val="Heading1"/>
        <w:rPr>
          <w:sz w:val="36"/>
          <w:szCs w:val="36"/>
          <w:lang w:val="en-CA"/>
        </w:rPr>
      </w:pPr>
      <w:hyperlink w:anchor="_top" w:history="1">
        <w:bookmarkStart w:id="84" w:name="_Toc183253594"/>
        <w:r w:rsidR="00F6115D" w:rsidRPr="0060160B">
          <w:rPr>
            <w:rStyle w:val="Hyperlink"/>
            <w:sz w:val="44"/>
            <w:szCs w:val="36"/>
            <w:u w:val="none"/>
            <w:lang w:val="en-CA"/>
          </w:rPr>
          <w:t>TANGING YAMAN</w:t>
        </w:r>
        <w:bookmarkEnd w:id="84"/>
      </w:hyperlink>
    </w:p>
    <w:p w14:paraId="7DFA421A" w14:textId="77777777" w:rsidR="00F6115D" w:rsidRDefault="00F6115D" w:rsidP="00F6115D">
      <w:pPr>
        <w:rPr>
          <w:lang w:val="en-CA"/>
        </w:rPr>
      </w:pPr>
    </w:p>
    <w:p w14:paraId="7C87F258" w14:textId="06691395" w:rsidR="00CB6823" w:rsidRPr="00CB6823" w:rsidRDefault="00CB6823" w:rsidP="00F6115D">
      <w:pPr>
        <w:rPr>
          <w:b/>
          <w:sz w:val="24"/>
          <w:lang w:val="en-CA"/>
        </w:rPr>
      </w:pPr>
      <w:r w:rsidRPr="00CB6823">
        <w:rPr>
          <w:b/>
          <w:sz w:val="24"/>
          <w:lang w:val="en-CA"/>
        </w:rPr>
        <w:t>KORO:</w:t>
      </w:r>
    </w:p>
    <w:p w14:paraId="04C6E3EC" w14:textId="7E7F8115" w:rsidR="00F6115D" w:rsidRPr="00715316" w:rsidRDefault="00F6115D" w:rsidP="00F6115D">
      <w:pPr>
        <w:rPr>
          <w:rFonts w:asciiTheme="majorHAnsi" w:hAnsiTheme="majorHAnsi"/>
          <w:b/>
          <w:sz w:val="32"/>
          <w:szCs w:val="32"/>
          <w:lang w:val="en-CA"/>
        </w:rPr>
      </w:pPr>
      <w:r w:rsidRPr="00715316">
        <w:rPr>
          <w:rFonts w:ascii="Arial Black" w:hAnsi="Arial Black"/>
          <w:b/>
          <w:sz w:val="28"/>
          <w:szCs w:val="28"/>
          <w:lang w:val="en-CA"/>
        </w:rPr>
        <w:t xml:space="preserve">  </w:t>
      </w:r>
      <w:r w:rsidR="00CB6823">
        <w:rPr>
          <w:rFonts w:ascii="Arial Black" w:hAnsi="Arial Black"/>
          <w:b/>
          <w:sz w:val="28"/>
          <w:szCs w:val="28"/>
          <w:lang w:val="en-CA"/>
        </w:rPr>
        <w:t xml:space="preserve"> </w:t>
      </w:r>
      <w:r w:rsidRPr="00715316">
        <w:rPr>
          <w:rFonts w:asciiTheme="majorHAnsi" w:hAnsiTheme="majorHAnsi"/>
          <w:sz w:val="32"/>
          <w:szCs w:val="32"/>
          <w:lang w:val="en-CA"/>
        </w:rPr>
        <w:t>Ikaw ang aking tanging yaman</w:t>
      </w:r>
    </w:p>
    <w:p w14:paraId="5D228D9A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Na di lubusang masumpungan</w:t>
      </w:r>
    </w:p>
    <w:p w14:paraId="119F47FB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Ang nilikha Mong kariktan</w:t>
      </w:r>
    </w:p>
    <w:p w14:paraId="26992567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Sulyap ng `yong kagandahan.</w:t>
      </w:r>
    </w:p>
    <w:p w14:paraId="5C3CA341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1D4FCF5B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Ikaw`y hanap sa tuwina</w:t>
      </w:r>
    </w:p>
    <w:p w14:paraId="19D28843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Nitong pusong ikaw lamang ang saya </w:t>
      </w:r>
    </w:p>
    <w:p w14:paraId="3CC240A4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Sa ganda ng umaga, </w:t>
      </w:r>
    </w:p>
    <w:p w14:paraId="0336A64E" w14:textId="714F0EE9" w:rsidR="00F6115D" w:rsidRPr="00715316" w:rsidRDefault="00CB6823" w:rsidP="00F6115D">
      <w:pPr>
        <w:rPr>
          <w:rFonts w:asciiTheme="majorHAnsi" w:hAnsiTheme="majorHAnsi"/>
          <w:sz w:val="32"/>
          <w:szCs w:val="32"/>
          <w:lang w:val="en-CA"/>
        </w:rPr>
      </w:pPr>
      <w:r>
        <w:rPr>
          <w:rFonts w:asciiTheme="majorHAnsi" w:hAnsiTheme="majorHAnsi"/>
          <w:sz w:val="32"/>
          <w:szCs w:val="32"/>
          <w:lang w:val="en-CA"/>
        </w:rPr>
        <w:t>Nangungulila sa `yo sinta. (KORO)</w:t>
      </w:r>
    </w:p>
    <w:p w14:paraId="62969FD4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477E6946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Ikaw`y hanap sa tuwina</w:t>
      </w:r>
    </w:p>
    <w:p w14:paraId="57998A6E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Sa kapwa ko kita laging nadarama</w:t>
      </w:r>
    </w:p>
    <w:p w14:paraId="38607C4C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Sa Iyong mga likha</w:t>
      </w:r>
    </w:p>
    <w:p w14:paraId="688D3D62" w14:textId="15463737" w:rsidR="00F6115D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Hangad pa ring masdan ang `yong mukha. (</w:t>
      </w:r>
      <w:r w:rsidR="00CB6823">
        <w:rPr>
          <w:rFonts w:asciiTheme="majorHAnsi" w:hAnsiTheme="majorHAnsi"/>
          <w:sz w:val="32"/>
          <w:szCs w:val="32"/>
          <w:lang w:val="en-CA"/>
        </w:rPr>
        <w:t>KORO</w:t>
      </w:r>
      <w:r w:rsidRPr="00715316">
        <w:rPr>
          <w:rFonts w:asciiTheme="majorHAnsi" w:hAnsiTheme="majorHAnsi"/>
          <w:sz w:val="32"/>
          <w:szCs w:val="32"/>
          <w:lang w:val="en-CA"/>
        </w:rPr>
        <w:t>)</w:t>
      </w:r>
    </w:p>
    <w:p w14:paraId="77C7EE00" w14:textId="77777777" w:rsidR="0028665E" w:rsidRDefault="0028665E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4C025CE0" w14:textId="2F55B0B6" w:rsidR="0028665E" w:rsidRPr="00715316" w:rsidRDefault="0028665E" w:rsidP="00F6115D">
      <w:pPr>
        <w:rPr>
          <w:rFonts w:ascii="Arial Black" w:hAnsi="Arial Black"/>
          <w:sz w:val="28"/>
          <w:szCs w:val="28"/>
          <w:lang w:val="en-CA"/>
        </w:rPr>
      </w:pPr>
      <w:r>
        <w:rPr>
          <w:rFonts w:asciiTheme="majorHAnsi" w:hAnsiTheme="majorHAnsi"/>
          <w:sz w:val="32"/>
          <w:szCs w:val="32"/>
          <w:lang w:val="en-CA"/>
        </w:rPr>
        <w:t>Pangwakas: Sulyap ng ‘yong kagandahan</w:t>
      </w:r>
    </w:p>
    <w:p w14:paraId="771C9C69" w14:textId="77777777" w:rsidR="002C6639" w:rsidRPr="007464BB" w:rsidRDefault="00F6115D" w:rsidP="00F6115D">
      <w:pPr>
        <w:rPr>
          <w:rStyle w:val="Heading1Char"/>
          <w:sz w:val="44"/>
          <w:szCs w:val="44"/>
        </w:rPr>
      </w:pPr>
      <w:r w:rsidRPr="00715316">
        <w:rPr>
          <w:sz w:val="28"/>
        </w:rPr>
        <w:br w:type="page"/>
      </w:r>
      <w:hyperlink w:anchor="_top" w:history="1">
        <w:bookmarkStart w:id="85" w:name="_Toc183253595"/>
        <w:r w:rsidRPr="007464BB">
          <w:rPr>
            <w:rStyle w:val="Heading1Char"/>
            <w:sz w:val="44"/>
            <w:szCs w:val="44"/>
          </w:rPr>
          <w:t>TINAPAY NG BUHAY (new version)</w:t>
        </w:r>
        <w:bookmarkEnd w:id="85"/>
      </w:hyperlink>
      <w:r w:rsidRPr="007464BB">
        <w:rPr>
          <w:rStyle w:val="Heading1Char"/>
          <w:sz w:val="44"/>
          <w:szCs w:val="44"/>
        </w:rPr>
        <w:t xml:space="preserve"> </w:t>
      </w:r>
    </w:p>
    <w:p w14:paraId="6D8186C4" w14:textId="1FA97277" w:rsidR="00F6115D" w:rsidRPr="0088100A" w:rsidRDefault="00F6115D" w:rsidP="00F6115D">
      <w:pPr>
        <w:rPr>
          <w:sz w:val="28"/>
        </w:rPr>
      </w:pPr>
      <w:r w:rsidRPr="00715316">
        <w:t>(</w:t>
      </w:r>
      <w:r w:rsidRPr="00715316">
        <w:rPr>
          <w:rFonts w:asciiTheme="majorHAnsi" w:hAnsiTheme="majorHAnsi"/>
          <w:sz w:val="16"/>
          <w:szCs w:val="16"/>
        </w:rPr>
        <w:t xml:space="preserve">Music by: M.V. Franciso,SJ, Ateneo ; Louie Oca &amp; F. Bautista, Arranger, UST) </w:t>
      </w:r>
    </w:p>
    <w:p w14:paraId="1D1C1234" w14:textId="77777777" w:rsidR="00F6115D" w:rsidRPr="00715316" w:rsidRDefault="00F6115D" w:rsidP="00F6115D">
      <w:pPr>
        <w:rPr>
          <w:rFonts w:asciiTheme="majorHAnsi" w:hAnsiTheme="majorHAnsi"/>
        </w:rPr>
      </w:pPr>
    </w:p>
    <w:p w14:paraId="58F31840" w14:textId="77777777" w:rsidR="00F6115D" w:rsidRPr="00715316" w:rsidRDefault="00F6115D" w:rsidP="00F6115D">
      <w:pPr>
        <w:rPr>
          <w:rFonts w:asciiTheme="majorHAnsi" w:hAnsiTheme="majorHAnsi"/>
          <w:b/>
        </w:rPr>
      </w:pPr>
      <w:r w:rsidRPr="00715316">
        <w:rPr>
          <w:rFonts w:asciiTheme="majorHAnsi" w:hAnsiTheme="majorHAnsi"/>
          <w:b/>
        </w:rPr>
        <w:t>Koro :</w:t>
      </w:r>
    </w:p>
    <w:p w14:paraId="00F63468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Ie-su,  pa-nis  vi-tae donum   pa---tris, Ie-su, fons---vitae, fons--- vi-tae ac-quae</w:t>
      </w:r>
    </w:p>
    <w:p w14:paraId="00453581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Ci-bus et   po-tus-  nos ter,   Ci-bus  et  po-tus   nos ter,   </w:t>
      </w:r>
    </w:p>
    <w:p w14:paraId="7A22406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In-i-ti-ne-re,   in-i-ti-ne-re    ad    do-mus    Dei.</w:t>
      </w:r>
    </w:p>
    <w:p w14:paraId="0F0E5B2B" w14:textId="77777777" w:rsidR="00F6115D" w:rsidRPr="0088100A" w:rsidRDefault="00F6115D" w:rsidP="00F6115D">
      <w:pPr>
        <w:pStyle w:val="ListParagraph"/>
        <w:rPr>
          <w:rFonts w:asciiTheme="majorHAnsi" w:hAnsiTheme="majorHAnsi"/>
          <w:sz w:val="28"/>
        </w:rPr>
      </w:pPr>
    </w:p>
    <w:p w14:paraId="34CC4C3A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Mula   sa  lupa  sumibol  Kang masigla  </w:t>
      </w:r>
    </w:p>
    <w:p w14:paraId="1C950B1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Matapos  kang  yurakan ng mga   masasama  </w:t>
      </w:r>
    </w:p>
    <w:p w14:paraId="1CD81A4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Sumilang ang  liwanag  ng  mga  nawa wala, </w:t>
      </w:r>
    </w:p>
    <w:p w14:paraId="2975A96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Tinapay   ng  buhay   pagkain  ng   dukha.         (Koro) </w:t>
      </w:r>
    </w:p>
    <w:p w14:paraId="21EFCAE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0748B407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Gikan  sa  binlud   usaka    ti napay</w:t>
      </w:r>
    </w:p>
    <w:p w14:paraId="0B2F206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Nga  bunga   sa   a mong   buhat    at    kabudlay</w:t>
      </w:r>
    </w:p>
    <w:p w14:paraId="29FBABB3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Hi naut    mag hi usa  kami   sa ma  n ii ning tinapay</w:t>
      </w:r>
    </w:p>
    <w:p w14:paraId="36F6AB0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Tiguma  kami  Jesus,    Among   Ginoong  tun hay.          (Koro)</w:t>
      </w:r>
    </w:p>
    <w:p w14:paraId="300CCDF7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76465811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Jesus,   food  divine,  be our strength each day </w:t>
      </w:r>
    </w:p>
    <w:p w14:paraId="03AD6E21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So we don’t tire as we witness  to your  love and care</w:t>
      </w:r>
    </w:p>
    <w:p w14:paraId="2F669579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 To those in greater need,  both  near and far away</w:t>
      </w:r>
    </w:p>
    <w:p w14:paraId="0D810040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 May we lead them back to You,  All those who’ve gone as-tray.         (Koro)</w:t>
      </w:r>
    </w:p>
    <w:p w14:paraId="28F3610E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1BDF2CB5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Da-lon  na-mong  I-mong ba-la ang  pu-long </w:t>
      </w:r>
    </w:p>
    <w:p w14:paraId="5BC2CE54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Manga- la-gay kag tud-lo  mong   ma-ta-rong </w:t>
      </w:r>
    </w:p>
    <w:p w14:paraId="5B725DA8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Kahayag sang-Es-pi-ri-tu  Sang-ka- ma-tu-o-ran, </w:t>
      </w:r>
    </w:p>
    <w:p w14:paraId="4D7FDA8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Su-ga  nga   ma-pa-wa    sa    a----mong     da-lan.           (Koro)</w:t>
      </w:r>
    </w:p>
    <w:p w14:paraId="3CEE9D5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29162271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En-la vida Je-sus,   se-a nuestro  consuelo, </w:t>
      </w:r>
    </w:p>
    <w:p w14:paraId="5133FFBF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Se-a nuestro  amigo  y  com pa ne ro,   </w:t>
      </w:r>
    </w:p>
    <w:p w14:paraId="52E73327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Siempre  podamos,  responder  a su-lla-mu-da  </w:t>
      </w:r>
    </w:p>
    <w:p w14:paraId="0AA2472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Siem-pre  dis-pues  to  ha-cer   tu    vo lun tad.          (Koro)</w:t>
      </w:r>
    </w:p>
    <w:p w14:paraId="0E911AF6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6FC3F6C7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Pagkain  ng  buhay,   han dog   ng    Ama, </w:t>
      </w:r>
    </w:p>
    <w:p w14:paraId="4BDF1EF6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Bukal  ka  ng   buhay,  batis ng  biya ya.</w:t>
      </w:r>
    </w:p>
    <w:p w14:paraId="49B3A825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Maging  pag-kain  sa-min  at  inumin   ng   tanan, </w:t>
      </w:r>
    </w:p>
    <w:p w14:paraId="069E8087" w14:textId="15A6DD54" w:rsidR="00F6115D" w:rsidRPr="0088100A" w:rsidRDefault="00F6115D" w:rsidP="004415A5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Sa paglalakbay namin   sa  ta ha nan  ng   Ama.           (Koro)</w:t>
      </w:r>
      <w:r w:rsidRPr="0088100A">
        <w:rPr>
          <w:rFonts w:asciiTheme="majorHAnsi" w:hAnsiTheme="majorHAnsi"/>
          <w:sz w:val="28"/>
        </w:rPr>
        <w:br w:type="page"/>
      </w:r>
    </w:p>
    <w:p w14:paraId="74F342BE" w14:textId="648DD477" w:rsidR="0089251A" w:rsidRPr="004B45F4" w:rsidRDefault="00000000" w:rsidP="0089251A">
      <w:pPr>
        <w:pStyle w:val="Heading1"/>
        <w:rPr>
          <w:sz w:val="40"/>
          <w:szCs w:val="40"/>
        </w:rPr>
      </w:pPr>
      <w:hyperlink w:anchor="_top" w:history="1">
        <w:bookmarkStart w:id="86" w:name="_Toc183253596"/>
        <w:r w:rsidR="0089251A" w:rsidRPr="00084017">
          <w:rPr>
            <w:rStyle w:val="Hyperlink"/>
            <w:sz w:val="48"/>
            <w:szCs w:val="48"/>
            <w:u w:val="none"/>
          </w:rPr>
          <w:t>TINAPAY NG BUHAY</w:t>
        </w:r>
        <w:bookmarkEnd w:id="86"/>
      </w:hyperlink>
      <w:r w:rsidR="0089251A" w:rsidRPr="00084017">
        <w:rPr>
          <w:sz w:val="48"/>
          <w:szCs w:val="48"/>
        </w:rPr>
        <w:t xml:space="preserve"> </w:t>
      </w:r>
      <w:r w:rsidR="0089251A" w:rsidRPr="004B45F4">
        <w:rPr>
          <w:sz w:val="40"/>
          <w:szCs w:val="40"/>
        </w:rPr>
        <w:br/>
      </w:r>
    </w:p>
    <w:p w14:paraId="33545F25" w14:textId="77777777" w:rsidR="0089251A" w:rsidRPr="00DB5360" w:rsidRDefault="0089251A" w:rsidP="0089251A">
      <w:pPr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KORO:</w:t>
      </w:r>
    </w:p>
    <w:p w14:paraId="46D2EC7A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Ikaw, Hesus, ang tinapay ng buhay </w:t>
      </w:r>
      <w:r w:rsidRPr="00DB5360">
        <w:rPr>
          <w:rFonts w:asciiTheme="majorHAnsi" w:hAnsiTheme="majorHAnsi"/>
          <w:sz w:val="32"/>
          <w:szCs w:val="32"/>
        </w:rPr>
        <w:br/>
        <w:t xml:space="preserve">Binasbasan, hinati't inialay </w:t>
      </w:r>
      <w:r w:rsidRPr="00DB5360">
        <w:rPr>
          <w:rFonts w:asciiTheme="majorHAnsi" w:hAnsiTheme="majorHAnsi"/>
          <w:sz w:val="32"/>
          <w:szCs w:val="32"/>
        </w:rPr>
        <w:br/>
        <w:t xml:space="preserve">Buhay na ganap ang sa ami'y kaloob </w:t>
      </w:r>
      <w:r w:rsidRPr="00DB5360">
        <w:rPr>
          <w:rFonts w:asciiTheme="majorHAnsi" w:hAnsiTheme="majorHAnsi"/>
          <w:sz w:val="32"/>
          <w:szCs w:val="32"/>
        </w:rPr>
        <w:br/>
        <w:t xml:space="preserve">At pagsasalong walang hanggan.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4C6DC96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7C093F47" w14:textId="77777777" w:rsidR="0089251A" w:rsidRPr="00451B78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451B78">
        <w:rPr>
          <w:rFonts w:asciiTheme="majorHAnsi" w:hAnsiTheme="majorHAnsi"/>
          <w:b/>
          <w:bCs/>
          <w:sz w:val="32"/>
          <w:szCs w:val="32"/>
        </w:rPr>
        <w:t>Verse I</w:t>
      </w:r>
    </w:p>
    <w:p w14:paraId="09CD905D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Basbasan ang buhay naming handog;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  <w:t xml:space="preserve">Nawa'y matulad sa pag-aalay Mo.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</w:r>
      <w:r w:rsidRPr="00A84A3D">
        <w:rPr>
          <w:rFonts w:asciiTheme="majorHAnsi" w:hAnsiTheme="majorHAnsi"/>
          <w:color w:val="C00000"/>
          <w:sz w:val="32"/>
          <w:szCs w:val="32"/>
        </w:rPr>
        <w:t xml:space="preserve">Buhay na laan nang lubos </w:t>
      </w:r>
      <w:r w:rsidRPr="00A84A3D">
        <w:rPr>
          <w:rFonts w:asciiTheme="majorHAnsi" w:hAnsiTheme="majorHAnsi"/>
          <w:color w:val="C00000"/>
          <w:sz w:val="32"/>
          <w:szCs w:val="32"/>
        </w:rPr>
        <w:br/>
        <w:t xml:space="preserve">Sa mundong sa pag-ibig ay kapos. </w:t>
      </w:r>
      <w:r w:rsidRPr="00A84A3D">
        <w:rPr>
          <w:rFonts w:asciiTheme="majorHAnsi" w:hAnsiTheme="majorHAnsi"/>
          <w:color w:val="C00000"/>
          <w:sz w:val="32"/>
          <w:szCs w:val="32"/>
        </w:rPr>
        <w:br/>
      </w:r>
      <w:r w:rsidRPr="00451B78">
        <w:rPr>
          <w:rFonts w:asciiTheme="majorHAnsi" w:hAnsiTheme="majorHAnsi"/>
          <w:i/>
          <w:iCs/>
          <w:sz w:val="32"/>
          <w:szCs w:val="32"/>
        </w:rPr>
        <w:t>(repeat KORO)</w:t>
      </w:r>
    </w:p>
    <w:p w14:paraId="2E280625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5080826C" w14:textId="77777777" w:rsidR="0089251A" w:rsidRPr="006D3BCF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D3BCF">
        <w:rPr>
          <w:rFonts w:asciiTheme="majorHAnsi" w:hAnsiTheme="majorHAnsi"/>
          <w:b/>
          <w:bCs/>
          <w:sz w:val="32"/>
          <w:szCs w:val="32"/>
        </w:rPr>
        <w:t>Verse II</w:t>
      </w:r>
    </w:p>
    <w:p w14:paraId="6D183FED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Marapatin sa kapwa maging tinapay,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  <w:t xml:space="preserve">Kagalakan sa nalu-lumbay,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</w:r>
      <w:r w:rsidRPr="00A84A3D">
        <w:rPr>
          <w:rFonts w:asciiTheme="majorHAnsi" w:hAnsiTheme="majorHAnsi"/>
          <w:color w:val="C00000"/>
          <w:sz w:val="32"/>
          <w:szCs w:val="32"/>
        </w:rPr>
        <w:t xml:space="preserve">Katarungan sa naa-api </w:t>
      </w:r>
      <w:r w:rsidRPr="00A84A3D">
        <w:rPr>
          <w:rFonts w:asciiTheme="majorHAnsi" w:hAnsiTheme="majorHAnsi"/>
          <w:color w:val="C00000"/>
          <w:sz w:val="32"/>
          <w:szCs w:val="32"/>
        </w:rPr>
        <w:br/>
        <w:t>At kanlungan ng bayan Mong sawi</w:t>
      </w:r>
    </w:p>
    <w:p w14:paraId="56594701" w14:textId="77777777" w:rsidR="0089251A" w:rsidRPr="006D3BCF" w:rsidRDefault="0089251A" w:rsidP="0089251A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6D3BCF">
        <w:rPr>
          <w:rFonts w:asciiTheme="majorHAnsi" w:hAnsiTheme="majorHAnsi"/>
          <w:i/>
          <w:iCs/>
          <w:sz w:val="32"/>
          <w:szCs w:val="32"/>
        </w:rPr>
        <w:t>(repeat KORO)</w:t>
      </w:r>
    </w:p>
    <w:p w14:paraId="3A05DE62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0E313A75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119C60B7" w14:textId="77777777" w:rsidR="0089251A" w:rsidRPr="006D3BCF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D3BCF">
        <w:rPr>
          <w:rFonts w:asciiTheme="majorHAnsi" w:hAnsiTheme="majorHAnsi"/>
          <w:b/>
          <w:bCs/>
          <w:sz w:val="32"/>
          <w:szCs w:val="32"/>
        </w:rPr>
        <w:t xml:space="preserve">Ending: </w:t>
      </w:r>
    </w:p>
    <w:p w14:paraId="37370786" w14:textId="77777777" w:rsidR="0089251A" w:rsidRPr="00150A94" w:rsidRDefault="0089251A" w:rsidP="0089251A">
      <w:pPr>
        <w:pStyle w:val="HTMLPreformatted"/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At Pagsasalong walang hanggan </w:t>
      </w:r>
      <w:r w:rsidRPr="00150A94"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  <w:t>(buhay na ganap)</w:t>
      </w:r>
    </w:p>
    <w:p w14:paraId="06EE099B" w14:textId="0417B582" w:rsidR="0089251A" w:rsidRDefault="0089251A" w:rsidP="0089251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>At Pagsasalong walang hanggan</w:t>
      </w:r>
      <w:r>
        <w:br w:type="page"/>
      </w:r>
    </w:p>
    <w:p w14:paraId="1C2730DF" w14:textId="12E21937" w:rsidR="00687B4D" w:rsidRPr="00F00737" w:rsidRDefault="00687B4D" w:rsidP="00687B4D">
      <w:pPr>
        <w:pStyle w:val="Heading1"/>
        <w:ind w:left="432" w:hanging="432"/>
        <w:rPr>
          <w:rStyle w:val="Hyperlink"/>
          <w:sz w:val="40"/>
          <w:szCs w:val="40"/>
          <w:u w:val="none"/>
        </w:rPr>
      </w:pPr>
      <w:r w:rsidRPr="00F00737">
        <w:rPr>
          <w:sz w:val="36"/>
          <w:szCs w:val="36"/>
        </w:rPr>
        <w:lastRenderedPageBreak/>
        <w:fldChar w:fldCharType="begin"/>
      </w:r>
      <w:r w:rsidRPr="005045FF">
        <w:rPr>
          <w:sz w:val="36"/>
          <w:szCs w:val="36"/>
        </w:rPr>
        <w:instrText xml:space="preserve"> HYPERLINK  \l "_top" \o "click to go back to Table of Contents" </w:instrText>
      </w:r>
      <w:r w:rsidRPr="00F00737">
        <w:rPr>
          <w:sz w:val="36"/>
          <w:szCs w:val="36"/>
        </w:rPr>
      </w:r>
      <w:r w:rsidRPr="00F00737">
        <w:rPr>
          <w:sz w:val="36"/>
          <w:szCs w:val="36"/>
        </w:rPr>
        <w:fldChar w:fldCharType="separate"/>
      </w:r>
      <w:bookmarkStart w:id="87" w:name="_Toc183253597"/>
      <w:r w:rsidR="00FC492B" w:rsidRPr="00F00737">
        <w:rPr>
          <w:rStyle w:val="Hyperlink"/>
          <w:sz w:val="48"/>
          <w:szCs w:val="40"/>
          <w:u w:val="none"/>
        </w:rPr>
        <w:t>UNANG ALAY</w:t>
      </w:r>
      <w:bookmarkEnd w:id="87"/>
    </w:p>
    <w:p w14:paraId="0245BACB" w14:textId="77777777" w:rsidR="00B26A83" w:rsidRDefault="00687B4D" w:rsidP="00687B4D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F00737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44"/>
          <w:szCs w:val="44"/>
        </w:rPr>
        <w:fldChar w:fldCharType="end"/>
      </w:r>
    </w:p>
    <w:p w14:paraId="3B606755" w14:textId="77777777" w:rsidR="005045FF" w:rsidRDefault="005045FF" w:rsidP="00687B4D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</w:p>
    <w:p w14:paraId="268AADF6" w14:textId="481BB258" w:rsidR="00687B4D" w:rsidRPr="007D360E" w:rsidRDefault="00687B4D" w:rsidP="00687B4D">
      <w:pPr>
        <w:rPr>
          <w:b/>
          <w:sz w:val="32"/>
        </w:rPr>
      </w:pPr>
      <w:r w:rsidRPr="007D360E">
        <w:rPr>
          <w:b/>
          <w:sz w:val="32"/>
        </w:rPr>
        <w:t>KORO</w:t>
      </w:r>
    </w:p>
    <w:p w14:paraId="31406CC4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Kunin at tanggapin ang alay na ito</w:t>
      </w:r>
    </w:p>
    <w:p w14:paraId="0F99701A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Mga biyayang nagmula sa pagpapala mo</w:t>
      </w:r>
    </w:p>
    <w:p w14:paraId="0C6E4135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Tanda ng bawat pusong, pagka’t inibig mo</w:t>
      </w:r>
    </w:p>
    <w:p w14:paraId="7CC844B9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Ngayo’y nanalig, nagmamahal sayo.</w:t>
      </w:r>
    </w:p>
    <w:p w14:paraId="2A016F6F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141CC37A" w14:textId="211B3A3A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Tinapay na nagmula, sa but</w:t>
      </w:r>
      <w:r w:rsidR="00247DF7" w:rsidRPr="00715316">
        <w:rPr>
          <w:rFonts w:asciiTheme="majorHAnsi" w:hAnsiTheme="majorHAnsi"/>
          <w:sz w:val="32"/>
          <w:szCs w:val="32"/>
        </w:rPr>
        <w:t>i</w:t>
      </w:r>
      <w:r w:rsidRPr="00715316">
        <w:rPr>
          <w:rFonts w:asciiTheme="majorHAnsi" w:hAnsiTheme="majorHAnsi"/>
          <w:sz w:val="32"/>
          <w:szCs w:val="32"/>
        </w:rPr>
        <w:t>l ng trigo</w:t>
      </w:r>
    </w:p>
    <w:p w14:paraId="2E83E41B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Pagkaing nagbibigay ng buhay mo</w:t>
      </w:r>
    </w:p>
    <w:p w14:paraId="14D2AFE9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At alak na nagmula sa isang tangkay na ubas</w:t>
      </w:r>
    </w:p>
    <w:p w14:paraId="71B337C9" w14:textId="79F850E2" w:rsidR="00687B4D" w:rsidRPr="00715316" w:rsidRDefault="00687B4D" w:rsidP="00687B4D">
      <w:pPr>
        <w:rPr>
          <w:rFonts w:asciiTheme="majorHAnsi" w:hAnsiTheme="majorHAnsi"/>
          <w:b/>
          <w:i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Inuming nagbibigay lakas </w:t>
      </w:r>
      <w:r w:rsidRPr="00715316">
        <w:rPr>
          <w:rFonts w:asciiTheme="majorHAnsi" w:hAnsiTheme="majorHAnsi"/>
          <w:b/>
          <w:i/>
          <w:sz w:val="32"/>
          <w:szCs w:val="32"/>
        </w:rPr>
        <w:t>(repeat KORO)</w:t>
      </w:r>
    </w:p>
    <w:p w14:paraId="0370186D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7E65D18E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Lahat ng mga lungkot, ligaya’t pagsubok</w:t>
      </w:r>
    </w:p>
    <w:p w14:paraId="23252B20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Lahat ng Lakas at kahinaan ko</w:t>
      </w:r>
    </w:p>
    <w:p w14:paraId="63F42BE3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Inaalay kong lahat buong pagkatao</w:t>
      </w:r>
    </w:p>
    <w:p w14:paraId="29448553" w14:textId="343C1CBF" w:rsidR="00A65CBB" w:rsidRDefault="00687B4D" w:rsidP="00687B4D">
      <w:pPr>
        <w:rPr>
          <w:rFonts w:asciiTheme="majorHAnsi" w:hAnsiTheme="majorHAnsi"/>
          <w:b/>
          <w:i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Ito ay </w:t>
      </w:r>
      <w:r w:rsidR="009C24C3">
        <w:rPr>
          <w:rFonts w:asciiTheme="majorHAnsi" w:hAnsiTheme="majorHAnsi"/>
          <w:sz w:val="32"/>
          <w:szCs w:val="32"/>
        </w:rPr>
        <w:t>i</w:t>
      </w:r>
      <w:r w:rsidRPr="00715316">
        <w:rPr>
          <w:rFonts w:asciiTheme="majorHAnsi" w:hAnsiTheme="majorHAnsi"/>
          <w:sz w:val="32"/>
          <w:szCs w:val="32"/>
        </w:rPr>
        <w:t xml:space="preserve">susunod </w:t>
      </w:r>
      <w:r w:rsidR="00C323BE" w:rsidRPr="00715316">
        <w:rPr>
          <w:rFonts w:asciiTheme="majorHAnsi" w:hAnsiTheme="majorHAnsi"/>
          <w:sz w:val="32"/>
          <w:szCs w:val="32"/>
        </w:rPr>
        <w:t>sayo (</w:t>
      </w:r>
      <w:r w:rsidRPr="00715316">
        <w:rPr>
          <w:rFonts w:asciiTheme="majorHAnsi" w:hAnsiTheme="majorHAnsi"/>
          <w:b/>
          <w:i/>
          <w:sz w:val="32"/>
          <w:szCs w:val="32"/>
        </w:rPr>
        <w:t>repeat KORO)</w:t>
      </w:r>
    </w:p>
    <w:p w14:paraId="68FB0DB1" w14:textId="77777777" w:rsidR="00A65CBB" w:rsidRDefault="00A65CBB">
      <w:pPr>
        <w:rPr>
          <w:rFonts w:asciiTheme="majorHAnsi" w:hAnsiTheme="majorHAnsi"/>
          <w:b/>
          <w:i/>
          <w:sz w:val="32"/>
          <w:szCs w:val="32"/>
        </w:rPr>
      </w:pPr>
      <w:r>
        <w:rPr>
          <w:rFonts w:asciiTheme="majorHAnsi" w:hAnsiTheme="majorHAnsi"/>
          <w:b/>
          <w:i/>
          <w:sz w:val="32"/>
          <w:szCs w:val="32"/>
        </w:rPr>
        <w:br w:type="page"/>
      </w:r>
    </w:p>
    <w:p w14:paraId="2F856BB7" w14:textId="42C6E389" w:rsidR="009A3375" w:rsidRPr="000D4CED" w:rsidRDefault="00000000" w:rsidP="009A3375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9A3375" w:rsidRPr="000D4CED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WALANG HANGGANG PASASALAMAT</w:t>
        </w:r>
      </w:hyperlink>
    </w:p>
    <w:p w14:paraId="2C82112A" w14:textId="77777777" w:rsidR="009A3375" w:rsidRPr="006442D9" w:rsidRDefault="009A3375" w:rsidP="009A3375">
      <w:pPr>
        <w:rPr>
          <w:rFonts w:ascii="Verdana" w:hAnsi="Verdana"/>
          <w:b/>
          <w:bCs/>
          <w:color w:val="000000" w:themeColor="text1"/>
          <w:sz w:val="24"/>
          <w:szCs w:val="24"/>
        </w:rPr>
      </w:pPr>
    </w:p>
    <w:p w14:paraId="349E79E5" w14:textId="77777777" w:rsidR="00E411A5" w:rsidRDefault="00E411A5" w:rsidP="009A3375">
      <w:pPr>
        <w:rPr>
          <w:rFonts w:asciiTheme="majorHAnsi" w:hAnsiTheme="majorHAnsi"/>
          <w:sz w:val="32"/>
          <w:szCs w:val="32"/>
        </w:rPr>
        <w:sectPr w:rsidR="00E411A5" w:rsidSect="0088100A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62074C07" w14:textId="77777777" w:rsidR="00E411A5" w:rsidRDefault="00E411A5" w:rsidP="009A3375">
      <w:pPr>
        <w:rPr>
          <w:rFonts w:asciiTheme="majorHAnsi" w:hAnsiTheme="majorHAnsi"/>
          <w:sz w:val="32"/>
          <w:szCs w:val="32"/>
        </w:rPr>
      </w:pPr>
    </w:p>
    <w:p w14:paraId="4FA5D9D0" w14:textId="6688C29D" w:rsidR="0034389C" w:rsidRDefault="009A3375" w:rsidP="009A3375">
      <w:pPr>
        <w:rPr>
          <w:rFonts w:asciiTheme="majorHAnsi" w:hAnsiTheme="majorHAnsi"/>
          <w:sz w:val="32"/>
          <w:szCs w:val="32"/>
        </w:rPr>
      </w:pPr>
      <w:r w:rsidRPr="008C2FED">
        <w:rPr>
          <w:rFonts w:asciiTheme="majorHAnsi" w:hAnsiTheme="majorHAnsi"/>
          <w:b/>
          <w:bCs/>
          <w:sz w:val="32"/>
          <w:szCs w:val="32"/>
        </w:rPr>
        <w:t>Verse 1</w:t>
      </w:r>
      <w:r w:rsidRPr="00E411A5">
        <w:rPr>
          <w:rFonts w:asciiTheme="majorHAnsi" w:hAnsiTheme="majorHAnsi"/>
          <w:sz w:val="32"/>
          <w:szCs w:val="32"/>
        </w:rPr>
        <w:br/>
        <w:t>Salamat sa iyo aming Ama</w:t>
      </w:r>
      <w:r w:rsidRPr="00E411A5">
        <w:rPr>
          <w:rFonts w:asciiTheme="majorHAnsi" w:hAnsiTheme="majorHAnsi"/>
          <w:sz w:val="32"/>
          <w:szCs w:val="32"/>
        </w:rPr>
        <w:br/>
        <w:t>Salamat sa'yong mga likha</w:t>
      </w:r>
      <w:r w:rsidRPr="00E411A5">
        <w:rPr>
          <w:rFonts w:asciiTheme="majorHAnsi" w:hAnsiTheme="majorHAnsi"/>
          <w:sz w:val="32"/>
          <w:szCs w:val="32"/>
        </w:rPr>
        <w:br/>
        <w:t>Salamat sa liwanag ng araw at buwan</w:t>
      </w:r>
      <w:r w:rsidRPr="00E411A5">
        <w:rPr>
          <w:rFonts w:asciiTheme="majorHAnsi" w:hAnsiTheme="majorHAnsi"/>
          <w:sz w:val="32"/>
          <w:szCs w:val="32"/>
        </w:rPr>
        <w:br/>
        <w:t>Salamat sa'yo o diyos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8C2FED">
        <w:rPr>
          <w:rFonts w:asciiTheme="majorHAnsi" w:hAnsiTheme="majorHAnsi"/>
          <w:b/>
          <w:bCs/>
          <w:sz w:val="32"/>
          <w:szCs w:val="32"/>
        </w:rPr>
        <w:t>Verse 2</w:t>
      </w:r>
      <w:r w:rsidRPr="00E411A5">
        <w:rPr>
          <w:rFonts w:asciiTheme="majorHAnsi" w:hAnsiTheme="majorHAnsi"/>
          <w:sz w:val="32"/>
          <w:szCs w:val="32"/>
        </w:rPr>
        <w:br/>
        <w:t>Salamat panginoong Hesus</w:t>
      </w:r>
      <w:r w:rsidRPr="00E411A5">
        <w:rPr>
          <w:rFonts w:asciiTheme="majorHAnsi" w:hAnsiTheme="majorHAnsi"/>
          <w:sz w:val="32"/>
          <w:szCs w:val="32"/>
        </w:rPr>
        <w:br/>
        <w:t>Salamat sa'yong pagliligtas</w:t>
      </w:r>
      <w:r w:rsidRPr="00E411A5">
        <w:rPr>
          <w:rFonts w:asciiTheme="majorHAnsi" w:hAnsiTheme="majorHAnsi"/>
          <w:sz w:val="32"/>
          <w:szCs w:val="32"/>
        </w:rPr>
        <w:br/>
        <w:t>Salamat sa buhay na walang hanggan</w:t>
      </w:r>
      <w:r w:rsidRPr="00E411A5">
        <w:rPr>
          <w:rFonts w:asciiTheme="majorHAnsi" w:hAnsiTheme="majorHAnsi"/>
          <w:sz w:val="32"/>
          <w:szCs w:val="32"/>
        </w:rPr>
        <w:br/>
        <w:t>Salamat, salamat sa'yo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="0034389C" w:rsidRPr="0034389C">
        <w:rPr>
          <w:rFonts w:asciiTheme="majorHAnsi" w:hAnsiTheme="majorHAnsi"/>
          <w:b/>
          <w:bCs/>
          <w:sz w:val="32"/>
          <w:szCs w:val="32"/>
        </w:rPr>
        <w:t>KORO</w:t>
      </w:r>
      <w:r w:rsidR="0034389C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t>Walang hanggang pasasa-lamat</w:t>
      </w:r>
      <w:r w:rsidRPr="00E411A5">
        <w:rPr>
          <w:rFonts w:asciiTheme="majorHAnsi" w:hAnsiTheme="majorHAnsi"/>
          <w:sz w:val="32"/>
          <w:szCs w:val="32"/>
        </w:rPr>
        <w:br/>
        <w:t>Ang sa iyo aming sasambitin</w:t>
      </w:r>
      <w:r w:rsidRPr="00E411A5">
        <w:rPr>
          <w:rFonts w:asciiTheme="majorHAnsi" w:hAnsiTheme="majorHAnsi"/>
          <w:sz w:val="32"/>
          <w:szCs w:val="32"/>
        </w:rPr>
        <w:br/>
        <w:t>Maging sa huling sandali ng aming buhay</w:t>
      </w:r>
      <w:r w:rsidRPr="00E411A5">
        <w:rPr>
          <w:rFonts w:asciiTheme="majorHAnsi" w:hAnsiTheme="majorHAnsi"/>
          <w:sz w:val="32"/>
          <w:szCs w:val="32"/>
        </w:rPr>
        <w:br/>
        <w:t>Pasasala-mat sa iyo'y walang hanggan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8C2FED">
        <w:rPr>
          <w:rFonts w:asciiTheme="majorHAnsi" w:hAnsiTheme="majorHAnsi"/>
          <w:b/>
          <w:bCs/>
          <w:sz w:val="32"/>
          <w:szCs w:val="32"/>
        </w:rPr>
        <w:t>Verse 3</w:t>
      </w:r>
      <w:r w:rsidRPr="00E411A5">
        <w:rPr>
          <w:rFonts w:asciiTheme="majorHAnsi" w:hAnsiTheme="majorHAnsi"/>
          <w:sz w:val="32"/>
          <w:szCs w:val="32"/>
        </w:rPr>
        <w:br/>
        <w:t>Salamat espiritung banal</w:t>
      </w:r>
      <w:r w:rsidRPr="00E411A5">
        <w:rPr>
          <w:rFonts w:asciiTheme="majorHAnsi" w:hAnsiTheme="majorHAnsi"/>
          <w:sz w:val="32"/>
          <w:szCs w:val="32"/>
        </w:rPr>
        <w:br/>
        <w:t>Salamat sa liwanag ng buhay</w:t>
      </w:r>
      <w:r w:rsidRPr="00E411A5">
        <w:rPr>
          <w:rFonts w:asciiTheme="majorHAnsi" w:hAnsiTheme="majorHAnsi"/>
          <w:sz w:val="32"/>
          <w:szCs w:val="32"/>
        </w:rPr>
        <w:br/>
        <w:t>Salamat sa walang hanggang patnubay mo</w:t>
      </w:r>
      <w:r w:rsidRPr="00E411A5">
        <w:rPr>
          <w:rFonts w:asciiTheme="majorHAnsi" w:hAnsiTheme="majorHAnsi"/>
          <w:sz w:val="32"/>
          <w:szCs w:val="32"/>
        </w:rPr>
        <w:br/>
        <w:t>Salamat sa'yo o diyos</w:t>
      </w:r>
      <w:r w:rsidRPr="00E411A5">
        <w:rPr>
          <w:rFonts w:asciiTheme="majorHAnsi" w:hAnsiTheme="majorHAnsi"/>
          <w:sz w:val="32"/>
          <w:szCs w:val="32"/>
        </w:rPr>
        <w:br/>
      </w:r>
    </w:p>
    <w:p w14:paraId="6591E416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69704F21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3EEF1B82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57373BEF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7D18C81D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3E7831DB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1B97BC19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560D1913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14D94F41" w14:textId="3E49B930" w:rsidR="009A3375" w:rsidRPr="00DB756E" w:rsidRDefault="009A3375" w:rsidP="009A3375">
      <w:pPr>
        <w:rPr>
          <w:rFonts w:asciiTheme="majorHAnsi" w:hAnsiTheme="majorHAnsi"/>
          <w:i/>
          <w:iCs/>
          <w:sz w:val="32"/>
          <w:szCs w:val="32"/>
        </w:rPr>
      </w:pP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4</w:t>
      </w:r>
      <w:r w:rsidRPr="00E411A5">
        <w:rPr>
          <w:rFonts w:asciiTheme="majorHAnsi" w:hAnsiTheme="majorHAnsi"/>
          <w:sz w:val="32"/>
          <w:szCs w:val="32"/>
        </w:rPr>
        <w:br/>
        <w:t>Salamat sa mga magulang ko</w:t>
      </w:r>
      <w:r w:rsidRPr="00E411A5">
        <w:rPr>
          <w:rFonts w:asciiTheme="majorHAnsi" w:hAnsiTheme="majorHAnsi"/>
          <w:sz w:val="32"/>
          <w:szCs w:val="32"/>
        </w:rPr>
        <w:br/>
        <w:t>Salamat sa mga kapatid ko</w:t>
      </w:r>
      <w:r w:rsidRPr="00E411A5">
        <w:rPr>
          <w:rFonts w:asciiTheme="majorHAnsi" w:hAnsiTheme="majorHAnsi"/>
          <w:sz w:val="32"/>
          <w:szCs w:val="32"/>
        </w:rPr>
        <w:br/>
        <w:t>Salamat sa lahat ng kaibigan ko</w:t>
      </w:r>
      <w:r w:rsidRPr="00E411A5">
        <w:rPr>
          <w:rFonts w:asciiTheme="majorHAnsi" w:hAnsiTheme="majorHAnsi"/>
          <w:sz w:val="32"/>
          <w:szCs w:val="32"/>
        </w:rPr>
        <w:br/>
        <w:t>Salamat, salamat sa'yo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5</w:t>
      </w:r>
      <w:r w:rsidRPr="00E411A5">
        <w:rPr>
          <w:rFonts w:asciiTheme="majorHAnsi" w:hAnsiTheme="majorHAnsi"/>
          <w:sz w:val="32"/>
          <w:szCs w:val="32"/>
        </w:rPr>
        <w:br/>
        <w:t>Salamat sa bawa't pagsubok</w:t>
      </w:r>
      <w:r w:rsidRPr="00E411A5">
        <w:rPr>
          <w:rFonts w:asciiTheme="majorHAnsi" w:hAnsiTheme="majorHAnsi"/>
          <w:sz w:val="32"/>
          <w:szCs w:val="32"/>
        </w:rPr>
        <w:br/>
        <w:t>Salamat sa tibay ng loob</w:t>
      </w:r>
      <w:r w:rsidRPr="00E411A5">
        <w:rPr>
          <w:rFonts w:asciiTheme="majorHAnsi" w:hAnsiTheme="majorHAnsi"/>
          <w:sz w:val="32"/>
          <w:szCs w:val="32"/>
        </w:rPr>
        <w:br/>
        <w:t>Salamat sa landas ng pagbabago</w:t>
      </w:r>
      <w:r w:rsidRPr="00E411A5">
        <w:rPr>
          <w:rFonts w:asciiTheme="majorHAnsi" w:hAnsiTheme="majorHAnsi"/>
          <w:sz w:val="32"/>
          <w:szCs w:val="32"/>
        </w:rPr>
        <w:br/>
        <w:t>Salamat sa'yo o diyos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6</w:t>
      </w:r>
      <w:r w:rsidRPr="00E411A5">
        <w:rPr>
          <w:rFonts w:asciiTheme="majorHAnsi" w:hAnsiTheme="majorHAnsi"/>
          <w:sz w:val="32"/>
          <w:szCs w:val="32"/>
        </w:rPr>
        <w:br/>
        <w:t>Salamat sa wagas na pag-ibig mo</w:t>
      </w:r>
      <w:r w:rsidRPr="00E411A5">
        <w:rPr>
          <w:rFonts w:asciiTheme="majorHAnsi" w:hAnsiTheme="majorHAnsi"/>
          <w:sz w:val="32"/>
          <w:szCs w:val="32"/>
        </w:rPr>
        <w:br/>
        <w:t>Salamat iniibig mo ako</w:t>
      </w:r>
      <w:r w:rsidRPr="00E411A5">
        <w:rPr>
          <w:rFonts w:asciiTheme="majorHAnsi" w:hAnsiTheme="majorHAnsi"/>
          <w:sz w:val="32"/>
          <w:szCs w:val="32"/>
        </w:rPr>
        <w:br/>
        <w:t>Salamat sa bawa't taong nagmahal</w:t>
      </w:r>
      <w:r w:rsidRPr="00E411A5">
        <w:rPr>
          <w:rFonts w:asciiTheme="majorHAnsi" w:hAnsiTheme="majorHAnsi"/>
          <w:sz w:val="32"/>
          <w:szCs w:val="32"/>
        </w:rPr>
        <w:br/>
        <w:t xml:space="preserve">Salamat, salamat sa'yo  </w:t>
      </w:r>
      <w:r w:rsidR="00DB756E">
        <w:rPr>
          <w:rFonts w:asciiTheme="majorHAnsi" w:hAnsiTheme="majorHAnsi"/>
          <w:sz w:val="32"/>
          <w:szCs w:val="32"/>
        </w:rPr>
        <w:br/>
      </w:r>
      <w:r w:rsidRPr="00DB756E">
        <w:rPr>
          <w:rFonts w:asciiTheme="majorHAnsi" w:hAnsiTheme="majorHAnsi"/>
          <w:b/>
          <w:bCs/>
          <w:i/>
          <w:iCs/>
          <w:sz w:val="32"/>
          <w:szCs w:val="32"/>
        </w:rPr>
        <w:t>KORO</w:t>
      </w:r>
    </w:p>
    <w:p w14:paraId="3EB71F6E" w14:textId="77777777" w:rsidR="00E411A5" w:rsidRPr="00DB756E" w:rsidRDefault="00E411A5">
      <w:pPr>
        <w:rPr>
          <w:i/>
          <w:iCs/>
        </w:rPr>
        <w:sectPr w:rsidR="00E411A5" w:rsidRPr="00DB756E" w:rsidSect="00E411A5">
          <w:type w:val="continuous"/>
          <w:pgSz w:w="12240" w:h="15840"/>
          <w:pgMar w:top="990" w:right="474" w:bottom="810" w:left="1440" w:header="720" w:footer="720" w:gutter="0"/>
          <w:cols w:num="2" w:space="448"/>
          <w:docGrid w:linePitch="360"/>
        </w:sectPr>
      </w:pPr>
    </w:p>
    <w:p w14:paraId="4B3D3770" w14:textId="77777777" w:rsidR="00100F88" w:rsidRDefault="00100F8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1E1CD4" w14:textId="03B4D432" w:rsidR="00687B4D" w:rsidRPr="003F53F4" w:rsidRDefault="00000000" w:rsidP="001237D0">
      <w:pPr>
        <w:pStyle w:val="Heading1"/>
        <w:rPr>
          <w:rStyle w:val="Hyperlink"/>
          <w:color w:val="2E74B5" w:themeColor="accent1" w:themeShade="BF"/>
          <w:sz w:val="38"/>
          <w:szCs w:val="38"/>
          <w:u w:val="none"/>
        </w:rPr>
      </w:pPr>
      <w:hyperlink w:anchor="_top" w:history="1">
        <w:bookmarkStart w:id="88" w:name="_Toc183253598"/>
        <w:r w:rsidR="00F108BC" w:rsidRPr="003F53F4">
          <w:rPr>
            <w:rStyle w:val="Hyperlink"/>
            <w:sz w:val="46"/>
            <w:szCs w:val="38"/>
            <w:u w:val="none"/>
          </w:rPr>
          <w:t>WALANG HANGGANG PASASALAMAT (</w:t>
        </w:r>
        <w:r w:rsidR="00F108BC" w:rsidRPr="003F53F4">
          <w:rPr>
            <w:rStyle w:val="Hyperlink"/>
            <w:sz w:val="38"/>
            <w:szCs w:val="38"/>
            <w:u w:val="none"/>
          </w:rPr>
          <w:t>LEO ROSARIO</w:t>
        </w:r>
        <w:r w:rsidR="00F108BC" w:rsidRPr="003F53F4">
          <w:rPr>
            <w:rStyle w:val="Hyperlink"/>
            <w:sz w:val="46"/>
            <w:szCs w:val="38"/>
            <w:u w:val="none"/>
          </w:rPr>
          <w:t>)</w:t>
        </w:r>
        <w:bookmarkEnd w:id="88"/>
      </w:hyperlink>
    </w:p>
    <w:p w14:paraId="648B8992" w14:textId="77777777" w:rsidR="00A65CBB" w:rsidRDefault="00A65CBB" w:rsidP="00A65CBB">
      <w:pPr>
        <w:rPr>
          <w:rFonts w:asciiTheme="majorHAnsi" w:hAnsiTheme="majorHAnsi"/>
          <w:sz w:val="24"/>
          <w:szCs w:val="28"/>
        </w:rPr>
        <w:sectPr w:rsidR="00A65CBB" w:rsidSect="0088100A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08E48337" w14:textId="35DC6E98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418A839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79E6F61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2C7B6B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5C5DED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6303664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147883A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6E5F2B74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5412EB2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74D484F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2D2AB05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I.</w:t>
      </w:r>
    </w:p>
    <w:p w14:paraId="59BBDA4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Am7       Am</w:t>
      </w:r>
    </w:p>
    <w:p w14:paraId="16B1225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IYO AMING AMA</w:t>
      </w:r>
    </w:p>
    <w:p w14:paraId="247E5F6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1F1FEF4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SA'YONG MGA LIKHA</w:t>
      </w:r>
    </w:p>
    <w:p w14:paraId="272B5B5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Em                 Am         Am7</w:t>
      </w:r>
    </w:p>
    <w:p w14:paraId="455C36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LIWANAG NG ARAW AT BUWAN</w:t>
      </w:r>
    </w:p>
    <w:p w14:paraId="7D919C6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Bb     G</w:t>
      </w:r>
    </w:p>
    <w:p w14:paraId="562B2BC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513A9EC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50EAD27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II.</w:t>
      </w:r>
    </w:p>
    <w:p w14:paraId="5B99480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Am7        Am</w:t>
      </w:r>
    </w:p>
    <w:p w14:paraId="226DB0E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PANGINOONG HESUS</w:t>
      </w:r>
    </w:p>
    <w:p w14:paraId="65285EC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58C85EA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SA'YONG PAGLILIGTAS</w:t>
      </w:r>
    </w:p>
    <w:p w14:paraId="19E49B5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Am</w:t>
      </w:r>
    </w:p>
    <w:p w14:paraId="72273A0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BUHAY NA WALANG HANGGAN</w:t>
      </w:r>
    </w:p>
    <w:p w14:paraId="65EB1DC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07E31EE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5032E97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4C324DE5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40E32CB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6637899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7BA5BA7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FEF874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432588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11E0819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6CD71EF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13CAF52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6C2B4E0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545C53B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504FEF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III.</w:t>
      </w:r>
    </w:p>
    <w:p w14:paraId="5BB6B90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Am7         Am</w:t>
      </w:r>
    </w:p>
    <w:p w14:paraId="0BE607D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ESPIRITUNG BANAL</w:t>
      </w:r>
    </w:p>
    <w:p w14:paraId="12C8382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  G</w:t>
      </w:r>
    </w:p>
    <w:p w14:paraId="261DD5C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LIWANAG NG BUHAY</w:t>
      </w:r>
    </w:p>
    <w:p w14:paraId="619E147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    Am</w:t>
      </w:r>
    </w:p>
    <w:p w14:paraId="0883304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WALANG HANGGANG PATNUBAY MO</w:t>
      </w:r>
    </w:p>
    <w:p w14:paraId="2BDF1B7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Bb     G</w:t>
      </w:r>
    </w:p>
    <w:p w14:paraId="292D3C4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476E7BC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48EA70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IV.</w:t>
      </w:r>
    </w:p>
    <w:p w14:paraId="1FA9AFE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Am</w:t>
      </w:r>
    </w:p>
    <w:p w14:paraId="4BCED39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MGA MAGULANG KO</w:t>
      </w:r>
    </w:p>
    <w:p w14:paraId="58972B8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 G</w:t>
      </w:r>
    </w:p>
    <w:p w14:paraId="3A6EC4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MGA KAPATID KO</w:t>
      </w:r>
    </w:p>
    <w:p w14:paraId="4668A0C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  Am</w:t>
      </w:r>
    </w:p>
    <w:p w14:paraId="36EDC9F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LAHAT NG KAIBIGAN KO</w:t>
      </w:r>
    </w:p>
    <w:p w14:paraId="5B6ACFD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2BB5532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6643373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3BAAEA9D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26F75F8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7B17A2D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54CFF1A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487710D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1ACE4BF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77453B9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360BE9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01FD043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62988E6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119BAAA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V.</w:t>
      </w:r>
    </w:p>
    <w:p w14:paraId="1BEEEA7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Am          Am7</w:t>
      </w:r>
    </w:p>
    <w:p w14:paraId="37A4AAB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BAWA'T PAGSUBOK</w:t>
      </w:r>
    </w:p>
    <w:p w14:paraId="433735F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381EBAC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TIBAY NG LOOB</w:t>
      </w:r>
    </w:p>
    <w:p w14:paraId="0DF0EB1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Am</w:t>
      </w:r>
    </w:p>
    <w:p w14:paraId="6E76C58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LANDAS NG PAGBABAGO</w:t>
      </w:r>
    </w:p>
    <w:p w14:paraId="5D851B3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Bb     G</w:t>
      </w:r>
    </w:p>
    <w:p w14:paraId="5672165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71CF45F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37BC107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VI.</w:t>
      </w:r>
    </w:p>
    <w:p w14:paraId="44CF6E5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     Am7          Am</w:t>
      </w:r>
    </w:p>
    <w:p w14:paraId="64C87DF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WAGAS NA PAG-IBIG MO</w:t>
      </w:r>
    </w:p>
    <w:p w14:paraId="7A94F9F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404764E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INIIBIG MO AKO</w:t>
      </w:r>
    </w:p>
    <w:p w14:paraId="0DF6034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Am</w:t>
      </w:r>
    </w:p>
    <w:p w14:paraId="31E77D3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BAWA'T TAONG NAGMAHAL</w:t>
      </w:r>
    </w:p>
    <w:p w14:paraId="18BBDEC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7A5E67C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12C06EA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B61AE0B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6D5ED0B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697A962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1EDE8E7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5B0C253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7BFCEC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30FD467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7F857EC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C7</w:t>
      </w:r>
    </w:p>
    <w:p w14:paraId="3F5D649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7CE80B94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6D11251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45C9257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50B044E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54FAAC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2C5881B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5A75445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5FCC796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425B3C0A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Koda:</w:t>
      </w:r>
    </w:p>
    <w:p w14:paraId="411B259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497F245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PASASALAMAT SA'YO </w:t>
      </w:r>
    </w:p>
    <w:p w14:paraId="2DA321A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664F1F5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SA'YO</w:t>
      </w:r>
    </w:p>
    <w:p w14:paraId="0473443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550D07D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SA'YO</w:t>
      </w:r>
    </w:p>
    <w:p w14:paraId="6FF2815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   C  Am Dm G C</w:t>
      </w:r>
    </w:p>
    <w:p w14:paraId="41FB9CA5" w14:textId="4559F12E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</w:t>
      </w:r>
    </w:p>
    <w:p w14:paraId="4BA2C655" w14:textId="77777777" w:rsidR="00A65CBB" w:rsidRDefault="00A65CBB" w:rsidP="00687B4D">
      <w:pPr>
        <w:rPr>
          <w:rFonts w:asciiTheme="majorHAnsi" w:hAnsiTheme="majorHAnsi"/>
          <w:sz w:val="32"/>
          <w:szCs w:val="32"/>
        </w:rPr>
        <w:sectPr w:rsidR="00A65CBB" w:rsidSect="00A65CBB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44BB7D2C" w14:textId="58298366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5D5C7229" w14:textId="77777777" w:rsidR="002E1F88" w:rsidRDefault="00687B4D" w:rsidP="002E1F88">
      <w:pPr>
        <w:rPr>
          <w:rFonts w:asciiTheme="majorHAnsi" w:hAnsiTheme="majorHAnsi"/>
          <w:sz w:val="32"/>
          <w:szCs w:val="32"/>
        </w:rPr>
        <w:sectPr w:rsidR="002E1F88" w:rsidSect="0076777C">
          <w:footerReference w:type="default" r:id="rId29"/>
          <w:type w:val="continuous"/>
          <w:pgSz w:w="12240" w:h="15840"/>
          <w:pgMar w:top="568" w:right="1440" w:bottom="1440" w:left="1440" w:header="720" w:footer="720" w:gutter="0"/>
          <w:cols w:space="720"/>
        </w:sect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2B7D1718" w14:textId="354A907F" w:rsidR="002E1F88" w:rsidRPr="002E1F88" w:rsidRDefault="00000000" w:rsidP="002E1F88">
      <w:pPr>
        <w:pStyle w:val="Heading1"/>
      </w:pPr>
      <w:hyperlink w:anchor="_top" w:history="1">
        <w:bookmarkStart w:id="89" w:name="_Toc183253599"/>
        <w:r w:rsidR="002E1F88" w:rsidRPr="002E1F88">
          <w:rPr>
            <w:rStyle w:val="Hyperlink"/>
            <w:u w:val="none"/>
          </w:rPr>
          <w:t>WALANG HANGGANG PASASALAMAT (LEO ROSARIO)</w:t>
        </w:r>
        <w:bookmarkEnd w:id="89"/>
      </w:hyperlink>
    </w:p>
    <w:p w14:paraId="78EBCB8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 xml:space="preserve"> </w:t>
      </w:r>
    </w:p>
    <w:p w14:paraId="08EC1C1E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Koro:</w:t>
      </w:r>
    </w:p>
    <w:p w14:paraId="64FF5A2D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333361CA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553B5C5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615388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 IYO'Y WALANG HANGGAN</w:t>
      </w:r>
    </w:p>
    <w:p w14:paraId="5C99DE6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5F6311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I.</w:t>
      </w:r>
    </w:p>
    <w:p w14:paraId="20C736F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IYO AMING AMA</w:t>
      </w:r>
    </w:p>
    <w:p w14:paraId="1594B79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SA'YONG MGA LIKHA</w:t>
      </w:r>
    </w:p>
    <w:p w14:paraId="0553DA20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LIWANAG NG ARAW AT BUWAN</w:t>
      </w:r>
    </w:p>
    <w:p w14:paraId="7CE3AEED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45BAA7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4C6CD8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II.</w:t>
      </w:r>
    </w:p>
    <w:p w14:paraId="79C7CB1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PANGINOONG HESUS</w:t>
      </w:r>
    </w:p>
    <w:p w14:paraId="00C75F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SA'YONG PAGLILIGTAS</w:t>
      </w:r>
    </w:p>
    <w:p w14:paraId="7B98BE10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BUHAY NA WALANG HANGGAN</w:t>
      </w:r>
    </w:p>
    <w:p w14:paraId="2DC0668C" w14:textId="1E76FCFD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  <w:r>
        <w:rPr>
          <w:rFonts w:asciiTheme="majorHAnsi" w:hAnsiTheme="majorHAnsi"/>
          <w:sz w:val="24"/>
          <w:szCs w:val="28"/>
        </w:rPr>
        <w:br/>
      </w:r>
      <w:r w:rsidRPr="002E1F88">
        <w:rPr>
          <w:rFonts w:asciiTheme="majorHAnsi" w:hAnsiTheme="majorHAnsi"/>
          <w:b/>
          <w:bCs/>
          <w:sz w:val="24"/>
          <w:szCs w:val="28"/>
        </w:rPr>
        <w:t>(Koro)</w:t>
      </w:r>
    </w:p>
    <w:p w14:paraId="492ADC1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118E2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8FC58D9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CDC518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A92F658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FB78C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A2786C1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CE2D134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0C00300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89D8C99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A2C81D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0E9119D2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EF0D14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E698EB0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031620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8E79F84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773733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1DE545C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BD8518F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D8691DB" w14:textId="19570E9D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III.</w:t>
      </w:r>
    </w:p>
    <w:p w14:paraId="3E9660CA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ESPIRITUNG BANAL</w:t>
      </w:r>
    </w:p>
    <w:p w14:paraId="2A0C043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LIWANAG NG BUHAY</w:t>
      </w:r>
    </w:p>
    <w:p w14:paraId="2A0B96B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WALANG HANGGANG PATNUBAY MO</w:t>
      </w:r>
    </w:p>
    <w:p w14:paraId="19A1BC4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0150A04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F87F8F4" w14:textId="0D22725B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IV.</w:t>
      </w:r>
    </w:p>
    <w:p w14:paraId="7E669BA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MGA MAGULANG KO</w:t>
      </w:r>
    </w:p>
    <w:p w14:paraId="416E4EE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MGA KAPATID KO</w:t>
      </w:r>
    </w:p>
    <w:p w14:paraId="3FD5C9D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LAHAT NG KAIBIGAN KO</w:t>
      </w:r>
    </w:p>
    <w:p w14:paraId="07ADE3E1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</w:p>
    <w:p w14:paraId="350BD1E1" w14:textId="61866163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(Koro)</w:t>
      </w:r>
    </w:p>
    <w:p w14:paraId="0CB02DF3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DDF73A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V.</w:t>
      </w:r>
    </w:p>
    <w:p w14:paraId="6065C116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BAWA'T PAGSUBOK</w:t>
      </w:r>
    </w:p>
    <w:p w14:paraId="3AAD51E4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TIBAY NG LOOB</w:t>
      </w:r>
    </w:p>
    <w:p w14:paraId="262B7D0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LANDAS NG PAGBABAGO</w:t>
      </w:r>
    </w:p>
    <w:p w14:paraId="6D696B2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003FEA85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F14AAD6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VI.</w:t>
      </w:r>
    </w:p>
    <w:p w14:paraId="46EAA843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WAGAS NA PAG-IBIG MO</w:t>
      </w:r>
    </w:p>
    <w:p w14:paraId="3345F65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INIIBIG MO AKO</w:t>
      </w:r>
    </w:p>
    <w:p w14:paraId="1E0960C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BAWA'T TAONG NAGMAHAL</w:t>
      </w:r>
    </w:p>
    <w:p w14:paraId="68D334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</w:p>
    <w:p w14:paraId="09836414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0A30C70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Koro:</w:t>
      </w:r>
    </w:p>
    <w:p w14:paraId="5A20EE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3C788DB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77E29CB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4BA331D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 IYO'Y WALANG HANGGAN</w:t>
      </w:r>
    </w:p>
    <w:p w14:paraId="4EBC97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41AFC6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0A521D0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0B30DAC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6C44FAF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D5C1824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Koda:</w:t>
      </w:r>
    </w:p>
    <w:p w14:paraId="4116EB3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 xml:space="preserve">PASASALAMAT SA'YO </w:t>
      </w:r>
    </w:p>
    <w:p w14:paraId="274AFB3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SA'YO</w:t>
      </w:r>
    </w:p>
    <w:p w14:paraId="0294637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SA'YO</w:t>
      </w:r>
    </w:p>
    <w:p w14:paraId="3E947566" w14:textId="77777777" w:rsidR="002E1F88" w:rsidRDefault="002E1F88" w:rsidP="002E1F88">
      <w:pPr>
        <w:rPr>
          <w:rFonts w:asciiTheme="majorHAnsi" w:hAnsiTheme="majorHAnsi"/>
          <w:sz w:val="32"/>
          <w:szCs w:val="32"/>
        </w:rPr>
        <w:sectPr w:rsidR="002E1F88" w:rsidSect="002E1F88">
          <w:type w:val="continuous"/>
          <w:pgSz w:w="12240" w:h="15840"/>
          <w:pgMar w:top="568" w:right="1440" w:bottom="1440" w:left="1440" w:header="720" w:footer="720" w:gutter="0"/>
          <w:cols w:num="2" w:space="720"/>
        </w:sectPr>
      </w:pPr>
      <w:r w:rsidRPr="002E1F88">
        <w:rPr>
          <w:rFonts w:asciiTheme="majorHAnsi" w:hAnsiTheme="majorHAnsi"/>
          <w:sz w:val="24"/>
          <w:szCs w:val="28"/>
        </w:rPr>
        <w:t>WALANG HANGGAN</w:t>
      </w:r>
      <w:r>
        <w:rPr>
          <w:rFonts w:asciiTheme="majorHAnsi" w:hAnsiTheme="majorHAnsi"/>
          <w:sz w:val="32"/>
          <w:szCs w:val="32"/>
        </w:rPr>
        <w:br w:type="page"/>
      </w:r>
    </w:p>
    <w:p w14:paraId="67BDC76A" w14:textId="11B7C690" w:rsidR="002E1F88" w:rsidRDefault="002E1F88" w:rsidP="002E1F88">
      <w:pPr>
        <w:rPr>
          <w:rFonts w:asciiTheme="majorHAnsi" w:hAnsiTheme="majorHAnsi"/>
          <w:sz w:val="32"/>
          <w:szCs w:val="32"/>
        </w:rPr>
      </w:pPr>
    </w:p>
    <w:p w14:paraId="55FC5170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391E1D2A" w14:textId="32DF513E" w:rsidR="00276353" w:rsidRPr="00715316" w:rsidRDefault="00687B4D" w:rsidP="00EB64BA">
      <w:pPr>
        <w:rPr>
          <w:sz w:val="24"/>
        </w:rPr>
      </w:pPr>
      <w:r w:rsidRPr="00715316">
        <w:rPr>
          <w:rFonts w:eastAsia="Times New Roman" w:cs="Arial"/>
          <w:i/>
          <w:smallCaps/>
          <w:color w:val="333333"/>
          <w:sz w:val="24"/>
        </w:rPr>
        <w:br/>
      </w:r>
    </w:p>
    <w:p w14:paraId="509F723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0FED261C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17DBC542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652B3A95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46735C8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52B10D7E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6D5F76EF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026298B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1B88D7D5" w14:textId="77777777" w:rsidR="00267A2D" w:rsidRPr="002C139B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506917B7" w14:textId="41A79440" w:rsidR="00267A2D" w:rsidRPr="002C139B" w:rsidRDefault="00000000" w:rsidP="005E7D12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90" w:name="_Toc183253600"/>
        <w:r w:rsidR="00267A2D" w:rsidRPr="002C139B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ENGLISH SONGS</w:t>
        </w:r>
        <w:bookmarkEnd w:id="90"/>
      </w:hyperlink>
    </w:p>
    <w:p w14:paraId="378A5303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  <w:r w:rsidRPr="00715316"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  <w:br w:type="page"/>
      </w:r>
    </w:p>
    <w:p w14:paraId="2F66CE1B" w14:textId="5B797D49" w:rsidR="006352F3" w:rsidRPr="003A7A64" w:rsidRDefault="00000000" w:rsidP="006352F3">
      <w:pPr>
        <w:pStyle w:val="Heading1"/>
        <w:spacing w:before="0"/>
        <w:rPr>
          <w:sz w:val="40"/>
        </w:rPr>
      </w:pPr>
      <w:hyperlink w:anchor="_top" w:history="1">
        <w:bookmarkStart w:id="91" w:name="_Toc183253601"/>
        <w:r w:rsidR="006352F3" w:rsidRPr="00626466">
          <w:rPr>
            <w:rStyle w:val="Hyperlink"/>
            <w:sz w:val="48"/>
            <w:szCs w:val="40"/>
            <w:u w:val="none"/>
          </w:rPr>
          <w:t>A CHRISTMAS PRAISE</w:t>
        </w:r>
        <w:bookmarkEnd w:id="91"/>
      </w:hyperlink>
      <w:r w:rsidR="006352F3" w:rsidRPr="00626466">
        <w:rPr>
          <w:sz w:val="48"/>
          <w:szCs w:val="40"/>
        </w:rPr>
        <w:t xml:space="preserve"> </w:t>
      </w:r>
      <w:r w:rsidR="006352F3" w:rsidRPr="003A7A64">
        <w:rPr>
          <w:sz w:val="40"/>
        </w:rPr>
        <w:br/>
      </w:r>
    </w:p>
    <w:p w14:paraId="15FDA300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Sing! Rejoice in gladness! A King is born in Bethlehem! </w:t>
      </w:r>
    </w:p>
    <w:p w14:paraId="3E62EB8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 star in heaven descends, descends with angels' Glory and praise </w:t>
      </w:r>
    </w:p>
    <w:p w14:paraId="73F25A2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Let all the earth raise her voice upon Him Who is the Lord of all </w:t>
      </w:r>
    </w:p>
    <w:p w14:paraId="337A832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 my soul a pah-pa-rap-pa-rap-pah </w:t>
      </w:r>
    </w:p>
    <w:p w14:paraId="7E0582E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hallelujah, hallelujah, hallelujah! </w:t>
      </w:r>
    </w:p>
    <w:p w14:paraId="347B795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7FEAB2AD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REFRAIN: </w:t>
      </w:r>
    </w:p>
    <w:p w14:paraId="69D5A04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Jesus Christ is born in Bethlehem today </w:t>
      </w:r>
    </w:p>
    <w:p w14:paraId="43722FA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Behold the gentle one and say </w:t>
      </w:r>
    </w:p>
    <w:p w14:paraId="0E9A5F61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"Our lives are Yours today!" </w:t>
      </w:r>
    </w:p>
    <w:p w14:paraId="5349B39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4D7AF61A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Receive our praise to Thee and see us raise our arms </w:t>
      </w:r>
    </w:p>
    <w:p w14:paraId="01402C4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Lord Jesus, take our arms </w:t>
      </w:r>
    </w:p>
    <w:p w14:paraId="15EF315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bring us to the joy of Christmas today </w:t>
      </w:r>
    </w:p>
    <w:p w14:paraId="14442A5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16188A1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Wake, o lonely stranger! Arise, o sleepy shepherd </w:t>
      </w:r>
    </w:p>
    <w:p w14:paraId="4676143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Kings of all ye nations, come see the lowly manger of Christ </w:t>
      </w:r>
    </w:p>
    <w:p w14:paraId="3AF37118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Redeemer and Son of God the True One! </w:t>
      </w:r>
    </w:p>
    <w:p w14:paraId="28466A5B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Come and exalt Him now </w:t>
      </w:r>
    </w:p>
    <w:p w14:paraId="306AE739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 my soul a pah-pa-rap-pa-rap-pah </w:t>
      </w:r>
    </w:p>
    <w:p w14:paraId="10353819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hallelujah, hallelujah, hallelujah! </w:t>
      </w:r>
    </w:p>
    <w:p w14:paraId="64B5C80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2CC6E60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REFRAIN 2: </w:t>
      </w:r>
    </w:p>
    <w:p w14:paraId="657319D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Jesus Christ is born in Bethlehem today </w:t>
      </w:r>
    </w:p>
    <w:p w14:paraId="0BB44181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Behold the gentle one and pray </w:t>
      </w:r>
    </w:p>
    <w:p w14:paraId="1D419BE7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"My life is Yours today!" </w:t>
      </w:r>
    </w:p>
    <w:p w14:paraId="79069C9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With Mary’s hand on me, I touch You with my hand </w:t>
      </w:r>
    </w:p>
    <w:p w14:paraId="0DB17AF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take You in my arms, O Jesus </w:t>
      </w:r>
    </w:p>
    <w:p w14:paraId="6CC6F4D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Bring me to the </w:t>
      </w:r>
      <w:r>
        <w:rPr>
          <w:rFonts w:asciiTheme="majorHAnsi" w:hAnsiTheme="majorHAnsi"/>
          <w:sz w:val="28"/>
          <w:szCs w:val="28"/>
        </w:rPr>
        <w:t>joy of Christmas today (REFRAIN</w:t>
      </w:r>
      <w:r w:rsidRPr="00EC5EAB">
        <w:rPr>
          <w:rFonts w:asciiTheme="majorHAnsi" w:hAnsiTheme="majorHAnsi"/>
          <w:sz w:val="28"/>
          <w:szCs w:val="28"/>
        </w:rPr>
        <w:t>)</w:t>
      </w:r>
    </w:p>
    <w:p w14:paraId="25AE6BB5" w14:textId="77777777" w:rsidR="006352F3" w:rsidRDefault="006352F3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006FE98D" w14:textId="706D2196" w:rsidR="00496B25" w:rsidRPr="009208B6" w:rsidRDefault="00000000" w:rsidP="00496B25">
      <w:pPr>
        <w:pStyle w:val="Heading1"/>
        <w:rPr>
          <w:sz w:val="48"/>
          <w:szCs w:val="40"/>
        </w:rPr>
      </w:pPr>
      <w:hyperlink w:anchor="_top" w:history="1">
        <w:bookmarkStart w:id="92" w:name="_Toc183253602"/>
        <w:r w:rsidR="00496B25" w:rsidRPr="009208B6">
          <w:rPr>
            <w:rStyle w:val="Hyperlink"/>
            <w:sz w:val="48"/>
            <w:szCs w:val="40"/>
            <w:u w:val="none"/>
          </w:rPr>
          <w:t>BLEST BE THE LORD</w:t>
        </w:r>
        <w:bookmarkEnd w:id="92"/>
      </w:hyperlink>
    </w:p>
    <w:p w14:paraId="605F793F" w14:textId="77777777" w:rsidR="00496B25" w:rsidRDefault="00496B25" w:rsidP="00496B25">
      <w:pPr>
        <w:rPr>
          <w:rFonts w:asciiTheme="majorHAnsi" w:hAnsiTheme="majorHAnsi"/>
          <w:b/>
        </w:rPr>
      </w:pPr>
    </w:p>
    <w:p w14:paraId="49BB5A7A" w14:textId="77777777" w:rsidR="00496B25" w:rsidRPr="0006696C" w:rsidRDefault="00496B25" w:rsidP="00496B25">
      <w:pPr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CHORUS:</w:t>
      </w:r>
    </w:p>
    <w:p w14:paraId="338AD18A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Blest be the Lord (2x)</w:t>
      </w:r>
    </w:p>
    <w:p w14:paraId="6F955F17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The God of Mercy, The God who saves</w:t>
      </w:r>
    </w:p>
    <w:p w14:paraId="506DEBE4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I shall not fear, The dark of night</w:t>
      </w:r>
    </w:p>
    <w:p w14:paraId="23FF7175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Nor the arrow that flies by Day</w:t>
      </w:r>
    </w:p>
    <w:p w14:paraId="19B05100" w14:textId="77777777" w:rsidR="00496B25" w:rsidRDefault="00496B25" w:rsidP="00496B25">
      <w:pPr>
        <w:ind w:left="720"/>
        <w:rPr>
          <w:rFonts w:asciiTheme="majorHAnsi" w:hAnsiTheme="majorHAnsi"/>
          <w:sz w:val="32"/>
        </w:rPr>
      </w:pPr>
    </w:p>
    <w:p w14:paraId="1C202905" w14:textId="77777777" w:rsidR="00496B25" w:rsidRPr="0006696C" w:rsidRDefault="00496B25" w:rsidP="00496B25">
      <w:pPr>
        <w:ind w:left="720"/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Verse I</w:t>
      </w:r>
    </w:p>
    <w:p w14:paraId="18D26B40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He will release me from the nets of all my foes</w:t>
      </w:r>
    </w:p>
    <w:p w14:paraId="5B694632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He will release me from their wicked hands</w:t>
      </w:r>
    </w:p>
    <w:p w14:paraId="70B6E518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Beneath the shadow of His wings I will rejoice</w:t>
      </w:r>
    </w:p>
    <w:p w14:paraId="337FD05E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To find a dwelling place secure</w:t>
      </w:r>
    </w:p>
    <w:p w14:paraId="4969695C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</w:p>
    <w:p w14:paraId="6BFBC5A3" w14:textId="77777777" w:rsidR="00496B25" w:rsidRPr="0006696C" w:rsidRDefault="00496B25" w:rsidP="00496B25">
      <w:pPr>
        <w:ind w:left="720"/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Verse II</w:t>
      </w:r>
    </w:p>
    <w:p w14:paraId="34D9E88A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I need not shrink before the terrors of the night</w:t>
      </w:r>
    </w:p>
    <w:p w14:paraId="26BAC662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Nor stand alone before the light of day</w:t>
      </w:r>
    </w:p>
    <w:p w14:paraId="665965AE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 harm shall come to me no arrow strikes me down</w:t>
      </w:r>
    </w:p>
    <w:p w14:paraId="0E9EBA60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 evil settle in my soul</w:t>
      </w:r>
    </w:p>
    <w:p w14:paraId="7A60B982" w14:textId="5264CDAC" w:rsidR="00B978F1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(CHORUS)</w:t>
      </w:r>
    </w:p>
    <w:p w14:paraId="00331D4D" w14:textId="77777777" w:rsidR="00B978F1" w:rsidRDefault="00B978F1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34996124" w14:textId="3A649321" w:rsidR="00E236C5" w:rsidRDefault="00000000" w:rsidP="00512A46">
      <w:pPr>
        <w:pStyle w:val="Heading1"/>
        <w:rPr>
          <w:rStyle w:val="Heading1Char"/>
          <w:sz w:val="40"/>
        </w:rPr>
      </w:pPr>
      <w:hyperlink w:anchor="_top" w:history="1">
        <w:bookmarkStart w:id="93" w:name="_Toc183253603"/>
        <w:r w:rsidR="00165FC2" w:rsidRPr="00166547">
          <w:rPr>
            <w:rStyle w:val="Hyperlink"/>
            <w:sz w:val="48"/>
            <w:szCs w:val="40"/>
            <w:u w:val="none"/>
          </w:rPr>
          <w:t>CHRIST IN US, OUR HOPE OF GLORY</w:t>
        </w:r>
      </w:hyperlink>
      <w:r w:rsidR="00165FC2" w:rsidRPr="00166547">
        <w:rPr>
          <w:rStyle w:val="Hyperlink"/>
          <w:sz w:val="48"/>
          <w:szCs w:val="40"/>
          <w:u w:val="none"/>
        </w:rPr>
        <w:t xml:space="preserve"> </w:t>
      </w:r>
      <w:r w:rsidR="00165FC2" w:rsidRPr="00166547">
        <w:rPr>
          <w:rStyle w:val="Heading1Char"/>
          <w:i/>
          <w:sz w:val="24"/>
        </w:rPr>
        <w:t>(</w:t>
      </w:r>
      <w:r w:rsidR="00165FC2" w:rsidRPr="00C93DC2">
        <w:rPr>
          <w:rStyle w:val="Heading1Char"/>
          <w:i/>
          <w:sz w:val="24"/>
        </w:rPr>
        <w:t>JAY-ARR F. LIBRANDO)</w:t>
      </w:r>
      <w:bookmarkEnd w:id="93"/>
    </w:p>
    <w:p w14:paraId="7F47908A" w14:textId="77777777" w:rsidR="00512022" w:rsidRDefault="00512022" w:rsidP="00EE68E8">
      <w:pPr>
        <w:rPr>
          <w:rStyle w:val="Heading1Char"/>
          <w:b/>
          <w:color w:val="auto"/>
          <w:sz w:val="24"/>
        </w:rPr>
      </w:pPr>
    </w:p>
    <w:p w14:paraId="35D02FD2" w14:textId="61CFE315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Verse I</w:t>
      </w:r>
    </w:p>
    <w:p w14:paraId="0EC75C5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felt your word burning within us</w:t>
      </w:r>
    </w:p>
    <w:p w14:paraId="112F23C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Your word unlocked the hardness of our hearts</w:t>
      </w:r>
    </w:p>
    <w:p w14:paraId="587CEB93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opened our eyes that we may see you</w:t>
      </w:r>
    </w:p>
    <w:p w14:paraId="4B66558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Hidden in the broken bread</w:t>
      </w:r>
    </w:p>
    <w:p w14:paraId="2FEBB778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00EA3C82" w14:textId="4257418D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351FE666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23D6A01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7BC93B5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71F61650" w14:textId="626A3428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We believe that Christ in us, </w:t>
      </w:r>
      <w:r w:rsidR="00F64919">
        <w:rPr>
          <w:rFonts w:asciiTheme="majorHAnsi" w:hAnsiTheme="majorHAnsi"/>
          <w:sz w:val="24"/>
        </w:rPr>
        <w:t xml:space="preserve">is </w:t>
      </w:r>
      <w:r w:rsidRPr="00E07E0C">
        <w:rPr>
          <w:rFonts w:asciiTheme="majorHAnsi" w:hAnsiTheme="majorHAnsi"/>
          <w:sz w:val="24"/>
        </w:rPr>
        <w:t>our hope of glory</w:t>
      </w:r>
    </w:p>
    <w:p w14:paraId="08C2E8FC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870D102" w14:textId="77777777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Verse 2</w:t>
      </w:r>
    </w:p>
    <w:p w14:paraId="5B0EFBD0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 brought a ray of light</w:t>
      </w:r>
    </w:p>
    <w:p w14:paraId="68DF3C57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you rekindled our hope</w:t>
      </w:r>
    </w:p>
    <w:p w14:paraId="571AD761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led our hearts to yearn for your love</w:t>
      </w:r>
    </w:p>
    <w:p w14:paraId="3BC59528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For in you is our hope of glory</w:t>
      </w:r>
    </w:p>
    <w:p w14:paraId="25F7EF1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39CB4E7" w14:textId="2EDB3D91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1DD4D072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084D66AE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1C68DCB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7DE7C7C5" w14:textId="597F14BF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We believe that Christ in us, </w:t>
      </w:r>
      <w:r w:rsidR="00F64919">
        <w:rPr>
          <w:rFonts w:asciiTheme="majorHAnsi" w:hAnsiTheme="majorHAnsi"/>
          <w:sz w:val="24"/>
        </w:rPr>
        <w:t>is</w:t>
      </w:r>
      <w:r w:rsidR="00F64919" w:rsidRPr="00E07E0C">
        <w:rPr>
          <w:rFonts w:asciiTheme="majorHAnsi" w:hAnsiTheme="majorHAnsi"/>
          <w:sz w:val="24"/>
        </w:rPr>
        <w:t xml:space="preserve"> </w:t>
      </w:r>
      <w:r w:rsidRPr="00E07E0C">
        <w:rPr>
          <w:rFonts w:asciiTheme="majorHAnsi" w:hAnsiTheme="majorHAnsi"/>
          <w:sz w:val="24"/>
        </w:rPr>
        <w:t>our hope of glory</w:t>
      </w:r>
    </w:p>
    <w:p w14:paraId="3FE7BD5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85868BC" w14:textId="6E6CF60E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Bridge</w:t>
      </w:r>
    </w:p>
    <w:p w14:paraId="32B6C6DE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Through your own flesh, now made living</w:t>
      </w:r>
    </w:p>
    <w:p w14:paraId="28F812EF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by the Spirit made life-giving</w:t>
      </w:r>
    </w:p>
    <w:p w14:paraId="4FFB1DF6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 offer life to us</w:t>
      </w:r>
    </w:p>
    <w:p w14:paraId="6FB9369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as you sweat became like drops of blood</w:t>
      </w:r>
    </w:p>
    <w:p w14:paraId="2F71137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Falling down upon the ground</w:t>
      </w:r>
    </w:p>
    <w:p w14:paraId="200525A2" w14:textId="19DF1480" w:rsidR="003F7BD0" w:rsidRPr="00E07E0C" w:rsidRDefault="00E07E0C" w:rsidP="00E07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E222BD3" wp14:editId="66B21060">
                <wp:simplePos x="0" y="0"/>
                <wp:positionH relativeFrom="column">
                  <wp:posOffset>388189</wp:posOffset>
                </wp:positionH>
                <wp:positionV relativeFrom="paragraph">
                  <wp:posOffset>172636</wp:posOffset>
                </wp:positionV>
                <wp:extent cx="8626" cy="146649"/>
                <wp:effectExtent l="76200" t="38100" r="67945" b="25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6" cy="146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7D2A6" id="Straight Arrow Connector 3" o:spid="_x0000_s1026" type="#_x0000_t32" style="position:absolute;margin-left:30.55pt;margin-top:13.6pt;width:.7pt;height:11.55pt;flip:x 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" strokecolor="#5b9bd5 [3204]" strokeweight=".5pt">
                <v:stroke endarrow="block" joinstyle="miter"/>
              </v:shape>
            </w:pict>
          </mc:Fallback>
        </mc:AlternateContent>
      </w:r>
      <w:r w:rsidR="003F7BD0" w:rsidRPr="00E07E0C">
        <w:rPr>
          <w:rFonts w:asciiTheme="majorHAnsi" w:hAnsiTheme="majorHAnsi"/>
          <w:sz w:val="24"/>
        </w:rPr>
        <w:t>You shed your blood for us</w:t>
      </w:r>
    </w:p>
    <w:p w14:paraId="00818A6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Amen</w:t>
      </w:r>
    </w:p>
    <w:p w14:paraId="04A8318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43807E74" w14:textId="34640B96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338003E3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5121EA97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1D317581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0D7596C1" w14:textId="6381A9B3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believe that Christ in us,</w:t>
      </w:r>
      <w:r w:rsidR="00F64919">
        <w:rPr>
          <w:rFonts w:asciiTheme="majorHAnsi" w:hAnsiTheme="majorHAnsi"/>
          <w:sz w:val="24"/>
        </w:rPr>
        <w:t xml:space="preserve"> is</w:t>
      </w:r>
      <w:r w:rsidRPr="00E07E0C">
        <w:rPr>
          <w:rFonts w:asciiTheme="majorHAnsi" w:hAnsiTheme="majorHAnsi"/>
          <w:sz w:val="24"/>
        </w:rPr>
        <w:t xml:space="preserve"> our hope of glory</w:t>
      </w:r>
    </w:p>
    <w:p w14:paraId="0571AD62" w14:textId="0ED405B4" w:rsidR="008D7E6F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believe that Christ in us,</w:t>
      </w:r>
      <w:r w:rsidR="00F64919">
        <w:rPr>
          <w:rFonts w:asciiTheme="majorHAnsi" w:hAnsiTheme="majorHAnsi"/>
          <w:sz w:val="24"/>
        </w:rPr>
        <w:t xml:space="preserve"> is</w:t>
      </w:r>
      <w:r w:rsidRPr="00E07E0C">
        <w:rPr>
          <w:rFonts w:asciiTheme="majorHAnsi" w:hAnsiTheme="majorHAnsi"/>
          <w:sz w:val="24"/>
        </w:rPr>
        <w:t xml:space="preserve"> our hope of glory</w:t>
      </w:r>
    </w:p>
    <w:p w14:paraId="49CE6706" w14:textId="77777777" w:rsidR="008D7E6F" w:rsidRDefault="008D7E6F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14:paraId="0E53391C" w14:textId="237F1A3B" w:rsidR="008D7E6F" w:rsidRPr="0096176F" w:rsidRDefault="00000000" w:rsidP="008D7E6F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8D7E6F" w:rsidRPr="0096176F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DIVINE MERCY</w:t>
        </w:r>
      </w:hyperlink>
    </w:p>
    <w:p w14:paraId="29C2982D" w14:textId="77777777" w:rsidR="008D7E6F" w:rsidRDefault="008D7E6F" w:rsidP="008D7E6F">
      <w:pPr>
        <w:rPr>
          <w:rFonts w:ascii="Verdana" w:hAnsi="Verdana"/>
          <w:b/>
          <w:bCs/>
          <w:sz w:val="28"/>
          <w:szCs w:val="28"/>
        </w:rPr>
      </w:pPr>
    </w:p>
    <w:p w14:paraId="7BE79DBB" w14:textId="77777777" w:rsidR="008D7E6F" w:rsidRDefault="008D7E6F" w:rsidP="008D7E6F">
      <w:pPr>
        <w:rPr>
          <w:rFonts w:asciiTheme="majorHAnsi" w:hAnsiTheme="majorHAnsi"/>
          <w:sz w:val="40"/>
          <w:szCs w:val="28"/>
        </w:rPr>
      </w:pPr>
    </w:p>
    <w:p w14:paraId="2954C83F" w14:textId="47A7655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O blood and water</w:t>
      </w:r>
    </w:p>
    <w:p w14:paraId="3492E0D2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Which gushed forth</w:t>
      </w:r>
    </w:p>
    <w:p w14:paraId="01C79A28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From the heart of Jesus</w:t>
      </w:r>
    </w:p>
    <w:p w14:paraId="6171970B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As a fount of mercy for us</w:t>
      </w:r>
    </w:p>
    <w:p w14:paraId="5DBC68C6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I trust in You</w:t>
      </w:r>
    </w:p>
    <w:p w14:paraId="0FE30810" w14:textId="7515363B" w:rsidR="00512A46" w:rsidRDefault="00512A46" w:rsidP="00E07E0C">
      <w:pPr>
        <w:rPr>
          <w:rStyle w:val="Heading1Char"/>
          <w:sz w:val="40"/>
        </w:rPr>
      </w:pPr>
      <w:r>
        <w:rPr>
          <w:rStyle w:val="Heading1Char"/>
          <w:sz w:val="40"/>
        </w:rPr>
        <w:br w:type="page"/>
      </w:r>
    </w:p>
    <w:p w14:paraId="026AB315" w14:textId="0F40A6EE" w:rsidR="00496B25" w:rsidRPr="0006696C" w:rsidRDefault="00000000" w:rsidP="00B978F1">
      <w:pPr>
        <w:rPr>
          <w:rFonts w:asciiTheme="majorHAnsi" w:hAnsiTheme="majorHAnsi"/>
          <w:sz w:val="32"/>
        </w:rPr>
      </w:pPr>
      <w:hyperlink w:anchor="_top" w:history="1">
        <w:r w:rsidR="00B978F1" w:rsidRPr="004F7B40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HOSANNA, SON OF DAVID</w:t>
        </w:r>
      </w:hyperlink>
      <w:r w:rsidR="00B978F1" w:rsidRPr="004F7B40">
        <w:rPr>
          <w:rFonts w:asciiTheme="majorHAnsi" w:hAnsiTheme="majorHAnsi"/>
          <w:sz w:val="40"/>
          <w:szCs w:val="30"/>
        </w:rPr>
        <w:t xml:space="preserve"> </w:t>
      </w:r>
      <w:r w:rsidR="00B978F1" w:rsidRPr="00B978F1">
        <w:rPr>
          <w:rFonts w:asciiTheme="majorHAnsi" w:hAnsiTheme="majorHAnsi"/>
          <w:i/>
          <w:sz w:val="20"/>
        </w:rPr>
        <w:t>(Dan Schutte)</w:t>
      </w:r>
    </w:p>
    <w:p w14:paraId="6BB998C0" w14:textId="3B1D3142" w:rsidR="00496B25" w:rsidRDefault="00496B25" w:rsidP="00496B2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398F22B7" w14:textId="36568BE4" w:rsidR="000D47FE" w:rsidRPr="000D47FE" w:rsidRDefault="000D47FE">
      <w:pPr>
        <w:rPr>
          <w:rFonts w:asciiTheme="majorHAnsi" w:hAnsiTheme="majorHAnsi"/>
          <w:b/>
          <w:color w:val="FF0000"/>
          <w:sz w:val="32"/>
        </w:rPr>
      </w:pPr>
      <w:r w:rsidRPr="000D47FE">
        <w:rPr>
          <w:rFonts w:asciiTheme="majorHAnsi" w:hAnsiTheme="majorHAnsi"/>
          <w:b/>
          <w:color w:val="FF0000"/>
          <w:sz w:val="32"/>
        </w:rPr>
        <w:t>CHORUS</w:t>
      </w:r>
    </w:p>
    <w:p w14:paraId="6055EA30" w14:textId="3F123BDB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Hosanna to the Son of David. </w:t>
      </w:r>
    </w:p>
    <w:p w14:paraId="051521DB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O blest is he; O blest is he who comes in the name of the Lord. </w:t>
      </w:r>
    </w:p>
    <w:p w14:paraId="2D03C35E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3F695651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 daughter of Zion, in the One who brings great joy! </w:t>
      </w:r>
    </w:p>
    <w:p w14:paraId="278752E7" w14:textId="355FBFED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0D47FE">
        <w:rPr>
          <w:rFonts w:asciiTheme="majorHAnsi" w:hAnsiTheme="majorHAnsi"/>
          <w:sz w:val="32"/>
        </w:rPr>
        <w:t xml:space="preserve"> </w:t>
      </w:r>
      <w:r w:rsidR="000D47FE" w:rsidRPr="000D47FE">
        <w:rPr>
          <w:rFonts w:asciiTheme="majorHAnsi" w:hAnsiTheme="majorHAnsi"/>
          <w:color w:val="FF0000"/>
          <w:sz w:val="32"/>
        </w:rPr>
        <w:t>**</w:t>
      </w:r>
    </w:p>
    <w:p w14:paraId="0A48CBFA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21CBAAA6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thirsting for the stream of living joy! </w:t>
      </w:r>
    </w:p>
    <w:p w14:paraId="7996387A" w14:textId="2949601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8F3B4B" w:rsidRPr="008F3B4B">
        <w:rPr>
          <w:rFonts w:asciiTheme="majorHAnsi" w:hAnsiTheme="majorHAnsi"/>
          <w:color w:val="FF0000"/>
          <w:sz w:val="32"/>
        </w:rPr>
        <w:t>**</w:t>
      </w:r>
    </w:p>
    <w:p w14:paraId="7D6B3323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4B63E9C7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>Rejoice, all who are longing to be hold the face of God!</w:t>
      </w:r>
    </w:p>
    <w:p w14:paraId="21A3C80D" w14:textId="0964F38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558591D1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64827FC3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searching for the truth of holy light! </w:t>
      </w:r>
    </w:p>
    <w:p w14:paraId="017DE295" w14:textId="4B426C65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3F8E738C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5E49074C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hoping for the reign of peace and love! </w:t>
      </w:r>
    </w:p>
    <w:p w14:paraId="0BB2BDAD" w14:textId="212D012E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0B7DE73C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6E0F3FC5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waiting for the dawn of heaven’s light! </w:t>
      </w:r>
    </w:p>
    <w:p w14:paraId="17148FEA" w14:textId="74C180C6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55C04D80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5FF1EC1E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calling on the name of God on high! </w:t>
      </w:r>
    </w:p>
    <w:p w14:paraId="38A869BE" w14:textId="361388A9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71695755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2E15C659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hungry for the taste of living bread! </w:t>
      </w:r>
    </w:p>
    <w:p w14:paraId="377C580D" w14:textId="33D83198" w:rsidR="00A32DDA" w:rsidRPr="000D47FE" w:rsidRDefault="000F40B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D47FE">
        <w:rPr>
          <w:rFonts w:asciiTheme="majorHAnsi" w:hAnsiTheme="majorHAnsi"/>
          <w:sz w:val="32"/>
        </w:rPr>
        <w:t>Sing praise, children of Judah, for the lord is close at hand.</w:t>
      </w:r>
      <w:r w:rsidR="007D4542">
        <w:rPr>
          <w:rFonts w:asciiTheme="majorHAnsi" w:hAnsiTheme="majorHAnsi"/>
          <w:sz w:val="32"/>
        </w:rPr>
        <w:t xml:space="preserve"> </w:t>
      </w:r>
      <w:r w:rsidR="007D4542" w:rsidRPr="007D4542">
        <w:rPr>
          <w:rFonts w:asciiTheme="majorHAnsi" w:hAnsiTheme="majorHAnsi"/>
          <w:color w:val="FF0000"/>
          <w:sz w:val="32"/>
        </w:rPr>
        <w:t>**</w:t>
      </w:r>
      <w:r w:rsidR="00A32DDA" w:rsidRPr="000D47FE">
        <w:rPr>
          <w:rFonts w:asciiTheme="majorHAnsi" w:hAnsiTheme="majorHAnsi"/>
        </w:rPr>
        <w:br w:type="page"/>
      </w:r>
    </w:p>
    <w:p w14:paraId="62500FD1" w14:textId="1C0BD234" w:rsidR="000709DA" w:rsidRPr="00202521" w:rsidRDefault="00000000" w:rsidP="000709DA">
      <w:pPr>
        <w:pStyle w:val="Heading1"/>
      </w:pPr>
      <w:hyperlink w:anchor="_top" w:history="1">
        <w:bookmarkStart w:id="94" w:name="_Toc183253604"/>
        <w:r w:rsidR="000709DA" w:rsidRPr="00202521">
          <w:rPr>
            <w:rStyle w:val="Hyperlink"/>
            <w:rFonts w:eastAsia="Times New Roman"/>
            <w:sz w:val="48"/>
            <w:szCs w:val="48"/>
            <w:u w:val="none"/>
          </w:rPr>
          <w:t>GLORY IN THE CROSS</w:t>
        </w:r>
        <w:bookmarkEnd w:id="94"/>
      </w:hyperlink>
    </w:p>
    <w:p w14:paraId="347BB3AC" w14:textId="77777777" w:rsidR="000709DA" w:rsidRPr="000709DA" w:rsidRDefault="000709DA" w:rsidP="000709DA">
      <w:pPr>
        <w:rPr>
          <w:i/>
          <w:iCs/>
          <w:sz w:val="26"/>
          <w:szCs w:val="26"/>
        </w:rPr>
      </w:pPr>
      <w:r w:rsidRPr="000709DA">
        <w:rPr>
          <w:i/>
          <w:iCs/>
          <w:sz w:val="26"/>
          <w:szCs w:val="26"/>
        </w:rPr>
        <w:t xml:space="preserve">Dan Schutte, 2000 </w:t>
      </w:r>
    </w:p>
    <w:p w14:paraId="08A8A9CD" w14:textId="77777777" w:rsidR="000709DA" w:rsidRPr="000709DA" w:rsidRDefault="000709DA" w:rsidP="000709DA">
      <w:pPr>
        <w:rPr>
          <w:sz w:val="26"/>
          <w:szCs w:val="26"/>
        </w:rPr>
      </w:pPr>
    </w:p>
    <w:p w14:paraId="4986C88E" w14:textId="77777777" w:rsidR="000709DA" w:rsidRPr="000709DA" w:rsidRDefault="000709DA" w:rsidP="000709DA">
      <w:pPr>
        <w:rPr>
          <w:sz w:val="26"/>
          <w:szCs w:val="26"/>
        </w:rPr>
      </w:pPr>
    </w:p>
    <w:p w14:paraId="52C8DA6F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1] </w:t>
      </w:r>
    </w:p>
    <w:p w14:paraId="7E70AEE9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ever glory in the cross of Christ, our salvation and our hope. </w:t>
      </w:r>
    </w:p>
    <w:p w14:paraId="43F311A3" w14:textId="08B778F6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bow in homage to the Lord of Life, </w:t>
      </w:r>
      <w:r w:rsidR="00BF0CC8" w:rsidRPr="00202521">
        <w:rPr>
          <w:sz w:val="28"/>
          <w:szCs w:val="28"/>
        </w:rPr>
        <w:t>w</w:t>
      </w:r>
      <w:r w:rsidRPr="00202521">
        <w:rPr>
          <w:sz w:val="28"/>
          <w:szCs w:val="28"/>
        </w:rPr>
        <w:t xml:space="preserve">ho was broken to make us whole. </w:t>
      </w:r>
    </w:p>
    <w:p w14:paraId="5EF870C1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There is no greater love, as blessed as this: to lay down one's life for a friend. </w:t>
      </w:r>
    </w:p>
    <w:p w14:paraId="7C0A9472" w14:textId="77777777" w:rsidR="000709DA" w:rsidRPr="00202521" w:rsidRDefault="000709DA" w:rsidP="000709DA">
      <w:pPr>
        <w:rPr>
          <w:sz w:val="28"/>
          <w:szCs w:val="28"/>
        </w:rPr>
      </w:pPr>
    </w:p>
    <w:p w14:paraId="3CEDCEAD" w14:textId="77777777" w:rsidR="000709DA" w:rsidRPr="00202521" w:rsidRDefault="000709DA" w:rsidP="000709DA">
      <w:pPr>
        <w:rPr>
          <w:color w:val="FF0000"/>
          <w:sz w:val="28"/>
          <w:szCs w:val="28"/>
        </w:rPr>
      </w:pPr>
      <w:r w:rsidRPr="00202521">
        <w:rPr>
          <w:color w:val="FF0000"/>
          <w:sz w:val="28"/>
          <w:szCs w:val="28"/>
        </w:rPr>
        <w:t xml:space="preserve">[Refrain] </w:t>
      </w:r>
    </w:p>
    <w:p w14:paraId="0A1EA708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ever glory in the cross of Christ and the triumph of God's great love. </w:t>
      </w:r>
    </w:p>
    <w:p w14:paraId="54FA8BC3" w14:textId="77777777" w:rsidR="000709DA" w:rsidRPr="00202521" w:rsidRDefault="000709DA" w:rsidP="000709DA">
      <w:pPr>
        <w:rPr>
          <w:sz w:val="28"/>
          <w:szCs w:val="28"/>
        </w:rPr>
      </w:pPr>
    </w:p>
    <w:p w14:paraId="2AD097F9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2] </w:t>
      </w:r>
    </w:p>
    <w:p w14:paraId="1F630706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make our journey to the cross of Christ, who surrendered glory and grace </w:t>
      </w:r>
    </w:p>
    <w:p w14:paraId="3511234F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To become a servant of the great and small, that all people may know God's face. </w:t>
      </w:r>
    </w:p>
    <w:p w14:paraId="6D845507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Though his birth was divine, he knelt as a slave, to wash common dust from our feet. </w:t>
      </w:r>
    </w:p>
    <w:p w14:paraId="08BEEAC0" w14:textId="77777777" w:rsidR="000709DA" w:rsidRPr="00202521" w:rsidRDefault="000709DA" w:rsidP="000709DA">
      <w:pPr>
        <w:rPr>
          <w:color w:val="FF0000"/>
          <w:sz w:val="28"/>
          <w:szCs w:val="28"/>
        </w:rPr>
      </w:pPr>
      <w:r w:rsidRPr="00202521">
        <w:rPr>
          <w:color w:val="FF0000"/>
          <w:sz w:val="28"/>
          <w:szCs w:val="28"/>
        </w:rPr>
        <w:t xml:space="preserve">[Refrain] </w:t>
      </w:r>
    </w:p>
    <w:p w14:paraId="1F408F4F" w14:textId="77777777" w:rsidR="000709DA" w:rsidRPr="00202521" w:rsidRDefault="000709DA" w:rsidP="000709DA">
      <w:pPr>
        <w:rPr>
          <w:sz w:val="28"/>
          <w:szCs w:val="28"/>
        </w:rPr>
      </w:pPr>
    </w:p>
    <w:p w14:paraId="0AC68F16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3] </w:t>
      </w:r>
    </w:p>
    <w:p w14:paraId="7E6BFA1B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tell the story of the cross of Christ as we share this heavenly feast. </w:t>
      </w:r>
    </w:p>
    <w:p w14:paraId="0F66EA14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We become one body in the blood of Christ, from the great to the very least. </w:t>
      </w:r>
    </w:p>
    <w:p w14:paraId="7A2EB5F0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When we eat of this bread, and drink of this cup, we honor the death of the Lord. </w:t>
      </w:r>
    </w:p>
    <w:p w14:paraId="51C75154" w14:textId="6D06ACA0" w:rsidR="000709DA" w:rsidRPr="00202521" w:rsidRDefault="000709DA" w:rsidP="000709DA">
      <w:pPr>
        <w:rPr>
          <w:rFonts w:asciiTheme="majorHAnsi" w:eastAsiaTheme="majorEastAsia" w:hAnsiTheme="majorHAnsi" w:cstheme="majorBidi"/>
          <w:color w:val="2E74B5" w:themeColor="accent1" w:themeShade="BF"/>
          <w:sz w:val="34"/>
          <w:szCs w:val="34"/>
        </w:rPr>
      </w:pPr>
      <w:r w:rsidRPr="00202521">
        <w:rPr>
          <w:color w:val="FF0000"/>
          <w:sz w:val="28"/>
          <w:szCs w:val="28"/>
        </w:rPr>
        <w:t>[Refrain]</w:t>
      </w:r>
      <w:r w:rsidRPr="00202521">
        <w:rPr>
          <w:color w:val="FF0000"/>
          <w:sz w:val="30"/>
          <w:szCs w:val="30"/>
        </w:rPr>
        <w:t xml:space="preserve"> </w:t>
      </w:r>
      <w:r w:rsidRPr="00202521">
        <w:rPr>
          <w:sz w:val="24"/>
          <w:szCs w:val="24"/>
        </w:rPr>
        <w:br w:type="page"/>
      </w:r>
    </w:p>
    <w:p w14:paraId="45EDD6A7" w14:textId="15329D40" w:rsidR="002C54FA" w:rsidRPr="00F639C9" w:rsidRDefault="00000000" w:rsidP="002C54FA">
      <w:pPr>
        <w:pStyle w:val="Heading1"/>
        <w:rPr>
          <w:rFonts w:eastAsia="Times New Roman"/>
          <w:sz w:val="48"/>
          <w:szCs w:val="48"/>
        </w:rPr>
      </w:pPr>
      <w:hyperlink w:anchor="_top" w:history="1">
        <w:bookmarkStart w:id="95" w:name="_Toc183253605"/>
        <w:r w:rsidR="002C54FA" w:rsidRPr="00F639C9">
          <w:rPr>
            <w:rStyle w:val="Hyperlink"/>
            <w:rFonts w:eastAsia="Times New Roman"/>
            <w:sz w:val="48"/>
            <w:szCs w:val="48"/>
            <w:u w:val="none"/>
          </w:rPr>
          <w:t>JOY TO THE WORLD</w:t>
        </w:r>
        <w:bookmarkEnd w:id="95"/>
      </w:hyperlink>
    </w:p>
    <w:p w14:paraId="50509AFC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Joy to the world! The Lord has come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earth receive her King!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every heart prepare Him room</w:t>
      </w:r>
    </w:p>
    <w:p w14:paraId="3F5698FA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And heaven and nature sing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And heaven and nature sing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And heaven, and heaven and nature sing</w:t>
      </w:r>
    </w:p>
    <w:p w14:paraId="78378A14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Joy to the world! the Savior reigns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men their songs employ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While fields and floods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Rocks, hills and plains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 the sounding joy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 the sounding joy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Repeat, repeat the sounding joy</w:t>
      </w:r>
    </w:p>
    <w:p w14:paraId="05B92A9D" w14:textId="77777777" w:rsidR="002C54FA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b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b/>
          <w:color w:val="333333"/>
          <w:sz w:val="32"/>
          <w:szCs w:val="32"/>
        </w:rPr>
        <w:t xml:space="preserve">Tagalog Version: </w:t>
      </w:r>
    </w:p>
    <w:p w14:paraId="2BA47A90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O magsaya at magdiwang, pagka’t sinilang na.</w:t>
      </w:r>
    </w:p>
    <w:p w14:paraId="5FFEC29F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Ang Hari ng lahat, ang Hari ng lahat</w:t>
      </w:r>
    </w:p>
    <w:p w14:paraId="4B7D4592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Kaya’t ating buksan, kaya’t ating buksan</w:t>
      </w:r>
    </w:p>
    <w:p w14:paraId="1FE2DCE4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Ang pinto ng ating pagmamahalan.</w:t>
      </w:r>
    </w:p>
    <w:p w14:paraId="6A89DCF0" w14:textId="77777777" w:rsidR="002C54FA" w:rsidRDefault="002C54FA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6204443B" w14:textId="452D00F0" w:rsidR="00267A2D" w:rsidRPr="00500B05" w:rsidRDefault="00000000" w:rsidP="004A477B">
      <w:pPr>
        <w:pStyle w:val="Heading1"/>
        <w:rPr>
          <w:sz w:val="40"/>
          <w:szCs w:val="40"/>
        </w:rPr>
      </w:pPr>
      <w:hyperlink w:anchor="_top" w:history="1">
        <w:bookmarkStart w:id="96" w:name="_Toc183253606"/>
        <w:r w:rsidR="001E4986" w:rsidRPr="00500B05">
          <w:rPr>
            <w:rStyle w:val="Hyperlink"/>
            <w:color w:val="2E74B5" w:themeColor="accent1" w:themeShade="BF"/>
            <w:sz w:val="48"/>
            <w:szCs w:val="40"/>
            <w:u w:val="none"/>
          </w:rPr>
          <w:t>LET THERE BE PEACE ON EARTH</w:t>
        </w:r>
        <w:bookmarkEnd w:id="96"/>
      </w:hyperlink>
      <w:r w:rsidR="001E4986" w:rsidRPr="00500B05">
        <w:rPr>
          <w:sz w:val="40"/>
          <w:szCs w:val="40"/>
        </w:rPr>
        <w:t xml:space="preserve"> </w:t>
      </w:r>
    </w:p>
    <w:p w14:paraId="58BA8963" w14:textId="7262EAD2" w:rsidR="00267A2D" w:rsidRPr="00715316" w:rsidRDefault="00057D4D" w:rsidP="003D5479">
      <w:pPr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</w:pPr>
      <w:r w:rsidRPr="00715316"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  <w:t>By</w:t>
      </w:r>
      <w:r w:rsidR="00267A2D" w:rsidRPr="00715316"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  <w:t xml:space="preserve"> Sy Miller &amp; Jill Jackson</w:t>
      </w:r>
    </w:p>
    <w:p w14:paraId="073581C5" w14:textId="77777777" w:rsidR="00267A2D" w:rsidRPr="00715316" w:rsidRDefault="00267A2D" w:rsidP="00267A2D">
      <w:pPr>
        <w:spacing w:after="150" w:line="450" w:lineRule="atLeast"/>
        <w:rPr>
          <w:rFonts w:ascii="Arial" w:eastAsia="Times New Roman" w:hAnsi="Arial" w:cs="Arial"/>
          <w:color w:val="474747"/>
          <w:sz w:val="26"/>
          <w:szCs w:val="26"/>
          <w:lang w:eastAsia="en-CA"/>
        </w:rPr>
      </w:pPr>
    </w:p>
    <w:p w14:paraId="2AC01E23" w14:textId="77777777" w:rsidR="00267A2D" w:rsidRPr="00715316" w:rsidRDefault="00267A2D" w:rsidP="00267A2D">
      <w:pPr>
        <w:spacing w:after="150" w:line="450" w:lineRule="atLeast"/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And let it begin with me 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The peace that was meant to be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(Solo/M)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With God as our Father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Brothers all are we 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 xml:space="preserve">(Choir)  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>/   We are Family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me walk with my brother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  /  Let us walk with each other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In perfect harmony.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peace begin with me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(Solo/M)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this be the moment now.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With ev'ry step I take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this be my solemn vow.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(Duet/M/W)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</w:p>
    <w:p w14:paraId="2750E7B4" w14:textId="77777777" w:rsidR="00267A2D" w:rsidRPr="00715316" w:rsidRDefault="00267A2D" w:rsidP="00267A2D">
      <w:pPr>
        <w:spacing w:after="150" w:line="450" w:lineRule="atLeast"/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To take each moment and live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Each moment in peace eternally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And let it begin with me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(Duet/M/W)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color w:val="2F5496" w:themeColor="accent5" w:themeShade="BF"/>
          <w:sz w:val="32"/>
          <w:szCs w:val="32"/>
          <w:lang w:eastAsia="en-CA"/>
        </w:rPr>
        <w:t>( Repeat all )</w:t>
      </w:r>
    </w:p>
    <w:p w14:paraId="70917256" w14:textId="0F5E52E4" w:rsidR="0015345B" w:rsidRPr="00715316" w:rsidRDefault="0015345B">
      <w:pPr>
        <w:rPr>
          <w:sz w:val="28"/>
        </w:rPr>
      </w:pPr>
      <w:r w:rsidRPr="00715316">
        <w:rPr>
          <w:sz w:val="28"/>
        </w:rPr>
        <w:br w:type="page"/>
      </w:r>
    </w:p>
    <w:p w14:paraId="1FAB3B63" w14:textId="7252FE76" w:rsidR="001C1DA4" w:rsidRPr="00F2409F" w:rsidRDefault="00000000" w:rsidP="001C1DA4">
      <w:pPr>
        <w:pStyle w:val="Heading1"/>
      </w:pPr>
      <w:hyperlink w:anchor="_top" w:history="1">
        <w:bookmarkStart w:id="97" w:name="_Toc183253607"/>
        <w:r w:rsidR="001C1DA4" w:rsidRPr="00CD7F3B">
          <w:rPr>
            <w:rStyle w:val="Hyperlink"/>
            <w:sz w:val="48"/>
            <w:szCs w:val="40"/>
            <w:u w:val="none"/>
          </w:rPr>
          <w:t>LORD, I COME TO YOU</w:t>
        </w:r>
        <w:r w:rsidR="001C1DA4" w:rsidRPr="00F2409F">
          <w:rPr>
            <w:rStyle w:val="Hyperlink"/>
            <w:sz w:val="40"/>
            <w:u w:val="none"/>
          </w:rPr>
          <w:t xml:space="preserve"> </w:t>
        </w:r>
        <w:r w:rsidR="001C1DA4" w:rsidRPr="00F2409F">
          <w:rPr>
            <w:rStyle w:val="Hyperlink"/>
            <w:sz w:val="30"/>
            <w:u w:val="none"/>
          </w:rPr>
          <w:t>(THE POWER OF YOUR LOVE)</w:t>
        </w:r>
        <w:bookmarkEnd w:id="97"/>
      </w:hyperlink>
      <w:r w:rsidR="001C1DA4" w:rsidRPr="00F2409F">
        <w:t xml:space="preserve"> </w:t>
      </w:r>
    </w:p>
    <w:p w14:paraId="07120448" w14:textId="77777777" w:rsidR="001C1DA4" w:rsidRPr="00F2409F" w:rsidRDefault="001C1DA4" w:rsidP="001C1DA4">
      <w:pPr>
        <w:pStyle w:val="Default"/>
        <w:rPr>
          <w:sz w:val="23"/>
          <w:szCs w:val="23"/>
        </w:rPr>
      </w:pPr>
      <w:r w:rsidRPr="00F2409F">
        <w:rPr>
          <w:sz w:val="23"/>
          <w:szCs w:val="23"/>
        </w:rPr>
        <w:t xml:space="preserve">BY: Geoff Bullock </w:t>
      </w:r>
    </w:p>
    <w:p w14:paraId="4ADCBE20" w14:textId="77777777" w:rsidR="00914197" w:rsidRPr="00F2409F" w:rsidRDefault="00914197" w:rsidP="001C1DA4">
      <w:pPr>
        <w:pStyle w:val="Default"/>
        <w:rPr>
          <w:sz w:val="23"/>
          <w:szCs w:val="23"/>
        </w:rPr>
      </w:pPr>
    </w:p>
    <w:p w14:paraId="593B044A" w14:textId="5FA6E9B8" w:rsidR="001C1DA4" w:rsidRPr="00F2409F" w:rsidRDefault="00914197" w:rsidP="001C1DA4">
      <w:pPr>
        <w:pStyle w:val="Default"/>
        <w:rPr>
          <w:b/>
          <w:sz w:val="23"/>
          <w:szCs w:val="23"/>
        </w:rPr>
      </w:pPr>
      <w:r w:rsidRPr="00F2409F">
        <w:rPr>
          <w:b/>
          <w:sz w:val="23"/>
          <w:szCs w:val="23"/>
        </w:rPr>
        <w:t xml:space="preserve">VERSE I </w:t>
      </w:r>
    </w:p>
    <w:p w14:paraId="13F4576B" w14:textId="75C55B7B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I come to You </w:t>
      </w:r>
    </w:p>
    <w:p w14:paraId="5310F702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my heart be changed, renewed </w:t>
      </w:r>
    </w:p>
    <w:p w14:paraId="3058224F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Flowing from the grace </w:t>
      </w:r>
    </w:p>
    <w:p w14:paraId="0F67B835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That I found in You. </w:t>
      </w:r>
    </w:p>
    <w:p w14:paraId="7B4B7F1B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Lord I've come to know </w:t>
      </w:r>
    </w:p>
    <w:p w14:paraId="67322CCC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The weaknesses I see in me </w:t>
      </w:r>
    </w:p>
    <w:p w14:paraId="1E94B15B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Will be stripped away </w:t>
      </w:r>
    </w:p>
    <w:p w14:paraId="4DDE3A4A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>By the power of Your love.</w:t>
      </w:r>
    </w:p>
    <w:p w14:paraId="48206552" w14:textId="0A071C88" w:rsidR="001C1DA4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 </w:t>
      </w:r>
    </w:p>
    <w:p w14:paraId="1DDBDDD9" w14:textId="77777777" w:rsidR="001C1DA4" w:rsidRPr="00F2409F" w:rsidRDefault="001C1DA4" w:rsidP="001C1DA4">
      <w:pPr>
        <w:pStyle w:val="Default"/>
        <w:rPr>
          <w:rFonts w:asciiTheme="majorHAnsi" w:hAnsiTheme="majorHAnsi"/>
          <w:b/>
          <w:sz w:val="32"/>
          <w:szCs w:val="32"/>
        </w:rPr>
      </w:pPr>
      <w:r w:rsidRPr="00F2409F">
        <w:rPr>
          <w:rFonts w:asciiTheme="majorHAnsi" w:hAnsiTheme="majorHAnsi"/>
          <w:b/>
          <w:szCs w:val="32"/>
        </w:rPr>
        <w:t xml:space="preserve">CHORUS </w:t>
      </w:r>
    </w:p>
    <w:p w14:paraId="15682124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Hold me close </w:t>
      </w:r>
    </w:p>
    <w:p w14:paraId="5A783EF6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Your love surround me </w:t>
      </w:r>
    </w:p>
    <w:p w14:paraId="63BE8E81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Bring me near </w:t>
      </w:r>
    </w:p>
    <w:p w14:paraId="5DC06A24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Draw me to Your side. </w:t>
      </w:r>
    </w:p>
    <w:p w14:paraId="6FE93C7C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as I wait I'll rise up like the eagle </w:t>
      </w:r>
    </w:p>
    <w:p w14:paraId="7B143ABE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I will soar with You </w:t>
      </w:r>
    </w:p>
    <w:p w14:paraId="0524F1B2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Your Spirit leads me on </w:t>
      </w:r>
    </w:p>
    <w:p w14:paraId="16DA8642" w14:textId="245FAAB7" w:rsidR="001C1DA4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the power of Your love. </w:t>
      </w:r>
    </w:p>
    <w:p w14:paraId="054FF349" w14:textId="77777777" w:rsidR="00914197" w:rsidRPr="00F2409F" w:rsidRDefault="00914197" w:rsidP="001C1DA4">
      <w:pPr>
        <w:pStyle w:val="Default"/>
        <w:rPr>
          <w:rFonts w:asciiTheme="majorHAnsi" w:hAnsiTheme="majorHAnsi"/>
          <w:sz w:val="32"/>
          <w:szCs w:val="32"/>
        </w:rPr>
      </w:pPr>
    </w:p>
    <w:p w14:paraId="585D3CD6" w14:textId="7E7062DB" w:rsidR="001C1DA4" w:rsidRPr="00F2409F" w:rsidRDefault="00914197" w:rsidP="001C1DA4">
      <w:pPr>
        <w:pStyle w:val="Default"/>
        <w:rPr>
          <w:rFonts w:asciiTheme="majorHAnsi" w:hAnsiTheme="majorHAnsi"/>
          <w:b/>
          <w:sz w:val="32"/>
          <w:szCs w:val="32"/>
        </w:rPr>
      </w:pPr>
      <w:r w:rsidRPr="00F2409F">
        <w:rPr>
          <w:rFonts w:asciiTheme="majorHAnsi" w:hAnsiTheme="majorHAnsi"/>
          <w:b/>
          <w:szCs w:val="32"/>
        </w:rPr>
        <w:t xml:space="preserve">VERSE II </w:t>
      </w:r>
    </w:p>
    <w:p w14:paraId="44C4D146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unveil my eyes </w:t>
      </w:r>
    </w:p>
    <w:p w14:paraId="24D5AF2D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me see You face to face </w:t>
      </w:r>
    </w:p>
    <w:p w14:paraId="5A6DB248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The knowledge of Your love </w:t>
      </w:r>
    </w:p>
    <w:p w14:paraId="45B2645C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As You live in me. </w:t>
      </w:r>
    </w:p>
    <w:p w14:paraId="528AC440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renew my mind </w:t>
      </w:r>
    </w:p>
    <w:p w14:paraId="135EAB28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As Your will unfolds in my life </w:t>
      </w:r>
    </w:p>
    <w:p w14:paraId="47A8DF55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living every day </w:t>
      </w:r>
    </w:p>
    <w:p w14:paraId="5B35DDC8" w14:textId="09EC41E7" w:rsidR="001C1DA4" w:rsidRPr="00F2409F" w:rsidRDefault="001C1DA4" w:rsidP="001C1DA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the power of Your love. </w:t>
      </w:r>
      <w:r w:rsidRPr="00F2409F">
        <w:rPr>
          <w:rFonts w:asciiTheme="majorHAnsi" w:hAnsiTheme="majorHAnsi"/>
          <w:sz w:val="32"/>
          <w:szCs w:val="32"/>
        </w:rPr>
        <w:br w:type="page"/>
      </w:r>
    </w:p>
    <w:p w14:paraId="5B9D82B4" w14:textId="3282B3BB" w:rsidR="0043049D" w:rsidRPr="00CB41BC" w:rsidRDefault="00000000" w:rsidP="0043049D">
      <w:pPr>
        <w:pStyle w:val="Heading1"/>
        <w:rPr>
          <w:sz w:val="48"/>
          <w:szCs w:val="40"/>
        </w:rPr>
      </w:pPr>
      <w:hyperlink w:anchor="_top" w:history="1">
        <w:bookmarkStart w:id="98" w:name="_Toc183253608"/>
        <w:r w:rsidR="0043049D" w:rsidRPr="00CB41BC">
          <w:rPr>
            <w:rStyle w:val="Hyperlink"/>
            <w:sz w:val="48"/>
            <w:szCs w:val="40"/>
            <w:u w:val="none"/>
          </w:rPr>
          <w:t>MARY’S SONG</w:t>
        </w:r>
        <w:bookmarkEnd w:id="98"/>
      </w:hyperlink>
    </w:p>
    <w:p w14:paraId="44AC0A3C" w14:textId="77777777" w:rsidR="0043049D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</w:p>
    <w:p w14:paraId="17116748" w14:textId="77777777" w:rsidR="0043049D" w:rsidRPr="00303608" w:rsidRDefault="0043049D" w:rsidP="0043049D">
      <w:pPr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 xml:space="preserve">Verse I </w:t>
      </w:r>
    </w:p>
    <w:p w14:paraId="11B3F393" w14:textId="77777777" w:rsidR="0043049D" w:rsidRPr="00303608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For you gazed on your servant with compassion,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you reached out and took me by the hand.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>Verse II</w:t>
      </w:r>
    </w:p>
    <w:p w14:paraId="3F940DA4" w14:textId="77777777" w:rsidR="0043049D" w:rsidRPr="00303608" w:rsidRDefault="0043049D" w:rsidP="0043049D">
      <w:pPr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Great are you, God, and holy is your name.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Your mercy reaches to the end of time.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Ah, the lowly your raise to the heavens,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the proud-hearted have no part with you.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 xml:space="preserve">Verse III </w:t>
      </w:r>
    </w:p>
    <w:p w14:paraId="2DDC321B" w14:textId="77777777" w:rsidR="0043049D" w:rsidRPr="00303608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Ah, how you fill the hungry with your love.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With empty hands the rich are sent away.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You will always be mindful of your mercy,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As you promised your people long ago.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>Verse IV</w:t>
      </w:r>
    </w:p>
    <w:p w14:paraId="7E7090F3" w14:textId="77777777" w:rsidR="00615664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For you smiled on your servant with compassion,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you reached out and took me by the hand.</w:t>
      </w:r>
    </w:p>
    <w:p w14:paraId="24293F4B" w14:textId="77777777" w:rsidR="00615664" w:rsidRDefault="00615664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 w:type="page"/>
      </w:r>
    </w:p>
    <w:p w14:paraId="1B3EA543" w14:textId="39522660" w:rsidR="00F128C8" w:rsidRPr="00715316" w:rsidRDefault="00000000" w:rsidP="006725D4">
      <w:hyperlink w:anchor="_top" w:history="1">
        <w:bookmarkStart w:id="99" w:name="_Toc183253609"/>
        <w:r w:rsidR="00C55DC2" w:rsidRPr="007F28EA">
          <w:rPr>
            <w:rStyle w:val="Heading1Char"/>
            <w:sz w:val="48"/>
            <w:szCs w:val="40"/>
          </w:rPr>
          <w:t>ONE MORE GIFT</w:t>
        </w:r>
        <w:bookmarkEnd w:id="99"/>
      </w:hyperlink>
      <w:r w:rsidR="00F128C8" w:rsidRPr="00715316"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  <w:t xml:space="preserve"> </w:t>
      </w:r>
      <w:r w:rsidR="00F128C8" w:rsidRPr="00715316">
        <w:t>Manoling Francisco SJ</w:t>
      </w:r>
    </w:p>
    <w:p w14:paraId="4D56ADC4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Intro: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E B/D# C#m C#m/B AM7 B7 E B7</w:t>
      </w:r>
    </w:p>
    <w:p w14:paraId="11551B6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0909518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Refrain:</w:t>
      </w:r>
    </w:p>
    <w:p w14:paraId="45888AD8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E        B/D#     C#m           E/B</w:t>
      </w:r>
    </w:p>
    <w:p w14:paraId="2243572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0C739FC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AM7  A/B      E   E/G# AM9</w:t>
      </w:r>
    </w:p>
    <w:p w14:paraId="4AC6687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HERE ON EARTH</w:t>
      </w:r>
    </w:p>
    <w:p w14:paraId="38A38EA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G#m7       C#m7           DM7         A/B  B</w:t>
      </w:r>
    </w:p>
    <w:p w14:paraId="75A37CB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AS GENTLE AS YOUR CHILDREN'S LAUGHTER, ALL AROUND, ALL AROUND</w:t>
      </w:r>
    </w:p>
    <w:p w14:paraId="1BF39A13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6B6A837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Verse1</w:t>
      </w:r>
    </w:p>
    <w:p w14:paraId="7042981D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AM9                     EM7  AM9              EM7</w:t>
      </w:r>
    </w:p>
    <w:p w14:paraId="45D284C0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YOUR PEOPLE HAVE GROWN WEARY OF LIVING IN CONFUSION</w:t>
      </w:r>
    </w:p>
    <w:p w14:paraId="383B891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AM9           DM7                  C#m      E/B  F#sus F#7</w:t>
      </w:r>
    </w:p>
    <w:p w14:paraId="5F076BA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WHEN WILL WE REALIZE THAT NEITHER HEAVEN IS  AT PEACE</w:t>
      </w:r>
    </w:p>
    <w:p w14:paraId="3AB900BD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A/B          B</w:t>
      </w:r>
    </w:p>
    <w:p w14:paraId="665E392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WHEN WE LIVE NOT IN PEACE</w:t>
      </w:r>
    </w:p>
    <w:p w14:paraId="47C3C65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3F3F3"/>
          <w:sz w:val="16"/>
          <w:szCs w:val="15"/>
          <w:lang w:eastAsia="en-CA"/>
        </w:rPr>
        <w:t>catholicsongbook.blogspot.com</w:t>
      </w:r>
    </w:p>
    <w:p w14:paraId="3C9BE4E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43A90C5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Refrain1</w:t>
      </w:r>
    </w:p>
    <w:p w14:paraId="474C508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E        B/D#     C#m           E/B</w:t>
      </w:r>
    </w:p>
    <w:p w14:paraId="55BB52B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0E603AD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AM7  A/B      E   E/G# AM9</w:t>
      </w:r>
    </w:p>
    <w:p w14:paraId="1CBE7BE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HERE ON EARTH</w:t>
      </w:r>
    </w:p>
    <w:p w14:paraId="52A474C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G#m7       C#m7           DM7         A/B  B</w:t>
      </w:r>
    </w:p>
    <w:p w14:paraId="0A200B8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AS GENTLE AS YOUR CHILDREN'S LAUGHTER, ALL AROUND, ALL AROUND</w:t>
      </w:r>
    </w:p>
    <w:p w14:paraId="0A66CD6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24E1B07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013BC83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Verse2</w:t>
      </w:r>
    </w:p>
    <w:p w14:paraId="6D7C603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AM7         EM7  E/G# AM9  A  EM7 E/G# AM9          DM7</w:t>
      </w:r>
    </w:p>
    <w:p w14:paraId="5783D1FB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GRANT ME SERENI-TY        WITHIN,       FOR THE CONFUSIONS AROUND</w:t>
      </w:r>
    </w:p>
    <w:p w14:paraId="771B71C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  C#m7        E/B         F#4 F#7         A/B  B7</w:t>
      </w:r>
    </w:p>
    <w:p w14:paraId="72E9F40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ARE MERE REFLECTIONS OF  WHAT'S WITHIN,  WHAT'S WITHIN  ME</w:t>
      </w:r>
    </w:p>
    <w:p w14:paraId="14449F9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27AC44D8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16D9E12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Refrain2</w:t>
      </w:r>
    </w:p>
    <w:p w14:paraId="3F9F17A4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F        F/E      Dm            F/C</w:t>
      </w:r>
    </w:p>
    <w:p w14:paraId="555AC83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16BEE2E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BbM9  Bb/C      F  F/A BbM9</w:t>
      </w:r>
    </w:p>
    <w:p w14:paraId="3414AA37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  HERE ON EARTH</w:t>
      </w:r>
    </w:p>
    <w:p w14:paraId="17D2CD1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C/Bb            Am7       Dm              EbM7 Bbm7 Bb/C</w:t>
      </w:r>
    </w:p>
    <w:p w14:paraId="0D1274F3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AS GENTLE AS YOUR CHILDREN'S LAUGHTER, ALL AROUND, </w:t>
      </w:r>
    </w:p>
    <w:p w14:paraId="181D4B5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F F/A BbM7 Bb/C F</w:t>
      </w:r>
    </w:p>
    <w:p w14:paraId="36E04A3B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ALL AROUND</w:t>
      </w:r>
    </w:p>
    <w:p w14:paraId="63867356" w14:textId="42A5E7BB" w:rsidR="00CC4DF7" w:rsidRPr="00C67AA4" w:rsidRDefault="00C43A84" w:rsidP="00C43A84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  <w:hyperlink w:anchor="_top" w:history="1">
        <w:bookmarkStart w:id="100" w:name="_Toc183253610"/>
        <w:r w:rsidR="006F2C1E" w:rsidRPr="00106D4F">
          <w:rPr>
            <w:rStyle w:val="Heading1Char"/>
            <w:sz w:val="48"/>
            <w:szCs w:val="40"/>
          </w:rPr>
          <w:t>ONLY SELFLESS LOVE</w:t>
        </w:r>
        <w:bookmarkEnd w:id="100"/>
      </w:hyperlink>
      <w:r w:rsidR="00EF303D" w:rsidRPr="00715316">
        <w:rPr>
          <w:rStyle w:val="Heading1Char"/>
        </w:rPr>
        <w:t xml:space="preserve"> </w:t>
      </w:r>
      <w:r w:rsidR="00F128C8" w:rsidRPr="00715316">
        <w:t>by Jamie Rivera</w:t>
      </w:r>
    </w:p>
    <w:p w14:paraId="16B75380" w14:textId="77777777" w:rsidR="00F128C8" w:rsidRPr="005F4775" w:rsidRDefault="00F128C8" w:rsidP="00C67AA4">
      <w:pPr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t>Today in the world where life is born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There's a struggle that is fought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 be welcomed, to be cared for, to be at home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Today when all life seems bought and used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There's a struggled to belong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 be free and to be a gift to everyone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Refrain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We call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Rise up and raise your hands as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Come show the world the love that binds all God's children into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We call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Share the treasure that's in your hands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What can save us now, what can lead us now, what can make us all be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Chorus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Only selfless love, Jesus show the world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That only selfless love can bring a hundred fold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Of fathers, mothers, brothers, sisters, homes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peace and mercy reign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faith and hope remain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life begins and ends in God's embrace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Calling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Let's make it happen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Through only selfless love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Bridge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Like the Holy Family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With Jesus, Joseph and Mary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Home is where true love begins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Love rejoices, love embraces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t>[Repeat refrain]</w:t>
      </w:r>
    </w:p>
    <w:p w14:paraId="446E3C04" w14:textId="257437DA" w:rsidR="00805E72" w:rsidRPr="00805E72" w:rsidRDefault="00F128C8" w:rsidP="00805E72">
      <w:pPr>
        <w:spacing w:after="150"/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</w:pP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t>[Repeat chorus except last line]</w:t>
      </w: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Calling all families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br/>
      </w:r>
      <w:r w:rsidR="00C43A84"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Let</w:t>
      </w:r>
      <w:r w:rsid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’</w:t>
      </w:r>
      <w:r w:rsidR="00C43A84"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s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 xml:space="preserve"> make it happen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br/>
        <w:t>Through only selfless love</w:t>
      </w:r>
      <w:r w:rsidR="00805E72" w:rsidRPr="00805E72">
        <w:rPr>
          <w:rFonts w:eastAsia="Times New Roman" w:cs="Arial"/>
          <w:color w:val="474747"/>
          <w:sz w:val="24"/>
          <w:szCs w:val="26"/>
          <w:lang w:eastAsia="en-CA"/>
        </w:rPr>
        <w:t xml:space="preserve"> </w:t>
      </w:r>
    </w:p>
    <w:p w14:paraId="37EF20E4" w14:textId="08E989D5" w:rsidR="00805E72" w:rsidRPr="00805E72" w:rsidRDefault="00000000" w:rsidP="00805E72">
      <w:pPr>
        <w:pStyle w:val="Heading1"/>
        <w:rPr>
          <w:rFonts w:eastAsia="Times New Roman" w:cs="Arial"/>
          <w:color w:val="474747"/>
          <w:sz w:val="24"/>
          <w:szCs w:val="26"/>
          <w:lang w:eastAsia="en-CA"/>
        </w:rPr>
      </w:pPr>
      <w:hyperlink w:anchor="_top" w:history="1">
        <w:bookmarkStart w:id="101" w:name="_Toc183253611"/>
        <w:r w:rsidR="00805E72">
          <w:rPr>
            <w:rStyle w:val="Hyperlink"/>
            <w:sz w:val="48"/>
            <w:szCs w:val="40"/>
            <w:u w:val="none"/>
          </w:rPr>
          <w:t>ONE LOVE RELEASED</w:t>
        </w:r>
      </w:hyperlink>
      <w:r w:rsidR="00805E72">
        <w:rPr>
          <w:rStyle w:val="Hyperlink"/>
          <w:sz w:val="48"/>
          <w:szCs w:val="40"/>
          <w:u w:val="none"/>
        </w:rPr>
        <w:br/>
      </w:r>
      <w:r w:rsidR="00805E72" w:rsidRPr="00650A02">
        <w:rPr>
          <w:i/>
          <w:iCs/>
          <w:sz w:val="26"/>
          <w:szCs w:val="26"/>
        </w:rPr>
        <w:t>Bob Frenzel &amp; Kevin Keil</w:t>
      </w:r>
      <w:bookmarkEnd w:id="101"/>
      <w:r w:rsidR="000072E8" w:rsidRPr="000072E8">
        <w:rPr>
          <w:rFonts w:eastAsia="Times New Roman" w:cs="Arial"/>
          <w:i/>
          <w:iCs/>
          <w:color w:val="474747"/>
          <w:sz w:val="24"/>
          <w:szCs w:val="26"/>
          <w:lang w:eastAsia="en-CA"/>
        </w:rPr>
        <w:br/>
      </w:r>
      <w:r w:rsidR="00805E72">
        <w:rPr>
          <w:rStyle w:val="Hyperlink"/>
          <w:sz w:val="48"/>
          <w:szCs w:val="40"/>
          <w:u w:val="none"/>
        </w:rPr>
        <w:br/>
      </w:r>
    </w:p>
    <w:p w14:paraId="54012D15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4C2B715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39A81A55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0106EECC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Is not this bread we share, the body of our Lord? </w:t>
      </w:r>
    </w:p>
    <w:p w14:paraId="0203B944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Is not this wine we drink, the blood of Christ outpoured? </w:t>
      </w:r>
    </w:p>
    <w:p w14:paraId="63E71F2C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34A3CC89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0AEA846E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61E72F93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7D18FC6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 am the bread of life, eat and you shall live. </w:t>
      </w:r>
    </w:p>
    <w:p w14:paraId="42981219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To those who share this meal, my strength I'll always give. </w:t>
      </w:r>
    </w:p>
    <w:p w14:paraId="15CFA156" w14:textId="77777777" w:rsidR="009F4B84" w:rsidRPr="009F4B84" w:rsidRDefault="009F4B84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5EFB2DB6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651576C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037AC46E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7B82442A" w14:textId="17CE6769" w:rsidR="00805E72" w:rsidRDefault="00805E72" w:rsidP="00805E72">
      <w:pPr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 am the living bread, as manna from the sky. This bread I give to you, that you may never die </w:t>
      </w:r>
      <w:r>
        <w:rPr>
          <w:rFonts w:eastAsia="Times New Roman" w:cs="Arial"/>
          <w:color w:val="474747"/>
          <w:sz w:val="24"/>
          <w:szCs w:val="26"/>
          <w:lang w:eastAsia="en-CA"/>
        </w:rPr>
        <w:br w:type="page"/>
      </w:r>
    </w:p>
    <w:p w14:paraId="601CF2AD" w14:textId="0CFDB12A" w:rsidR="00056ACD" w:rsidRPr="007858B3" w:rsidRDefault="00000000" w:rsidP="00056ACD">
      <w:pPr>
        <w:pStyle w:val="Heading1"/>
        <w:rPr>
          <w:sz w:val="40"/>
        </w:rPr>
      </w:pPr>
      <w:hyperlink w:anchor="_top" w:history="1">
        <w:bookmarkStart w:id="102" w:name="_Toc183253612"/>
        <w:r w:rsidR="00056ACD" w:rsidRPr="00E66EB0">
          <w:rPr>
            <w:rStyle w:val="Hyperlink"/>
            <w:sz w:val="48"/>
            <w:szCs w:val="40"/>
            <w:u w:val="none"/>
          </w:rPr>
          <w:t>PEOPLE NEED A LORD</w:t>
        </w:r>
        <w:bookmarkEnd w:id="102"/>
      </w:hyperlink>
    </w:p>
    <w:p w14:paraId="5196B58E" w14:textId="77777777" w:rsidR="00056ACD" w:rsidRDefault="00056ACD" w:rsidP="00056AC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1DBFF935" w14:textId="77777777" w:rsidR="00056ACD" w:rsidRPr="00615664" w:rsidRDefault="00056ACD" w:rsidP="00056AC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Everyday they pass me by,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I can see it in their eyes.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Empty people filled with care,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Headed who knows where?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 they go through private pain,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Living fear to fear.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Laughter hides their silent cries,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Only Jesus hears.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At the end of broken dreams, He's the open door.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When will we realize, people need the Lord?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We are called to take His light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To a world where wrong seems right.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What could be too great a cost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For sharing Life with one who's lost?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Through His love our hearts can feel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All the grief they bear.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They must hear the Words of Life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Only we can share.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At the end of broken dreams, He's the open door.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When will we realize that we must give our lives,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For peo-ple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1"/>
          <w:szCs w:val="21"/>
        </w:rPr>
        <w:br/>
      </w:r>
      <w:r w:rsidRPr="00615664">
        <w:rPr>
          <w:rFonts w:asciiTheme="majorHAnsi" w:hAnsiTheme="majorHAnsi"/>
        </w:rPr>
        <w:br w:type="page"/>
      </w:r>
    </w:p>
    <w:p w14:paraId="3D82167D" w14:textId="07888713" w:rsidR="00DF41F3" w:rsidRPr="00003062" w:rsidRDefault="00000000" w:rsidP="00DF41F3">
      <w:pPr>
        <w:pStyle w:val="Heading1"/>
        <w:rPr>
          <w:sz w:val="48"/>
          <w:szCs w:val="40"/>
        </w:rPr>
      </w:pPr>
      <w:hyperlink w:anchor="_top" w:history="1">
        <w:bookmarkStart w:id="103" w:name="_Toc183253613"/>
        <w:r w:rsidR="00DF41F3" w:rsidRPr="00003062">
          <w:rPr>
            <w:rStyle w:val="Hyperlink"/>
            <w:sz w:val="48"/>
            <w:szCs w:val="40"/>
            <w:u w:val="none"/>
          </w:rPr>
          <w:t>SHINE JESUS SHINE</w:t>
        </w:r>
        <w:bookmarkEnd w:id="103"/>
      </w:hyperlink>
    </w:p>
    <w:p w14:paraId="42A58AEF" w14:textId="77777777" w:rsidR="00DF41F3" w:rsidRDefault="00DF41F3" w:rsidP="00DF41F3"/>
    <w:p w14:paraId="63CFBE46" w14:textId="77777777" w:rsidR="00DF41F3" w:rsidRPr="00DF41F3" w:rsidRDefault="00DF41F3" w:rsidP="00DF41F3">
      <w:pPr>
        <w:rPr>
          <w:b/>
        </w:rPr>
      </w:pPr>
      <w:r w:rsidRPr="00DF41F3">
        <w:rPr>
          <w:b/>
        </w:rPr>
        <w:t>VERSE I</w:t>
      </w:r>
    </w:p>
    <w:p w14:paraId="33C38043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the light of your love is shining</w:t>
      </w:r>
    </w:p>
    <w:p w14:paraId="6E1C555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In the midst of the darkness, shining</w:t>
      </w:r>
    </w:p>
    <w:p w14:paraId="5002E3F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Jesus, Light of the world, shine upon us</w:t>
      </w:r>
    </w:p>
    <w:p w14:paraId="19F144A4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Set us free by the truth you now bring us</w:t>
      </w:r>
    </w:p>
    <w:p w14:paraId="57E3185A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Shine on me, shine on me</w:t>
      </w:r>
    </w:p>
    <w:p w14:paraId="01803AB0" w14:textId="77777777" w:rsidR="00DF41F3" w:rsidRDefault="00DF41F3" w:rsidP="00DF41F3">
      <w:pPr>
        <w:rPr>
          <w:b/>
        </w:rPr>
      </w:pPr>
    </w:p>
    <w:p w14:paraId="3E2A0731" w14:textId="63319DD1" w:rsidR="00DF41F3" w:rsidRPr="00DF41F3" w:rsidRDefault="00DF41F3" w:rsidP="00DF41F3">
      <w:pPr>
        <w:rPr>
          <w:b/>
        </w:rPr>
      </w:pPr>
      <w:r w:rsidRPr="00DF41F3">
        <w:rPr>
          <w:b/>
        </w:rPr>
        <w:t>CHORUS</w:t>
      </w:r>
    </w:p>
    <w:p w14:paraId="6D62BC1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Shine, Jesus, shine</w:t>
      </w:r>
    </w:p>
    <w:p w14:paraId="7FD7922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Fill this land with the Father's glory</w:t>
      </w:r>
    </w:p>
    <w:p w14:paraId="0C0ED87C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Blaze, Spirit, blaze</w:t>
      </w:r>
    </w:p>
    <w:p w14:paraId="3093B955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Set our hearts on fire</w:t>
      </w:r>
    </w:p>
    <w:p w14:paraId="2E39B2C5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Flow, river, flow</w:t>
      </w:r>
    </w:p>
    <w:p w14:paraId="768BEE94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Flood the nations with grace and mercy</w:t>
      </w:r>
    </w:p>
    <w:p w14:paraId="714C9AC0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Send forth your word</w:t>
      </w:r>
    </w:p>
    <w:p w14:paraId="22D9A2A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and let there be light</w:t>
      </w:r>
    </w:p>
    <w:p w14:paraId="1FBC25F2" w14:textId="77777777" w:rsidR="00DF41F3" w:rsidRDefault="00DF41F3" w:rsidP="00DF41F3">
      <w:pPr>
        <w:rPr>
          <w:b/>
        </w:rPr>
      </w:pPr>
    </w:p>
    <w:p w14:paraId="1242821E" w14:textId="510AA080" w:rsidR="00DF41F3" w:rsidRPr="00DF41F3" w:rsidRDefault="00DF41F3" w:rsidP="00DF41F3">
      <w:pPr>
        <w:rPr>
          <w:b/>
        </w:rPr>
      </w:pPr>
      <w:r w:rsidRPr="00DF41F3">
        <w:rPr>
          <w:b/>
        </w:rPr>
        <w:t>VERSE II</w:t>
      </w:r>
    </w:p>
    <w:p w14:paraId="1C868660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I come to your awesome presence</w:t>
      </w:r>
    </w:p>
    <w:p w14:paraId="6FDDE3AB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From the shadows into your radiance</w:t>
      </w:r>
    </w:p>
    <w:p w14:paraId="2E740C4F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By the blood I may enter your brightness</w:t>
      </w:r>
    </w:p>
    <w:p w14:paraId="35090FD6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Search me, try me, consume all my darkness</w:t>
      </w:r>
    </w:p>
    <w:p w14:paraId="37B1561D" w14:textId="77777777" w:rsidR="00DF41F3" w:rsidRDefault="00DF41F3" w:rsidP="00DF41F3">
      <w:r w:rsidRPr="00DF41F3">
        <w:rPr>
          <w:rFonts w:asciiTheme="majorHAnsi" w:hAnsiTheme="majorHAnsi"/>
          <w:sz w:val="32"/>
        </w:rPr>
        <w:t>Shine on me, shine on me</w:t>
      </w:r>
    </w:p>
    <w:p w14:paraId="5D45BC97" w14:textId="77777777" w:rsidR="00DF41F3" w:rsidRDefault="00DF41F3" w:rsidP="00DF41F3">
      <w:pPr>
        <w:rPr>
          <w:b/>
        </w:rPr>
      </w:pPr>
    </w:p>
    <w:p w14:paraId="29417A6B" w14:textId="2183EDC7" w:rsidR="00DF41F3" w:rsidRPr="00DF41F3" w:rsidRDefault="00DF41F3" w:rsidP="00DF41F3">
      <w:pPr>
        <w:rPr>
          <w:b/>
        </w:rPr>
      </w:pPr>
      <w:r w:rsidRPr="00DF41F3">
        <w:rPr>
          <w:b/>
        </w:rPr>
        <w:t>VERSE III</w:t>
      </w:r>
    </w:p>
    <w:p w14:paraId="5002133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As we gaze on your kingly brightness</w:t>
      </w:r>
    </w:p>
    <w:p w14:paraId="7AA81598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So our faces display your likeness</w:t>
      </w:r>
    </w:p>
    <w:p w14:paraId="1D5168A6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Ever changing from glory to glory</w:t>
      </w:r>
    </w:p>
    <w:p w14:paraId="572868AB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Mirrored here may our lives tell your story</w:t>
      </w:r>
    </w:p>
    <w:p w14:paraId="5BDFFA00" w14:textId="44444316" w:rsidR="00DF41F3" w:rsidRDefault="00DF41F3" w:rsidP="00DF41F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F41F3">
        <w:rPr>
          <w:rFonts w:asciiTheme="majorHAnsi" w:hAnsiTheme="majorHAnsi"/>
          <w:sz w:val="32"/>
        </w:rPr>
        <w:t>Shine on me, shine on me</w:t>
      </w:r>
      <w:r>
        <w:br w:type="page"/>
      </w:r>
    </w:p>
    <w:p w14:paraId="7FE1897A" w14:textId="34131A2D" w:rsidR="003C7834" w:rsidRPr="00735738" w:rsidRDefault="00000000" w:rsidP="003C7834">
      <w:pPr>
        <w:pStyle w:val="Heading1"/>
        <w:rPr>
          <w:sz w:val="40"/>
        </w:rPr>
      </w:pPr>
      <w:hyperlink w:anchor="_top" w:history="1">
        <w:bookmarkStart w:id="104" w:name="_Toc183253614"/>
        <w:r w:rsidR="003C7834" w:rsidRPr="00F07239">
          <w:rPr>
            <w:rStyle w:val="Hyperlink"/>
            <w:sz w:val="48"/>
            <w:szCs w:val="40"/>
            <w:u w:val="none"/>
          </w:rPr>
          <w:t>SPIRIT SONG</w:t>
        </w:r>
        <w:bookmarkEnd w:id="104"/>
      </w:hyperlink>
      <w:r w:rsidR="003C7834" w:rsidRPr="00F07239">
        <w:rPr>
          <w:sz w:val="48"/>
          <w:szCs w:val="40"/>
        </w:rPr>
        <w:t xml:space="preserve"> </w:t>
      </w:r>
      <w:r w:rsidR="003C7834" w:rsidRPr="00735738">
        <w:rPr>
          <w:sz w:val="40"/>
        </w:rPr>
        <w:br/>
      </w:r>
    </w:p>
    <w:p w14:paraId="0A6414DF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O let the Son of God enfold you </w:t>
      </w:r>
      <w:r w:rsidRPr="00D60CE8">
        <w:rPr>
          <w:rFonts w:asciiTheme="majorHAnsi" w:hAnsiTheme="majorHAnsi"/>
          <w:sz w:val="32"/>
          <w:szCs w:val="32"/>
        </w:rPr>
        <w:br/>
        <w:t xml:space="preserve">With His Spirit and His love </w:t>
      </w:r>
      <w:r w:rsidRPr="00D60CE8">
        <w:rPr>
          <w:rFonts w:asciiTheme="majorHAnsi" w:hAnsiTheme="majorHAnsi"/>
          <w:sz w:val="32"/>
          <w:szCs w:val="32"/>
        </w:rPr>
        <w:br/>
        <w:t xml:space="preserve">Let Him fill your heart and satisfy your soul </w:t>
      </w:r>
      <w:r w:rsidRPr="00D60CE8"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t>O let Him</w:t>
      </w:r>
      <w:r w:rsidRPr="00D60CE8">
        <w:rPr>
          <w:rFonts w:asciiTheme="majorHAnsi" w:hAnsiTheme="majorHAnsi"/>
          <w:sz w:val="32"/>
          <w:szCs w:val="32"/>
        </w:rPr>
        <w:t xml:space="preserve"> have the things that hold you </w:t>
      </w:r>
      <w:r w:rsidRPr="00D60CE8">
        <w:rPr>
          <w:rFonts w:asciiTheme="majorHAnsi" w:hAnsiTheme="majorHAnsi"/>
          <w:sz w:val="32"/>
          <w:szCs w:val="32"/>
        </w:rPr>
        <w:br/>
        <w:t xml:space="preserve">And His Spirit like a dove </w:t>
      </w:r>
      <w:r w:rsidRPr="00D60CE8">
        <w:rPr>
          <w:rFonts w:asciiTheme="majorHAnsi" w:hAnsiTheme="majorHAnsi"/>
          <w:sz w:val="32"/>
          <w:szCs w:val="32"/>
        </w:rPr>
        <w:br/>
        <w:t xml:space="preserve">Will descend upon your life and make you whole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3C8152C1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</w:p>
    <w:p w14:paraId="4850823E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Refrain: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53A14CFA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Jesus O Jesus come and fill your lambs </w:t>
      </w:r>
      <w:r w:rsidRPr="00D60CE8">
        <w:rPr>
          <w:rFonts w:asciiTheme="majorHAnsi" w:hAnsiTheme="majorHAnsi"/>
          <w:sz w:val="32"/>
          <w:szCs w:val="32"/>
        </w:rPr>
        <w:br/>
        <w:t xml:space="preserve">Jesus O Jesus come and fill your lambs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7E2E3079" w14:textId="77777777" w:rsidR="00EF1D35" w:rsidRDefault="003C7834">
      <w:pPr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O come and sing this song with gladness </w:t>
      </w:r>
      <w:r w:rsidRPr="00D60CE8">
        <w:rPr>
          <w:rFonts w:asciiTheme="majorHAnsi" w:hAnsiTheme="majorHAnsi"/>
          <w:sz w:val="32"/>
          <w:szCs w:val="32"/>
        </w:rPr>
        <w:br/>
        <w:t xml:space="preserve">As your hearts are filled with joy </w:t>
      </w:r>
      <w:r w:rsidRPr="00D60CE8">
        <w:rPr>
          <w:rFonts w:asciiTheme="majorHAnsi" w:hAnsiTheme="majorHAnsi"/>
          <w:sz w:val="32"/>
          <w:szCs w:val="32"/>
        </w:rPr>
        <w:br/>
        <w:t xml:space="preserve">Lift your hands in sweet surrender to His name </w:t>
      </w:r>
      <w:r w:rsidRPr="00D60CE8">
        <w:rPr>
          <w:rFonts w:asciiTheme="majorHAnsi" w:hAnsiTheme="majorHAnsi"/>
          <w:sz w:val="32"/>
          <w:szCs w:val="32"/>
        </w:rPr>
        <w:br/>
        <w:t xml:space="preserve">O give Him all your tears and sadness </w:t>
      </w:r>
      <w:r w:rsidRPr="00D60CE8">
        <w:rPr>
          <w:rFonts w:asciiTheme="majorHAnsi" w:hAnsiTheme="majorHAnsi"/>
          <w:sz w:val="32"/>
          <w:szCs w:val="32"/>
        </w:rPr>
        <w:br/>
        <w:t xml:space="preserve">Give Him all your years of pain </w:t>
      </w:r>
      <w:r w:rsidRPr="00D60CE8">
        <w:rPr>
          <w:rFonts w:asciiTheme="majorHAnsi" w:hAnsiTheme="majorHAnsi"/>
          <w:sz w:val="32"/>
          <w:szCs w:val="32"/>
        </w:rPr>
        <w:br/>
        <w:t xml:space="preserve">And you’ll enter into life in Jesus name </w:t>
      </w:r>
    </w:p>
    <w:p w14:paraId="0E3C3693" w14:textId="77777777" w:rsidR="00EF1D35" w:rsidRDefault="00EF1D3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37066C49" w14:textId="2CF0B8C2" w:rsidR="00EF1D35" w:rsidRPr="007D697D" w:rsidRDefault="00000000" w:rsidP="00EF1D35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05" w:name="_Toc183253615"/>
        <w:r w:rsidR="00EF1D35" w:rsidRPr="007D697D">
          <w:rPr>
            <w:rStyle w:val="Hyperlink"/>
            <w:sz w:val="48"/>
            <w:szCs w:val="40"/>
            <w:u w:val="none"/>
          </w:rPr>
          <w:t>ST. MARY’S WHERE WE BELONG</w:t>
        </w:r>
        <w:bookmarkEnd w:id="105"/>
      </w:hyperlink>
    </w:p>
    <w:p w14:paraId="0C74FFEB" w14:textId="77777777" w:rsidR="00EF1D35" w:rsidRDefault="00EF1D35" w:rsidP="00EF1D35">
      <w:pPr>
        <w:spacing w:line="276" w:lineRule="auto"/>
        <w:rPr>
          <w:rFonts w:ascii="Verdana" w:hAnsi="Verdana"/>
          <w:sz w:val="24"/>
          <w:szCs w:val="24"/>
        </w:rPr>
      </w:pPr>
    </w:p>
    <w:p w14:paraId="7F8A9436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I</w:t>
      </w:r>
    </w:p>
    <w:p w14:paraId="0264E48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In this place we find a home</w:t>
      </w:r>
    </w:p>
    <w:p w14:paraId="739F4A08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family here we’re never alone</w:t>
      </w:r>
    </w:p>
    <w:p w14:paraId="40E809F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hundred years and more we stand strong</w:t>
      </w:r>
    </w:p>
    <w:p w14:paraId="20D26F3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St. Mary’s where we belong</w:t>
      </w:r>
    </w:p>
    <w:p w14:paraId="44008251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62943D4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II</w:t>
      </w:r>
    </w:p>
    <w:p w14:paraId="6BFEF307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Through thick and thin we stand by each other</w:t>
      </w:r>
    </w:p>
    <w:p w14:paraId="2EBE3C85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With open heart we welcome one another</w:t>
      </w:r>
    </w:p>
    <w:p w14:paraId="53248039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Faith unite us and give us hope</w:t>
      </w:r>
    </w:p>
    <w:p w14:paraId="3A57F69B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In St. Mary’s we find strength to cope</w:t>
      </w:r>
    </w:p>
    <w:p w14:paraId="5B9C615D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19500A73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CHORUS</w:t>
      </w:r>
    </w:p>
    <w:p w14:paraId="2EAD933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We celebrate this milestone </w:t>
      </w:r>
    </w:p>
    <w:p w14:paraId="53F4F8EC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Our hearts full of joy in Christ with Mary </w:t>
      </w:r>
    </w:p>
    <w:p w14:paraId="77FE5710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Together in hope together we have grown</w:t>
      </w:r>
    </w:p>
    <w:p w14:paraId="735EFF2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And we’ll keep marching on</w:t>
      </w:r>
    </w:p>
    <w:p w14:paraId="1E6EEB83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St. Mary’s where our hearts belong </w:t>
      </w:r>
    </w:p>
    <w:p w14:paraId="204DB591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603B3F4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Look to the future we know</w:t>
      </w:r>
    </w:p>
    <w:p w14:paraId="5BF6C109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We’ll carry on with </w:t>
      </w:r>
    </w:p>
    <w:p w14:paraId="24584BFD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St. Mary in our hearts </w:t>
      </w:r>
    </w:p>
    <w:p w14:paraId="6A67FAF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we’ll always be strong</w:t>
      </w:r>
    </w:p>
    <w:p w14:paraId="32135EDF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family forever our love will endure</w:t>
      </w:r>
    </w:p>
    <w:p w14:paraId="2C2B70FF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Mary’s our home now and forever more</w:t>
      </w:r>
    </w:p>
    <w:p w14:paraId="115B640F" w14:textId="4D06857F" w:rsidR="00E64D20" w:rsidRDefault="00E64D20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3C441480" w14:textId="13C54DAB" w:rsidR="00732F64" w:rsidRPr="00226CC7" w:rsidRDefault="00000000" w:rsidP="00732F64">
      <w:pPr>
        <w:pStyle w:val="Heading1"/>
        <w:rPr>
          <w:sz w:val="44"/>
          <w:szCs w:val="36"/>
        </w:rPr>
      </w:pPr>
      <w:hyperlink w:anchor="_top" w:history="1">
        <w:bookmarkStart w:id="106" w:name="_Toc183253616"/>
        <w:r w:rsidR="00732F64" w:rsidRPr="00226CC7">
          <w:rPr>
            <w:rStyle w:val="Hyperlink"/>
            <w:sz w:val="44"/>
            <w:szCs w:val="36"/>
            <w:u w:val="none"/>
          </w:rPr>
          <w:t>T</w:t>
        </w:r>
        <w:r w:rsidR="00732F64">
          <w:rPr>
            <w:rStyle w:val="Hyperlink"/>
            <w:sz w:val="44"/>
            <w:szCs w:val="36"/>
            <w:u w:val="none"/>
          </w:rPr>
          <w:t>ELL THE WORLD OF HIS LOVE</w:t>
        </w:r>
        <w:bookmarkEnd w:id="106"/>
      </w:hyperlink>
      <w:r w:rsidR="00840322">
        <w:rPr>
          <w:rStyle w:val="Hyperlink"/>
          <w:sz w:val="44"/>
          <w:szCs w:val="36"/>
          <w:u w:val="none"/>
        </w:rPr>
        <w:tab/>
      </w:r>
    </w:p>
    <w:p w14:paraId="3089AAF1" w14:textId="51017589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2C6FBC63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559AFDD3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For God so loved the world</w:t>
      </w:r>
    </w:p>
    <w:p w14:paraId="36087C04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He gave us His only Son</w:t>
      </w:r>
    </w:p>
    <w:p w14:paraId="7E8A82A9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Jesus Christ our Savior</w:t>
      </w:r>
    </w:p>
    <w:p w14:paraId="22C38C1A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His Most Precious One</w:t>
      </w:r>
    </w:p>
    <w:p w14:paraId="42E27AEA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05924910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He has sent us His message of love</w:t>
      </w:r>
    </w:p>
    <w:p w14:paraId="5809AD6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sends those who hear</w:t>
      </w:r>
    </w:p>
    <w:p w14:paraId="064EF46F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To bring the message to everyone</w:t>
      </w:r>
    </w:p>
    <w:p w14:paraId="1E0404E4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In a voice loud and clear</w:t>
      </w:r>
    </w:p>
    <w:p w14:paraId="1B3C6C02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78083FA5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CHORUS:</w:t>
      </w:r>
    </w:p>
    <w:p w14:paraId="6F7EA29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Let us tell the world of His love</w:t>
      </w:r>
    </w:p>
    <w:p w14:paraId="68313CA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The greatest love the world has known</w:t>
      </w:r>
    </w:p>
    <w:p w14:paraId="43F17205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Search the world for those who have walked astray</w:t>
      </w:r>
    </w:p>
    <w:p w14:paraId="20AFF3FF" w14:textId="77777777" w:rsid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lead them home</w:t>
      </w:r>
    </w:p>
    <w:p w14:paraId="138CB99F" w14:textId="77777777" w:rsidR="007C2895" w:rsidRPr="00C053D8" w:rsidRDefault="007C2895" w:rsidP="00C053D8">
      <w:pPr>
        <w:rPr>
          <w:rFonts w:asciiTheme="majorHAnsi" w:hAnsiTheme="majorHAnsi"/>
          <w:sz w:val="28"/>
          <w:szCs w:val="24"/>
        </w:rPr>
      </w:pPr>
    </w:p>
    <w:p w14:paraId="193050B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Fill the world's darkest corners with His light from up above</w:t>
      </w:r>
    </w:p>
    <w:p w14:paraId="6D9600A1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Walk every step, every mile, every road</w:t>
      </w:r>
    </w:p>
    <w:p w14:paraId="2EA31381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tell the world</w:t>
      </w:r>
    </w:p>
    <w:p w14:paraId="194704F5" w14:textId="41300ECF" w:rsidR="00732F64" w:rsidRDefault="00C053D8" w:rsidP="00C053D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C053D8">
        <w:rPr>
          <w:rFonts w:asciiTheme="majorHAnsi" w:hAnsiTheme="majorHAnsi"/>
          <w:sz w:val="28"/>
          <w:szCs w:val="24"/>
        </w:rPr>
        <w:t>Tell the world of his love</w:t>
      </w:r>
      <w:r w:rsidR="00732F64">
        <w:t xml:space="preserve"> </w:t>
      </w:r>
      <w:r w:rsidR="00732F64">
        <w:br w:type="page"/>
      </w:r>
    </w:p>
    <w:p w14:paraId="2A43F724" w14:textId="342C0EF8" w:rsidR="00E64D20" w:rsidRPr="00226CC7" w:rsidRDefault="00000000" w:rsidP="00E64D20">
      <w:pPr>
        <w:pStyle w:val="Heading1"/>
        <w:rPr>
          <w:sz w:val="44"/>
          <w:szCs w:val="36"/>
        </w:rPr>
      </w:pPr>
      <w:hyperlink w:anchor="_top" w:history="1">
        <w:bookmarkStart w:id="107" w:name="_Toc183253617"/>
        <w:r w:rsidR="00E64D20" w:rsidRPr="00226CC7">
          <w:rPr>
            <w:rStyle w:val="Hyperlink"/>
            <w:sz w:val="44"/>
            <w:szCs w:val="36"/>
            <w:u w:val="none"/>
          </w:rPr>
          <w:t>THE FACE OF GOD</w:t>
        </w:r>
        <w:bookmarkEnd w:id="107"/>
      </w:hyperlink>
    </w:p>
    <w:p w14:paraId="0C6CE804" w14:textId="77777777" w:rsidR="00E64D20" w:rsidRPr="00715316" w:rsidRDefault="00E64D20" w:rsidP="00E64D20">
      <w:pPr>
        <w:rPr>
          <w:rFonts w:ascii="Lucida Sans" w:hAnsi="Lucida Sans"/>
          <w:b/>
          <w:sz w:val="28"/>
          <w:szCs w:val="28"/>
        </w:rPr>
      </w:pPr>
    </w:p>
    <w:p w14:paraId="490D8874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Women/Alto/Solo</w:t>
      </w:r>
    </w:p>
    <w:p w14:paraId="2738A5AB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To see the face of God is my heart’s desire</w:t>
      </w:r>
    </w:p>
    <w:p w14:paraId="433852E9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To gaze upon the Lord is my one desire.</w:t>
      </w:r>
    </w:p>
    <w:p w14:paraId="62D17A8D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19575F1F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Men/Bass</w:t>
      </w:r>
    </w:p>
    <w:p w14:paraId="47E8F151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For God so love the world</w:t>
      </w:r>
    </w:p>
    <w:p w14:paraId="4E7E8E16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He gave His son, His only begotten son</w:t>
      </w:r>
    </w:p>
    <w:p w14:paraId="681DBDC7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580668B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Tenors:</w:t>
      </w:r>
    </w:p>
    <w:p w14:paraId="08EB0946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And they shall call Him Emmanuel</w:t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FF0000"/>
          <w:szCs w:val="24"/>
        </w:rPr>
        <w:t>**pasok sa Lo—ve (Bass)</w:t>
      </w:r>
    </w:p>
    <w:p w14:paraId="3BCF7408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The Prince of peace</w:t>
      </w:r>
    </w:p>
    <w:p w14:paraId="20A33A3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The hope of all the world.</w:t>
      </w:r>
    </w:p>
    <w:p w14:paraId="30FC10C4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511BF41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Soprano:</w:t>
      </w:r>
    </w:p>
    <w:p w14:paraId="386EE0E1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Emma—nuel----</w:t>
      </w:r>
    </w:p>
    <w:p w14:paraId="10B5F421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Emma---nuel----</w:t>
      </w:r>
    </w:p>
    <w:p w14:paraId="2F63480B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Emma-------nuel------</w:t>
      </w:r>
    </w:p>
    <w:p w14:paraId="0ECF8E5D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4B953A62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1..... 2......</w:t>
      </w:r>
    </w:p>
    <w:p w14:paraId="36EDAF13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 and 2 and 3</w:t>
      </w:r>
    </w:p>
    <w:p w14:paraId="57622DD7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 and 2 and 3 and 4 (this part will be repeated if needed)</w:t>
      </w:r>
    </w:p>
    <w:p w14:paraId="6C8564F3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Solo #1</w:t>
      </w:r>
    </w:p>
    <w:p w14:paraId="5701AE68" w14:textId="547EA1EE" w:rsidR="00E51622" w:rsidRDefault="00E64D20" w:rsidP="00E64D20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</w:rPr>
        <w:br w:type="page"/>
      </w:r>
    </w:p>
    <w:p w14:paraId="47862613" w14:textId="43A62B57" w:rsidR="000C3870" w:rsidRPr="00786B95" w:rsidRDefault="00000000" w:rsidP="000C3870">
      <w:pPr>
        <w:pStyle w:val="Heading1"/>
        <w:rPr>
          <w:sz w:val="44"/>
          <w:szCs w:val="36"/>
        </w:rPr>
      </w:pPr>
      <w:hyperlink w:anchor="_top" w:history="1">
        <w:bookmarkStart w:id="108" w:name="_Toc183253618"/>
        <w:r w:rsidR="0065465A" w:rsidRPr="00786B95">
          <w:rPr>
            <w:rStyle w:val="Hyperlink"/>
            <w:sz w:val="48"/>
            <w:szCs w:val="48"/>
            <w:u w:val="none"/>
          </w:rPr>
          <w:t>THE LORD BLESS YOU AND KEEP YOU</w:t>
        </w:r>
        <w:bookmarkStart w:id="109" w:name="_Toc441966146"/>
        <w:bookmarkEnd w:id="108"/>
      </w:hyperlink>
      <w:r w:rsidR="00671CCE" w:rsidRPr="00786B95">
        <w:rPr>
          <w:sz w:val="36"/>
          <w:szCs w:val="36"/>
        </w:rPr>
        <w:t xml:space="preserve"> </w:t>
      </w:r>
    </w:p>
    <w:p w14:paraId="006F7728" w14:textId="51975B96" w:rsidR="000C3870" w:rsidRPr="000448EB" w:rsidRDefault="00671CCE" w:rsidP="00526FB3">
      <w:pPr>
        <w:jc w:val="right"/>
        <w:rPr>
          <w:rFonts w:ascii="Lucida Sans" w:hAnsi="Lucida Sans"/>
          <w:b/>
          <w:i/>
          <w:iCs/>
          <w:sz w:val="28"/>
          <w:szCs w:val="28"/>
        </w:rPr>
      </w:pPr>
      <w:r w:rsidRPr="000448EB">
        <w:rPr>
          <w:rFonts w:asciiTheme="majorHAnsi" w:hAnsiTheme="majorHAnsi"/>
          <w:i/>
          <w:iCs/>
          <w:sz w:val="28"/>
          <w:szCs w:val="24"/>
        </w:rPr>
        <w:t>By. Peter C. Lutkin</w:t>
      </w:r>
    </w:p>
    <w:p w14:paraId="6E5F7DE0" w14:textId="1601135F" w:rsidR="00456B6C" w:rsidRDefault="00651D8A" w:rsidP="00456B6C">
      <w:r>
        <w:object w:dxaOrig="1488" w:dyaOrig="992" w14:anchorId="47955B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9pt;height:49.8pt" o:ole="">
            <v:imagedata r:id="rId30" o:title=""/>
          </v:shape>
          <o:OLEObject Type="Embed" ProgID="Acrobat.Document.DC" ShapeID="_x0000_i1025" DrawAspect="Icon" ObjectID="_1793866479" r:id="rId31"/>
        </w:object>
      </w:r>
    </w:p>
    <w:p w14:paraId="6D11A5F7" w14:textId="77777777" w:rsidR="00526FB3" w:rsidRDefault="00526FB3" w:rsidP="00456B6C">
      <w:pPr>
        <w:rPr>
          <w:rFonts w:asciiTheme="majorHAnsi" w:hAnsiTheme="majorHAnsi"/>
          <w:sz w:val="28"/>
          <w:szCs w:val="24"/>
        </w:rPr>
      </w:pPr>
    </w:p>
    <w:p w14:paraId="1842F716" w14:textId="529D0690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bless you and keep you:</w:t>
      </w:r>
    </w:p>
    <w:p w14:paraId="5C0DB393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make His face to shine upon you,</w:t>
      </w:r>
    </w:p>
    <w:p w14:paraId="14AEEB2B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To shine upon you and be gracious, and be gracious unto you</w:t>
      </w:r>
    </w:p>
    <w:p w14:paraId="22810108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15807F28" w14:textId="53EF684C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bless you and keep you:</w:t>
      </w:r>
    </w:p>
    <w:p w14:paraId="7D9ACD49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make His face to shine upon you,</w:t>
      </w:r>
    </w:p>
    <w:p w14:paraId="36C26CB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To shine upon you and be gracious, and be gracious unto you</w:t>
      </w:r>
    </w:p>
    <w:p w14:paraId="13BA539F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5BD1AAC8" w14:textId="4A114614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lift up the light</w:t>
      </w:r>
    </w:p>
    <w:p w14:paraId="15918FA1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Of His countenance upon you,</w:t>
      </w:r>
    </w:p>
    <w:p w14:paraId="0C3FC63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lift up the light</w:t>
      </w:r>
    </w:p>
    <w:p w14:paraId="05A404B3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Of His countenance upon you,</w:t>
      </w:r>
    </w:p>
    <w:p w14:paraId="5DA963D0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0054FCE8" w14:textId="6E26B2E1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5776F465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098AB5AA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2967FCFF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</w:t>
      </w:r>
    </w:p>
    <w:p w14:paraId="5A5888D3" w14:textId="77777777" w:rsidR="007757EF" w:rsidRDefault="007757EF" w:rsidP="00456B6C">
      <w:pPr>
        <w:rPr>
          <w:rFonts w:asciiTheme="majorHAnsi" w:hAnsiTheme="majorHAnsi"/>
          <w:sz w:val="28"/>
          <w:szCs w:val="24"/>
        </w:rPr>
      </w:pPr>
    </w:p>
    <w:p w14:paraId="15618BFF" w14:textId="2DC42F55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5A446271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0C817AB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5E4DAD5F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4AD26A07" w14:textId="65010F1E" w:rsidR="00FD32F5" w:rsidRDefault="00456B6C" w:rsidP="00456B6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456B6C">
        <w:rPr>
          <w:rFonts w:asciiTheme="majorHAnsi" w:hAnsiTheme="majorHAnsi"/>
          <w:sz w:val="28"/>
          <w:szCs w:val="24"/>
        </w:rPr>
        <w:t>Amen</w:t>
      </w:r>
      <w:r w:rsidR="00FD32F5" w:rsidRPr="00456B6C">
        <w:rPr>
          <w:rFonts w:asciiTheme="majorHAnsi" w:hAnsiTheme="majorHAnsi"/>
          <w:sz w:val="28"/>
          <w:szCs w:val="24"/>
        </w:rPr>
        <w:br w:type="page"/>
      </w:r>
    </w:p>
    <w:p w14:paraId="7A1A4007" w14:textId="1950C641" w:rsidR="00E51622" w:rsidRPr="00282E80" w:rsidRDefault="00E51622" w:rsidP="00E51622">
      <w:pPr>
        <w:pStyle w:val="Heading1"/>
        <w:ind w:left="-270"/>
        <w:rPr>
          <w:sz w:val="40"/>
          <w:szCs w:val="40"/>
        </w:rPr>
      </w:pPr>
      <w:bookmarkStart w:id="110" w:name="_Toc183253619"/>
      <w:r w:rsidRPr="00282E80">
        <w:rPr>
          <w:noProof/>
          <w:sz w:val="48"/>
          <w:szCs w:val="40"/>
        </w:rPr>
        <w:lastRenderedPageBreak/>
        <w:drawing>
          <wp:anchor distT="0" distB="0" distL="114300" distR="114300" simplePos="0" relativeHeight="251655168" behindDoc="0" locked="0" layoutInCell="1" allowOverlap="1" wp14:anchorId="5C174FAB" wp14:editId="0558282B">
            <wp:simplePos x="0" y="0"/>
            <wp:positionH relativeFrom="column">
              <wp:posOffset>-780415</wp:posOffset>
            </wp:positionH>
            <wp:positionV relativeFrom="paragraph">
              <wp:posOffset>1638935</wp:posOffset>
            </wp:positionV>
            <wp:extent cx="7518400" cy="5614670"/>
            <wp:effectExtent l="0" t="635" r="5715" b="5715"/>
            <wp:wrapSquare wrapText="bothSides"/>
            <wp:docPr id="2" name="Picture 2" descr="C:\Users\Lenovo\Desktop\Choir\picture\IMG_0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Choir\picture\IMG_077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8400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w:anchor="_top" w:history="1">
        <w:r w:rsidRPr="00282E80">
          <w:rPr>
            <w:rStyle w:val="Hyperlink"/>
            <w:sz w:val="48"/>
            <w:szCs w:val="40"/>
            <w:u w:val="none"/>
          </w:rPr>
          <w:t>WE THREE KINGS</w:t>
        </w:r>
        <w:bookmarkEnd w:id="109"/>
        <w:bookmarkEnd w:id="110"/>
      </w:hyperlink>
    </w:p>
    <w:p w14:paraId="49E2C102" w14:textId="77777777" w:rsidR="00145E41" w:rsidRDefault="003C783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E82DC46" w14:textId="178F5D44" w:rsidR="00145E41" w:rsidRPr="00AD2CC7" w:rsidRDefault="00000000" w:rsidP="00145E41">
      <w:pPr>
        <w:pStyle w:val="Heading1"/>
        <w:rPr>
          <w:sz w:val="40"/>
          <w:szCs w:val="40"/>
        </w:rPr>
      </w:pPr>
      <w:hyperlink w:anchor="_top" w:history="1">
        <w:bookmarkStart w:id="111" w:name="_Toc183253620"/>
        <w:r w:rsidR="00145E41" w:rsidRPr="00AD2CC7">
          <w:rPr>
            <w:rStyle w:val="Hyperlink"/>
            <w:sz w:val="48"/>
            <w:szCs w:val="40"/>
            <w:u w:val="none"/>
          </w:rPr>
          <w:t>WE’LL BE FAITHFUL</w:t>
        </w:r>
        <w:bookmarkEnd w:id="111"/>
      </w:hyperlink>
    </w:p>
    <w:p w14:paraId="586A23E5" w14:textId="77777777" w:rsidR="00145E41" w:rsidRDefault="00145E41">
      <w:pPr>
        <w:rPr>
          <w:sz w:val="32"/>
          <w:szCs w:val="32"/>
        </w:rPr>
      </w:pPr>
    </w:p>
    <w:p w14:paraId="7DE4FAE9" w14:textId="0D473382" w:rsidR="00145E41" w:rsidRPr="00145E41" w:rsidRDefault="00145E41">
      <w:pPr>
        <w:rPr>
          <w:rFonts w:asciiTheme="majorHAnsi" w:hAnsiTheme="majorHAnsi"/>
          <w:b/>
          <w:sz w:val="24"/>
          <w:szCs w:val="32"/>
        </w:rPr>
      </w:pPr>
      <w:r w:rsidRPr="00145E41">
        <w:rPr>
          <w:rFonts w:asciiTheme="majorHAnsi" w:hAnsiTheme="majorHAnsi"/>
          <w:b/>
          <w:sz w:val="24"/>
          <w:szCs w:val="32"/>
        </w:rPr>
        <w:t xml:space="preserve">VERSE: </w:t>
      </w:r>
    </w:p>
    <w:p w14:paraId="6212EB42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Forgetting what lies behind </w:t>
      </w:r>
    </w:p>
    <w:p w14:paraId="75A76549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Setting our hearts on the prize </w:t>
      </w:r>
    </w:p>
    <w:p w14:paraId="32466E43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Always keeping our eyes on our lord Jesus </w:t>
      </w:r>
    </w:p>
    <w:p w14:paraId="2CC02C96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We're running the race to win </w:t>
      </w:r>
    </w:p>
    <w:p w14:paraId="09C33D8F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All the way to the end </w:t>
      </w:r>
    </w:p>
    <w:p w14:paraId="1A683B28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Laying down every sin </w:t>
      </w:r>
    </w:p>
    <w:p w14:paraId="0E0DFF62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That would seek to hinder us </w:t>
      </w:r>
    </w:p>
    <w:p w14:paraId="11707243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07823CDA" w14:textId="308A92B4" w:rsidR="00145E41" w:rsidRPr="00145E41" w:rsidRDefault="00145E41">
      <w:pPr>
        <w:rPr>
          <w:rFonts w:asciiTheme="majorHAnsi" w:hAnsiTheme="majorHAnsi"/>
          <w:b/>
          <w:sz w:val="24"/>
          <w:szCs w:val="32"/>
        </w:rPr>
      </w:pPr>
      <w:r w:rsidRPr="00145E41">
        <w:rPr>
          <w:rFonts w:asciiTheme="majorHAnsi" w:hAnsiTheme="majorHAnsi"/>
          <w:b/>
          <w:sz w:val="24"/>
          <w:szCs w:val="32"/>
        </w:rPr>
        <w:t xml:space="preserve">CHORUS: </w:t>
      </w:r>
    </w:p>
    <w:p w14:paraId="681B42FA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And we'll be faithful to our calling </w:t>
      </w:r>
    </w:p>
    <w:p w14:paraId="3171899E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 you are able to keep us from falling </w:t>
      </w:r>
    </w:p>
    <w:p w14:paraId="4D033041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 in your promise </w:t>
      </w:r>
    </w:p>
    <w:p w14:paraId="1E0292EE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 will trust </w:t>
      </w:r>
    </w:p>
    <w:p w14:paraId="06DCF95D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We'll be faithful to finish the work you began in us </w:t>
      </w:r>
    </w:p>
    <w:p w14:paraId="5B427DEC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4E97DB94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(Repeat verse and chorus2x) </w:t>
      </w:r>
    </w:p>
    <w:p w14:paraId="43CFC031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596658B0" w14:textId="2A6CCA22" w:rsidR="000A33EE" w:rsidRPr="001F3ABF" w:rsidRDefault="00145E41" w:rsidP="000A33EE">
      <w:pPr>
        <w:rPr>
          <w:i/>
          <w:iCs/>
          <w:sz w:val="14"/>
          <w:szCs w:val="14"/>
        </w:rPr>
      </w:pPr>
      <w:r w:rsidRPr="00CB7695">
        <w:rPr>
          <w:rFonts w:asciiTheme="majorHAnsi" w:hAnsiTheme="majorHAnsi"/>
          <w:sz w:val="32"/>
          <w:szCs w:val="32"/>
        </w:rPr>
        <w:t>We'll be faithful to finish the work you began in us</w:t>
      </w:r>
      <w:r>
        <w:t xml:space="preserve"> </w:t>
      </w:r>
      <w:r w:rsidR="00403AAE">
        <w:rPr>
          <w:sz w:val="40"/>
          <w:szCs w:val="40"/>
        </w:rPr>
        <w:br w:type="page"/>
      </w:r>
      <w:hyperlink w:anchor="_top" w:history="1">
        <w:r w:rsidR="00651D8A" w:rsidRPr="00132CC9">
          <w:rPr>
            <w:rStyle w:val="Heading1Char"/>
            <w:sz w:val="48"/>
            <w:szCs w:val="48"/>
          </w:rPr>
          <w:t>WITH ONE VOICE</w:t>
        </w:r>
      </w:hyperlink>
      <w:r w:rsidR="00651D8A">
        <w:rPr>
          <w:rStyle w:val="Hyperlink"/>
          <w:sz w:val="48"/>
          <w:szCs w:val="40"/>
          <w:u w:val="none"/>
        </w:rPr>
        <w:br/>
      </w:r>
      <w:r w:rsidR="000A33EE" w:rsidRPr="001F3ABF">
        <w:rPr>
          <w:i/>
          <w:iCs/>
          <w:sz w:val="24"/>
          <w:szCs w:val="24"/>
        </w:rPr>
        <w:t>Ricky Manalo, CSP, 1998</w:t>
      </w:r>
    </w:p>
    <w:p w14:paraId="46654E79" w14:textId="77777777" w:rsidR="000A33EE" w:rsidRPr="000A33EE" w:rsidRDefault="000A33EE" w:rsidP="000A33EE">
      <w:pPr>
        <w:rPr>
          <w:sz w:val="40"/>
          <w:szCs w:val="40"/>
        </w:rPr>
      </w:pPr>
    </w:p>
    <w:p w14:paraId="063670B2" w14:textId="77777777" w:rsidR="00346128" w:rsidRDefault="00346128" w:rsidP="000A33EE">
      <w:pPr>
        <w:rPr>
          <w:rFonts w:asciiTheme="majorHAnsi" w:hAnsiTheme="majorHAnsi"/>
          <w:sz w:val="32"/>
          <w:szCs w:val="32"/>
        </w:rPr>
        <w:sectPr w:rsidR="00346128" w:rsidSect="0076777C">
          <w:type w:val="continuous"/>
          <w:pgSz w:w="12240" w:h="15840"/>
          <w:pgMar w:top="568" w:right="1440" w:bottom="1440" w:left="1440" w:header="720" w:footer="720" w:gutter="0"/>
          <w:cols w:space="720"/>
        </w:sectPr>
      </w:pPr>
    </w:p>
    <w:p w14:paraId="37805F6F" w14:textId="7AC64C43" w:rsidR="000A33EE" w:rsidRPr="005133CC" w:rsidRDefault="000A33EE" w:rsidP="000A33EE">
      <w:pPr>
        <w:rPr>
          <w:rFonts w:asciiTheme="majorHAnsi" w:hAnsiTheme="majorHAnsi"/>
          <w:b/>
          <w:bCs/>
          <w:i/>
          <w:iCs/>
          <w:color w:val="C00000"/>
          <w:sz w:val="24"/>
          <w:szCs w:val="24"/>
        </w:rPr>
      </w:pPr>
      <w:r w:rsidRPr="00327C57">
        <w:rPr>
          <w:rFonts w:asciiTheme="majorHAnsi" w:hAnsiTheme="majorHAnsi"/>
          <w:b/>
          <w:bCs/>
          <w:color w:val="C00000"/>
          <w:sz w:val="24"/>
          <w:szCs w:val="24"/>
        </w:rPr>
        <w:t>[Verse 1]</w:t>
      </w:r>
      <w:r w:rsidR="00C53B7E">
        <w:rPr>
          <w:rFonts w:asciiTheme="majorHAnsi" w:hAnsiTheme="majorHAnsi"/>
          <w:b/>
          <w:bCs/>
          <w:color w:val="C00000"/>
          <w:sz w:val="24"/>
          <w:szCs w:val="24"/>
        </w:rPr>
        <w:t xml:space="preserve"> </w:t>
      </w:r>
      <w:r w:rsidR="00C2151F">
        <w:rPr>
          <w:rFonts w:asciiTheme="majorHAnsi" w:hAnsiTheme="majorHAnsi"/>
          <w:b/>
          <w:bCs/>
          <w:color w:val="C00000"/>
          <w:sz w:val="24"/>
          <w:szCs w:val="24"/>
        </w:rPr>
        <w:t xml:space="preserve">- </w:t>
      </w:r>
      <w:r w:rsidR="00C2151F" w:rsidRPr="005133CC">
        <w:rPr>
          <w:rFonts w:asciiTheme="majorHAnsi" w:hAnsiTheme="majorHAnsi"/>
          <w:b/>
          <w:bCs/>
          <w:i/>
          <w:iCs/>
          <w:color w:val="C00000"/>
          <w:sz w:val="24"/>
          <w:szCs w:val="24"/>
        </w:rPr>
        <w:t>Women</w:t>
      </w:r>
    </w:p>
    <w:p w14:paraId="52D9F93E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Take the Word and go out to ev'ry land:</w:t>
      </w:r>
    </w:p>
    <w:p w14:paraId="0F3BAA26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shine the light of Christ for all to see!</w:t>
      </w:r>
    </w:p>
    <w:p w14:paraId="7EFB397C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May the lives of those we touch sing praise to God above.</w:t>
      </w:r>
    </w:p>
    <w:p w14:paraId="06D94768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Let us sing, we'll sing:</w:t>
      </w:r>
    </w:p>
    <w:p w14:paraId="58950FE9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69904126" w14:textId="0420A718" w:rsidR="000A33EE" w:rsidRPr="00346128" w:rsidRDefault="000A33EE" w:rsidP="000A33EE">
      <w:pPr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</w:pPr>
      <w:r w:rsidRPr="00346128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>[Refrain]</w:t>
      </w:r>
      <w:r w:rsidR="00C53B7E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 xml:space="preserve"> </w:t>
      </w:r>
      <w:r w:rsidR="00C2151F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 xml:space="preserve">- </w:t>
      </w:r>
      <w:r w:rsidR="00C2151F" w:rsidRPr="005133CC">
        <w:rPr>
          <w:rFonts w:asciiTheme="majorHAnsi" w:hAnsiTheme="majorHAnsi"/>
          <w:b/>
          <w:bCs/>
          <w:i/>
          <w:iCs/>
          <w:color w:val="385623" w:themeColor="accent6" w:themeShade="80"/>
          <w:sz w:val="24"/>
          <w:szCs w:val="24"/>
        </w:rPr>
        <w:t>All</w:t>
      </w:r>
    </w:p>
    <w:p w14:paraId="5E203109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 we'll pass the Word along;</w:t>
      </w:r>
    </w:p>
    <w:p w14:paraId="14060522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voice, bring justice to the world.</w:t>
      </w:r>
    </w:p>
    <w:p w14:paraId="45FF9B2E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with all the angels we'll spread the goodness of God.</w:t>
      </w:r>
    </w:p>
    <w:p w14:paraId="79F10588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 the Word of God shall reign.</w:t>
      </w:r>
    </w:p>
    <w:p w14:paraId="2E6E19BC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50DE075B" w14:textId="04165BE9" w:rsidR="000A33EE" w:rsidRPr="00F074A3" w:rsidRDefault="000A33EE" w:rsidP="000A33EE">
      <w:pPr>
        <w:rPr>
          <w:rFonts w:asciiTheme="majorHAnsi" w:hAnsiTheme="majorHAnsi"/>
          <w:b/>
          <w:bCs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b/>
          <w:bCs/>
          <w:color w:val="2F5496" w:themeColor="accent5" w:themeShade="BF"/>
          <w:sz w:val="24"/>
          <w:szCs w:val="24"/>
        </w:rPr>
        <w:t>[Verse 2]</w:t>
      </w:r>
      <w:r w:rsidR="00D61E3D">
        <w:rPr>
          <w:rFonts w:asciiTheme="majorHAnsi" w:hAnsiTheme="majorHAnsi"/>
          <w:b/>
          <w:bCs/>
          <w:color w:val="2F5496" w:themeColor="accent5" w:themeShade="BF"/>
          <w:sz w:val="24"/>
          <w:szCs w:val="24"/>
        </w:rPr>
        <w:t xml:space="preserve"> - </w:t>
      </w:r>
      <w:r w:rsidR="00D61E3D" w:rsidRPr="005133CC">
        <w:rPr>
          <w:rFonts w:asciiTheme="majorHAnsi" w:hAnsiTheme="majorHAnsi"/>
          <w:b/>
          <w:bCs/>
          <w:i/>
          <w:iCs/>
          <w:color w:val="2F5496" w:themeColor="accent5" w:themeShade="BF"/>
          <w:sz w:val="24"/>
          <w:szCs w:val="24"/>
        </w:rPr>
        <w:t>Men</w:t>
      </w:r>
    </w:p>
    <w:p w14:paraId="70CD0187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Take the Word to our neighborhoods and streets:</w:t>
      </w:r>
    </w:p>
    <w:p w14:paraId="03C07F39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shine the light of Christ for all to see!</w:t>
      </w:r>
    </w:p>
    <w:p w14:paraId="0ADD65D5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May we all set out to live in peace and harmony.</w:t>
      </w:r>
    </w:p>
    <w:p w14:paraId="6A9851BA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They will see and sing:</w:t>
      </w:r>
    </w:p>
    <w:p w14:paraId="708432FF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1AA54618" w14:textId="0CC6CEA9" w:rsidR="000A33EE" w:rsidRPr="00346128" w:rsidRDefault="000A33EE" w:rsidP="000A33EE">
      <w:pPr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</w:pPr>
      <w:r w:rsidRPr="00346128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>[Refrain</w:t>
      </w:r>
      <w:r w:rsidR="00BF6ACB" w:rsidRPr="00346128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>]</w:t>
      </w:r>
      <w:r w:rsidR="00BF6ACB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 xml:space="preserve"> - </w:t>
      </w:r>
      <w:r w:rsidR="00BF6ACB" w:rsidRPr="005133CC">
        <w:rPr>
          <w:rFonts w:asciiTheme="majorHAnsi" w:hAnsiTheme="majorHAnsi"/>
          <w:b/>
          <w:bCs/>
          <w:i/>
          <w:iCs/>
          <w:color w:val="385623" w:themeColor="accent6" w:themeShade="80"/>
          <w:sz w:val="24"/>
          <w:szCs w:val="24"/>
        </w:rPr>
        <w:t>All</w:t>
      </w:r>
    </w:p>
    <w:p w14:paraId="517EB819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05696576" w14:textId="163C7E71" w:rsidR="000A33EE" w:rsidRPr="00F348AA" w:rsidRDefault="000A33EE" w:rsidP="000A33EE">
      <w:pPr>
        <w:rPr>
          <w:rFonts w:asciiTheme="majorHAnsi" w:hAnsiTheme="majorHAnsi"/>
          <w:b/>
          <w:bCs/>
          <w:sz w:val="24"/>
          <w:szCs w:val="24"/>
        </w:rPr>
      </w:pPr>
      <w:r w:rsidRPr="00F348AA">
        <w:rPr>
          <w:rFonts w:asciiTheme="majorHAnsi" w:hAnsiTheme="majorHAnsi"/>
          <w:b/>
          <w:bCs/>
          <w:sz w:val="24"/>
          <w:szCs w:val="24"/>
        </w:rPr>
        <w:t>[Verse 3]</w:t>
      </w:r>
      <w:r w:rsidR="00BF6ACB" w:rsidRPr="00F348AA">
        <w:rPr>
          <w:rFonts w:asciiTheme="majorHAnsi" w:hAnsiTheme="majorHAnsi"/>
          <w:b/>
          <w:bCs/>
          <w:sz w:val="24"/>
          <w:szCs w:val="24"/>
        </w:rPr>
        <w:t xml:space="preserve"> - </w:t>
      </w:r>
      <w:r w:rsidR="00BF6ACB" w:rsidRPr="00F348AA">
        <w:rPr>
          <w:rFonts w:asciiTheme="majorHAnsi" w:hAnsiTheme="majorHAnsi"/>
          <w:b/>
          <w:bCs/>
          <w:i/>
          <w:iCs/>
          <w:sz w:val="24"/>
          <w:szCs w:val="24"/>
        </w:rPr>
        <w:t>All</w:t>
      </w:r>
    </w:p>
    <w:p w14:paraId="37661332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Take the Word to the people in despair:</w:t>
      </w:r>
    </w:p>
    <w:p w14:paraId="61FB28E6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shine the light of Christ for all to see!</w:t>
      </w:r>
    </w:p>
    <w:p w14:paraId="7B5CE12F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May our actions and our deeds bring comfort to their needs.</w:t>
      </w:r>
    </w:p>
    <w:p w14:paraId="3537BBEA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they'll know and sing:</w:t>
      </w:r>
    </w:p>
    <w:p w14:paraId="7CA1487E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52670FE5" w14:textId="2E69476F" w:rsidR="000A33EE" w:rsidRPr="008822C5" w:rsidRDefault="000A33EE" w:rsidP="000A33EE">
      <w:pPr>
        <w:rPr>
          <w:rFonts w:asciiTheme="majorHAnsi" w:hAnsiTheme="majorHAnsi"/>
          <w:b/>
          <w:bCs/>
          <w:i/>
          <w:iCs/>
          <w:sz w:val="24"/>
          <w:szCs w:val="24"/>
        </w:rPr>
      </w:pPr>
      <w:r w:rsidRPr="008822C5">
        <w:rPr>
          <w:rFonts w:asciiTheme="majorHAnsi" w:hAnsiTheme="majorHAnsi"/>
          <w:b/>
          <w:bCs/>
          <w:sz w:val="24"/>
          <w:szCs w:val="24"/>
        </w:rPr>
        <w:t>[Final Refrain]</w:t>
      </w:r>
      <w:r w:rsidR="008822C5">
        <w:rPr>
          <w:rFonts w:asciiTheme="majorHAnsi" w:hAnsiTheme="majorHAnsi"/>
          <w:b/>
          <w:bCs/>
          <w:sz w:val="24"/>
          <w:szCs w:val="24"/>
        </w:rPr>
        <w:t xml:space="preserve"> </w:t>
      </w:r>
      <w:r w:rsidR="008822C5" w:rsidRPr="001653CB">
        <w:rPr>
          <w:rFonts w:asciiTheme="majorHAnsi" w:hAnsiTheme="majorHAnsi"/>
          <w:b/>
          <w:bCs/>
          <w:i/>
          <w:iCs/>
          <w:sz w:val="24"/>
          <w:szCs w:val="24"/>
        </w:rPr>
        <w:t>- All</w:t>
      </w:r>
    </w:p>
    <w:p w14:paraId="56D9A36D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 we'll pass the Word along;</w:t>
      </w:r>
    </w:p>
    <w:p w14:paraId="765F6143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voice, bring justice to the world.</w:t>
      </w:r>
    </w:p>
    <w:p w14:paraId="44235148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with all the angels we'll spread the goodness of God.</w:t>
      </w:r>
    </w:p>
    <w:p w14:paraId="19F2206F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 the Word of God.</w:t>
      </w:r>
    </w:p>
    <w:p w14:paraId="78D2FDAA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 we'll pass the Word, pass the Word along;</w:t>
      </w:r>
    </w:p>
    <w:p w14:paraId="515A5D91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voice, bring justice to, justice to the world.</w:t>
      </w:r>
    </w:p>
    <w:p w14:paraId="12C4526E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with all the angels we'll spread the goodness of God.</w:t>
      </w:r>
    </w:p>
    <w:p w14:paraId="109AF5C5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glory, with all power and glory,</w:t>
      </w:r>
    </w:p>
    <w:p w14:paraId="23D335B3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 the Word of God shall reign,</w:t>
      </w:r>
    </w:p>
    <w:p w14:paraId="718E17B4" w14:textId="77777777" w:rsidR="00346128" w:rsidRDefault="000A33EE" w:rsidP="000A33EE">
      <w:pPr>
        <w:rPr>
          <w:rFonts w:asciiTheme="majorHAnsi" w:hAnsiTheme="majorHAnsi"/>
          <w:sz w:val="32"/>
          <w:szCs w:val="32"/>
        </w:rPr>
        <w:sectPr w:rsidR="00346128" w:rsidSect="00A053F3">
          <w:type w:val="continuous"/>
          <w:pgSz w:w="12240" w:h="15840"/>
          <w:pgMar w:top="568" w:right="1440" w:bottom="1440" w:left="1440" w:header="720" w:footer="720" w:gutter="0"/>
          <w:cols w:space="720"/>
        </w:sectPr>
      </w:pPr>
      <w:r w:rsidRPr="00346128">
        <w:rPr>
          <w:rFonts w:asciiTheme="majorHAnsi" w:hAnsiTheme="majorHAnsi"/>
          <w:sz w:val="24"/>
          <w:szCs w:val="24"/>
        </w:rPr>
        <w:t>shall reign!</w:t>
      </w:r>
    </w:p>
    <w:p w14:paraId="4AA8C329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4753C5D9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73D9FA62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0C6778AB" w14:textId="77777777" w:rsidR="00A04B36" w:rsidRPr="00D810AF" w:rsidRDefault="00A04B36" w:rsidP="00A04B36">
      <w:pPr>
        <w:pStyle w:val="Title"/>
        <w:jc w:val="center"/>
        <w:rPr>
          <w:rFonts w:eastAsia="Times New Roman"/>
          <w:sz w:val="96"/>
          <w:lang w:eastAsia="en-CA"/>
        </w:rPr>
      </w:pPr>
    </w:p>
    <w:p w14:paraId="34D7F3CE" w14:textId="5ACFCA0B" w:rsidR="00A04B36" w:rsidRPr="00D810AF" w:rsidRDefault="00000000" w:rsidP="00781AC3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112" w:name="_Toc183253621"/>
        <w:r w:rsidR="00A04B36" w:rsidRPr="00D810AF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SPANISH SONGS</w:t>
        </w:r>
        <w:bookmarkEnd w:id="112"/>
      </w:hyperlink>
    </w:p>
    <w:p w14:paraId="03D59C40" w14:textId="77777777" w:rsidR="00A04B36" w:rsidRDefault="00A04B3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</w:p>
    <w:p w14:paraId="29D42554" w14:textId="77777777" w:rsidR="00A04B36" w:rsidRDefault="00A04B3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159C45E3" w14:textId="2E98752E" w:rsidR="00C31179" w:rsidRPr="00FA118E" w:rsidRDefault="00000000" w:rsidP="00C31179">
      <w:pPr>
        <w:pStyle w:val="Heading1"/>
        <w:rPr>
          <w:sz w:val="48"/>
          <w:szCs w:val="48"/>
        </w:rPr>
      </w:pPr>
      <w:hyperlink w:anchor="_top" w:history="1">
        <w:bookmarkStart w:id="113" w:name="_Toc183253622"/>
        <w:r w:rsidR="00C31179" w:rsidRPr="00FA118E">
          <w:rPr>
            <w:rStyle w:val="Hyperlink"/>
            <w:sz w:val="48"/>
            <w:szCs w:val="48"/>
            <w:u w:val="none"/>
          </w:rPr>
          <w:t>DIOS TE SALVE, MARIA</w:t>
        </w:r>
        <w:bookmarkEnd w:id="113"/>
      </w:hyperlink>
    </w:p>
    <w:p w14:paraId="2731E0B2" w14:textId="77777777" w:rsidR="00C31179" w:rsidRDefault="00C31179" w:rsidP="00C31179">
      <w:pPr>
        <w:pStyle w:val="HTMLPreformatted"/>
      </w:pPr>
    </w:p>
    <w:p w14:paraId="3F85CE3A" w14:textId="4413B677" w:rsidR="00C31179" w:rsidRPr="00345DC6" w:rsidRDefault="00C31179" w:rsidP="00C31179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Dios te salve, Maria.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Llena eres de gracia: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El Sefior es contigo. Y bendita tü eres entre todas las mujeres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Y bendito es el fruto de tu vientre: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Jesus.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</w:p>
    <w:p w14:paraId="28CCBD7F" w14:textId="77777777" w:rsidR="00F90DBC" w:rsidRDefault="00C31179" w:rsidP="00C31179">
      <w:pPr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Santa Maria, Madre de Dios, </w:t>
      </w:r>
      <w:r w:rsidRPr="00D60CE8">
        <w:rPr>
          <w:rFonts w:asciiTheme="majorHAnsi" w:hAnsiTheme="majorHAnsi"/>
          <w:sz w:val="32"/>
          <w:szCs w:val="32"/>
        </w:rPr>
        <w:br/>
        <w:t xml:space="preserve">ruega por nosotros pecadores, </w:t>
      </w:r>
      <w:r w:rsidRPr="00D60CE8">
        <w:rPr>
          <w:rFonts w:asciiTheme="majorHAnsi" w:hAnsiTheme="majorHAnsi"/>
          <w:sz w:val="32"/>
          <w:szCs w:val="32"/>
        </w:rPr>
        <w:br/>
        <w:t xml:space="preserve">ahora y en la hora de nuestra muerte. </w:t>
      </w:r>
      <w:r w:rsidRPr="00D60CE8">
        <w:rPr>
          <w:rFonts w:asciiTheme="majorHAnsi" w:hAnsiTheme="majorHAnsi"/>
          <w:sz w:val="32"/>
          <w:szCs w:val="32"/>
        </w:rPr>
        <w:br/>
        <w:t>Amén.</w:t>
      </w:r>
    </w:p>
    <w:p w14:paraId="64680B23" w14:textId="77777777" w:rsidR="00F90DBC" w:rsidRDefault="00F90DB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06802BB7" w14:textId="29D87C8F" w:rsidR="00F90DBC" w:rsidRPr="00FA118E" w:rsidRDefault="00000000" w:rsidP="00F90DBC">
      <w:pPr>
        <w:pStyle w:val="Heading1"/>
        <w:rPr>
          <w:sz w:val="48"/>
          <w:szCs w:val="48"/>
        </w:rPr>
      </w:pPr>
      <w:hyperlink w:anchor="_top" w:history="1">
        <w:bookmarkStart w:id="114" w:name="_Toc183253623"/>
        <w:r w:rsidR="00F90DBC" w:rsidRPr="00FA118E">
          <w:rPr>
            <w:rStyle w:val="Hyperlink"/>
            <w:sz w:val="48"/>
            <w:szCs w:val="48"/>
            <w:u w:val="none"/>
          </w:rPr>
          <w:t>DIOS TE SALVE, MARIA</w:t>
        </w:r>
      </w:hyperlink>
      <w:r w:rsidR="00F90DBC">
        <w:rPr>
          <w:rStyle w:val="Hyperlink"/>
          <w:sz w:val="48"/>
          <w:szCs w:val="48"/>
          <w:u w:val="none"/>
        </w:rPr>
        <w:t xml:space="preserve"> (v2)</w:t>
      </w:r>
      <w:bookmarkEnd w:id="114"/>
    </w:p>
    <w:p w14:paraId="7E19B177" w14:textId="77777777" w:rsidR="00F90DBC" w:rsidRDefault="00F90DBC" w:rsidP="00F90DBC">
      <w:pPr>
        <w:pStyle w:val="HTMLPreformatted"/>
      </w:pPr>
    </w:p>
    <w:p w14:paraId="4CED566C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Dios te salve María</w:t>
      </w:r>
    </w:p>
    <w:p w14:paraId="481955A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Llena eres de gracia</w:t>
      </w:r>
    </w:p>
    <w:p w14:paraId="0EF8FC5C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El señor es contigo</w:t>
      </w:r>
    </w:p>
    <w:p w14:paraId="00F60A7A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Y bendita tú eres</w:t>
      </w:r>
    </w:p>
    <w:p w14:paraId="79FC8E82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68F4072A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Entre todas las mujeres</w:t>
      </w:r>
    </w:p>
    <w:p w14:paraId="74C3B7E3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Entre todas las mujeres</w:t>
      </w:r>
    </w:p>
    <w:p w14:paraId="1372734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Y bendito es el fruto</w:t>
      </w:r>
    </w:p>
    <w:p w14:paraId="28BE4A49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De tu vientre Jesús</w:t>
      </w:r>
    </w:p>
    <w:p w14:paraId="273488EB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25757444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Santa María, madre de Dios</w:t>
      </w:r>
    </w:p>
    <w:p w14:paraId="25FA26D4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Ruega por nosotros</w:t>
      </w:r>
    </w:p>
    <w:p w14:paraId="08B0497E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Por nosotros pecadores</w:t>
      </w:r>
    </w:p>
    <w:p w14:paraId="6E001C45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1549776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Ahora y en la hora</w:t>
      </w:r>
    </w:p>
    <w:p w14:paraId="3E77943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Ahora y en la hora</w:t>
      </w:r>
    </w:p>
    <w:p w14:paraId="25FDD334" w14:textId="0C7F1433" w:rsidR="00C31179" w:rsidRDefault="009811B5" w:rsidP="009811B5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 w:rsidRPr="009811B5">
        <w:rPr>
          <w:rFonts w:asciiTheme="majorHAnsi" w:hAnsiTheme="majorHAnsi"/>
          <w:sz w:val="32"/>
          <w:szCs w:val="32"/>
        </w:rPr>
        <w:t>De nuestra muerte, amén</w:t>
      </w:r>
      <w:r w:rsidR="00C31179">
        <w:rPr>
          <w:sz w:val="40"/>
          <w:szCs w:val="40"/>
        </w:rPr>
        <w:br w:type="page"/>
      </w:r>
    </w:p>
    <w:p w14:paraId="1C990DE4" w14:textId="094C4B02" w:rsidR="00EB5B5E" w:rsidRPr="00DB7BF2" w:rsidRDefault="00000000" w:rsidP="00EB5B5E">
      <w:pPr>
        <w:pStyle w:val="NormalWeb"/>
        <w:spacing w:before="0" w:beforeAutospacing="0" w:after="0" w:afterAutospacing="0" w:line="276" w:lineRule="auto"/>
        <w:ind w:right="225"/>
        <w:textAlignment w:val="baseline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  <w:shd w:val="clear" w:color="auto" w:fill="FFFFFF"/>
          <w:lang w:val="en-US" w:eastAsia="en-US"/>
        </w:rPr>
      </w:pPr>
      <w:hyperlink w:anchor="_top" w:history="1">
        <w:r w:rsidR="00EB5B5E" w:rsidRPr="00DB7BF2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shd w:val="clear" w:color="auto" w:fill="FFFFFF"/>
            <w:lang w:val="en-US" w:eastAsia="en-US"/>
          </w:rPr>
          <w:t>IESU, PANIS VITAE</w:t>
        </w:r>
      </w:hyperlink>
    </w:p>
    <w:p w14:paraId="36B69402" w14:textId="77777777" w:rsidR="00EB5B5E" w:rsidRDefault="00EB5B5E" w:rsidP="00EB5B5E">
      <w:pPr>
        <w:pStyle w:val="NormalWeb"/>
        <w:spacing w:before="0" w:beforeAutospacing="0" w:after="0" w:afterAutospacing="0" w:line="276" w:lineRule="auto"/>
        <w:ind w:right="225"/>
        <w:textAlignment w:val="baseline"/>
        <w:rPr>
          <w:rFonts w:ascii="Verdana" w:hAnsi="Verdana" w:cs="Arial"/>
          <w:b/>
          <w:bCs/>
          <w:color w:val="000000"/>
          <w:sz w:val="28"/>
          <w:szCs w:val="28"/>
        </w:rPr>
      </w:pPr>
    </w:p>
    <w:p w14:paraId="1558E2B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REFRAIN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Iesu, Panis Vitae, Donum Patris.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Iesu, Fons Vitae, Fons Vitae Aquae.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Cibus et potus noster, cibus et potus noster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in itinere, in itinere ad domum Dei.</w:t>
      </w:r>
    </w:p>
    <w:p w14:paraId="0DFDBBEE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</w:p>
    <w:p w14:paraId="5A1F573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</w:t>
      </w:r>
    </w:p>
    <w:p w14:paraId="7F61332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Mula sa lupa, sumibol kang masigla,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matapos kang yurakan ng mga masasama.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Sumilang ang liwanag ng mga nawawala,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Tinapay ng Buhay, Pagkain ng dukha. (REFRAIN)</w:t>
      </w:r>
    </w:p>
    <w:p w14:paraId="4EF3D055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</w:p>
    <w:p w14:paraId="7A8C2837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II</w:t>
      </w:r>
    </w:p>
    <w:p w14:paraId="6DEFAFED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Jesus, Food divine, be our strength each day,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so we don’t tire as we witness to your love and care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to those in greater need, both near and far away.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May we lead them back to you, all those who’ve gone astray. (REFRAIN)</w:t>
      </w:r>
    </w:p>
    <w:p w14:paraId="1F3D114F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</w:p>
    <w:p w14:paraId="04CDC112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III</w:t>
      </w:r>
    </w:p>
    <w:p w14:paraId="647479F2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Pagkain ng buhay, handog ng Ama,</w:t>
      </w:r>
    </w:p>
    <w:p w14:paraId="637731C6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Bukal ka ng buhay, batis ng biyaya.</w:t>
      </w:r>
    </w:p>
    <w:p w14:paraId="6EBD523E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Maging pagkain samin at inumin ng tanan,</w:t>
      </w:r>
    </w:p>
    <w:p w14:paraId="70090224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Sa paglalakbay namin sa tahanan ng Ama. </w:t>
      </w:r>
    </w:p>
    <w:p w14:paraId="144E582A" w14:textId="77777777" w:rsidR="00EB5B5E" w:rsidRPr="00345DC6" w:rsidRDefault="00EB5B5E">
      <w:pPr>
        <w:rPr>
          <w:rFonts w:cs="Arial"/>
          <w:color w:val="000000"/>
          <w:sz w:val="32"/>
          <w:szCs w:val="36"/>
          <w:shd w:val="clear" w:color="auto" w:fill="FFFFFF"/>
        </w:rPr>
      </w:pPr>
      <w:r w:rsidRPr="00345DC6">
        <w:rPr>
          <w:rFonts w:cs="Arial"/>
          <w:color w:val="000000"/>
          <w:sz w:val="32"/>
          <w:szCs w:val="36"/>
          <w:shd w:val="clear" w:color="auto" w:fill="FFFFFF"/>
        </w:rPr>
        <w:br w:type="page"/>
      </w:r>
    </w:p>
    <w:p w14:paraId="121BA879" w14:textId="7B0583EE" w:rsidR="00021729" w:rsidRPr="003B26FF" w:rsidRDefault="00000000" w:rsidP="00021729">
      <w:pPr>
        <w:pStyle w:val="Heading1"/>
        <w:rPr>
          <w:sz w:val="52"/>
          <w:szCs w:val="52"/>
          <w:shd w:val="clear" w:color="auto" w:fill="FFFFFF"/>
        </w:rPr>
      </w:pPr>
      <w:hyperlink w:anchor="_top" w:history="1">
        <w:bookmarkStart w:id="115" w:name="_Toc183253624"/>
        <w:r w:rsidR="008A598D" w:rsidRPr="003B26FF">
          <w:rPr>
            <w:rStyle w:val="Hyperlink"/>
            <w:sz w:val="52"/>
            <w:szCs w:val="52"/>
            <w:u w:val="none"/>
            <w:shd w:val="clear" w:color="auto" w:fill="FFFFFF"/>
          </w:rPr>
          <w:t>SALVE REGI</w:t>
        </w:r>
      </w:hyperlink>
      <w:r w:rsidR="00FE01BE" w:rsidRPr="003B26FF">
        <w:rPr>
          <w:rStyle w:val="Hyperlink"/>
          <w:sz w:val="52"/>
          <w:szCs w:val="52"/>
          <w:u w:val="none"/>
          <w:shd w:val="clear" w:color="auto" w:fill="FFFFFF"/>
        </w:rPr>
        <w:t>NA</w:t>
      </w:r>
      <w:bookmarkEnd w:id="115"/>
    </w:p>
    <w:p w14:paraId="589984BB" w14:textId="77777777" w:rsidR="00021729" w:rsidRPr="00715316" w:rsidRDefault="00021729" w:rsidP="00021729"/>
    <w:p w14:paraId="1485E802" w14:textId="77777777" w:rsidR="00021729" w:rsidRPr="00715316" w:rsidRDefault="00021729" w:rsidP="00021729"/>
    <w:p w14:paraId="7DB18C89" w14:textId="77777777" w:rsidR="00DA2FDB" w:rsidRDefault="00021729" w:rsidP="00021729">
      <w:pPr>
        <w:rPr>
          <w:rFonts w:asciiTheme="majorHAnsi" w:hAnsiTheme="majorHAnsi"/>
          <w:sz w:val="36"/>
          <w:szCs w:val="36"/>
        </w:rPr>
      </w:pPr>
      <w:r w:rsidRPr="00610D9A">
        <w:rPr>
          <w:rFonts w:asciiTheme="majorHAnsi" w:hAnsiTheme="majorHAnsi"/>
          <w:sz w:val="36"/>
          <w:szCs w:val="36"/>
        </w:rPr>
        <w:t>Salve Regi-na,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Mater Misericor-diae</w:t>
      </w:r>
      <w:r w:rsidRPr="00610D9A">
        <w:rPr>
          <w:rFonts w:asciiTheme="majorHAnsi" w:hAnsiTheme="majorHAnsi"/>
          <w:sz w:val="36"/>
          <w:szCs w:val="36"/>
        </w:rPr>
        <w:br/>
        <w:t>Vita dulce-do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et spes nostra sa-lve</w:t>
      </w:r>
      <w:r w:rsidRPr="00610D9A">
        <w:rPr>
          <w:rFonts w:asciiTheme="majorHAnsi" w:hAnsiTheme="majorHAnsi"/>
          <w:sz w:val="36"/>
          <w:szCs w:val="36"/>
        </w:rPr>
        <w:br/>
        <w:t>Ad te clamamus,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exsules fili-i Hevae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  <w:t>Ad te suspiramus,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gementes et flentes-</w:t>
      </w:r>
      <w:r w:rsidRPr="00610D9A">
        <w:rPr>
          <w:rFonts w:asciiTheme="majorHAnsi" w:hAnsiTheme="majorHAnsi"/>
          <w:sz w:val="36"/>
          <w:szCs w:val="36"/>
        </w:rPr>
        <w:br/>
        <w:t>In hac lacrimarum val-le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</w:p>
    <w:p w14:paraId="7F5DBF75" w14:textId="77777777" w:rsidR="00C367A7" w:rsidRDefault="00021729" w:rsidP="00021729">
      <w:pPr>
        <w:rPr>
          <w:rFonts w:asciiTheme="majorHAnsi" w:hAnsiTheme="majorHAnsi"/>
          <w:sz w:val="36"/>
          <w:szCs w:val="36"/>
        </w:rPr>
      </w:pPr>
      <w:r w:rsidRPr="00610D9A">
        <w:rPr>
          <w:rFonts w:asciiTheme="majorHAnsi" w:hAnsiTheme="majorHAnsi"/>
          <w:sz w:val="36"/>
          <w:szCs w:val="36"/>
        </w:rPr>
        <w:t>Eia, ergo-, advocata nostra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  <w:t xml:space="preserve">illos tuos- misericordes oculos- </w:t>
      </w:r>
    </w:p>
    <w:p w14:paraId="2DD6522F" w14:textId="35CB07F7" w:rsidR="007514A4" w:rsidRPr="00610D9A" w:rsidRDefault="00C367A7" w:rsidP="00021729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 xml:space="preserve">  </w:t>
      </w:r>
      <w:r w:rsidR="00021729" w:rsidRPr="00610D9A">
        <w:rPr>
          <w:rFonts w:asciiTheme="majorHAnsi" w:hAnsiTheme="majorHAnsi"/>
          <w:sz w:val="36"/>
          <w:szCs w:val="36"/>
        </w:rPr>
        <w:t>ad nos conver-te</w:t>
      </w:r>
      <w:r w:rsidR="00021729" w:rsidRPr="00610D9A">
        <w:rPr>
          <w:rFonts w:asciiTheme="majorHAnsi" w:hAnsiTheme="majorHAnsi"/>
          <w:sz w:val="36"/>
          <w:szCs w:val="36"/>
        </w:rPr>
        <w:br/>
        <w:t>Et Iesum-, benedictum fructum ventris tui</w:t>
      </w:r>
      <w:r w:rsidR="00021729" w:rsidRPr="00610D9A">
        <w:rPr>
          <w:rFonts w:asciiTheme="majorHAnsi" w:hAnsiTheme="majorHAnsi"/>
          <w:sz w:val="26"/>
          <w:szCs w:val="36"/>
        </w:rPr>
        <w:t> </w:t>
      </w:r>
      <w:r w:rsidR="00021729" w:rsidRPr="00610D9A">
        <w:rPr>
          <w:rFonts w:asciiTheme="majorHAnsi" w:hAnsiTheme="majorHAnsi"/>
          <w:sz w:val="36"/>
          <w:szCs w:val="36"/>
        </w:rPr>
        <w:br/>
        <w:t>Nobis- post hoc exsilium ostende</w:t>
      </w:r>
      <w:r w:rsidR="00021729" w:rsidRPr="00610D9A">
        <w:rPr>
          <w:rFonts w:asciiTheme="majorHAnsi" w:hAnsiTheme="majorHAnsi"/>
          <w:sz w:val="36"/>
          <w:szCs w:val="36"/>
        </w:rPr>
        <w:br/>
        <w:t>O-- clemens, O--- pia, O-- O dulcis, Virgo- Mari-a</w:t>
      </w:r>
    </w:p>
    <w:p w14:paraId="4985E9F5" w14:textId="77777777" w:rsidR="007514A4" w:rsidRPr="001448E9" w:rsidRDefault="007514A4">
      <w:pPr>
        <w:rPr>
          <w:rFonts w:asciiTheme="majorHAnsi" w:hAnsiTheme="majorHAnsi"/>
          <w:sz w:val="32"/>
          <w:szCs w:val="32"/>
        </w:rPr>
      </w:pPr>
      <w:r w:rsidRPr="001448E9">
        <w:rPr>
          <w:rFonts w:asciiTheme="majorHAnsi" w:hAnsiTheme="majorHAnsi"/>
          <w:sz w:val="32"/>
          <w:szCs w:val="32"/>
        </w:rPr>
        <w:br w:type="page"/>
      </w:r>
    </w:p>
    <w:p w14:paraId="549DF3C9" w14:textId="153A7D31" w:rsidR="007514A4" w:rsidRPr="00D60CE8" w:rsidRDefault="007514A4" w:rsidP="007514A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lastRenderedPageBreak/>
        <w:t xml:space="preserve"> </w:t>
      </w:r>
    </w:p>
    <w:p w14:paraId="54708EF9" w14:textId="77777777" w:rsidR="00021729" w:rsidRPr="002D3825" w:rsidRDefault="00021729" w:rsidP="00021729">
      <w:pPr>
        <w:rPr>
          <w:rFonts w:cs="Arial"/>
          <w:color w:val="000000"/>
          <w:sz w:val="32"/>
          <w:szCs w:val="36"/>
          <w:shd w:val="clear" w:color="auto" w:fill="FFFFFF"/>
        </w:rPr>
      </w:pPr>
    </w:p>
    <w:p w14:paraId="273297E2" w14:textId="2ED1A650" w:rsidR="00752285" w:rsidRPr="002D3825" w:rsidRDefault="00000000" w:rsidP="00752285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116" w:name="_Toc183253625"/>
        <w:r w:rsidR="00752285" w:rsidRPr="002D3825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CHRISTMAS SONGS</w:t>
        </w:r>
        <w:bookmarkEnd w:id="116"/>
      </w:hyperlink>
    </w:p>
    <w:p w14:paraId="2996B734" w14:textId="7DEA848E" w:rsidR="009A48FE" w:rsidRDefault="009A48FE">
      <w:pPr>
        <w:rPr>
          <w:sz w:val="28"/>
        </w:rPr>
      </w:pPr>
      <w:r>
        <w:rPr>
          <w:sz w:val="28"/>
        </w:rPr>
        <w:br w:type="page"/>
      </w:r>
    </w:p>
    <w:p w14:paraId="0173FE1E" w14:textId="7C26023D" w:rsidR="00814380" w:rsidRPr="008E083B" w:rsidRDefault="00000000" w:rsidP="00814380">
      <w:pPr>
        <w:pStyle w:val="NormalWeb"/>
        <w:spacing w:before="0" w:beforeAutospacing="0" w:after="0" w:afterAutospacing="0" w:line="276" w:lineRule="auto"/>
        <w:jc w:val="both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  <w:lang w:val="en-US" w:eastAsia="en-US"/>
        </w:rPr>
      </w:pPr>
      <w:hyperlink w:anchor="_top" w:history="1">
        <w:r w:rsidR="00814380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ALAY NAMIN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 xml:space="preserve"> </w:t>
        </w:r>
        <w:r w:rsidR="00CC7036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(For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i/>
            <w:iCs/>
            <w:sz w:val="48"/>
            <w:szCs w:val="48"/>
            <w:u w:val="none"/>
            <w:lang w:val="en-US" w:eastAsia="en-US"/>
          </w:rPr>
          <w:t xml:space="preserve"> CHRISTmas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)</w:t>
        </w:r>
      </w:hyperlink>
    </w:p>
    <w:p w14:paraId="59E88662" w14:textId="77777777" w:rsidR="00814380" w:rsidRDefault="00814380" w:rsidP="00814380">
      <w:pPr>
        <w:pStyle w:val="NormalWeb"/>
        <w:spacing w:before="0" w:beforeAutospacing="0" w:after="0" w:afterAutospacing="0" w:line="276" w:lineRule="auto"/>
        <w:jc w:val="both"/>
        <w:rPr>
          <w:rFonts w:ascii="Verdana" w:hAnsi="Verdana" w:cs="Lucida Sans Unicode"/>
          <w:color w:val="333333"/>
          <w:sz w:val="28"/>
          <w:szCs w:val="28"/>
        </w:rPr>
      </w:pPr>
    </w:p>
    <w:p w14:paraId="4878545D" w14:textId="77777777" w:rsidR="00814380" w:rsidRDefault="00814380" w:rsidP="00814380">
      <w:pPr>
        <w:pStyle w:val="NormalWeb"/>
        <w:spacing w:before="0" w:beforeAutospacing="0" w:after="0" w:afterAutospacing="0" w:line="276" w:lineRule="auto"/>
        <w:jc w:val="both"/>
        <w:rPr>
          <w:rFonts w:ascii="Verdana" w:hAnsi="Verdana" w:cs="Lucida Sans Unicode"/>
          <w:color w:val="333333"/>
          <w:sz w:val="28"/>
          <w:szCs w:val="28"/>
        </w:rPr>
      </w:pPr>
    </w:p>
    <w:p w14:paraId="4B495544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I</w:t>
      </w:r>
    </w:p>
    <w:p w14:paraId="5758F79B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Alay namin sa Iyong pagdating: </w:t>
      </w:r>
    </w:p>
    <w:p w14:paraId="0B1FD05A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kabutihan, pag-asa’t mga pusong tapat. </w:t>
      </w:r>
    </w:p>
    <w:p w14:paraId="5E88B468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Samo namin ay Iyong dinggin </w:t>
      </w:r>
    </w:p>
    <w:p w14:paraId="3D7DDDF6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galak at kapayapaan nawa ay kamtin.</w:t>
      </w:r>
    </w:p>
    <w:p w14:paraId="20B8FA97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73722C9F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KORO</w:t>
      </w:r>
    </w:p>
    <w:p w14:paraId="7E26D1AF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Itong alak at tinapay mga bungang alay. </w:t>
      </w:r>
    </w:p>
    <w:p w14:paraId="32472594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Halo ng pawis at biyaya ng langit </w:t>
      </w:r>
    </w:p>
    <w:p w14:paraId="6E79741B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Sa aming pag-ibig sa kapwang kapatid </w:t>
      </w:r>
    </w:p>
    <w:p w14:paraId="44682BBD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Bubunga ng buhay na Iyong bigay.</w:t>
      </w:r>
    </w:p>
    <w:p w14:paraId="6B62DC48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68C07C08" w14:textId="75023B5B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------------------------------------------------------</w:t>
      </w:r>
    </w:p>
    <w:p w14:paraId="3B632243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(VERSE FOR CHRISTMAS)</w:t>
      </w:r>
    </w:p>
    <w:p w14:paraId="065785F5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66BAB914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Alay naming sa Paskong dumating:</w:t>
      </w:r>
    </w:p>
    <w:p w14:paraId="245B337F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Pagkakaisa, pagmamahal at kabanalang taglay</w:t>
      </w:r>
    </w:p>
    <w:p w14:paraId="59D352F2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Dalangin naming manatili kaming</w:t>
      </w:r>
    </w:p>
    <w:p w14:paraId="1B21F684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Tapat sa pag-ibig na bigay Mo sa’min</w:t>
      </w:r>
    </w:p>
    <w:p w14:paraId="28EC313A" w14:textId="234DFDDF" w:rsidR="00E962F2" w:rsidRPr="00FA33DA" w:rsidRDefault="00E962F2" w:rsidP="00FF0918">
      <w:pPr>
        <w:rPr>
          <w:rFonts w:asciiTheme="majorHAnsi" w:hAnsiTheme="majorHAnsi"/>
          <w:sz w:val="34"/>
          <w:szCs w:val="34"/>
        </w:rPr>
      </w:pPr>
      <w:r w:rsidRPr="00FA33DA">
        <w:rPr>
          <w:rFonts w:asciiTheme="majorHAnsi" w:hAnsiTheme="majorHAnsi"/>
          <w:sz w:val="34"/>
          <w:szCs w:val="34"/>
        </w:rPr>
        <w:br w:type="page"/>
      </w:r>
    </w:p>
    <w:p w14:paraId="45906872" w14:textId="0A48F191" w:rsidR="00DB2894" w:rsidRPr="00AB257E" w:rsidRDefault="00000000" w:rsidP="00DB2894">
      <w:pPr>
        <w:autoSpaceDE w:val="0"/>
        <w:autoSpaceDN w:val="0"/>
        <w:adjustRightInd w:val="0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DB2894" w:rsidRPr="00AB257E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ANG PASKO AY SUMAPIT</w:t>
        </w:r>
      </w:hyperlink>
    </w:p>
    <w:p w14:paraId="5003B335" w14:textId="77777777" w:rsidR="00DB2894" w:rsidRDefault="00DB2894" w:rsidP="00DB2894">
      <w:pPr>
        <w:autoSpaceDE w:val="0"/>
        <w:autoSpaceDN w:val="0"/>
        <w:adjustRightInd w:val="0"/>
        <w:spacing w:line="276" w:lineRule="auto"/>
        <w:rPr>
          <w:rFonts w:ascii="Verdana" w:hAnsi="Verdana" w:cs="Calibri Light"/>
          <w:b/>
          <w:bCs/>
          <w:color w:val="000000" w:themeColor="text1"/>
          <w:sz w:val="24"/>
          <w:szCs w:val="24"/>
        </w:rPr>
      </w:pPr>
    </w:p>
    <w:p w14:paraId="38FED145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I</w:t>
      </w:r>
    </w:p>
    <w:p w14:paraId="22AF15D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Ang pasko ay sumapit </w:t>
      </w:r>
    </w:p>
    <w:p w14:paraId="31E4ACEC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Tayo ay mangagsiawit</w:t>
      </w:r>
    </w:p>
    <w:p w14:paraId="2CCAA3D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Ng magagandang himig </w:t>
      </w:r>
    </w:p>
    <w:p w14:paraId="74FC3B3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Dahil sa ang Diyos ay pag-ibig.</w:t>
      </w:r>
    </w:p>
    <w:p w14:paraId="0B79354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43FCCAF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Nang si Kristo'y isilang </w:t>
      </w:r>
    </w:p>
    <w:p w14:paraId="5403431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May tatlong haring nagsidalaw</w:t>
      </w:r>
    </w:p>
    <w:p w14:paraId="1C31AFA3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At ang bawa't isa ay nagsipaghandog </w:t>
      </w:r>
    </w:p>
    <w:p w14:paraId="392BB15E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Ng tanging alay</w:t>
      </w:r>
    </w:p>
    <w:p w14:paraId="5C4042F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28567D3D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Koro</w:t>
      </w:r>
    </w:p>
    <w:p w14:paraId="190F4FC6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Bagong taon ay magbagong buhay</w:t>
      </w:r>
    </w:p>
    <w:p w14:paraId="7B7424C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Nang lumigaya ang ating bayan</w:t>
      </w:r>
    </w:p>
    <w:p w14:paraId="31B331C5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Tayo'y magsikap upang makamtan</w:t>
      </w:r>
    </w:p>
    <w:p w14:paraId="42891FD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Natin ang kasaganaan</w:t>
      </w:r>
    </w:p>
    <w:p w14:paraId="2196792F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24B3B4E7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II</w:t>
      </w:r>
    </w:p>
    <w:p w14:paraId="1D2FB79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Tayo'y mangagsiawit </w:t>
      </w:r>
    </w:p>
    <w:p w14:paraId="4AA2119D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Habang ang mundo'y tahimik</w:t>
      </w:r>
    </w:p>
    <w:p w14:paraId="468A890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Ang araw ay sumapit </w:t>
      </w:r>
    </w:p>
    <w:p w14:paraId="4BB6C474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Nang sanggol na dulot ng langit</w:t>
      </w:r>
    </w:p>
    <w:p w14:paraId="3D9B6ED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Tayo ay magmahalan </w:t>
      </w:r>
    </w:p>
    <w:p w14:paraId="0EF8A3CC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Ating sundin ang gintong aral</w:t>
      </w:r>
    </w:p>
    <w:p w14:paraId="73B09396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At magbuhat ngayon</w:t>
      </w:r>
    </w:p>
    <w:p w14:paraId="581AD076" w14:textId="14D9E35B" w:rsidR="00C416D5" w:rsidRDefault="00DB2894" w:rsidP="00DB2894">
      <w:pPr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Kahit hindi Pasko ay magbigayan.</w:t>
      </w:r>
    </w:p>
    <w:p w14:paraId="05F3C79E" w14:textId="77777777" w:rsidR="00C416D5" w:rsidRDefault="00C416D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067D6D61" w14:textId="77777777" w:rsidR="00DB2894" w:rsidRPr="00A94E54" w:rsidRDefault="00DB2894" w:rsidP="00DB2894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3724AA56" w14:textId="77777777" w:rsidR="001F7AC9" w:rsidRPr="00FE4E20" w:rsidRDefault="00000000" w:rsidP="001F7AC9">
      <w:pPr>
        <w:pStyle w:val="Heading1"/>
      </w:pPr>
      <w:hyperlink w:anchor="_top" w:history="1">
        <w:bookmarkStart w:id="117" w:name="_Toc183253626"/>
        <w:r w:rsidR="001F7AC9" w:rsidRPr="00446376">
          <w:rPr>
            <w:rStyle w:val="Hyperlink"/>
            <w:sz w:val="50"/>
            <w:szCs w:val="42"/>
            <w:u w:val="none"/>
          </w:rPr>
          <w:t>ANG PUSO KO’Y NAGPUPURI</w:t>
        </w:r>
        <w:bookmarkEnd w:id="117"/>
      </w:hyperlink>
      <w:r w:rsidR="001F7AC9" w:rsidRPr="00446376">
        <w:rPr>
          <w:sz w:val="42"/>
          <w:szCs w:val="42"/>
        </w:rPr>
        <w:t xml:space="preserve"> </w:t>
      </w:r>
      <w:r w:rsidR="001F7AC9" w:rsidRPr="00FE4E20">
        <w:br/>
      </w:r>
    </w:p>
    <w:p w14:paraId="14A763F6" w14:textId="77777777" w:rsidR="001F7AC9" w:rsidRPr="008869D9" w:rsidRDefault="001F7AC9" w:rsidP="001F7AC9"/>
    <w:p w14:paraId="74B2891D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Ang puso ko'y nagpupuri, nagpupuri sa panginooon </w:t>
      </w:r>
      <w:r w:rsidRPr="0002042C">
        <w:rPr>
          <w:rFonts w:asciiTheme="majorHAnsi" w:hAnsiTheme="majorHAnsi"/>
          <w:sz w:val="32"/>
          <w:szCs w:val="32"/>
        </w:rPr>
        <w:br/>
        <w:t xml:space="preserve">Nagagalak ang aking eapiritu sa king tagapagligtas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004318F2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1. Sapagka’t nilingap n’ya kababaan ng kayang alipin </w:t>
      </w:r>
      <w:r w:rsidRPr="0002042C">
        <w:rPr>
          <w:rFonts w:asciiTheme="majorHAnsi" w:hAnsiTheme="majorHAnsi"/>
          <w:sz w:val="32"/>
          <w:szCs w:val="32"/>
        </w:rPr>
        <w:br/>
        <w:t xml:space="preserve">   Mapalad ang pangalan ko sa lahat ng mga bansa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2920B5AF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2. Sapagka't gumawa ang poon ng mga dakilang bagay; </w:t>
      </w:r>
      <w:r w:rsidRPr="0002042C">
        <w:rPr>
          <w:rFonts w:asciiTheme="majorHAnsi" w:hAnsiTheme="majorHAnsi"/>
          <w:sz w:val="32"/>
          <w:szCs w:val="32"/>
        </w:rPr>
        <w:br/>
        <w:t xml:space="preserve">   Banal sa lupa’t langit ng pangalan ng panginoon.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66E6D623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3. At kinababagan n’ya ang mga sa kanya'y may takot, </w:t>
      </w:r>
      <w:r w:rsidRPr="0002042C">
        <w:rPr>
          <w:rFonts w:asciiTheme="majorHAnsi" w:hAnsiTheme="majorHAnsi"/>
          <w:sz w:val="32"/>
          <w:szCs w:val="32"/>
        </w:rPr>
        <w:br/>
        <w:t xml:space="preserve">   At sa lahat ng sanlahi ang awa nya’y walang hanggan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40B1E397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4. At ipinakita n’ya ang lakas ng kayang bisig; </w:t>
      </w:r>
      <w:r w:rsidRPr="0002042C">
        <w:rPr>
          <w:rFonts w:asciiTheme="majorHAnsi" w:hAnsiTheme="majorHAnsi"/>
          <w:sz w:val="32"/>
          <w:szCs w:val="32"/>
        </w:rPr>
        <w:br/>
        <w:t xml:space="preserve">   At ang mga palalo'y pinalaya ng panginoon,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037500C2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5. Ibinulid sa upuan ang mga makapangyarian; </w:t>
      </w:r>
      <w:r w:rsidRPr="0002042C">
        <w:rPr>
          <w:rFonts w:asciiTheme="majorHAnsi" w:hAnsiTheme="majorHAnsi"/>
          <w:sz w:val="32"/>
          <w:szCs w:val="32"/>
        </w:rPr>
        <w:br/>
        <w:t xml:space="preserve">   Itinampok, itinaas ang mga mabababang loob. </w:t>
      </w:r>
    </w:p>
    <w:p w14:paraId="3AAAD158" w14:textId="77777777" w:rsidR="001F7AC9" w:rsidRDefault="001F7AC9" w:rsidP="001F7AC9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FC22238" w14:textId="77777777" w:rsidR="00462327" w:rsidRPr="002235A8" w:rsidRDefault="00000000" w:rsidP="00462327">
      <w:pPr>
        <w:pStyle w:val="Heading1"/>
        <w:rPr>
          <w:sz w:val="48"/>
          <w:szCs w:val="48"/>
        </w:rPr>
      </w:pPr>
      <w:hyperlink w:anchor="_top" w:history="1">
        <w:bookmarkStart w:id="118" w:name="_Toc183253627"/>
        <w:r w:rsidR="00462327" w:rsidRPr="002235A8">
          <w:rPr>
            <w:rStyle w:val="Hyperlink"/>
            <w:sz w:val="48"/>
            <w:szCs w:val="48"/>
            <w:u w:val="none"/>
          </w:rPr>
          <w:t>BETHLEHEM</w:t>
        </w:r>
        <w:bookmarkEnd w:id="118"/>
      </w:hyperlink>
    </w:p>
    <w:p w14:paraId="45A77A36" w14:textId="77777777" w:rsidR="00462327" w:rsidRPr="00715316" w:rsidRDefault="00462327" w:rsidP="00462327">
      <w:pPr>
        <w:rPr>
          <w:rFonts w:ascii="Arial Black" w:hAnsi="Arial Black"/>
          <w:sz w:val="24"/>
          <w:szCs w:val="24"/>
        </w:rPr>
      </w:pPr>
    </w:p>
    <w:p w14:paraId="4508487A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I</w:t>
      </w:r>
    </w:p>
    <w:p w14:paraId="69D14882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Sa Lupain ng Judah,</w:t>
      </w:r>
    </w:p>
    <w:p w14:paraId="1CD79B6A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Sa isang maliit na bayan.</w:t>
      </w:r>
    </w:p>
    <w:p w14:paraId="1671F279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Ay ipanganganak ang Dakilang Manunubos</w:t>
      </w:r>
    </w:p>
    <w:p w14:paraId="2C6FD1F1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Upang ang galak ng tao’y malubos.</w:t>
      </w:r>
    </w:p>
    <w:p w14:paraId="58D5D70D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1EA7F906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II</w:t>
      </w:r>
    </w:p>
    <w:p w14:paraId="2D0912DA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Isang lugar na-a  abala</w:t>
      </w:r>
    </w:p>
    <w:p w14:paraId="50250D76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At hindi nga alintana</w:t>
      </w:r>
    </w:p>
    <w:p w14:paraId="388240A8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Na may magaganap na isang kasaysayan</w:t>
      </w:r>
    </w:p>
    <w:p w14:paraId="77F7503C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Na hindi natin malilimutan.</w:t>
      </w:r>
    </w:p>
    <w:p w14:paraId="65CDFA84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2A108960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KORO</w:t>
      </w:r>
    </w:p>
    <w:p w14:paraId="5772DF2C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**O Bethlehem, Bethlehem</w:t>
      </w:r>
    </w:p>
    <w:p w14:paraId="6CE876C5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Bayang sinilangan ni Hesus</w:t>
      </w:r>
    </w:p>
    <w:p w14:paraId="2D2150F7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Bethlehem, Bethlehem </w:t>
      </w:r>
    </w:p>
    <w:p w14:paraId="722BCEB2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Pinili ka ng Diyos</w:t>
      </w:r>
    </w:p>
    <w:p w14:paraId="15A580FF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095273B5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AB39CC">
        <w:rPr>
          <w:rFonts w:asciiTheme="majorHAnsi" w:hAnsiTheme="majorHAnsi"/>
          <w:b/>
          <w:bCs/>
          <w:sz w:val="32"/>
          <w:szCs w:val="36"/>
        </w:rPr>
        <w:t>III</w:t>
      </w:r>
      <w:r w:rsidRPr="00AB39CC">
        <w:rPr>
          <w:rFonts w:asciiTheme="majorHAnsi" w:hAnsiTheme="majorHAnsi"/>
          <w:b/>
          <w:bCs/>
          <w:sz w:val="32"/>
          <w:szCs w:val="36"/>
        </w:rPr>
        <w:br/>
      </w:r>
      <w:r w:rsidRPr="00484918">
        <w:rPr>
          <w:rFonts w:asciiTheme="majorHAnsi" w:hAnsiTheme="majorHAnsi"/>
          <w:sz w:val="32"/>
          <w:szCs w:val="36"/>
        </w:rPr>
        <w:t>At ikaw, O Betlehem</w:t>
      </w:r>
      <w:r w:rsidRPr="00484918">
        <w:rPr>
          <w:rFonts w:asciiTheme="majorHAnsi" w:hAnsiTheme="majorHAnsi"/>
          <w:sz w:val="32"/>
          <w:szCs w:val="36"/>
        </w:rPr>
        <w:br/>
        <w:t>Ay hindi na hahamakin</w:t>
      </w:r>
      <w:r w:rsidRPr="00484918">
        <w:rPr>
          <w:rFonts w:asciiTheme="majorHAnsi" w:hAnsiTheme="majorHAnsi"/>
          <w:sz w:val="32"/>
          <w:szCs w:val="36"/>
        </w:rPr>
        <w:br/>
        <w:t>Pagkat magmumula sa’yo ang Emmanuel</w:t>
      </w:r>
      <w:r w:rsidRPr="00484918">
        <w:rPr>
          <w:rFonts w:asciiTheme="majorHAnsi" w:hAnsiTheme="majorHAnsi"/>
          <w:sz w:val="32"/>
          <w:szCs w:val="36"/>
        </w:rPr>
        <w:br/>
        <w:t>Na mamumuno sa bayang Israel</w:t>
      </w:r>
    </w:p>
    <w:p w14:paraId="3B2D9BA7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br w:type="page"/>
      </w:r>
    </w:p>
    <w:p w14:paraId="5FBF101E" w14:textId="56AFC4EE" w:rsidR="00462327" w:rsidRPr="00BD7DAF" w:rsidRDefault="00000000" w:rsidP="00462327">
      <w:pPr>
        <w:pStyle w:val="Heading1"/>
        <w:spacing w:before="0"/>
        <w:rPr>
          <w:sz w:val="42"/>
          <w:szCs w:val="40"/>
        </w:rPr>
      </w:pPr>
      <w:hyperlink w:anchor="_top" w:history="1">
        <w:bookmarkStart w:id="119" w:name="_Toc183253628"/>
        <w:r w:rsidR="00462327" w:rsidRPr="00BD7DAF">
          <w:rPr>
            <w:rStyle w:val="Hyperlink"/>
            <w:sz w:val="48"/>
            <w:szCs w:val="40"/>
            <w:u w:val="none"/>
          </w:rPr>
          <w:t>BITUIN</w:t>
        </w:r>
        <w:bookmarkEnd w:id="119"/>
      </w:hyperlink>
      <w:r w:rsidR="00462327" w:rsidRPr="00BD7DAF">
        <w:rPr>
          <w:sz w:val="42"/>
          <w:szCs w:val="40"/>
        </w:rPr>
        <w:t xml:space="preserve"> </w:t>
      </w:r>
    </w:p>
    <w:p w14:paraId="3FDA4A9B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>Do, do, do, do, do... do, do, do, do … do, do, do, do… do</w:t>
      </w:r>
    </w:p>
    <w:p w14:paraId="346CF1E1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>Do, do, do, do, do... do, do, do, do … do, do, do, do… do</w:t>
      </w:r>
    </w:p>
    <w:p w14:paraId="528808D9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</w:p>
    <w:p w14:paraId="47C84AF1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</w:t>
      </w:r>
    </w:p>
    <w:p w14:paraId="69EFDEC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Sa isang mapayapang gabi </w:t>
      </w:r>
    </w:p>
    <w:p w14:paraId="324299B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Kuminang ang marikit na bituin </w:t>
      </w:r>
    </w:p>
    <w:p w14:paraId="400ED88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tumanod sa himbing na pastulan nag abang </w:t>
      </w:r>
    </w:p>
    <w:p w14:paraId="1495292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395897E8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II</w:t>
      </w:r>
    </w:p>
    <w:p w14:paraId="16C877D9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Pagkagising ng maralita </w:t>
      </w:r>
    </w:p>
    <w:p w14:paraId="23AA8E22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Nabighani sa bagong tala </w:t>
      </w:r>
    </w:p>
    <w:p w14:paraId="611B8112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Naglakad at tinungo sabsabang Aba </w:t>
      </w:r>
    </w:p>
    <w:p w14:paraId="77337DC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0D6C5CBD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REFRAIN:</w:t>
      </w:r>
    </w:p>
    <w:p w14:paraId="112E697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Hesus, bugtong na Anak ng Ama</w:t>
      </w:r>
    </w:p>
    <w:p w14:paraId="3C90096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Tala ng aming buhay</w:t>
      </w:r>
    </w:p>
    <w:p w14:paraId="7CC50609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Liwanag kapayapaan, kahinahuhan </w:t>
      </w:r>
    </w:p>
    <w:p w14:paraId="2D8576C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Kapanatagan ng puso, giliw ng Dyos </w:t>
      </w:r>
    </w:p>
    <w:p w14:paraId="7429FB7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pag-asa ng maralita ng Abang ulila </w:t>
      </w:r>
    </w:p>
    <w:p w14:paraId="09A1024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Biyayaan mo kami ng pagtulad sa Iyo </w:t>
      </w:r>
    </w:p>
    <w:p w14:paraId="00E08BE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Ng magningninb bilang yong mga bituin</w:t>
      </w:r>
    </w:p>
    <w:p w14:paraId="4163BBF0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Do, do, do, do, do... do, do, do, do... do, do, do, do ... do </w:t>
      </w:r>
    </w:p>
    <w:p w14:paraId="2A2DC7AC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3951DC7D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III</w:t>
      </w:r>
    </w:p>
    <w:p w14:paraId="14847A6F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Sa isang pusong mapagtiis </w:t>
      </w:r>
    </w:p>
    <w:p w14:paraId="3959B1B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Kuminang ang marikit na bituin </w:t>
      </w:r>
    </w:p>
    <w:p w14:paraId="4102A41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duo'y nanatiling nag-alab, nagningning </w:t>
      </w:r>
    </w:p>
    <w:p w14:paraId="1D5D3F6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1D56055F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IV</w:t>
      </w:r>
    </w:p>
    <w:p w14:paraId="0818D4C6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Taimtim nating kalooban </w:t>
      </w:r>
    </w:p>
    <w:p w14:paraId="3BA7597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Ginawa nyang kanyang himlayan, dalanginan </w:t>
      </w:r>
    </w:p>
    <w:p w14:paraId="1E1F0FA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Nilikha Nyang sabsabang Aba.</w:t>
      </w:r>
    </w:p>
    <w:p w14:paraId="28A85E13" w14:textId="77777777" w:rsidR="00462327" w:rsidRPr="0063432E" w:rsidRDefault="00462327" w:rsidP="00462327">
      <w:pPr>
        <w:rPr>
          <w:rFonts w:asciiTheme="majorHAnsi" w:eastAsiaTheme="majorEastAsia" w:hAnsiTheme="majorHAnsi" w:cstheme="majorBidi"/>
          <w:color w:val="2E74B5" w:themeColor="accent1" w:themeShade="BF"/>
          <w:sz w:val="42"/>
          <w:szCs w:val="34"/>
        </w:rPr>
      </w:pPr>
      <w:r w:rsidRPr="0063432E">
        <w:rPr>
          <w:sz w:val="42"/>
          <w:szCs w:val="24"/>
        </w:rPr>
        <w:br w:type="page"/>
      </w:r>
    </w:p>
    <w:p w14:paraId="5422B352" w14:textId="26B9DB65" w:rsidR="00F853B4" w:rsidRPr="00FA2D8C" w:rsidRDefault="00000000" w:rsidP="00F853B4">
      <w:pPr>
        <w:pStyle w:val="Heading1"/>
        <w:spacing w:before="0"/>
        <w:rPr>
          <w:rStyle w:val="Hyperlink"/>
          <w:sz w:val="46"/>
          <w:szCs w:val="38"/>
          <w:u w:val="none"/>
        </w:rPr>
      </w:pPr>
      <w:hyperlink w:anchor="_top" w:history="1">
        <w:bookmarkStart w:id="120" w:name="_Toc183253629"/>
        <w:r w:rsidR="00F853B4" w:rsidRPr="00FA2D8C">
          <w:rPr>
            <w:rStyle w:val="Hyperlink"/>
            <w:sz w:val="48"/>
            <w:szCs w:val="40"/>
            <w:u w:val="none"/>
          </w:rPr>
          <w:t>BITUING NATATANGI</w:t>
        </w:r>
        <w:bookmarkEnd w:id="120"/>
      </w:hyperlink>
      <w:r w:rsidR="00F853B4" w:rsidRPr="00FA2D8C">
        <w:rPr>
          <w:rStyle w:val="Hyperlink"/>
          <w:sz w:val="46"/>
          <w:szCs w:val="38"/>
          <w:u w:val="none"/>
        </w:rPr>
        <w:t xml:space="preserve"> </w:t>
      </w:r>
    </w:p>
    <w:p w14:paraId="5246333E" w14:textId="77777777" w:rsidR="00F853B4" w:rsidRPr="00022445" w:rsidRDefault="00F853B4" w:rsidP="00F853B4">
      <w:pPr>
        <w:rPr>
          <w:rFonts w:ascii="Verdana" w:hAnsi="Verdana"/>
          <w:b/>
          <w:bCs/>
          <w:sz w:val="24"/>
          <w:szCs w:val="24"/>
        </w:rPr>
      </w:pPr>
    </w:p>
    <w:p w14:paraId="6A28C549" w14:textId="77777777" w:rsidR="00F853B4" w:rsidRPr="00752A5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752A58">
        <w:rPr>
          <w:rFonts w:asciiTheme="majorHAnsi" w:hAnsiTheme="majorHAnsi"/>
          <w:b/>
          <w:bCs/>
          <w:sz w:val="30"/>
          <w:szCs w:val="30"/>
        </w:rPr>
        <w:t>I</w:t>
      </w:r>
    </w:p>
    <w:p w14:paraId="392573B6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Doon sa bayan ng Bethlehem,</w:t>
      </w:r>
    </w:p>
    <w:p w14:paraId="6CD4E00F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isang gabing kay dilim</w:t>
      </w:r>
    </w:p>
    <w:p w14:paraId="3DA4A293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Sa langit sumilay ang isang bituin,</w:t>
      </w:r>
    </w:p>
    <w:p w14:paraId="734D1378" w14:textId="29215716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liwanag nito’y kay ningning </w:t>
      </w:r>
    </w:p>
    <w:p w14:paraId="6EF0DDB3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Nagbigay ng tanglaw sa bawat nilalang (Ohh..)</w:t>
      </w:r>
    </w:p>
    <w:p w14:paraId="297606A7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Ang anak ng Diyos ay sumilang </w:t>
      </w:r>
    </w:p>
    <w:p w14:paraId="2FE9FA6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3E39058F" w14:textId="77777777" w:rsidR="00F853B4" w:rsidRPr="00752A5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752A58">
        <w:rPr>
          <w:rFonts w:asciiTheme="majorHAnsi" w:hAnsiTheme="majorHAnsi"/>
          <w:b/>
          <w:bCs/>
          <w:sz w:val="30"/>
          <w:szCs w:val="30"/>
        </w:rPr>
        <w:t>II</w:t>
      </w:r>
    </w:p>
    <w:p w14:paraId="2C97103F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Doon sa bayan ng Bethlehem,</w:t>
      </w:r>
    </w:p>
    <w:p w14:paraId="3A571DC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may isang talang nagningning</w:t>
      </w:r>
    </w:p>
    <w:p w14:paraId="3B1EFDF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Higit sa liwanag ng mga bituin</w:t>
      </w:r>
    </w:p>
    <w:p w14:paraId="2F00D06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langit ay mapapansin </w:t>
      </w:r>
    </w:p>
    <w:p w14:paraId="4D48E98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013474AF" w14:textId="77777777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 xml:space="preserve">KORO </w:t>
      </w:r>
    </w:p>
    <w:p w14:paraId="546D025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O bituing natatangi, sa ‘yong liwanag</w:t>
      </w:r>
    </w:p>
    <w:p w14:paraId="75008AB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Pagsilang ni Kristo’y iyong inihahayag</w:t>
      </w:r>
    </w:p>
    <w:p w14:paraId="30D781FA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Purihin ang Diyos! Purihin ang Diyos!</w:t>
      </w:r>
    </w:p>
    <w:p w14:paraId="56A21D79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Sa pagdating ng manunubos</w:t>
      </w:r>
    </w:p>
    <w:p w14:paraId="24519A0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698DD32E" w14:textId="77777777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>III</w:t>
      </w:r>
    </w:p>
    <w:p w14:paraId="00EB7C1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Doon sa bayan ng Bethlehem, </w:t>
      </w:r>
    </w:p>
    <w:p w14:paraId="6504DCF7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isang sanggol ang dumating</w:t>
      </w:r>
    </w:p>
    <w:p w14:paraId="069DE2A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Higit sa liwanag ng mga bituin</w:t>
      </w:r>
    </w:p>
    <w:p w14:paraId="720DB7D9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minsan ay ‘di napapansin (KORO)</w:t>
      </w:r>
    </w:p>
    <w:p w14:paraId="1352F818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12EB782D" w14:textId="670DF58D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>ENDING</w:t>
      </w:r>
    </w:p>
    <w:p w14:paraId="6E6E1822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O bituing natatangi, sa’yong Liwanag</w:t>
      </w:r>
    </w:p>
    <w:p w14:paraId="10A0BCA0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Pag-asa ng tao iyong inihahayag</w:t>
      </w:r>
    </w:p>
    <w:p w14:paraId="01710BB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Purihin ang Diyos! Purihin ang Diyos!</w:t>
      </w:r>
    </w:p>
    <w:p w14:paraId="68DBFB5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pagdating ni Kristo, </w:t>
      </w:r>
    </w:p>
    <w:p w14:paraId="5A455254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Sa pagdating ni Kristong Hesus!</w:t>
      </w:r>
    </w:p>
    <w:p w14:paraId="30744825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Hesus!</w:t>
      </w:r>
    </w:p>
    <w:p w14:paraId="78006EE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35688D3A" w14:textId="5CC5AAF6" w:rsidR="006E0B20" w:rsidRPr="0018205D" w:rsidRDefault="00000000" w:rsidP="006E0B20">
      <w:pPr>
        <w:pStyle w:val="Heading1"/>
        <w:rPr>
          <w:sz w:val="44"/>
          <w:szCs w:val="44"/>
        </w:rPr>
      </w:pPr>
      <w:hyperlink w:anchor="_top" w:history="1">
        <w:bookmarkStart w:id="121" w:name="_Toc183253630"/>
        <w:r w:rsidR="006E0B20" w:rsidRPr="003E09B7">
          <w:rPr>
            <w:rStyle w:val="Hyperlink"/>
            <w:sz w:val="48"/>
            <w:szCs w:val="48"/>
            <w:u w:val="none"/>
          </w:rPr>
          <w:t>DALANGIN SA PASKO</w:t>
        </w:r>
        <w:bookmarkEnd w:id="121"/>
        <w:r w:rsidR="006E0B20" w:rsidRPr="0018205D">
          <w:rPr>
            <w:rStyle w:val="Hyperlink"/>
            <w:sz w:val="44"/>
            <w:szCs w:val="44"/>
            <w:u w:val="none"/>
          </w:rPr>
          <w:t xml:space="preserve"> </w:t>
        </w:r>
      </w:hyperlink>
    </w:p>
    <w:p w14:paraId="06FEC2A4" w14:textId="77777777" w:rsidR="006E0B20" w:rsidRPr="00715316" w:rsidRDefault="006E0B20" w:rsidP="006E0B20">
      <w:pPr>
        <w:jc w:val="center"/>
        <w:rPr>
          <w:rFonts w:ascii="Arial" w:hAnsi="Arial" w:cs="Arial"/>
          <w:b/>
          <w:sz w:val="32"/>
          <w:szCs w:val="32"/>
        </w:rPr>
      </w:pPr>
    </w:p>
    <w:p w14:paraId="62EF4FCE" w14:textId="77777777" w:rsidR="00F623BC" w:rsidRDefault="00F623BC" w:rsidP="006E0B20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</w:p>
    <w:p w14:paraId="767DB583" w14:textId="1C361C7B" w:rsidR="006E0B20" w:rsidRPr="00715316" w:rsidRDefault="00472996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472996">
        <w:rPr>
          <w:rFonts w:asciiTheme="majorHAnsi" w:hAnsiTheme="majorHAnsi" w:cs="Arial"/>
          <w:b/>
          <w:bCs/>
          <w:sz w:val="32"/>
          <w:szCs w:val="32"/>
        </w:rPr>
        <w:t>KORO</w:t>
      </w:r>
      <w:r>
        <w:rPr>
          <w:rFonts w:asciiTheme="majorHAnsi" w:hAnsiTheme="majorHAnsi" w:cs="Arial"/>
          <w:sz w:val="32"/>
          <w:szCs w:val="32"/>
        </w:rPr>
        <w:br/>
      </w:r>
      <w:r w:rsidR="006E0B20" w:rsidRPr="00715316">
        <w:rPr>
          <w:rFonts w:asciiTheme="majorHAnsi" w:hAnsiTheme="majorHAnsi" w:cs="Arial"/>
          <w:sz w:val="32"/>
          <w:szCs w:val="32"/>
        </w:rPr>
        <w:t>Maligayang Pasko sa bawat tahanan</w:t>
      </w:r>
    </w:p>
    <w:p w14:paraId="4FA95BAC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dalangin namin sana ay makamtan</w:t>
      </w:r>
    </w:p>
    <w:p w14:paraId="2F2EC3B5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Masangan buhay sa taong darating</w:t>
      </w:r>
    </w:p>
    <w:p w14:paraId="3016B1A6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maging palad sana natin</w:t>
      </w:r>
    </w:p>
    <w:p w14:paraId="71A9FE4D" w14:textId="12442A90" w:rsidR="006E0B20" w:rsidRPr="00470A9D" w:rsidRDefault="00470A9D" w:rsidP="006E0B20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/>
      </w:r>
      <w:r w:rsidRPr="00470A9D">
        <w:rPr>
          <w:rFonts w:asciiTheme="majorHAnsi" w:hAnsiTheme="majorHAnsi" w:cs="Arial"/>
          <w:b/>
          <w:bCs/>
          <w:sz w:val="32"/>
          <w:szCs w:val="32"/>
        </w:rPr>
        <w:t>Verse 1</w:t>
      </w:r>
    </w:p>
    <w:p w14:paraId="218DB760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Dinggin lamang ang dalangin darating ang hangarin</w:t>
      </w:r>
    </w:p>
    <w:p w14:paraId="54C0AAD3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Sama-sama sa awitin ang isang panalangin</w:t>
      </w:r>
    </w:p>
    <w:p w14:paraId="7E664F65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Dinggin lamang ang dalangin darating and hangarin</w:t>
      </w:r>
    </w:p>
    <w:p w14:paraId="3600C15D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Tayo sana’y pagpalain dito sa pagpanalangin.</w:t>
      </w:r>
    </w:p>
    <w:p w14:paraId="1F574D7D" w14:textId="77777777" w:rsidR="00427197" w:rsidRDefault="00427197" w:rsidP="006E0B20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73447452" w14:textId="5097D11C" w:rsidR="00427197" w:rsidRPr="00F31942" w:rsidRDefault="00F31942" w:rsidP="00F31942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F31942">
        <w:rPr>
          <w:rFonts w:asciiTheme="majorHAnsi" w:hAnsiTheme="majorHAnsi" w:cs="Arial"/>
          <w:b/>
          <w:bCs/>
          <w:sz w:val="32"/>
          <w:szCs w:val="32"/>
        </w:rPr>
        <w:t>Verse 2</w:t>
      </w:r>
    </w:p>
    <w:p w14:paraId="242F6BAC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Dinggin lamang ang dalangin</w:t>
      </w:r>
    </w:p>
    <w:p w14:paraId="4A425EF4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Darating ang hangarin</w:t>
      </w:r>
    </w:p>
    <w:p w14:paraId="6F419CB1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Tayo sana’y pagpalain</w:t>
      </w:r>
    </w:p>
    <w:p w14:paraId="43251B47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Dito sa pananalangin</w:t>
      </w:r>
    </w:p>
    <w:p w14:paraId="55AB4346" w14:textId="4A28EEA0" w:rsidR="007C460A" w:rsidRDefault="007C460A" w:rsidP="006E0B20">
      <w:pPr>
        <w:pStyle w:val="NoSpacing"/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/>
      </w:r>
    </w:p>
    <w:p w14:paraId="1E24B3CE" w14:textId="77777777" w:rsidR="007C460A" w:rsidRDefault="007C460A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>
        <w:rPr>
          <w:rFonts w:asciiTheme="majorHAnsi" w:hAnsiTheme="majorHAnsi" w:cs="Arial"/>
          <w:sz w:val="32"/>
          <w:szCs w:val="32"/>
        </w:rPr>
        <w:br w:type="page"/>
      </w:r>
    </w:p>
    <w:p w14:paraId="36292995" w14:textId="59BDDD4B" w:rsidR="001A5355" w:rsidRPr="003E04EB" w:rsidRDefault="00000000" w:rsidP="001A5355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EE5B8D" w:rsidRPr="003E04E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DECEMBER 17 - CHRISTMAS MEDLEY</w:t>
        </w:r>
      </w:hyperlink>
    </w:p>
    <w:p w14:paraId="642D131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043458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Divine Messiah</w:t>
      </w:r>
    </w:p>
    <w:p w14:paraId="1FCE5D60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The world in silence waits the day</w:t>
      </w:r>
    </w:p>
    <w:p w14:paraId="4AE0FAD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When hope shall sing its triumph</w:t>
      </w:r>
    </w:p>
    <w:p w14:paraId="340441E8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And sadness flee away</w:t>
      </w:r>
    </w:p>
    <w:p w14:paraId="22612A6A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04A4E2C7" w14:textId="77777777" w:rsidR="001A5355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Dear Savior, haste! </w:t>
      </w:r>
    </w:p>
    <w:p w14:paraId="449C9D9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Come, come to earth.</w:t>
      </w:r>
    </w:p>
    <w:p w14:paraId="4756BDFD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Dispel the night and show your face,</w:t>
      </w:r>
    </w:p>
    <w:p w14:paraId="65C370B8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and bid us hail the dawn of grace.</w:t>
      </w:r>
    </w:p>
    <w:p w14:paraId="15C82C9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B629BD4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Him;</w:t>
      </w:r>
    </w:p>
    <w:p w14:paraId="5100F61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Him;</w:t>
      </w:r>
    </w:p>
    <w:p w14:paraId="2CEDEE0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Him, Christ, the Lord!</w:t>
      </w:r>
    </w:p>
    <w:p w14:paraId="3ED07CCC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5F506F2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Halina, sambahin Siya</w:t>
      </w:r>
    </w:p>
    <w:p w14:paraId="2BC62615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Halina, sambahin Siya</w:t>
      </w:r>
    </w:p>
    <w:p w14:paraId="6BAFBC75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Halina, sambahin Kristong Panginoon</w:t>
      </w:r>
    </w:p>
    <w:p w14:paraId="4FDDC39F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09A692F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Gloria, in excelsis Deo!</w:t>
      </w:r>
      <w:r w:rsidRPr="00931A8F">
        <w:rPr>
          <w:rFonts w:ascii="Arial" w:hAnsi="Arial" w:cs="Arial"/>
          <w:color w:val="000000" w:themeColor="text1"/>
          <w:sz w:val="32"/>
          <w:szCs w:val="32"/>
        </w:rPr>
        <w:br/>
      </w:r>
      <w:r w:rsidRPr="00931A8F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Gloria, in excelsis Deo!</w:t>
      </w:r>
    </w:p>
    <w:p w14:paraId="64CC83CD" w14:textId="77777777" w:rsidR="00121362" w:rsidRDefault="00121362">
      <w:pPr>
        <w:rPr>
          <w:rStyle w:val="Hyperlink"/>
          <w:rFonts w:eastAsiaTheme="majorEastAsia" w:cstheme="majorBidi"/>
          <w:sz w:val="46"/>
          <w:szCs w:val="46"/>
          <w:u w:val="none"/>
        </w:rPr>
      </w:pPr>
      <w:r>
        <w:rPr>
          <w:rStyle w:val="Hyperlink"/>
          <w:rFonts w:eastAsiaTheme="majorEastAsia" w:cstheme="majorBidi"/>
          <w:sz w:val="46"/>
          <w:szCs w:val="46"/>
          <w:u w:val="none"/>
        </w:rPr>
        <w:br w:type="page"/>
      </w:r>
    </w:p>
    <w:p w14:paraId="2851133E" w14:textId="77777777" w:rsidR="008E3718" w:rsidRPr="001D6A00" w:rsidRDefault="00000000" w:rsidP="008E3718">
      <w:pPr>
        <w:pStyle w:val="Heading1"/>
        <w:ind w:left="432" w:hanging="432"/>
        <w:rPr>
          <w:rStyle w:val="textexposedshow"/>
          <w:rFonts w:eastAsia="Times New Roman" w:cs="Helvetica"/>
          <w:b/>
          <w:color w:val="141823"/>
          <w:sz w:val="40"/>
          <w:szCs w:val="40"/>
        </w:rPr>
      </w:pPr>
      <w:hyperlink w:anchor="_top" w:history="1">
        <w:bookmarkStart w:id="122" w:name="_Toc183253631"/>
        <w:r w:rsidR="008E3718" w:rsidRPr="001D6A00">
          <w:rPr>
            <w:rStyle w:val="Hyperlink"/>
            <w:rFonts w:eastAsia="Times New Roman" w:cs="Helvetica"/>
            <w:color w:val="034990" w:themeColor="hyperlink" w:themeShade="BF"/>
            <w:sz w:val="48"/>
            <w:szCs w:val="40"/>
            <w:u w:val="none"/>
          </w:rPr>
          <w:t>EMMANUEL</w:t>
        </w:r>
        <w:bookmarkEnd w:id="122"/>
      </w:hyperlink>
      <w:r w:rsidR="008E3718" w:rsidRPr="001D6A00">
        <w:rPr>
          <w:rStyle w:val="textexposedshow"/>
          <w:rFonts w:eastAsia="Times New Roman" w:cs="Helvetica"/>
          <w:color w:val="141823"/>
          <w:sz w:val="48"/>
          <w:szCs w:val="40"/>
        </w:rPr>
        <w:t xml:space="preserve"> </w:t>
      </w:r>
    </w:p>
    <w:p w14:paraId="495BF496" w14:textId="77777777" w:rsidR="008E3718" w:rsidRPr="00715316" w:rsidRDefault="008E3718" w:rsidP="008E3718">
      <w:pPr>
        <w:rPr>
          <w:rStyle w:val="textexposedshow"/>
          <w:rFonts w:eastAsia="Times New Roman" w:cs="Helvetica"/>
          <w:color w:val="141823"/>
          <w:sz w:val="28"/>
          <w:szCs w:val="21"/>
        </w:rPr>
      </w:pPr>
    </w:p>
    <w:p w14:paraId="67C2E7C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Cs w:val="21"/>
        </w:rPr>
        <w:t xml:space="preserve"> (</w:t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Cs w:val="21"/>
        </w:rPr>
        <w:t xml:space="preserve">Verse I – Men  </w:t>
      </w:r>
      <w:r w:rsidRPr="00715316">
        <w:rPr>
          <w:rStyle w:val="textexposedshow"/>
          <w:rFonts w:asciiTheme="majorHAnsi" w:eastAsia="Times New Roman" w:hAnsiTheme="majorHAnsi" w:cs="Helvetica"/>
          <w:sz w:val="24"/>
          <w:szCs w:val="21"/>
        </w:rPr>
        <w:t xml:space="preserve">then repeat 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Cs w:val="21"/>
        </w:rPr>
        <w:t>Verse I-Women )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  <w:tab/>
      </w:r>
    </w:p>
    <w:p w14:paraId="3B426322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dalaga'y maglilihi, batang lalaki and sanggol, </w:t>
      </w:r>
    </w:p>
    <w:p w14:paraId="7CE1DEC6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Ttawagin S'yang Emmanuel, Emmanuel." </w:t>
      </w:r>
    </w:p>
    <w:p w14:paraId="002C4074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3CB1529F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(repeat 1 with Humming) </w:t>
      </w:r>
    </w:p>
    <w:p w14:paraId="79BB653E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2527EEB1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C45911" w:themeColor="accent2" w:themeShade="BF"/>
          <w:sz w:val="28"/>
          <w:szCs w:val="21"/>
        </w:rPr>
        <w:t>(All)</w:t>
      </w:r>
    </w:p>
    <w:p w14:paraId="07FCB6D3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Magalak! Isinilang and Poon, sa sabsaban Siya'y nakahimlay. </w:t>
      </w:r>
    </w:p>
    <w:p w14:paraId="04FE6AD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Nagpahayag and mga anghel, "Luwalhati sa Diyo-os." </w:t>
      </w:r>
    </w:p>
    <w:p w14:paraId="2F545CD8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(Key goes up) </w:t>
      </w:r>
    </w:p>
    <w:p w14:paraId="527A958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43C7F5D9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III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538135" w:themeColor="accent6" w:themeShade="BF"/>
          <w:sz w:val="28"/>
          <w:szCs w:val="21"/>
        </w:rPr>
        <w:t>(First)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538135" w:themeColor="accent6" w:themeShade="BF"/>
          <w:sz w:val="28"/>
          <w:szCs w:val="21"/>
        </w:rPr>
        <w:t>(Second)</w:t>
      </w:r>
    </w:p>
    <w:p w14:paraId="692F657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dalaga'y maglilihi,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</w:p>
    <w:p w14:paraId="5A53713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(Magalak! Isinilang and Poon)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</w:p>
    <w:p w14:paraId="4E2A808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batang lalaki and sanggol, </w:t>
      </w:r>
    </w:p>
    <w:p w14:paraId="4F90999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(sa sabsaban Siya'y nakahimlay.) </w:t>
      </w:r>
    </w:p>
    <w:p w14:paraId="79606587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0223F70A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Tatawagin S'yang "Emmanuel, Emmanuel."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38C8EC03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(Nagpahayag and mga anghel, "Luwalhati sa Diyos.")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0F12FD78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6692AEE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Repeat III (Key goes up at D'yo-os) </w:t>
      </w:r>
    </w:p>
    <w:p w14:paraId="244D74C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4A8565A9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dalaga'y maglilihi,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</w:p>
    <w:p w14:paraId="7A99D1CB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(Magalak! Isinilang and Poon)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</w:p>
    <w:p w14:paraId="7A124AEF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batang lalaki and sanggol,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2AD1AC2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(sa sabsaban Siya'y nakahimlay.) </w:t>
      </w:r>
    </w:p>
    <w:p w14:paraId="48C5713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Tatawagin siyang Emmanuel, Emmanuel </w:t>
      </w:r>
    </w:p>
    <w:p w14:paraId="59941A4C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(Nagpahayag and mga anghel, "Luwalhati) </w:t>
      </w:r>
    </w:p>
    <w:p w14:paraId="21C1C9FA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226E32A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Coda: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C45911" w:themeColor="accent2" w:themeShade="BF"/>
          <w:sz w:val="28"/>
          <w:szCs w:val="21"/>
        </w:rPr>
        <w:t>(ALL)</w:t>
      </w:r>
    </w:p>
    <w:p w14:paraId="789AA27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Kahuluga'y nasa atin ang D'yo-os, </w:t>
      </w:r>
    </w:p>
    <w:p w14:paraId="5F5768A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Nasa atin ang D'yo-os, Nasa atin ang D'yos</w:t>
      </w:r>
    </w:p>
    <w:p w14:paraId="02111068" w14:textId="4BA7D844" w:rsidR="008E3718" w:rsidRDefault="008E3718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2C8C1202" w14:textId="77777777" w:rsidR="002F6747" w:rsidRPr="00906FC9" w:rsidRDefault="00000000" w:rsidP="002F6747">
      <w:pPr>
        <w:pStyle w:val="Heading1"/>
        <w:rPr>
          <w:sz w:val="40"/>
          <w:szCs w:val="40"/>
        </w:rPr>
      </w:pPr>
      <w:hyperlink w:anchor="_top" w:history="1">
        <w:bookmarkStart w:id="123" w:name="_Toc183253632"/>
        <w:r w:rsidR="002F6747" w:rsidRPr="00906FC9">
          <w:rPr>
            <w:rStyle w:val="Hyperlink"/>
            <w:color w:val="2E74B5" w:themeColor="accent1" w:themeShade="BF"/>
            <w:sz w:val="48"/>
            <w:szCs w:val="40"/>
            <w:u w:val="none"/>
          </w:rPr>
          <w:t>GUMISING</w:t>
        </w:r>
        <w:bookmarkEnd w:id="123"/>
      </w:hyperlink>
      <w:r w:rsidR="002F6747" w:rsidRPr="00906FC9">
        <w:rPr>
          <w:sz w:val="40"/>
          <w:szCs w:val="40"/>
        </w:rPr>
        <w:t xml:space="preserve">  </w:t>
      </w:r>
    </w:p>
    <w:p w14:paraId="149B9BAA" w14:textId="77777777" w:rsidR="002F6747" w:rsidRPr="00715316" w:rsidRDefault="002F6747" w:rsidP="002F6747">
      <w:pPr>
        <w:rPr>
          <w:rFonts w:ascii="Lucida Sans" w:hAnsi="Lucida Sans"/>
          <w:sz w:val="24"/>
          <w:szCs w:val="24"/>
        </w:rPr>
      </w:pPr>
      <w:r w:rsidRPr="00715316">
        <w:rPr>
          <w:rFonts w:ascii="Lucida Sans" w:hAnsi="Lucida Sans"/>
          <w:sz w:val="24"/>
          <w:szCs w:val="24"/>
        </w:rPr>
        <w:t>by M. Francisco/ A.Rodrigo</w:t>
      </w:r>
    </w:p>
    <w:p w14:paraId="30AF806E" w14:textId="77777777" w:rsidR="002F6747" w:rsidRPr="00715316" w:rsidRDefault="002F6747" w:rsidP="002F6747">
      <w:pPr>
        <w:rPr>
          <w:rFonts w:ascii="Arial Black" w:hAnsi="Arial Black"/>
          <w:sz w:val="24"/>
          <w:szCs w:val="24"/>
        </w:rPr>
      </w:pPr>
    </w:p>
    <w:p w14:paraId="57DED43A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Koro:</w:t>
      </w:r>
    </w:p>
    <w:p w14:paraId="1A808DDD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Gumising! Gumising! Mga nahihimbing</w:t>
      </w:r>
    </w:p>
    <w:p w14:paraId="50CF1420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Tala’y nagniningning</w:t>
      </w:r>
    </w:p>
    <w:p w14:paraId="3343FC59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Pasko na! Gumising!</w:t>
      </w:r>
    </w:p>
    <w:p w14:paraId="5234AB50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</w:p>
    <w:p w14:paraId="499CF2C1" w14:textId="77777777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Kampana’t kuliling Kumalembang</w:t>
      </w:r>
    </w:p>
    <w:p w14:paraId="2519B606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Kling! Kling!</w:t>
      </w:r>
    </w:p>
    <w:p w14:paraId="6668CAD6" w14:textId="460839DF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Ang Ni</w:t>
      </w:r>
      <w:r w:rsidR="00D86FE6" w:rsidRPr="00AB153D">
        <w:rPr>
          <w:rFonts w:asciiTheme="majorHAnsi" w:hAnsiTheme="majorHAnsi"/>
          <w:sz w:val="32"/>
          <w:szCs w:val="24"/>
        </w:rPr>
        <w:t>ñ</w:t>
      </w:r>
      <w:r w:rsidRPr="00715316">
        <w:rPr>
          <w:rFonts w:asciiTheme="majorHAnsi" w:hAnsiTheme="majorHAnsi"/>
          <w:sz w:val="32"/>
          <w:szCs w:val="24"/>
        </w:rPr>
        <w:t>o’y darating</w:t>
      </w:r>
    </w:p>
    <w:p w14:paraId="5D3A5898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Sa Belen pagaling!</w:t>
      </w:r>
    </w:p>
    <w:p w14:paraId="2265ABCB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</w:p>
    <w:p w14:paraId="317C45CA" w14:textId="68594131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i/>
          <w:sz w:val="24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Kahit puso’y himbing.</w:t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Men: Kahit puso’y himbing</w:t>
      </w:r>
    </w:p>
    <w:p w14:paraId="078E3552" w14:textId="3996C6E6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</w:t>
      </w:r>
      <w:r w:rsidR="002A59D5">
        <w:rPr>
          <w:rFonts w:asciiTheme="majorHAnsi" w:hAnsiTheme="majorHAnsi"/>
          <w:sz w:val="28"/>
          <w:szCs w:val="24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Masda’t masasaling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sz w:val="24"/>
          <w:szCs w:val="24"/>
        </w:rPr>
        <w:t xml:space="preserve">          </w:t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Masasaling</w:t>
      </w:r>
    </w:p>
    <w:p w14:paraId="75A04395" w14:textId="65A04B03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</w:t>
      </w:r>
      <w:r w:rsidR="000845A0" w:rsidRPr="00AB153D">
        <w:rPr>
          <w:rFonts w:asciiTheme="majorHAnsi" w:hAnsiTheme="majorHAnsi"/>
          <w:sz w:val="32"/>
          <w:szCs w:val="24"/>
        </w:rPr>
        <w:t>Niñong</w:t>
      </w:r>
      <w:r w:rsidR="000845A0" w:rsidRPr="008F2008">
        <w:rPr>
          <w:rFonts w:ascii="Verdana" w:eastAsia="Times New Roman" w:hAnsi="Verdana" w:cs="Arial"/>
          <w:color w:val="444444"/>
          <w:sz w:val="28"/>
          <w:szCs w:val="28"/>
          <w:lang w:eastAsia="en-CA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naglalambing</w:t>
      </w:r>
    </w:p>
    <w:p w14:paraId="204D9F32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Sa Inang ka’y ningning.</w:t>
      </w:r>
    </w:p>
    <w:p w14:paraId="5CE10293" w14:textId="77777777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</w:p>
    <w:p w14:paraId="3F2CB132" w14:textId="77777777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Puso’y masasaling.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Men: Puso’y masasaling</w:t>
      </w:r>
      <w:r w:rsidRPr="00715316">
        <w:rPr>
          <w:rFonts w:asciiTheme="majorHAnsi" w:hAnsiTheme="majorHAnsi"/>
          <w:sz w:val="28"/>
          <w:szCs w:val="24"/>
        </w:rPr>
        <w:tab/>
      </w:r>
    </w:p>
    <w:p w14:paraId="3096A54E" w14:textId="36DBB64B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</w:t>
      </w:r>
      <w:r w:rsidR="001A60F4">
        <w:rPr>
          <w:rFonts w:asciiTheme="majorHAnsi" w:hAnsiTheme="majorHAnsi"/>
          <w:sz w:val="32"/>
          <w:szCs w:val="24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Luha ang pupuwing.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  <w:t xml:space="preserve">         </w:t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  <w:lang w:val="en-CA"/>
        </w:rPr>
        <w:t>Pupuwing</w:t>
      </w:r>
    </w:p>
    <w:p w14:paraId="3AD9F025" w14:textId="77777777" w:rsidR="001A60F4" w:rsidRDefault="002F6747" w:rsidP="001A60F4">
      <w:pPr>
        <w:rPr>
          <w:rFonts w:asciiTheme="majorHAnsi" w:hAnsiTheme="majorHAnsi"/>
          <w:sz w:val="32"/>
          <w:szCs w:val="24"/>
        </w:rPr>
      </w:pPr>
      <w:r w:rsidRPr="00E61506">
        <w:rPr>
          <w:rFonts w:asciiTheme="majorHAnsi" w:hAnsiTheme="majorHAnsi"/>
          <w:sz w:val="32"/>
          <w:szCs w:val="24"/>
        </w:rPr>
        <w:t xml:space="preserve">         </w:t>
      </w:r>
      <w:r w:rsidR="00EA599C" w:rsidRPr="00E61506">
        <w:rPr>
          <w:rFonts w:asciiTheme="majorHAnsi" w:hAnsiTheme="majorHAnsi"/>
          <w:sz w:val="32"/>
          <w:szCs w:val="24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Mag-inang kay lambing</w:t>
      </w:r>
    </w:p>
    <w:p w14:paraId="377DB7A6" w14:textId="55DE9BB9" w:rsidR="007C5551" w:rsidRPr="001A60F4" w:rsidRDefault="001A60F4" w:rsidP="001A60F4">
      <w:pPr>
        <w:ind w:firstLine="720"/>
        <w:rPr>
          <w:rFonts w:asciiTheme="majorHAnsi" w:hAnsiTheme="majorHAnsi"/>
          <w:sz w:val="32"/>
          <w:szCs w:val="24"/>
        </w:rPr>
      </w:pPr>
      <w:r w:rsidRPr="00E61506">
        <w:rPr>
          <w:rFonts w:asciiTheme="majorHAnsi" w:hAnsiTheme="majorHAnsi"/>
          <w:sz w:val="32"/>
          <w:szCs w:val="24"/>
        </w:rPr>
        <w:t>Puso mo ang hiling</w:t>
      </w:r>
      <w:r w:rsidR="002F6747" w:rsidRPr="00E61506">
        <w:rPr>
          <w:rFonts w:asciiTheme="majorHAnsi" w:hAnsiTheme="majorHAnsi"/>
          <w:sz w:val="32"/>
          <w:szCs w:val="24"/>
        </w:rPr>
        <w:t xml:space="preserve">       </w:t>
      </w:r>
      <w:r w:rsidR="002F6747" w:rsidRPr="00715316">
        <w:rPr>
          <w:rFonts w:asciiTheme="majorHAnsi" w:hAnsiTheme="majorHAnsi"/>
        </w:rPr>
        <w:br w:type="page"/>
      </w:r>
      <w:hyperlink w:anchor="_top" w:history="1">
        <w:r w:rsidR="007C5551" w:rsidRPr="00C847A4">
          <w:rPr>
            <w:rStyle w:val="Hyperlink"/>
            <w:sz w:val="48"/>
            <w:szCs w:val="40"/>
            <w:u w:val="none"/>
          </w:rPr>
          <w:t>HALINA D’YOS MESIAS</w:t>
        </w:r>
      </w:hyperlink>
    </w:p>
    <w:p w14:paraId="6CFB1DC3" w14:textId="77777777" w:rsidR="007C5551" w:rsidRDefault="007C5551" w:rsidP="007C5551">
      <w:pPr>
        <w:rPr>
          <w:rFonts w:ascii="Lucida Sans" w:hAnsi="Lucida Sans"/>
          <w:sz w:val="24"/>
          <w:szCs w:val="24"/>
        </w:rPr>
      </w:pPr>
    </w:p>
    <w:p w14:paraId="3091C711" w14:textId="77777777" w:rsidR="004E632A" w:rsidRPr="00715316" w:rsidRDefault="004E632A" w:rsidP="007C5551">
      <w:pPr>
        <w:rPr>
          <w:rFonts w:ascii="Lucida Sans" w:hAnsi="Lucida Sans"/>
          <w:sz w:val="24"/>
          <w:szCs w:val="24"/>
        </w:rPr>
      </w:pPr>
    </w:p>
    <w:p w14:paraId="78B1C676" w14:textId="31EAD7CD" w:rsidR="007C5551" w:rsidRPr="006E2BC1" w:rsidRDefault="006E2BC1" w:rsidP="007C5551">
      <w:pPr>
        <w:rPr>
          <w:rFonts w:asciiTheme="majorHAnsi" w:hAnsiTheme="majorHAnsi"/>
          <w:b/>
          <w:bCs/>
          <w:sz w:val="32"/>
          <w:szCs w:val="24"/>
        </w:rPr>
      </w:pPr>
      <w:r w:rsidRPr="006E2BC1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6E2BC1">
        <w:rPr>
          <w:rFonts w:asciiTheme="majorHAnsi" w:hAnsiTheme="majorHAnsi"/>
          <w:b/>
          <w:bCs/>
          <w:sz w:val="32"/>
          <w:szCs w:val="24"/>
        </w:rPr>
        <w:t>1</w:t>
      </w:r>
    </w:p>
    <w:p w14:paraId="57178A3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Halina D’yos Mesias, Buong mundo’y hinihintay Ka</w:t>
      </w:r>
    </w:p>
    <w:p w14:paraId="3D1D2DE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Magwawagi’y pag-asa, Mapapawi ang lumbay.</w:t>
      </w:r>
    </w:p>
    <w:p w14:paraId="2375CD6F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7956D3BE" w14:textId="124CAFCC" w:rsidR="007C5551" w:rsidRPr="006E2BC1" w:rsidRDefault="007C5551" w:rsidP="007C5551">
      <w:pPr>
        <w:rPr>
          <w:rFonts w:asciiTheme="majorHAnsi" w:hAnsiTheme="majorHAnsi"/>
          <w:b/>
          <w:bCs/>
          <w:sz w:val="32"/>
          <w:szCs w:val="24"/>
        </w:rPr>
      </w:pPr>
      <w:r w:rsidRPr="006E2BC1">
        <w:rPr>
          <w:rFonts w:asciiTheme="majorHAnsi" w:hAnsiTheme="majorHAnsi"/>
          <w:b/>
          <w:bCs/>
          <w:sz w:val="32"/>
          <w:szCs w:val="24"/>
        </w:rPr>
        <w:t>Ref</w:t>
      </w:r>
      <w:r w:rsidR="006E2BC1" w:rsidRPr="006E2BC1">
        <w:rPr>
          <w:rFonts w:asciiTheme="majorHAnsi" w:hAnsiTheme="majorHAnsi"/>
          <w:b/>
          <w:bCs/>
          <w:sz w:val="32"/>
          <w:szCs w:val="24"/>
        </w:rPr>
        <w:t>rain</w:t>
      </w:r>
    </w:p>
    <w:p w14:paraId="1306179D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Poong Mahal, lapit Ka na</w:t>
      </w:r>
    </w:p>
    <w:p w14:paraId="6BC4919D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Kadilima’y pawiin na, Iyong mukha’y pakita na</w:t>
      </w:r>
    </w:p>
    <w:p w14:paraId="6F131AFC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Halina, D’yos Mesias, buong mundo’y hinihintay Ka,</w:t>
      </w:r>
    </w:p>
    <w:p w14:paraId="4AFF259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Magwawagi’y pag-asa, mapapawi ang lumbay.</w:t>
      </w:r>
    </w:p>
    <w:p w14:paraId="3950F46F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71BE081C" w14:textId="441AA043" w:rsidR="007C5551" w:rsidRPr="007A184D" w:rsidRDefault="006E2BC1" w:rsidP="007C5551">
      <w:pPr>
        <w:rPr>
          <w:rFonts w:asciiTheme="majorHAnsi" w:hAnsiTheme="majorHAnsi"/>
          <w:b/>
          <w:bCs/>
          <w:sz w:val="32"/>
          <w:szCs w:val="24"/>
        </w:rPr>
      </w:pPr>
      <w:r w:rsidRPr="007A184D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7A184D">
        <w:rPr>
          <w:rFonts w:asciiTheme="majorHAnsi" w:hAnsiTheme="majorHAnsi"/>
          <w:b/>
          <w:bCs/>
          <w:sz w:val="32"/>
          <w:szCs w:val="24"/>
        </w:rPr>
        <w:t>2</w:t>
      </w:r>
    </w:p>
    <w:p w14:paraId="224A0672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Sabik sa’yo ang bayan mula pa n’ong mga propeta</w:t>
      </w:r>
    </w:p>
    <w:p w14:paraId="0CE60907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Bigyan kami ng laya, sa sala ay tubusin.</w:t>
      </w:r>
    </w:p>
    <w:p w14:paraId="6FF4FB33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2455D36F" w14:textId="5E204B52" w:rsidR="007C5551" w:rsidRPr="007A184D" w:rsidRDefault="00687956" w:rsidP="007C5551">
      <w:pPr>
        <w:rPr>
          <w:rFonts w:asciiTheme="majorHAnsi" w:hAnsiTheme="majorHAnsi"/>
          <w:b/>
          <w:bCs/>
          <w:sz w:val="32"/>
          <w:szCs w:val="24"/>
        </w:rPr>
      </w:pPr>
      <w:r w:rsidRPr="007A184D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7A184D">
        <w:rPr>
          <w:rFonts w:asciiTheme="majorHAnsi" w:hAnsiTheme="majorHAnsi"/>
          <w:b/>
          <w:bCs/>
          <w:sz w:val="32"/>
          <w:szCs w:val="24"/>
        </w:rPr>
        <w:t>3</w:t>
      </w:r>
    </w:p>
    <w:p w14:paraId="0B9CFF34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Dala’y kapayapaan, ang pagkatao’y sinuot Mo</w:t>
      </w:r>
    </w:p>
    <w:p w14:paraId="20F71202" w14:textId="77777777" w:rsidR="007C5551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Upang ang pagka-Diyos Mo ay aming masilayan.</w:t>
      </w:r>
    </w:p>
    <w:p w14:paraId="417A9F55" w14:textId="77777777" w:rsidR="007C5551" w:rsidRDefault="007C5551" w:rsidP="007C5551">
      <w:pPr>
        <w:rPr>
          <w:rFonts w:asciiTheme="majorHAnsi" w:hAnsiTheme="majorHAnsi"/>
          <w:sz w:val="32"/>
          <w:szCs w:val="24"/>
        </w:rPr>
      </w:pPr>
      <w:r>
        <w:rPr>
          <w:rFonts w:asciiTheme="majorHAnsi" w:hAnsiTheme="majorHAnsi"/>
          <w:sz w:val="32"/>
          <w:szCs w:val="24"/>
        </w:rPr>
        <w:br w:type="page"/>
      </w:r>
    </w:p>
    <w:bookmarkStart w:id="124" w:name="_Toc437113436"/>
    <w:p w14:paraId="463FE7D8" w14:textId="5320F8BA" w:rsidR="0076777C" w:rsidRPr="003F3FDB" w:rsidRDefault="0076777C" w:rsidP="0076777C">
      <w:pPr>
        <w:pStyle w:val="Heading1"/>
        <w:ind w:left="432" w:hanging="432"/>
        <w:rPr>
          <w:smallCaps/>
          <w:sz w:val="34"/>
          <w:szCs w:val="34"/>
        </w:rPr>
      </w:pPr>
      <w:r w:rsidRPr="003F3FDB">
        <w:rPr>
          <w:sz w:val="42"/>
          <w:szCs w:val="34"/>
        </w:rPr>
        <w:lastRenderedPageBreak/>
        <w:fldChar w:fldCharType="begin"/>
      </w:r>
      <w:r w:rsidRPr="003F3FDB">
        <w:rPr>
          <w:sz w:val="42"/>
          <w:szCs w:val="34"/>
        </w:rPr>
        <w:instrText xml:space="preserve"> HYPERLINK  \l "_top" \o "click to go back to Table of Contents" </w:instrText>
      </w:r>
      <w:r w:rsidRPr="003F3FDB">
        <w:rPr>
          <w:sz w:val="42"/>
          <w:szCs w:val="34"/>
        </w:rPr>
      </w:r>
      <w:r w:rsidRPr="003F3FDB">
        <w:rPr>
          <w:sz w:val="42"/>
          <w:szCs w:val="34"/>
        </w:rPr>
        <w:fldChar w:fldCharType="separate"/>
      </w:r>
      <w:bookmarkStart w:id="125" w:name="_Toc183253633"/>
      <w:r w:rsidRPr="003F3FDB">
        <w:rPr>
          <w:rStyle w:val="Hyperlink"/>
          <w:sz w:val="42"/>
          <w:szCs w:val="34"/>
          <w:u w:val="none"/>
        </w:rPr>
        <w:t>HALINA, HESUS, HALINA</w:t>
      </w:r>
      <w:bookmarkEnd w:id="124"/>
      <w:r w:rsidRPr="003F3FDB">
        <w:rPr>
          <w:sz w:val="42"/>
          <w:szCs w:val="34"/>
        </w:rPr>
        <w:fldChar w:fldCharType="end"/>
      </w:r>
      <w:r w:rsidRPr="003F3FDB">
        <w:rPr>
          <w:sz w:val="34"/>
          <w:szCs w:val="34"/>
        </w:rPr>
        <w:t xml:space="preserve"> </w:t>
      </w:r>
      <w:r w:rsidR="00791EFA" w:rsidRPr="003F3FDB">
        <w:rPr>
          <w:sz w:val="34"/>
          <w:szCs w:val="34"/>
        </w:rPr>
        <w:t xml:space="preserve"> </w:t>
      </w:r>
      <w:r w:rsidR="00C0169B" w:rsidRPr="003F3FDB">
        <w:rPr>
          <w:sz w:val="34"/>
          <w:szCs w:val="34"/>
        </w:rPr>
        <w:t>(with chords)</w:t>
      </w:r>
      <w:bookmarkEnd w:id="125"/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</w:p>
    <w:p w14:paraId="1CAE330C" w14:textId="77777777" w:rsidR="0076777C" w:rsidRPr="00715316" w:rsidRDefault="0076777C" w:rsidP="0076777C">
      <w:pPr>
        <w:rPr>
          <w:i/>
        </w:rPr>
      </w:pPr>
      <w:bookmarkStart w:id="126" w:name="_Toc437113437"/>
    </w:p>
    <w:p w14:paraId="61E90436" w14:textId="77777777" w:rsidR="0076777C" w:rsidRPr="00715316" w:rsidRDefault="0076777C" w:rsidP="0076777C">
      <w:pPr>
        <w:rPr>
          <w:i/>
        </w:rPr>
      </w:pPr>
      <w:r w:rsidRPr="00715316">
        <w:rPr>
          <w:i/>
        </w:rPr>
        <w:t>Eddie Hontiveros, SJ</w:t>
      </w:r>
      <w:bookmarkEnd w:id="126"/>
    </w:p>
    <w:p w14:paraId="435375F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  <w:sectPr w:rsidR="0076777C" w:rsidRPr="00715316" w:rsidSect="0076777C">
          <w:type w:val="continuous"/>
          <w:pgSz w:w="12240" w:h="15840"/>
          <w:pgMar w:top="568" w:right="1440" w:bottom="1440" w:left="1440" w:header="720" w:footer="720" w:gutter="0"/>
          <w:cols w:space="720"/>
        </w:sectPr>
      </w:pPr>
    </w:p>
    <w:p w14:paraId="73E06EB9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color w:val="333333"/>
          <w:sz w:val="26"/>
          <w:szCs w:val="22"/>
        </w:rPr>
      </w:pPr>
      <w:r w:rsidRPr="00715316">
        <w:rPr>
          <w:rFonts w:asciiTheme="majorHAnsi" w:hAnsiTheme="majorHAnsi" w:cs="Arial"/>
          <w:b/>
          <w:bCs/>
          <w:i/>
          <w:color w:val="333333"/>
          <w:sz w:val="26"/>
          <w:szCs w:val="22"/>
        </w:rPr>
        <w:t>Koro:</w:t>
      </w:r>
    </w:p>
    <w:p w14:paraId="040496B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D      Em     A    Bm</w:t>
      </w:r>
    </w:p>
    <w:p w14:paraId="3F158B9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Halina Hesus, Hali - na</w:t>
      </w:r>
    </w:p>
    <w:p w14:paraId="38982B4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b/>
          <w:color w:val="FF0000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b/>
          <w:color w:val="FF0000"/>
          <w:sz w:val="22"/>
          <w:szCs w:val="22"/>
          <w:lang w:eastAsia="ja-JP"/>
        </w:rPr>
        <w:t xml:space="preserve">  G      D      A7   D</w:t>
      </w:r>
    </w:p>
    <w:p w14:paraId="40C0B7A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Halina Hesus, Hali - na</w:t>
      </w:r>
    </w:p>
    <w:p w14:paraId="3C5172D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</w:p>
    <w:p w14:paraId="1BB00D7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bookmarkStart w:id="127" w:name="more"/>
      <w:bookmarkEnd w:id="127"/>
    </w:p>
    <w:p w14:paraId="4C01096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1</w:t>
      </w:r>
    </w:p>
    <w:p w14:paraId="5ED3CF8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D               A</w:t>
      </w:r>
    </w:p>
    <w:p w14:paraId="7ECE2118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Sa simula'y isinaloob Mo </w:t>
      </w:r>
    </w:p>
    <w:p w14:paraId="44D8A3D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Bm        G        A</w:t>
      </w:r>
    </w:p>
    <w:p w14:paraId="4612F86D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O Diyos, kaligtasan ng tao</w:t>
      </w:r>
    </w:p>
    <w:p w14:paraId="60D14EB4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>D        G        A     Bm</w:t>
      </w:r>
    </w:p>
    <w:p w14:paraId="58C538D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Sa takdang panahon ay tinawag Mo</w:t>
      </w:r>
    </w:p>
    <w:p w14:paraId="2121733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G          A       D</w:t>
      </w:r>
    </w:p>
    <w:p w14:paraId="1B4D847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Isang bayang lingkod sa Iyo </w:t>
      </w:r>
    </w:p>
    <w:p w14:paraId="07DF4BE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(Ulitin ang Koro)</w:t>
      </w:r>
    </w:p>
    <w:p w14:paraId="1C70B19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</w:p>
    <w:p w14:paraId="2A5AD12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2</w:t>
      </w:r>
    </w:p>
    <w:p w14:paraId="79171F2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          A</w:t>
      </w:r>
    </w:p>
    <w:p w14:paraId="0712444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Gabay ng Iyong bayang hinirang</w:t>
      </w:r>
    </w:p>
    <w:p w14:paraId="62D1307A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 Bm     G       A</w:t>
      </w:r>
    </w:p>
    <w:p w14:paraId="0E3DA16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Ang pag-asa sa Iyong Mesiya</w:t>
      </w:r>
    </w:p>
    <w:p w14:paraId="6D64865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>D        G         A         Bm</w:t>
      </w:r>
    </w:p>
    <w:p w14:paraId="44818BD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Emmanuel ang pangalang bigay sa Kanya</w:t>
      </w:r>
    </w:p>
    <w:p w14:paraId="38DFB79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G          A       D</w:t>
      </w:r>
    </w:p>
    <w:p w14:paraId="7991E913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Nasa atin ang Diyos tuwina </w:t>
      </w:r>
    </w:p>
    <w:p w14:paraId="6DA76EF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i/>
          <w:color w:val="333333"/>
          <w:sz w:val="22"/>
          <w:szCs w:val="22"/>
        </w:rPr>
        <w:t>(Ulitin and Koro)</w:t>
      </w:r>
    </w:p>
    <w:p w14:paraId="4B58FDA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</w:p>
    <w:p w14:paraId="3008D11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3</w:t>
      </w:r>
    </w:p>
    <w:p w14:paraId="5D4ACAE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D                 A</w:t>
      </w:r>
    </w:p>
    <w:p w14:paraId="1957E94D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Isinilang Siya ni Maria</w:t>
      </w:r>
    </w:p>
    <w:p w14:paraId="5C9DE478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Bm       G        A</w:t>
      </w:r>
    </w:p>
    <w:p w14:paraId="3052C3F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Birheng tangi, hiyas ng Judea</w:t>
      </w:r>
    </w:p>
    <w:p w14:paraId="72346B36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    G        A         Bm</w:t>
      </w:r>
    </w:p>
    <w:p w14:paraId="6001F5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At 'Hesus' ang pangalang bigay sa Kanya</w:t>
      </w:r>
    </w:p>
    <w:p w14:paraId="462D2A9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G        A       D</w:t>
      </w:r>
    </w:p>
    <w:p w14:paraId="4DC8FBD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'Aming Diyos ay tagapag-adya'</w:t>
      </w:r>
    </w:p>
    <w:p w14:paraId="3271438A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(Ulitin ang Koro)</w:t>
      </w:r>
    </w:p>
    <w:p w14:paraId="3E38CAF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</w:p>
    <w:p w14:paraId="23CF4AA9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4</w:t>
      </w:r>
    </w:p>
    <w:p w14:paraId="6270029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D                    A</w:t>
      </w:r>
    </w:p>
    <w:p w14:paraId="7E1F78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Darating muli sa takdang araw</w:t>
      </w:r>
    </w:p>
    <w:p w14:paraId="1857E77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Bm          G        A</w:t>
      </w:r>
    </w:p>
    <w:p w14:paraId="7F57758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U-pang tanang tao'y tawagin </w:t>
      </w:r>
    </w:p>
    <w:p w14:paraId="5943B5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G      A         Bm</w:t>
      </w:r>
    </w:p>
    <w:p w14:paraId="158FF484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At sa puso Mo aming Ama'y bigkisin</w:t>
      </w:r>
    </w:p>
    <w:p w14:paraId="4EA42AB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G       A      D</w:t>
      </w:r>
    </w:p>
    <w:p w14:paraId="0B089D1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Sa pag-ibig na 'di mamaliw </w:t>
      </w:r>
    </w:p>
    <w:p w14:paraId="647FE5B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</w:rPr>
        <w:sectPr w:rsidR="0076777C" w:rsidRPr="00715316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(Ulitin ang Koro)</w:t>
      </w:r>
    </w:p>
    <w:p w14:paraId="199D175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</w:p>
    <w:p w14:paraId="2A6BDAD7" w14:textId="77777777" w:rsidR="004842A9" w:rsidRDefault="004842A9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5B063EFD" w14:textId="68E1A32B" w:rsidR="004842A9" w:rsidRPr="004D003C" w:rsidRDefault="00000000" w:rsidP="004842A9">
      <w:pPr>
        <w:rPr>
          <w:rStyle w:val="Hyperlink"/>
          <w:rFonts w:eastAsiaTheme="majorEastAsia" w:cstheme="majorBidi"/>
          <w:sz w:val="48"/>
          <w:szCs w:val="40"/>
          <w:u w:val="none"/>
        </w:rPr>
      </w:pPr>
      <w:hyperlink w:anchor="_top" w:history="1">
        <w:r w:rsidR="004842A9" w:rsidRPr="004D003C">
          <w:rPr>
            <w:rStyle w:val="Hyperlink"/>
            <w:rFonts w:eastAsiaTheme="majorEastAsia" w:cstheme="majorBidi"/>
            <w:sz w:val="48"/>
            <w:szCs w:val="40"/>
            <w:u w:val="none"/>
          </w:rPr>
          <w:t>HALINA, HESUS</w:t>
        </w:r>
      </w:hyperlink>
    </w:p>
    <w:p w14:paraId="19AB487A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5B083E9E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KORO:</w:t>
      </w:r>
    </w:p>
    <w:p w14:paraId="66572C7B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Halina, Hesus, halina! Halina, Hesus, halina!</w:t>
      </w:r>
    </w:p>
    <w:p w14:paraId="395258E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2729772D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</w:t>
      </w:r>
    </w:p>
    <w:p w14:paraId="7CCDCA5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Sa simula isinaloob Mo, </w:t>
      </w:r>
    </w:p>
    <w:p w14:paraId="7DD8795E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O Diyos, kaligtasan ng tao;</w:t>
      </w:r>
    </w:p>
    <w:p w14:paraId="74B4FE76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Sa takdang panahon ay tinawag Mo: </w:t>
      </w:r>
    </w:p>
    <w:p w14:paraId="5E92E3AF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isang bayang lingkod sa Iyo.</w:t>
      </w:r>
    </w:p>
    <w:p w14:paraId="4435A34A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58C62B3E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II</w:t>
      </w:r>
    </w:p>
    <w:p w14:paraId="4575CFCD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Gabay ng Iyong bayang hinirang, </w:t>
      </w:r>
    </w:p>
    <w:p w14:paraId="53B1C2FD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ang pag-asa sa Iyong Mesiya;</w:t>
      </w:r>
    </w:p>
    <w:p w14:paraId="659243BE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"Emmanuel" ang pangalang bigay sa Kanya: </w:t>
      </w:r>
    </w:p>
    <w:p w14:paraId="373DB614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"Nasa atin ang D'yos sa tuwina."</w:t>
      </w:r>
    </w:p>
    <w:p w14:paraId="557EDFE0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7F5F8091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III</w:t>
      </w:r>
    </w:p>
    <w:p w14:paraId="0DD445F9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Isinilang S'ya ni Maria, </w:t>
      </w:r>
    </w:p>
    <w:p w14:paraId="238D0859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Birheng tangi, Hiyas ng Hudea;</w:t>
      </w:r>
    </w:p>
    <w:p w14:paraId="7485FC38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At "Hesus" ang pangalang bigay sa Kanya: </w:t>
      </w:r>
    </w:p>
    <w:p w14:paraId="5329F1E5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"Aming D'yos ay tagapag-adya."</w:t>
      </w:r>
    </w:p>
    <w:p w14:paraId="0B31BA48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0DC418B4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IV</w:t>
      </w:r>
    </w:p>
    <w:p w14:paraId="36F45BE0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Darating muli sa takdang araw, </w:t>
      </w:r>
    </w:p>
    <w:p w14:paraId="577579D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upang tanang tao'y tawagin,</w:t>
      </w:r>
    </w:p>
    <w:p w14:paraId="50D0024C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At sa puso Mo, aming Ama'y bigkisin, </w:t>
      </w:r>
    </w:p>
    <w:p w14:paraId="5E78B264" w14:textId="56F50B9A" w:rsidR="00C0169B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sa pag-ibig na 'di mamaliw.</w:t>
      </w:r>
      <w:r w:rsidR="00C0169B">
        <w:rPr>
          <w:rFonts w:asciiTheme="majorHAnsi" w:hAnsiTheme="majorHAnsi"/>
          <w:sz w:val="30"/>
          <w:szCs w:val="30"/>
        </w:rPr>
        <w:br w:type="page"/>
      </w:r>
    </w:p>
    <w:p w14:paraId="383ECC2A" w14:textId="49415A98" w:rsidR="00CD298A" w:rsidRDefault="00CD298A">
      <w:pPr>
        <w:rPr>
          <w:rFonts w:asciiTheme="majorHAnsi" w:hAnsiTheme="majorHAnsi"/>
          <w:sz w:val="30"/>
          <w:szCs w:val="30"/>
        </w:rPr>
      </w:pPr>
    </w:p>
    <w:p w14:paraId="3BF6D682" w14:textId="7E1E4183" w:rsidR="00BE6DEF" w:rsidRPr="00FD6BE8" w:rsidRDefault="00000000" w:rsidP="00BE6DEF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BE6DEF" w:rsidRPr="00FD6BE8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 KRISTIYANO</w:t>
        </w:r>
      </w:hyperlink>
    </w:p>
    <w:p w14:paraId="07900B34" w14:textId="77777777" w:rsidR="00BE6DEF" w:rsidRDefault="00BE6DEF" w:rsidP="00BE6DEF">
      <w:pPr>
        <w:rPr>
          <w:rFonts w:ascii="Verdana" w:hAnsi="Verdana"/>
          <w:b/>
          <w:bCs/>
          <w:sz w:val="28"/>
          <w:szCs w:val="28"/>
        </w:rPr>
      </w:pPr>
    </w:p>
    <w:p w14:paraId="3C0A726D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77D4A3B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Krist’yano, masaya’t panalo</w:t>
      </w:r>
    </w:p>
    <w:p w14:paraId="3398FDA5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halina sa Bethlehem</w:t>
      </w:r>
    </w:p>
    <w:p w14:paraId="0F4760E9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Masdan: ‘sinilang Hari ng mga anghel</w:t>
      </w:r>
    </w:p>
    <w:p w14:paraId="405D8670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EFB4E94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</w:t>
      </w:r>
    </w:p>
    <w:p w14:paraId="6A02601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sambahin Siya</w:t>
      </w:r>
    </w:p>
    <w:p w14:paraId="782CB0B6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sambahin Siya</w:t>
      </w:r>
    </w:p>
    <w:p w14:paraId="658420F7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sambahin Kristong Panginoon</w:t>
      </w:r>
    </w:p>
    <w:p w14:paraId="18F17E79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038D9A2A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6A5FE531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Anghel, umawit na, sa kaligayahan</w:t>
      </w:r>
    </w:p>
    <w:p w14:paraId="7BE881E2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Umawit kayong nasa kalangitan</w:t>
      </w:r>
    </w:p>
    <w:p w14:paraId="21CBA95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 Diyos papuri sa kaitaasan</w:t>
      </w:r>
    </w:p>
    <w:p w14:paraId="1D2B9020" w14:textId="77777777" w:rsidR="00BE6DEF" w:rsidRPr="00267703" w:rsidRDefault="00BE6DEF" w:rsidP="00BE6DEF">
      <w:pPr>
        <w:rPr>
          <w:rFonts w:ascii="Verdana" w:hAnsi="Verdana"/>
          <w:sz w:val="28"/>
          <w:szCs w:val="28"/>
        </w:rPr>
      </w:pPr>
    </w:p>
    <w:p w14:paraId="43DD2492" w14:textId="2DF68103" w:rsidR="0096141F" w:rsidRDefault="0096141F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3BBEF981" w14:textId="77777777" w:rsidR="0096141F" w:rsidRPr="0056255A" w:rsidRDefault="0096141F" w:rsidP="0096141F">
      <w:pPr>
        <w:pStyle w:val="Heading1"/>
        <w:rPr>
          <w:rStyle w:val="Hyperlink"/>
          <w:b/>
          <w:bCs/>
          <w:smallCaps/>
          <w:sz w:val="34"/>
          <w:szCs w:val="34"/>
          <w:u w:val="none"/>
        </w:rPr>
      </w:pPr>
      <w:r w:rsidRPr="0056255A">
        <w:lastRenderedPageBreak/>
        <w:fldChar w:fldCharType="begin"/>
      </w:r>
      <w:r w:rsidRPr="00715316">
        <w:instrText xml:space="preserve"> HYPERLINK  \l "_top" \o "click to go back to Table of Contents" </w:instrText>
      </w:r>
      <w:r w:rsidRPr="0056255A">
        <w:fldChar w:fldCharType="separate"/>
      </w:r>
      <w:bookmarkStart w:id="128" w:name="_Toc183253634"/>
      <w:r w:rsidRPr="0056255A">
        <w:rPr>
          <w:rStyle w:val="Hyperlink"/>
          <w:sz w:val="42"/>
          <w:szCs w:val="34"/>
          <w:u w:val="none"/>
        </w:rPr>
        <w:t>HALINA MANANAKOP (O COME DIVINE MESSIAH)</w:t>
      </w:r>
      <w:bookmarkEnd w:id="128"/>
      <w:r w:rsidRPr="0056255A">
        <w:rPr>
          <w:noProof/>
          <w:color w:val="0070C0"/>
          <w:sz w:val="34"/>
          <w:szCs w:val="34"/>
        </w:rPr>
        <w:t xml:space="preserve"> </w:t>
      </w:r>
    </w:p>
    <w:p w14:paraId="2876964B" w14:textId="77777777" w:rsidR="0096141F" w:rsidRPr="00715316" w:rsidRDefault="0096141F" w:rsidP="0096141F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56255A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8"/>
          <w:szCs w:val="38"/>
        </w:rPr>
        <w:fldChar w:fldCharType="end"/>
      </w:r>
    </w:p>
    <w:p w14:paraId="68707936" w14:textId="77777777" w:rsidR="0096141F" w:rsidRPr="00715316" w:rsidRDefault="0096141F" w:rsidP="0096141F">
      <w:pPr>
        <w:rPr>
          <w:rFonts w:eastAsia="Times New Roman" w:cs="Arial"/>
          <w:b/>
          <w:smallCaps/>
          <w:color w:val="FF0000"/>
          <w:sz w:val="32"/>
        </w:rPr>
      </w:pPr>
      <w:r w:rsidRPr="00715316">
        <w:rPr>
          <w:rFonts w:eastAsia="Times New Roman" w:cs="Arial"/>
          <w:b/>
          <w:smallCaps/>
          <w:color w:val="FF0000"/>
          <w:sz w:val="32"/>
        </w:rPr>
        <w:t>Verse i</w:t>
      </w:r>
    </w:p>
    <w:p w14:paraId="3DE6EEC6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Halina mananakop, pag-ibig mo’y samin idulot</w:t>
      </w:r>
    </w:p>
    <w:p w14:paraId="5F62F9D2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Sa taong lumilimot, awa mo’y i--dulot</w:t>
      </w:r>
    </w:p>
    <w:p w14:paraId="737DC283" w14:textId="77777777" w:rsidR="00687823" w:rsidRDefault="00687823" w:rsidP="0096141F">
      <w:pPr>
        <w:rPr>
          <w:rFonts w:eastAsia="Times New Roman" w:cs="Arial"/>
          <w:b/>
          <w:smallCaps/>
          <w:color w:val="FF0000"/>
          <w:sz w:val="32"/>
        </w:rPr>
      </w:pPr>
    </w:p>
    <w:p w14:paraId="7316C999" w14:textId="3143075A" w:rsidR="0096141F" w:rsidRPr="00715316" w:rsidRDefault="0096141F" w:rsidP="0096141F">
      <w:pPr>
        <w:rPr>
          <w:rFonts w:eastAsia="Times New Roman" w:cs="Arial"/>
          <w:b/>
          <w:smallCaps/>
          <w:color w:val="FF0000"/>
          <w:sz w:val="32"/>
        </w:rPr>
      </w:pPr>
      <w:r w:rsidRPr="00715316">
        <w:rPr>
          <w:rFonts w:eastAsia="Times New Roman" w:cs="Arial"/>
          <w:b/>
          <w:smallCaps/>
          <w:color w:val="FF0000"/>
          <w:sz w:val="32"/>
        </w:rPr>
        <w:t>refrain</w:t>
      </w:r>
    </w:p>
    <w:p w14:paraId="4C40EA64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Pangi—noon, mapasaamin,</w:t>
      </w:r>
    </w:p>
    <w:p w14:paraId="716CE940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Ika’y tanglaw at syang Lakas sa pagbabago ng buhay</w:t>
      </w:r>
    </w:p>
    <w:p w14:paraId="7A3D1DCE" w14:textId="77777777" w:rsidR="0096141F" w:rsidRDefault="0096141F" w:rsidP="0096141F">
      <w:pPr>
        <w:rPr>
          <w:rFonts w:eastAsia="Times New Roman" w:cs="Arial"/>
          <w:i/>
          <w:smallCaps/>
          <w:sz w:val="28"/>
        </w:rPr>
      </w:pPr>
      <w:r w:rsidRPr="00715316">
        <w:rPr>
          <w:rFonts w:eastAsia="Times New Roman" w:cs="Arial"/>
          <w:i/>
          <w:smallCaps/>
          <w:sz w:val="28"/>
        </w:rPr>
        <w:t xml:space="preserve">(repeat </w:t>
      </w:r>
      <w:r w:rsidRPr="00715316">
        <w:rPr>
          <w:rFonts w:eastAsia="Times New Roman" w:cs="Arial"/>
          <w:i/>
          <w:smallCaps/>
          <w:color w:val="FF0000"/>
          <w:sz w:val="28"/>
        </w:rPr>
        <w:t>verse i</w:t>
      </w:r>
      <w:r w:rsidRPr="00715316">
        <w:rPr>
          <w:rFonts w:eastAsia="Times New Roman" w:cs="Arial"/>
          <w:i/>
          <w:smallCaps/>
          <w:sz w:val="28"/>
        </w:rPr>
        <w:t xml:space="preserve"> but without pause and will be high on taong..)</w:t>
      </w:r>
    </w:p>
    <w:p w14:paraId="36265AC3" w14:textId="77777777" w:rsidR="0096141F" w:rsidRPr="00715316" w:rsidRDefault="0096141F" w:rsidP="0096141F">
      <w:pPr>
        <w:rPr>
          <w:rFonts w:eastAsia="Times New Roman" w:cs="Arial"/>
          <w:i/>
          <w:smallCaps/>
          <w:sz w:val="28"/>
        </w:rPr>
      </w:pPr>
    </w:p>
    <w:p w14:paraId="15AD54DC" w14:textId="77777777" w:rsidR="0096141F" w:rsidRPr="00715316" w:rsidRDefault="0096141F" w:rsidP="0096141F">
      <w:pPr>
        <w:rPr>
          <w:rFonts w:eastAsia="Times New Roman" w:cs="Arial"/>
          <w:smallCaps/>
          <w:sz w:val="24"/>
        </w:rPr>
      </w:pPr>
      <w:r w:rsidRPr="00715316">
        <w:rPr>
          <w:rFonts w:eastAsia="Times New Roman" w:cs="Arial"/>
          <w:smallCaps/>
          <w:noProof/>
          <w:sz w:val="24"/>
        </w:rPr>
        <w:drawing>
          <wp:inline distT="0" distB="0" distL="0" distR="0" wp14:anchorId="160C49C8" wp14:editId="707736AD">
            <wp:extent cx="5943600" cy="33178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3A7D" w14:textId="77777777" w:rsidR="0096141F" w:rsidRPr="00715316" w:rsidRDefault="0096141F" w:rsidP="0096141F">
      <w:pPr>
        <w:rPr>
          <w:rFonts w:eastAsia="Times New Roman" w:cs="Arial"/>
          <w:smallCaps/>
          <w:sz w:val="24"/>
        </w:rPr>
      </w:pPr>
      <w:r w:rsidRPr="00715316">
        <w:rPr>
          <w:rFonts w:eastAsia="Times New Roman" w:cs="Arial"/>
          <w:smallCaps/>
          <w:noProof/>
          <w:sz w:val="24"/>
        </w:rPr>
        <w:lastRenderedPageBreak/>
        <w:drawing>
          <wp:inline distT="0" distB="0" distL="0" distR="0" wp14:anchorId="28796D74" wp14:editId="5568D67A">
            <wp:extent cx="5943600" cy="40728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A95" w14:textId="77777777" w:rsidR="0096141F" w:rsidRPr="00715316" w:rsidRDefault="0096141F" w:rsidP="0096141F">
      <w:r w:rsidRPr="00715316">
        <w:br w:type="page"/>
      </w:r>
    </w:p>
    <w:p w14:paraId="0EB775BD" w14:textId="1242C266" w:rsidR="0083313E" w:rsidRPr="00947616" w:rsidRDefault="00000000" w:rsidP="0083313E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38378B" w:rsidRPr="00947616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 O EMMANUEL</w:t>
        </w:r>
      </w:hyperlink>
    </w:p>
    <w:p w14:paraId="2F2C7FF2" w14:textId="77777777" w:rsidR="0083313E" w:rsidRDefault="0083313E" w:rsidP="0083313E">
      <w:pPr>
        <w:rPr>
          <w:rFonts w:ascii="Verdana" w:hAnsi="Verdana"/>
          <w:sz w:val="28"/>
          <w:szCs w:val="28"/>
        </w:rPr>
      </w:pPr>
    </w:p>
    <w:p w14:paraId="593527CD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6744C8D9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Halina O Emmanuel</w:t>
      </w:r>
    </w:p>
    <w:p w14:paraId="54DA23D1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At tubusin ang Israel</w:t>
      </w:r>
    </w:p>
    <w:p w14:paraId="4F9CF3D9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Namimighati siya’ng lubos,</w:t>
      </w:r>
    </w:p>
    <w:p w14:paraId="5343AD63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Hinihintay Anak ng D’yos</w:t>
      </w:r>
    </w:p>
    <w:p w14:paraId="665F9BD5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7CEA37A8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</w:t>
      </w:r>
    </w:p>
    <w:p w14:paraId="40661CD8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Magdiwang na! Emmanuel</w:t>
      </w:r>
    </w:p>
    <w:p w14:paraId="286D6B34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Ay darating, O Israel</w:t>
      </w:r>
    </w:p>
    <w:p w14:paraId="08B6707A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A05AFD7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2737BBCD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Halina, O karunungan</w:t>
      </w:r>
    </w:p>
    <w:p w14:paraId="202C6225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Tagapag-ayos ng tanan</w:t>
      </w:r>
    </w:p>
    <w:p w14:paraId="61BDE188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Sa landas ng katimpian</w:t>
      </w:r>
    </w:p>
    <w:p w14:paraId="4C82122C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Kami’y turua’t gabayan</w:t>
      </w:r>
    </w:p>
    <w:p w14:paraId="1D120A17" w14:textId="2A950E43" w:rsidR="000E3C60" w:rsidRDefault="0001738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7486130E" w14:textId="70B541BA" w:rsidR="000E3C60" w:rsidRPr="00D9331B" w:rsidRDefault="00000000" w:rsidP="000E3C60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0E3C60" w:rsidRPr="00D9331B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HALINA, O HESUS</w:t>
        </w:r>
      </w:hyperlink>
    </w:p>
    <w:p w14:paraId="5695FF8A" w14:textId="77777777" w:rsidR="000E3C60" w:rsidRPr="000E3C60" w:rsidRDefault="000E3C60" w:rsidP="000E3C60">
      <w:pPr>
        <w:rPr>
          <w:rFonts w:ascii="Verdana" w:hAnsi="Verdana"/>
          <w:sz w:val="28"/>
          <w:szCs w:val="28"/>
        </w:rPr>
      </w:pPr>
    </w:p>
    <w:p w14:paraId="537929EC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6A4A25F0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Naghihintay kami sa Iyong pagbalik.</w:t>
      </w:r>
    </w:p>
    <w:p w14:paraId="399E54E9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Gabi at araw, kami'y nananabik.</w:t>
      </w:r>
    </w:p>
    <w:p w14:paraId="0A2C37A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Ginapi ng sala, ng dusa at sakit,</w:t>
      </w:r>
    </w:p>
    <w:p w14:paraId="5D5ECBD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Hesus, hanggang kailan, kami magtitiis?</w:t>
      </w:r>
    </w:p>
    <w:p w14:paraId="18BDF0D6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49CD0866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Koro:</w:t>
      </w:r>
    </w:p>
    <w:p w14:paraId="59C815E8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Halina, O Hesus, na Mananakop,</w:t>
      </w:r>
    </w:p>
    <w:p w14:paraId="6BFD51DA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Ang Iyong bayan, palayain Mong lubos.</w:t>
      </w:r>
    </w:p>
    <w:p w14:paraId="7039F999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7B2967E0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7E8301F8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Inaasam namin; ang Iyong pagdatal.</w:t>
      </w:r>
    </w:p>
    <w:p w14:paraId="02EF8234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Ang paghahari Mo'y aming hinihintay;</w:t>
      </w:r>
    </w:p>
    <w:p w14:paraId="3962C927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Hesus, hangad nami'y liwanag Mong tunay</w:t>
      </w:r>
    </w:p>
    <w:p w14:paraId="1DCBA2DB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 S'ya naming tanglaw sa landas ng buhay.</w:t>
      </w:r>
    </w:p>
    <w:p w14:paraId="2833733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8D6EB27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Koro:</w:t>
      </w:r>
    </w:p>
    <w:p w14:paraId="48081487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Halina, O Hesus, na Mananakop,</w:t>
      </w:r>
    </w:p>
    <w:p w14:paraId="487C549C" w14:textId="79086551" w:rsidR="00017383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Ang Iyong bayan, kalingain Mong lubos.</w:t>
      </w:r>
    </w:p>
    <w:p w14:paraId="370E89C0" w14:textId="2B061BBF" w:rsidR="00FB0BFF" w:rsidRPr="00FA1E56" w:rsidRDefault="00FB0BF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br w:type="page"/>
      </w:r>
    </w:p>
    <w:p w14:paraId="0C0276D9" w14:textId="77777777" w:rsidR="00FB0BFF" w:rsidRPr="002F1629" w:rsidRDefault="00000000" w:rsidP="00FB0BFF">
      <w:pPr>
        <w:pStyle w:val="Heading1"/>
        <w:rPr>
          <w:sz w:val="40"/>
          <w:szCs w:val="40"/>
        </w:rPr>
      </w:pPr>
      <w:hyperlink w:anchor="_top" w:history="1">
        <w:bookmarkStart w:id="129" w:name="_Toc183253635"/>
        <w:r w:rsidR="00FB0BFF" w:rsidRPr="002F1629">
          <w:rPr>
            <w:rStyle w:val="Hyperlink"/>
            <w:sz w:val="48"/>
            <w:szCs w:val="40"/>
            <w:u w:val="none"/>
          </w:rPr>
          <w:t>HIMIG NG PASKO</w:t>
        </w:r>
        <w:bookmarkEnd w:id="129"/>
      </w:hyperlink>
    </w:p>
    <w:p w14:paraId="559607B2" w14:textId="77777777" w:rsidR="00FB0BFF" w:rsidRPr="00715316" w:rsidRDefault="00FB0BFF" w:rsidP="00FB0BFF">
      <w:pPr>
        <w:jc w:val="center"/>
        <w:rPr>
          <w:rFonts w:ascii="Arial" w:hAnsi="Arial" w:cs="Arial"/>
          <w:b/>
          <w:sz w:val="32"/>
          <w:szCs w:val="32"/>
        </w:rPr>
      </w:pPr>
    </w:p>
    <w:p w14:paraId="77B21F96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Verse I</w:t>
      </w:r>
    </w:p>
    <w:p w14:paraId="0772BB3A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Malamig ang simoy ng hangin</w:t>
      </w:r>
    </w:p>
    <w:p w14:paraId="57854BC1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Kay saya ng bawat damdamin</w:t>
      </w:r>
    </w:p>
    <w:p w14:paraId="2FB800F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tibok ng puso sa dibdib</w:t>
      </w:r>
    </w:p>
    <w:p w14:paraId="410A7D2B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Para bang hulog na ng langit</w:t>
      </w:r>
    </w:p>
    <w:p w14:paraId="4A70A83F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</w:p>
    <w:p w14:paraId="5EF3599E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Koro:</w:t>
      </w:r>
    </w:p>
    <w:p w14:paraId="38C1EF58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Himig pasko’y laganap</w:t>
      </w:r>
    </w:p>
    <w:p w14:paraId="0307E0D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Mayroong sigla ang lahat</w:t>
      </w:r>
    </w:p>
    <w:p w14:paraId="6049FBE3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Walang kalungkutan</w:t>
      </w:r>
    </w:p>
    <w:p w14:paraId="11511481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Lubos ang kasayahan</w:t>
      </w:r>
    </w:p>
    <w:p w14:paraId="6E8C4598" w14:textId="77777777" w:rsidR="00FB0BFF" w:rsidRDefault="00FB0BFF" w:rsidP="00FB0BFF">
      <w:pPr>
        <w:rPr>
          <w:rFonts w:asciiTheme="majorHAnsi" w:hAnsiTheme="majorHAnsi" w:cs="Arial"/>
          <w:sz w:val="32"/>
          <w:szCs w:val="32"/>
        </w:rPr>
      </w:pPr>
    </w:p>
    <w:p w14:paraId="1656C2EB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Verse II</w:t>
      </w:r>
    </w:p>
    <w:p w14:paraId="19807E07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Himig pasko ay umiiral</w:t>
      </w:r>
    </w:p>
    <w:p w14:paraId="716F7F0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Sa loob ng bawat tahanan</w:t>
      </w:r>
    </w:p>
    <w:p w14:paraId="5D69EB84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Masaya ang mga tanawin</w:t>
      </w:r>
    </w:p>
    <w:p w14:paraId="437D000B" w14:textId="77777777" w:rsidR="00FB0BFF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 awit ang simoy ng hangin.</w:t>
      </w:r>
    </w:p>
    <w:p w14:paraId="2D777EB6" w14:textId="77777777" w:rsidR="00FB0BFF" w:rsidRPr="00AF1964" w:rsidRDefault="00FB0BFF" w:rsidP="00FB0BFF">
      <w:pPr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 w:type="page"/>
      </w:r>
    </w:p>
    <w:p w14:paraId="6ABC92DB" w14:textId="607A2052" w:rsidR="008E68A8" w:rsidRPr="007A1449" w:rsidRDefault="00000000" w:rsidP="008E68A8">
      <w:pPr>
        <w:pStyle w:val="NoSpacing"/>
        <w:rPr>
          <w:rStyle w:val="Hyperlink"/>
          <w:rFonts w:eastAsiaTheme="majorEastAsia" w:cstheme="majorBidi"/>
          <w:sz w:val="46"/>
          <w:szCs w:val="46"/>
          <w:u w:val="none"/>
          <w:lang w:eastAsia="en-US"/>
        </w:rPr>
      </w:pPr>
      <w:hyperlink w:anchor="_top" w:history="1">
        <w:r w:rsidR="008E68A8" w:rsidRPr="007A1449">
          <w:rPr>
            <w:rStyle w:val="Hyperlink"/>
            <w:rFonts w:eastAsiaTheme="majorEastAsia" w:cstheme="majorBidi"/>
            <w:sz w:val="48"/>
            <w:szCs w:val="48"/>
            <w:u w:val="none"/>
            <w:lang w:eastAsia="en-US"/>
          </w:rPr>
          <w:t>MISA DE GALLO</w:t>
        </w:r>
      </w:hyperlink>
      <w:r w:rsidR="008E68A8" w:rsidRPr="007A1449">
        <w:rPr>
          <w:rStyle w:val="Hyperlink"/>
          <w:rFonts w:eastAsiaTheme="majorEastAsia" w:cstheme="majorBidi"/>
          <w:sz w:val="46"/>
          <w:szCs w:val="46"/>
          <w:u w:val="none"/>
          <w:lang w:eastAsia="en-US"/>
        </w:rPr>
        <w:br/>
      </w:r>
    </w:p>
    <w:p w14:paraId="5F5ABCE4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</w:t>
      </w:r>
    </w:p>
    <w:p w14:paraId="370D4ECB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Misa de Gallo sa simbahan</w:t>
      </w:r>
    </w:p>
    <w:p w14:paraId="1494A507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nagtilaok na ang tandang</w:t>
      </w:r>
    </w:p>
    <w:p w14:paraId="258BCADF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Tanda ng pagdiriwang araw</w:t>
      </w:r>
    </w:p>
    <w:p w14:paraId="7EF291D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bati sa Paskong dakilang araw.</w:t>
      </w:r>
    </w:p>
    <w:p w14:paraId="3AD2EF14" w14:textId="77777777" w:rsidR="008E68A8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492AAECD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II</w:t>
      </w:r>
    </w:p>
    <w:p w14:paraId="0580D4D4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awit na handog sa Mesiyas</w:t>
      </w:r>
    </w:p>
    <w:p w14:paraId="3A718123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Mayroon pang kastanetas</w:t>
      </w:r>
    </w:p>
    <w:p w14:paraId="2F73F76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ang koro tuloy ang kanta</w:t>
      </w:r>
    </w:p>
    <w:p w14:paraId="0EE7F707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 saliw din ng panderitas</w:t>
      </w:r>
    </w:p>
    <w:p w14:paraId="73FC86A1" w14:textId="77777777" w:rsidR="008E68A8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39C5CC72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III</w:t>
      </w:r>
    </w:p>
    <w:p w14:paraId="7440F1ED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Misa de Gallo sa tuwing Pasko</w:t>
      </w:r>
    </w:p>
    <w:p w14:paraId="7A8DF9F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Nagdarasal and bawat tao</w:t>
      </w:r>
    </w:p>
    <w:p w14:paraId="33BC90D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nagpapasalamat sa pagsilang</w:t>
      </w:r>
    </w:p>
    <w:p w14:paraId="640E5768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Ng Diyos na hari ng mundo</w:t>
      </w:r>
    </w:p>
    <w:p w14:paraId="153C2AEB" w14:textId="77777777" w:rsidR="008E68A8" w:rsidRPr="00715316" w:rsidRDefault="008E68A8" w:rsidP="008E68A8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5F47404C" w14:textId="3C6B3764" w:rsidR="001134C8" w:rsidRPr="004D63C1" w:rsidRDefault="00000000" w:rsidP="001134C8">
      <w:pPr>
        <w:rPr>
          <w:rStyle w:val="Hyperlink"/>
          <w:rFonts w:eastAsiaTheme="majorEastAsia" w:cstheme="majorBidi"/>
          <w:sz w:val="48"/>
          <w:szCs w:val="48"/>
          <w:u w:val="none"/>
        </w:rPr>
      </w:pPr>
      <w:hyperlink w:anchor="_top" w:history="1">
        <w:r w:rsidR="001134C8" w:rsidRPr="004D63C1">
          <w:rPr>
            <w:rStyle w:val="Hyperlink"/>
            <w:rFonts w:eastAsiaTheme="majorEastAsia" w:cstheme="majorBidi"/>
            <w:sz w:val="48"/>
            <w:szCs w:val="48"/>
            <w:u w:val="none"/>
          </w:rPr>
          <w:t>O MAGSAYA AT MAGDIWANG</w:t>
        </w:r>
      </w:hyperlink>
    </w:p>
    <w:p w14:paraId="72C5E417" w14:textId="77777777" w:rsidR="001134C8" w:rsidRPr="00C36622" w:rsidRDefault="001134C8" w:rsidP="001134C8">
      <w:pPr>
        <w:rPr>
          <w:rFonts w:ascii="Verdana" w:hAnsi="Verdana"/>
          <w:b/>
          <w:bCs/>
          <w:sz w:val="28"/>
          <w:szCs w:val="28"/>
        </w:rPr>
      </w:pPr>
    </w:p>
    <w:p w14:paraId="4B7A9427" w14:textId="77777777" w:rsidR="001134C8" w:rsidRPr="00C36622" w:rsidRDefault="001134C8" w:rsidP="001134C8">
      <w:pPr>
        <w:rPr>
          <w:rFonts w:ascii="Verdana" w:hAnsi="Verdana"/>
          <w:b/>
          <w:bCs/>
          <w:sz w:val="24"/>
          <w:szCs w:val="24"/>
        </w:rPr>
      </w:pPr>
    </w:p>
    <w:p w14:paraId="38926F44" w14:textId="77777777" w:rsidR="001134C8" w:rsidRPr="001134C8" w:rsidRDefault="001134C8" w:rsidP="001134C8">
      <w:pPr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Koro</w:t>
      </w:r>
    </w:p>
    <w:p w14:paraId="64C34809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O magsaya at magdiwang</w:t>
      </w:r>
    </w:p>
    <w:p w14:paraId="32AF7449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Pagkat sumilang na</w:t>
      </w:r>
    </w:p>
    <w:p w14:paraId="100CE765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hari ng lahat</w:t>
      </w:r>
    </w:p>
    <w:p w14:paraId="5A15BD1F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Kaya’t ating buksan</w:t>
      </w:r>
    </w:p>
    <w:p w14:paraId="0F052748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pinto ng ating pagmamahal</w:t>
      </w:r>
    </w:p>
    <w:p w14:paraId="53C0A08A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</w:p>
    <w:p w14:paraId="1FDBAE7E" w14:textId="77777777" w:rsidR="001134C8" w:rsidRPr="001134C8" w:rsidRDefault="001134C8" w:rsidP="001134C8">
      <w:pPr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I</w:t>
      </w:r>
    </w:p>
    <w:p w14:paraId="49C1E1E1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Talikdan na at iwasan</w:t>
      </w:r>
    </w:p>
    <w:p w14:paraId="2E0340DE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buhay na liko</w:t>
      </w:r>
    </w:p>
    <w:p w14:paraId="4DDC4D1B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Sa mesiyas natin</w:t>
      </w:r>
    </w:p>
    <w:p w14:paraId="1786D117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Malinis na puso</w:t>
      </w:r>
    </w:p>
    <w:p w14:paraId="2A100F63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ating, ang ating ihahain</w:t>
      </w:r>
    </w:p>
    <w:p w14:paraId="24632EAD" w14:textId="15742C77" w:rsidR="00DA7AB4" w:rsidRDefault="00DA7AB4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>
        <w:rPr>
          <w:rFonts w:asciiTheme="majorHAnsi" w:eastAsiaTheme="minorEastAsia" w:hAnsiTheme="majorHAnsi" w:cs="Arial"/>
          <w:sz w:val="32"/>
          <w:szCs w:val="32"/>
          <w:lang w:eastAsia="ja-JP"/>
        </w:rPr>
        <w:br w:type="page"/>
      </w:r>
    </w:p>
    <w:p w14:paraId="6D02725B" w14:textId="77777777" w:rsidR="00DA7AB4" w:rsidRPr="002A3AD3" w:rsidRDefault="00000000" w:rsidP="00DA7AB4">
      <w:pPr>
        <w:pStyle w:val="Heading1"/>
      </w:pPr>
      <w:hyperlink w:anchor="_top" w:history="1">
        <w:bookmarkStart w:id="130" w:name="_Toc183253636"/>
        <w:r w:rsidR="00DA7AB4" w:rsidRPr="003D65D8">
          <w:rPr>
            <w:rStyle w:val="Hyperlink"/>
            <w:sz w:val="48"/>
            <w:szCs w:val="40"/>
            <w:u w:val="none"/>
          </w:rPr>
          <w:t>PAGLAMIG NG HANGIN</w:t>
        </w:r>
        <w:bookmarkEnd w:id="130"/>
      </w:hyperlink>
      <w:r w:rsidR="00DA7AB4" w:rsidRPr="0009230D">
        <w:rPr>
          <w:sz w:val="36"/>
          <w:szCs w:val="36"/>
        </w:rPr>
        <w:t xml:space="preserve"> </w:t>
      </w:r>
      <w:r w:rsidR="00DA7AB4" w:rsidRPr="002A3AD3">
        <w:br/>
      </w:r>
    </w:p>
    <w:p w14:paraId="4DD6D363" w14:textId="77777777" w:rsidR="0009230D" w:rsidRDefault="0009230D" w:rsidP="00DA7AB4">
      <w:pPr>
        <w:pStyle w:val="HTMLPreformatted"/>
        <w:rPr>
          <w:rFonts w:asciiTheme="majorHAnsi" w:hAnsiTheme="majorHAnsi"/>
          <w:b/>
          <w:sz w:val="32"/>
          <w:szCs w:val="32"/>
        </w:rPr>
      </w:pPr>
    </w:p>
    <w:p w14:paraId="11EA02ED" w14:textId="5E3C640B" w:rsidR="00DA7AB4" w:rsidRPr="009464AB" w:rsidRDefault="00DA7AB4" w:rsidP="00DA7AB4">
      <w:pPr>
        <w:pStyle w:val="HTMLPreformatted"/>
        <w:rPr>
          <w:rFonts w:asciiTheme="majorHAnsi" w:hAnsiTheme="majorHAnsi"/>
          <w:sz w:val="32"/>
          <w:szCs w:val="32"/>
        </w:rPr>
      </w:pPr>
      <w:r w:rsidRPr="005F67BD">
        <w:rPr>
          <w:rFonts w:asciiTheme="majorHAnsi" w:hAnsiTheme="majorHAnsi"/>
          <w:b/>
          <w:sz w:val="32"/>
          <w:szCs w:val="32"/>
        </w:rPr>
        <w:t>STANZA 1</w:t>
      </w:r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Paglamig ng hanging hatid ng Pasko </w:t>
      </w:r>
      <w:r w:rsidRPr="009464AB">
        <w:rPr>
          <w:rFonts w:asciiTheme="majorHAnsi" w:hAnsiTheme="majorHAnsi"/>
          <w:sz w:val="32"/>
          <w:szCs w:val="32"/>
        </w:rPr>
        <w:br/>
        <w:t xml:space="preserve">Nananariwa sa 'king gunita </w:t>
      </w:r>
      <w:r w:rsidRPr="009464AB">
        <w:rPr>
          <w:rFonts w:asciiTheme="majorHAnsi" w:hAnsiTheme="majorHAnsi"/>
          <w:sz w:val="32"/>
          <w:szCs w:val="32"/>
        </w:rPr>
        <w:br/>
        <w:t xml:space="preserve">Ang mga nagdaan nating Pasko </w:t>
      </w:r>
      <w:r w:rsidRPr="009464AB">
        <w:rPr>
          <w:rFonts w:asciiTheme="majorHAnsi" w:hAnsiTheme="majorHAnsi"/>
          <w:sz w:val="32"/>
          <w:szCs w:val="32"/>
        </w:rPr>
        <w:br/>
        <w:t xml:space="preserve">Ang Noche Buena't Simbang gabi </w:t>
      </w:r>
      <w:r w:rsidRPr="009464AB">
        <w:rPr>
          <w:rFonts w:asciiTheme="majorHAnsi" w:hAnsiTheme="majorHAnsi"/>
          <w:sz w:val="32"/>
          <w:szCs w:val="32"/>
        </w:rPr>
        <w:br/>
      </w:r>
    </w:p>
    <w:p w14:paraId="597EE6EF" w14:textId="77777777" w:rsidR="00DA7AB4" w:rsidRPr="009464AB" w:rsidRDefault="00DA7AB4" w:rsidP="00DA7AB4">
      <w:pPr>
        <w:pStyle w:val="HTMLPreformatted"/>
        <w:rPr>
          <w:rFonts w:asciiTheme="majorHAnsi" w:hAnsiTheme="majorHAnsi"/>
          <w:sz w:val="32"/>
          <w:szCs w:val="32"/>
        </w:rPr>
      </w:pPr>
      <w:r w:rsidRPr="009464AB">
        <w:rPr>
          <w:rFonts w:asciiTheme="majorHAnsi" w:hAnsiTheme="majorHAnsi"/>
          <w:b/>
          <w:sz w:val="32"/>
          <w:szCs w:val="32"/>
        </w:rPr>
        <w:t>KORO</w:t>
      </w:r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Narito na ang Pasko </w:t>
      </w:r>
      <w:r w:rsidRPr="009464AB">
        <w:rPr>
          <w:rFonts w:asciiTheme="majorHAnsi" w:hAnsiTheme="majorHAnsi"/>
          <w:sz w:val="32"/>
          <w:szCs w:val="32"/>
        </w:rPr>
        <w:br/>
        <w:t xml:space="preserve">At nangungulila'ng puso ko </w:t>
      </w:r>
      <w:r w:rsidRPr="009464AB">
        <w:rPr>
          <w:rFonts w:asciiTheme="majorHAnsi" w:hAnsiTheme="majorHAnsi"/>
          <w:sz w:val="32"/>
          <w:szCs w:val="32"/>
        </w:rPr>
        <w:br/>
        <w:t xml:space="preserve">Hanap-hanap, pinapangarap </w:t>
      </w:r>
      <w:r w:rsidRPr="009464AB">
        <w:rPr>
          <w:rFonts w:asciiTheme="majorHAnsi" w:hAnsiTheme="majorHAnsi"/>
          <w:sz w:val="32"/>
          <w:szCs w:val="32"/>
        </w:rPr>
        <w:br/>
        <w:t xml:space="preserve">Init ng pagsasalong tigib sa tuwa </w:t>
      </w:r>
      <w:r w:rsidRPr="009464AB">
        <w:rPr>
          <w:rFonts w:asciiTheme="majorHAnsi" w:hAnsiTheme="majorHAnsi"/>
          <w:sz w:val="32"/>
          <w:szCs w:val="32"/>
        </w:rPr>
        <w:br/>
        <w:t xml:space="preserve">Ng mag-anak na nagdiwang </w:t>
      </w:r>
      <w:r w:rsidRPr="009464AB">
        <w:rPr>
          <w:rFonts w:asciiTheme="majorHAnsi" w:hAnsiTheme="majorHAnsi"/>
          <w:sz w:val="32"/>
          <w:szCs w:val="32"/>
        </w:rPr>
        <w:br/>
        <w:t xml:space="preserve">Sa sabsaban n'ung unang Pasko </w:t>
      </w:r>
      <w:r w:rsidRPr="009464AB">
        <w:rPr>
          <w:rFonts w:asciiTheme="majorHAnsi" w:hAnsiTheme="majorHAnsi"/>
          <w:sz w:val="32"/>
          <w:szCs w:val="32"/>
        </w:rPr>
        <w:br/>
      </w:r>
    </w:p>
    <w:p w14:paraId="746E3870" w14:textId="77777777" w:rsidR="00DA7AB4" w:rsidRDefault="00DA7AB4" w:rsidP="00DA7AB4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9464AB">
        <w:rPr>
          <w:rFonts w:asciiTheme="majorHAnsi" w:hAnsiTheme="majorHAnsi"/>
          <w:b/>
          <w:sz w:val="32"/>
          <w:szCs w:val="32"/>
        </w:rPr>
        <w:t xml:space="preserve">STANZA 2 </w:t>
      </w:r>
      <w:r w:rsidRPr="009464AB">
        <w:rPr>
          <w:rFonts w:asciiTheme="majorHAnsi" w:hAnsiTheme="majorHAnsi"/>
          <w:sz w:val="32"/>
          <w:szCs w:val="32"/>
        </w:rPr>
        <w:br/>
        <w:t xml:space="preserve">Sa himig-Pasko </w:t>
      </w:r>
      <w:r w:rsidRPr="009464AB">
        <w:rPr>
          <w:rFonts w:asciiTheme="majorHAnsi" w:hAnsiTheme="majorHAnsi"/>
          <w:sz w:val="32"/>
          <w:szCs w:val="32"/>
        </w:rPr>
        <w:br/>
        <w:t xml:space="preserve">Nagliliyab sa pag ahangad </w:t>
      </w:r>
      <w:r w:rsidRPr="009464AB">
        <w:rPr>
          <w:rFonts w:asciiTheme="majorHAnsi" w:hAnsiTheme="majorHAnsi"/>
          <w:sz w:val="32"/>
          <w:szCs w:val="32"/>
        </w:rPr>
        <w:br/>
        <w:t xml:space="preserve">Makapiling kayo sa gabi ng Pasko </w:t>
      </w:r>
      <w:r w:rsidRPr="009464AB">
        <w:rPr>
          <w:rFonts w:asciiTheme="majorHAnsi" w:hAnsiTheme="majorHAnsi"/>
          <w:sz w:val="32"/>
          <w:szCs w:val="32"/>
        </w:rPr>
        <w:br/>
        <w:t>Sa alaala’y magkasama tayo</w:t>
      </w:r>
      <w:r>
        <w:rPr>
          <w:sz w:val="40"/>
        </w:rPr>
        <w:br w:type="page"/>
      </w:r>
    </w:p>
    <w:p w14:paraId="437803D1" w14:textId="77777777" w:rsidR="00DA7AB4" w:rsidRPr="003F5CF3" w:rsidRDefault="00000000" w:rsidP="00DA7AB4">
      <w:pPr>
        <w:pStyle w:val="Heading1"/>
        <w:rPr>
          <w:sz w:val="36"/>
          <w:szCs w:val="36"/>
        </w:rPr>
      </w:pPr>
      <w:hyperlink w:anchor="_top" w:history="1">
        <w:bookmarkStart w:id="131" w:name="_Toc183253637"/>
        <w:r w:rsidR="00DA7AB4" w:rsidRPr="0068690B">
          <w:rPr>
            <w:rStyle w:val="Hyperlink"/>
            <w:sz w:val="48"/>
            <w:szCs w:val="40"/>
            <w:u w:val="none"/>
          </w:rPr>
          <w:t>PAMASKONG MEDLEY</w:t>
        </w:r>
        <w:bookmarkEnd w:id="131"/>
      </w:hyperlink>
      <w:r w:rsidR="00DA7AB4" w:rsidRPr="003F5CF3">
        <w:rPr>
          <w:sz w:val="44"/>
          <w:szCs w:val="36"/>
        </w:rPr>
        <w:t xml:space="preserve"> </w:t>
      </w:r>
      <w:r w:rsidR="00DA7AB4" w:rsidRPr="003F5CF3">
        <w:rPr>
          <w:sz w:val="36"/>
          <w:szCs w:val="36"/>
        </w:rPr>
        <w:br/>
      </w:r>
    </w:p>
    <w:p w14:paraId="6E374EC0" w14:textId="77777777" w:rsidR="00DA7AB4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  <w:sectPr w:rsidR="00DA7AB4" w:rsidSect="0023777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AD5162E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</w:t>
      </w:r>
    </w:p>
    <w:p w14:paraId="3BC0DB6C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Pasko na naman O kay tulin ng araw! </w:t>
      </w:r>
      <w:r w:rsidRPr="0002042C">
        <w:rPr>
          <w:rFonts w:asciiTheme="majorHAnsi" w:hAnsiTheme="majorHAnsi"/>
          <w:sz w:val="28"/>
          <w:szCs w:val="28"/>
        </w:rPr>
        <w:br/>
        <w:t xml:space="preserve">Paskong nagdaan tila ba kung kelan lang. </w:t>
      </w:r>
      <w:r w:rsidRPr="0002042C">
        <w:rPr>
          <w:rFonts w:asciiTheme="majorHAnsi" w:hAnsiTheme="majorHAnsi"/>
          <w:sz w:val="28"/>
          <w:szCs w:val="28"/>
        </w:rPr>
        <w:br/>
        <w:t xml:space="preserve">Ngayon ay Pasko, dapat pasalamatan </w:t>
      </w:r>
      <w:r w:rsidRPr="0002042C">
        <w:rPr>
          <w:rFonts w:asciiTheme="majorHAnsi" w:hAnsiTheme="majorHAnsi"/>
          <w:sz w:val="28"/>
          <w:szCs w:val="28"/>
        </w:rPr>
        <w:br/>
        <w:t xml:space="preserve">Ngayon ay Pasko, tayo ay magmahalan.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0AE899C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II</w:t>
      </w:r>
    </w:p>
    <w:p w14:paraId="72E21B88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Pasko, Pasko, Pasko na namang muli </w:t>
      </w:r>
      <w:r w:rsidRPr="0002042C">
        <w:rPr>
          <w:rFonts w:asciiTheme="majorHAnsi" w:hAnsiTheme="majorHAnsi"/>
          <w:sz w:val="28"/>
          <w:szCs w:val="28"/>
        </w:rPr>
        <w:br/>
        <w:t xml:space="preserve">Tanging araw na ating pinakamimithi </w:t>
      </w:r>
      <w:r w:rsidRPr="0002042C">
        <w:rPr>
          <w:rFonts w:asciiTheme="majorHAnsi" w:hAnsiTheme="majorHAnsi"/>
          <w:sz w:val="28"/>
          <w:szCs w:val="28"/>
        </w:rPr>
        <w:br/>
        <w:t xml:space="preserve">Pasko, Pasko, Pasko na namang muli </w:t>
      </w:r>
      <w:r w:rsidRPr="0002042C">
        <w:rPr>
          <w:rFonts w:asciiTheme="majorHAnsi" w:hAnsiTheme="majorHAnsi"/>
          <w:sz w:val="28"/>
          <w:szCs w:val="28"/>
        </w:rPr>
        <w:br/>
        <w:t xml:space="preserve">Ang pag-ibig naghahari.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674725F7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III</w:t>
      </w:r>
    </w:p>
    <w:p w14:paraId="2F8874C9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Tayo na giliw magsalo na tayo </w:t>
      </w:r>
      <w:r w:rsidRPr="0002042C">
        <w:rPr>
          <w:rFonts w:asciiTheme="majorHAnsi" w:hAnsiTheme="majorHAnsi"/>
          <w:sz w:val="28"/>
          <w:szCs w:val="28"/>
        </w:rPr>
        <w:br/>
        <w:t xml:space="preserve">Meron na tayong tinapay at keso </w:t>
      </w:r>
      <w:r w:rsidRPr="0002042C">
        <w:rPr>
          <w:rFonts w:asciiTheme="majorHAnsi" w:hAnsiTheme="majorHAnsi"/>
          <w:sz w:val="28"/>
          <w:szCs w:val="28"/>
        </w:rPr>
        <w:br/>
        <w:t xml:space="preserve">Diba Noche Buena sa gabing ito </w:t>
      </w:r>
      <w:r w:rsidRPr="0002042C">
        <w:rPr>
          <w:rFonts w:asciiTheme="majorHAnsi" w:hAnsiTheme="majorHAnsi"/>
          <w:sz w:val="28"/>
          <w:szCs w:val="28"/>
        </w:rPr>
        <w:br/>
        <w:t xml:space="preserve">At bukas ay araw ng Pasko!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20F506C2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>(</w:t>
      </w:r>
      <w:r w:rsidRPr="0045728A">
        <w:rPr>
          <w:rFonts w:asciiTheme="majorHAnsi" w:hAnsiTheme="majorHAnsi"/>
          <w:i/>
          <w:iCs/>
          <w:sz w:val="28"/>
          <w:szCs w:val="28"/>
        </w:rPr>
        <w:t>repeat verse II only</w:t>
      </w:r>
      <w:r w:rsidRPr="0002042C">
        <w:rPr>
          <w:rFonts w:asciiTheme="majorHAnsi" w:hAnsiTheme="majorHAnsi"/>
          <w:sz w:val="28"/>
          <w:szCs w:val="28"/>
        </w:rPr>
        <w:t xml:space="preserve">)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310FBBE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Sa maybahay ang aming bati </w:t>
      </w:r>
      <w:r w:rsidRPr="0002042C">
        <w:rPr>
          <w:rFonts w:asciiTheme="majorHAnsi" w:hAnsiTheme="majorHAnsi"/>
          <w:sz w:val="28"/>
          <w:szCs w:val="28"/>
        </w:rPr>
        <w:br/>
        <w:t xml:space="preserve">Merry Christmas na maluwalhati </w:t>
      </w:r>
      <w:r w:rsidRPr="0002042C">
        <w:rPr>
          <w:rFonts w:asciiTheme="majorHAnsi" w:hAnsiTheme="majorHAnsi"/>
          <w:sz w:val="28"/>
          <w:szCs w:val="28"/>
        </w:rPr>
        <w:br/>
        <w:t xml:space="preserve">Ang pag-ibig pag syang naghari </w:t>
      </w:r>
      <w:r w:rsidRPr="0002042C">
        <w:rPr>
          <w:rFonts w:asciiTheme="majorHAnsi" w:hAnsiTheme="majorHAnsi"/>
          <w:sz w:val="28"/>
          <w:szCs w:val="28"/>
        </w:rPr>
        <w:br/>
        <w:t xml:space="preserve">Araw-araw ay magiging Pasko lagi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6D969BDC" w14:textId="77777777" w:rsidR="00DA7AB4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Ang sanhi po ng pagparito </w:t>
      </w:r>
      <w:r w:rsidRPr="0002042C">
        <w:rPr>
          <w:rFonts w:asciiTheme="majorHAnsi" w:hAnsiTheme="majorHAnsi"/>
          <w:sz w:val="28"/>
          <w:szCs w:val="28"/>
        </w:rPr>
        <w:br/>
        <w:t xml:space="preserve">Hihingi po ng aginaldo </w:t>
      </w:r>
      <w:r w:rsidRPr="0002042C">
        <w:rPr>
          <w:rFonts w:asciiTheme="majorHAnsi" w:hAnsiTheme="majorHAnsi"/>
          <w:sz w:val="28"/>
          <w:szCs w:val="28"/>
        </w:rPr>
        <w:br/>
        <w:t xml:space="preserve">Kung sakali kami'y perwisyo </w:t>
      </w:r>
      <w:r w:rsidRPr="0002042C">
        <w:rPr>
          <w:rFonts w:asciiTheme="majorHAnsi" w:hAnsiTheme="majorHAnsi"/>
          <w:sz w:val="28"/>
          <w:szCs w:val="28"/>
        </w:rPr>
        <w:br/>
        <w:t xml:space="preserve">Pasensiya na kayo't kami'y namamasko.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587DFE9A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4DD597D2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0515D633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3B708F62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00A709E2" w14:textId="77777777" w:rsidR="00843EFF" w:rsidRPr="0002042C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157C26C7" w14:textId="77777777" w:rsidR="007669E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>May gayak</w:t>
      </w:r>
      <w:r w:rsidRPr="0002042C">
        <w:rPr>
          <w:rFonts w:asciiTheme="majorHAnsi" w:hAnsiTheme="majorHAnsi"/>
          <w:sz w:val="28"/>
          <w:szCs w:val="28"/>
        </w:rPr>
        <w:t xml:space="preserve"> ang lahat ng tahanan </w:t>
      </w:r>
      <w:r w:rsidRPr="0002042C">
        <w:rPr>
          <w:rFonts w:asciiTheme="majorHAnsi" w:hAnsiTheme="majorHAnsi"/>
          <w:sz w:val="28"/>
          <w:szCs w:val="28"/>
        </w:rPr>
        <w:br/>
        <w:t xml:space="preserve">Masdan niyo at nagpapaligsahan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5E6403B" w14:textId="56E87051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May ilaw at parol bawat bintana </w:t>
      </w:r>
      <w:r w:rsidRPr="0002042C">
        <w:rPr>
          <w:rFonts w:asciiTheme="majorHAnsi" w:hAnsiTheme="majorHAnsi"/>
          <w:sz w:val="28"/>
          <w:szCs w:val="28"/>
        </w:rPr>
        <w:br/>
        <w:t xml:space="preserve">Na sadyang may iba't ibang kulay </w:t>
      </w:r>
      <w:r w:rsidRPr="0002042C">
        <w:rPr>
          <w:rFonts w:asciiTheme="majorHAnsi" w:hAnsiTheme="majorHAnsi"/>
          <w:sz w:val="28"/>
          <w:szCs w:val="28"/>
        </w:rPr>
        <w:br/>
        <w:t xml:space="preserve">Kay ganda ng ayos ng simbahan </w:t>
      </w:r>
      <w:r w:rsidRPr="0002042C">
        <w:rPr>
          <w:rFonts w:asciiTheme="majorHAnsi" w:hAnsiTheme="majorHAnsi"/>
          <w:sz w:val="28"/>
          <w:szCs w:val="28"/>
        </w:rPr>
        <w:br/>
        <w:t xml:space="preserve">Ang lahat ay inaanyayahan </w:t>
      </w:r>
      <w:r w:rsidRPr="0002042C">
        <w:rPr>
          <w:rFonts w:asciiTheme="majorHAnsi" w:hAnsiTheme="majorHAnsi"/>
          <w:sz w:val="28"/>
          <w:szCs w:val="28"/>
        </w:rPr>
        <w:br/>
        <w:t xml:space="preserve">Nang dahil sa pagsilang sa sanggol </w:t>
      </w:r>
      <w:r w:rsidRPr="0002042C">
        <w:rPr>
          <w:rFonts w:asciiTheme="majorHAnsi" w:hAnsiTheme="majorHAnsi"/>
          <w:sz w:val="28"/>
          <w:szCs w:val="28"/>
        </w:rPr>
        <w:br/>
        <w:t xml:space="preserve">Na Siyang maghahari ng panghabang panahon.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2D3AF445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Ang Pasko'y araw ng bigayan </w:t>
      </w:r>
      <w:r w:rsidRPr="0002042C">
        <w:rPr>
          <w:rFonts w:asciiTheme="majorHAnsi" w:hAnsiTheme="majorHAnsi"/>
          <w:sz w:val="28"/>
          <w:szCs w:val="28"/>
        </w:rPr>
        <w:br/>
        <w:t xml:space="preserve">Ang lahat ay nagmamahalan </w:t>
      </w:r>
      <w:r w:rsidRPr="0002042C">
        <w:rPr>
          <w:rFonts w:asciiTheme="majorHAnsi" w:hAnsiTheme="majorHAnsi"/>
          <w:sz w:val="28"/>
          <w:szCs w:val="28"/>
        </w:rPr>
        <w:br/>
        <w:t xml:space="preserve">Tuwing Pasko ay lagi ng ganyan </w:t>
      </w:r>
      <w:r w:rsidRPr="0002042C">
        <w:rPr>
          <w:rFonts w:asciiTheme="majorHAnsi" w:hAnsiTheme="majorHAnsi"/>
          <w:sz w:val="28"/>
          <w:szCs w:val="28"/>
        </w:rPr>
        <w:br/>
        <w:t xml:space="preserve">May saya, may galak ang bayan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9B9D6EE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(Repeat: </w:t>
      </w:r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>May gayak</w:t>
      </w:r>
      <w:r w:rsidRPr="0002042C">
        <w:rPr>
          <w:rFonts w:asciiTheme="majorHAnsi" w:hAnsiTheme="majorHAnsi"/>
          <w:sz w:val="28"/>
          <w:szCs w:val="28"/>
        </w:rPr>
        <w:t xml:space="preserve">..,.)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9773675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Pasko na naman! Pasko na naman! </w:t>
      </w:r>
      <w:r w:rsidRPr="0002042C">
        <w:rPr>
          <w:rFonts w:asciiTheme="majorHAnsi" w:hAnsiTheme="majorHAnsi"/>
          <w:sz w:val="28"/>
          <w:szCs w:val="28"/>
        </w:rPr>
        <w:br/>
        <w:t xml:space="preserve">Kayak kami ngayo'y naririto </w:t>
      </w:r>
      <w:r w:rsidRPr="0002042C">
        <w:rPr>
          <w:rFonts w:asciiTheme="majorHAnsi" w:hAnsiTheme="majorHAnsi"/>
          <w:sz w:val="28"/>
          <w:szCs w:val="28"/>
        </w:rPr>
        <w:br/>
        <w:t xml:space="preserve">Upang kayong lahat ay aming </w:t>
      </w:r>
      <w:r w:rsidRPr="0002042C">
        <w:rPr>
          <w:rFonts w:asciiTheme="majorHAnsi" w:hAnsiTheme="majorHAnsi"/>
          <w:sz w:val="28"/>
          <w:szCs w:val="28"/>
        </w:rPr>
        <w:br/>
        <w:t xml:space="preserve">Handugan ng iba't ibang himig na </w:t>
      </w:r>
      <w:r w:rsidRPr="0002042C">
        <w:rPr>
          <w:rFonts w:asciiTheme="majorHAnsi" w:hAnsiTheme="majorHAnsi"/>
          <w:sz w:val="28"/>
          <w:szCs w:val="28"/>
        </w:rPr>
        <w:br/>
        <w:t xml:space="preserve">pamasko.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5B5520A" w14:textId="77777777" w:rsidR="00843EFF" w:rsidRDefault="00DA7AB4" w:rsidP="00DA7AB4">
      <w:pPr>
        <w:rPr>
          <w:rFonts w:asciiTheme="majorHAnsi" w:hAnsiTheme="majorHAnsi"/>
          <w:sz w:val="28"/>
          <w:szCs w:val="28"/>
        </w:rPr>
        <w:sectPr w:rsidR="00843EFF" w:rsidSect="00843EFF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  <w:r w:rsidRPr="0002042C">
        <w:rPr>
          <w:rFonts w:asciiTheme="majorHAnsi" w:hAnsiTheme="majorHAnsi"/>
          <w:sz w:val="28"/>
          <w:szCs w:val="28"/>
        </w:rPr>
        <w:t xml:space="preserve">Maligaya, maligaya, maligayang </w:t>
      </w:r>
      <w:r w:rsidRPr="0002042C">
        <w:rPr>
          <w:rFonts w:asciiTheme="majorHAnsi" w:hAnsiTheme="majorHAnsi"/>
          <w:sz w:val="28"/>
          <w:szCs w:val="28"/>
        </w:rPr>
        <w:br/>
        <w:t>Pasko sa inyong lahat!</w:t>
      </w:r>
    </w:p>
    <w:p w14:paraId="24DA7D37" w14:textId="01D12924" w:rsidR="00004BA1" w:rsidRDefault="00004BA1" w:rsidP="00DA7AB4">
      <w:pPr>
        <w:rPr>
          <w:rFonts w:asciiTheme="majorHAnsi" w:hAnsiTheme="majorHAnsi"/>
          <w:sz w:val="28"/>
          <w:szCs w:val="28"/>
        </w:rPr>
      </w:pPr>
    </w:p>
    <w:p w14:paraId="11107343" w14:textId="0C846ECC" w:rsidR="00004BA1" w:rsidRPr="00A53CBF" w:rsidRDefault="00000000" w:rsidP="00004BA1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32" w:name="_Toc183253638"/>
        <w:r w:rsidR="00004BA1" w:rsidRPr="00A53CBF">
          <w:rPr>
            <w:rStyle w:val="Hyperlink"/>
            <w:sz w:val="48"/>
            <w:szCs w:val="40"/>
            <w:u w:val="none"/>
          </w:rPr>
          <w:t>PANGINOON AMING HANDOG</w:t>
        </w:r>
        <w:bookmarkEnd w:id="132"/>
      </w:hyperlink>
    </w:p>
    <w:p w14:paraId="3F2289B0" w14:textId="1F3C798E" w:rsidR="00004BA1" w:rsidRPr="003A3EE2" w:rsidRDefault="00004BA1" w:rsidP="00004BA1">
      <w:pPr>
        <w:shd w:val="clear" w:color="auto" w:fill="FFFFFF"/>
        <w:spacing w:line="276" w:lineRule="auto"/>
        <w:rPr>
          <w:rFonts w:ascii="Verdana" w:eastAsia="Times New Roman" w:hAnsi="Verdana" w:cs="Arial"/>
          <w:color w:val="000000"/>
          <w:sz w:val="28"/>
          <w:szCs w:val="28"/>
          <w:lang w:eastAsia="en-CA"/>
        </w:rPr>
      </w:pPr>
    </w:p>
    <w:p w14:paraId="2B08EF31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KORO</w:t>
      </w:r>
      <w:r w:rsidRPr="006965C9">
        <w:rPr>
          <w:rFonts w:asciiTheme="majorHAnsi" w:hAnsiTheme="majorHAnsi"/>
          <w:sz w:val="32"/>
        </w:rPr>
        <w:br/>
        <w:t>Panginoon aming handog ang tinapay at alak</w:t>
      </w:r>
      <w:r w:rsidRPr="006965C9">
        <w:rPr>
          <w:rFonts w:asciiTheme="majorHAnsi" w:hAnsiTheme="majorHAnsi"/>
          <w:sz w:val="32"/>
        </w:rPr>
        <w:br/>
        <w:t>alay ng bayang umaasa sa pagdating Mo.</w:t>
      </w:r>
      <w:r w:rsidRPr="006965C9">
        <w:rPr>
          <w:rFonts w:asciiTheme="majorHAnsi" w:hAnsiTheme="majorHAnsi"/>
          <w:sz w:val="32"/>
        </w:rPr>
        <w:br/>
        <w:t>Gayundin aming hinahanda ang aming puso</w:t>
      </w:r>
      <w:r w:rsidRPr="006965C9">
        <w:rPr>
          <w:rFonts w:asciiTheme="majorHAnsi" w:hAnsiTheme="majorHAnsi"/>
          <w:sz w:val="32"/>
        </w:rPr>
        <w:br/>
        <w:t>upang dito’y manahan Ka sa pagdating mo.</w:t>
      </w:r>
      <w:r w:rsidRPr="006965C9">
        <w:rPr>
          <w:rFonts w:asciiTheme="majorHAnsi" w:hAnsiTheme="majorHAnsi"/>
          <w:sz w:val="32"/>
        </w:rPr>
        <w:br/>
      </w:r>
    </w:p>
    <w:p w14:paraId="10CD04DE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I</w:t>
      </w:r>
      <w:r w:rsidRPr="006965C9">
        <w:rPr>
          <w:rFonts w:asciiTheme="majorHAnsi" w:hAnsiTheme="majorHAnsi"/>
          <w:sz w:val="32"/>
        </w:rPr>
        <w:br/>
        <w:t>Ang ulilang lupain malaon ng tigang</w:t>
      </w:r>
    </w:p>
    <w:p w14:paraId="244078DD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sz w:val="32"/>
        </w:rPr>
        <w:t>ay muling magsasaya!</w:t>
      </w:r>
      <w:r w:rsidRPr="006965C9">
        <w:rPr>
          <w:rFonts w:asciiTheme="majorHAnsi" w:hAnsiTheme="majorHAnsi"/>
          <w:sz w:val="32"/>
        </w:rPr>
        <w:br/>
        <w:t xml:space="preserve">Mananariwa’t mamumulaklak ang ilang, </w:t>
      </w:r>
    </w:p>
    <w:p w14:paraId="5869834F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sz w:val="32"/>
        </w:rPr>
        <w:t>at ito’y aawit sa tuwa!</w:t>
      </w:r>
      <w:r w:rsidRPr="006965C9">
        <w:rPr>
          <w:rFonts w:asciiTheme="majorHAnsi" w:hAnsiTheme="majorHAnsi"/>
          <w:sz w:val="32"/>
        </w:rPr>
        <w:br/>
      </w:r>
    </w:p>
    <w:p w14:paraId="62DF6369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II</w:t>
      </w:r>
      <w:r w:rsidRPr="006965C9">
        <w:rPr>
          <w:rFonts w:asciiTheme="majorHAnsi" w:hAnsiTheme="majorHAnsi"/>
          <w:b/>
          <w:bCs/>
          <w:sz w:val="32"/>
        </w:rPr>
        <w:br/>
      </w:r>
      <w:r w:rsidRPr="006965C9">
        <w:rPr>
          <w:rFonts w:asciiTheme="majorHAnsi" w:hAnsiTheme="majorHAnsi"/>
          <w:sz w:val="32"/>
        </w:rPr>
        <w:t>Huwag kang matakot, lakasan ang loob</w:t>
      </w:r>
      <w:r w:rsidRPr="006965C9">
        <w:rPr>
          <w:rFonts w:asciiTheme="majorHAnsi" w:hAnsiTheme="majorHAnsi"/>
          <w:sz w:val="32"/>
        </w:rPr>
        <w:br/>
        <w:t>Darating na ang Panginoong Diyos!</w:t>
      </w:r>
      <w:r w:rsidRPr="006965C9">
        <w:rPr>
          <w:rFonts w:asciiTheme="majorHAnsi" w:hAnsiTheme="majorHAnsi"/>
          <w:sz w:val="32"/>
        </w:rPr>
        <w:br/>
        <w:t>At ililigtas ka sa kamay ng mga kaaway.</w:t>
      </w:r>
    </w:p>
    <w:p w14:paraId="3A8FF5CE" w14:textId="77777777" w:rsidR="008D1B14" w:rsidRPr="00836467" w:rsidRDefault="00004BA1" w:rsidP="008D1B14">
      <w:pPr>
        <w:pStyle w:val="Heading1"/>
        <w:rPr>
          <w:rStyle w:val="Hyperlink"/>
          <w:sz w:val="36"/>
          <w:szCs w:val="36"/>
          <w:u w:val="none"/>
        </w:rPr>
      </w:pPr>
      <w:r w:rsidRPr="006965C9">
        <w:rPr>
          <w:color w:val="auto"/>
        </w:rPr>
        <w:br w:type="page"/>
      </w:r>
      <w:r w:rsidR="008D1B14" w:rsidRPr="00836467">
        <w:rPr>
          <w:color w:val="0070C0"/>
          <w:sz w:val="36"/>
          <w:szCs w:val="36"/>
        </w:rPr>
        <w:lastRenderedPageBreak/>
        <w:fldChar w:fldCharType="begin"/>
      </w:r>
      <w:r w:rsidR="008D1B14" w:rsidRPr="00836467">
        <w:rPr>
          <w:color w:val="0070C0"/>
          <w:sz w:val="36"/>
          <w:szCs w:val="36"/>
        </w:rPr>
        <w:instrText>HYPERLINK  \l "_top" \o "click to go back to Table of Contents"</w:instrText>
      </w:r>
      <w:r w:rsidR="008D1B14" w:rsidRPr="00836467">
        <w:rPr>
          <w:color w:val="0070C0"/>
          <w:sz w:val="36"/>
          <w:szCs w:val="36"/>
        </w:rPr>
      </w:r>
      <w:r w:rsidR="008D1B14" w:rsidRPr="00836467">
        <w:rPr>
          <w:color w:val="0070C0"/>
          <w:sz w:val="36"/>
          <w:szCs w:val="36"/>
        </w:rPr>
        <w:fldChar w:fldCharType="separate"/>
      </w:r>
      <w:bookmarkStart w:id="133" w:name="_Toc183253639"/>
      <w:r w:rsidR="008D1B14" w:rsidRPr="00F4514A">
        <w:rPr>
          <w:rStyle w:val="Hyperlink"/>
          <w:sz w:val="48"/>
          <w:szCs w:val="40"/>
          <w:u w:val="none"/>
        </w:rPr>
        <w:t>PANGINOON, HALINA’T PUMARITO KA</w:t>
      </w:r>
      <w:bookmarkEnd w:id="133"/>
    </w:p>
    <w:p w14:paraId="3FD5C357" w14:textId="77777777" w:rsidR="008D1B14" w:rsidRPr="00715316" w:rsidRDefault="008D1B14" w:rsidP="008D1B14">
      <w:pPr>
        <w:rPr>
          <w:rFonts w:asciiTheme="majorHAnsi" w:eastAsiaTheme="majorEastAsia" w:hAnsiTheme="majorHAnsi" w:cstheme="majorBidi"/>
          <w:b/>
          <w:bCs/>
          <w:smallCaps/>
          <w:color w:val="0070C0"/>
          <w:sz w:val="36"/>
          <w:szCs w:val="36"/>
        </w:rPr>
      </w:pPr>
      <w:r w:rsidRPr="00836467">
        <w:rPr>
          <w:rFonts w:asciiTheme="majorHAnsi" w:eastAsiaTheme="majorEastAsia" w:hAnsiTheme="majorHAnsi" w:cstheme="majorBidi"/>
          <w:b/>
          <w:bCs/>
          <w:smallCaps/>
          <w:color w:val="0070C0"/>
          <w:sz w:val="52"/>
          <w:szCs w:val="40"/>
        </w:rPr>
        <w:fldChar w:fldCharType="end"/>
      </w:r>
    </w:p>
    <w:p w14:paraId="17D7F220" w14:textId="28C93170" w:rsidR="00836467" w:rsidRPr="00836467" w:rsidRDefault="00836467" w:rsidP="008D1B14">
      <w:pPr>
        <w:rPr>
          <w:rFonts w:asciiTheme="majorHAnsi" w:hAnsiTheme="majorHAnsi"/>
          <w:b/>
          <w:bCs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VERSE I</w:t>
      </w:r>
    </w:p>
    <w:p w14:paraId="06B3C2D7" w14:textId="786362F3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O kay Gulo na nga ng mundo </w:t>
      </w:r>
    </w:p>
    <w:p w14:paraId="39466A9A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Hirap, sakuna at lungkot, </w:t>
      </w:r>
    </w:p>
    <w:p w14:paraId="5D746E22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Kaya't sama-sama tayong manalangin </w:t>
      </w:r>
    </w:p>
    <w:p w14:paraId="56B20689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Dahil darating na ang Pasko. </w:t>
      </w:r>
    </w:p>
    <w:p w14:paraId="06B19D19" w14:textId="77777777" w:rsidR="008D1B14" w:rsidRDefault="008D1B14" w:rsidP="008D1B14">
      <w:pPr>
        <w:rPr>
          <w:rFonts w:asciiTheme="majorHAnsi" w:hAnsiTheme="majorHAnsi"/>
          <w:sz w:val="32"/>
        </w:rPr>
      </w:pPr>
    </w:p>
    <w:p w14:paraId="3ACA7C1B" w14:textId="08B382A6" w:rsidR="00836467" w:rsidRPr="00836467" w:rsidRDefault="00836467" w:rsidP="008D1B14">
      <w:pPr>
        <w:rPr>
          <w:rFonts w:asciiTheme="majorHAnsi" w:hAnsiTheme="majorHAnsi"/>
          <w:b/>
          <w:bCs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KORO</w:t>
      </w:r>
    </w:p>
    <w:p w14:paraId="66E48E10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**Panginoon, Halina at pumarito Ka </w:t>
      </w:r>
    </w:p>
    <w:p w14:paraId="692AEEAD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Sagipin Mo ang bayang ikaw ang pag-asa </w:t>
      </w:r>
    </w:p>
    <w:p w14:paraId="2F134E25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Gabay ng mga mahihirap </w:t>
      </w:r>
    </w:p>
    <w:p w14:paraId="12A9BF7B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Panginoon, iligtas Mo ang 'Yong bayan.</w:t>
      </w:r>
    </w:p>
    <w:p w14:paraId="15238397" w14:textId="77777777" w:rsidR="008D1B14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 </w:t>
      </w:r>
    </w:p>
    <w:p w14:paraId="64088448" w14:textId="3FEBA7A1" w:rsidR="00836467" w:rsidRPr="00715316" w:rsidRDefault="00836467" w:rsidP="008D1B14">
      <w:pPr>
        <w:rPr>
          <w:rFonts w:asciiTheme="majorHAnsi" w:hAnsiTheme="majorHAnsi"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VERSE I</w:t>
      </w:r>
      <w:r>
        <w:rPr>
          <w:rFonts w:asciiTheme="majorHAnsi" w:hAnsiTheme="majorHAnsi"/>
          <w:b/>
          <w:bCs/>
          <w:sz w:val="32"/>
        </w:rPr>
        <w:t>I</w:t>
      </w:r>
    </w:p>
    <w:p w14:paraId="0E7BEA49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Di ba't kay saya dapat ng mundo </w:t>
      </w:r>
    </w:p>
    <w:p w14:paraId="42D7AF5D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Kung bawat pamilya ay buo.</w:t>
      </w:r>
    </w:p>
    <w:p w14:paraId="676F4924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Kaya’t idalangin natin ang bawat tahanan </w:t>
      </w:r>
    </w:p>
    <w:p w14:paraId="3355D96C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Bago sumapit ang Pasko.</w:t>
      </w:r>
    </w:p>
    <w:p w14:paraId="7F82DAEC" w14:textId="77777777" w:rsidR="008D1B14" w:rsidRPr="00715316" w:rsidRDefault="008D1B14" w:rsidP="008D1B14">
      <w:pPr>
        <w:rPr>
          <w:rFonts w:asciiTheme="majorHAnsi" w:hAnsiTheme="majorHAnsi"/>
          <w:sz w:val="32"/>
        </w:rPr>
      </w:pPr>
    </w:p>
    <w:p w14:paraId="5A159601" w14:textId="77777777" w:rsidR="008D1B14" w:rsidRPr="00715316" w:rsidRDefault="008D1B14" w:rsidP="008D1B14">
      <w:pPr>
        <w:rPr>
          <w:rFonts w:eastAsia="Times New Roman" w:cs="Arial"/>
          <w:smallCaps/>
          <w:sz w:val="24"/>
        </w:rPr>
        <w:sectPr w:rsidR="008D1B14" w:rsidRPr="00715316" w:rsidSect="008D1B14">
          <w:type w:val="continuous"/>
          <w:pgSz w:w="12240" w:h="15840"/>
          <w:pgMar w:top="810" w:right="1440" w:bottom="360" w:left="1440" w:header="720" w:footer="720" w:gutter="0"/>
          <w:cols w:space="720"/>
        </w:sectPr>
      </w:pPr>
    </w:p>
    <w:p w14:paraId="09289163" w14:textId="77777777" w:rsidR="008D1B14" w:rsidRPr="00715316" w:rsidRDefault="008D1B14" w:rsidP="008D1B14"/>
    <w:p w14:paraId="2EF59AB2" w14:textId="22EEC1A7" w:rsidR="00D27085" w:rsidRDefault="00D27085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59D84E3D" w14:textId="77777777" w:rsidR="00D27085" w:rsidRDefault="00D27085" w:rsidP="00D27085">
      <w:pPr>
        <w:pStyle w:val="Heading1"/>
        <w:rPr>
          <w:sz w:val="36"/>
          <w:szCs w:val="36"/>
        </w:rPr>
        <w:sectPr w:rsidR="00D27085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452CB765" w14:textId="77777777" w:rsidR="00D27085" w:rsidRPr="00EF062B" w:rsidRDefault="00000000" w:rsidP="00D27085">
      <w:pPr>
        <w:pStyle w:val="Heading1"/>
        <w:rPr>
          <w:rFonts w:ascii="Lucida Sans" w:hAnsi="Lucida Sans"/>
          <w:sz w:val="36"/>
          <w:szCs w:val="36"/>
        </w:rPr>
      </w:pPr>
      <w:hyperlink w:anchor="_top" w:history="1">
        <w:bookmarkStart w:id="134" w:name="_Toc183253640"/>
        <w:r w:rsidR="00D27085" w:rsidRPr="00AA46C3">
          <w:rPr>
            <w:rStyle w:val="Hyperlink"/>
            <w:sz w:val="48"/>
            <w:szCs w:val="40"/>
            <w:u w:val="none"/>
          </w:rPr>
          <w:t>PAPURI SA DIYOS</w:t>
        </w:r>
        <w:bookmarkEnd w:id="134"/>
      </w:hyperlink>
      <w:r w:rsidR="00D27085" w:rsidRPr="00EF062B">
        <w:rPr>
          <w:sz w:val="36"/>
          <w:szCs w:val="36"/>
        </w:rPr>
        <w:t xml:space="preserve"> </w:t>
      </w:r>
    </w:p>
    <w:p w14:paraId="5F847043" w14:textId="77777777" w:rsidR="00D27085" w:rsidRDefault="00D27085" w:rsidP="00D27085">
      <w:pPr>
        <w:rPr>
          <w:rFonts w:ascii="Arial" w:hAnsi="Arial" w:cs="Arial"/>
          <w:b/>
          <w:sz w:val="28"/>
          <w:szCs w:val="28"/>
        </w:rPr>
      </w:pPr>
    </w:p>
    <w:p w14:paraId="76D39A9F" w14:textId="77777777" w:rsidR="00D27085" w:rsidRPr="00715316" w:rsidRDefault="00D27085" w:rsidP="00D27085">
      <w:pPr>
        <w:rPr>
          <w:rFonts w:ascii="Arial" w:hAnsi="Arial" w:cs="Arial"/>
          <w:b/>
          <w:sz w:val="28"/>
          <w:szCs w:val="28"/>
        </w:rPr>
      </w:pPr>
    </w:p>
    <w:p w14:paraId="2EDFAF43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La la la la..........</w:t>
      </w:r>
      <w:r>
        <w:rPr>
          <w:rFonts w:asciiTheme="majorHAnsi" w:hAnsiTheme="majorHAnsi" w:cs="Arial"/>
          <w:sz w:val="32"/>
          <w:szCs w:val="32"/>
        </w:rPr>
        <w:t xml:space="preserve"> (2x)</w:t>
      </w:r>
    </w:p>
    <w:p w14:paraId="56536D96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Awit ng pag-ibig, a-awitin namin</w:t>
      </w:r>
    </w:p>
    <w:p w14:paraId="59A001E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Tinig ito ng puso, tinig ng damdamin</w:t>
      </w:r>
    </w:p>
    <w:p w14:paraId="6A7723FC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Bawat isa ay may saya, bawat isa ay may galak</w:t>
      </w:r>
    </w:p>
    <w:p w14:paraId="77AC658B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Panginoong Hesus isinilang na.</w:t>
      </w:r>
    </w:p>
    <w:p w14:paraId="2BC06E06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10499EA5" w14:textId="5CD1150A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D27085">
        <w:rPr>
          <w:rFonts w:asciiTheme="majorHAnsi" w:hAnsiTheme="majorHAnsi" w:cs="Arial"/>
          <w:b/>
          <w:bCs/>
          <w:sz w:val="32"/>
          <w:szCs w:val="32"/>
        </w:rPr>
        <w:t>KORO</w:t>
      </w:r>
      <w:r>
        <w:rPr>
          <w:rFonts w:asciiTheme="majorHAnsi" w:hAnsiTheme="majorHAnsi" w:cs="Arial"/>
          <w:sz w:val="32"/>
          <w:szCs w:val="32"/>
        </w:rPr>
        <w:br/>
      </w:r>
      <w:r w:rsidRPr="00715316">
        <w:rPr>
          <w:rFonts w:asciiTheme="majorHAnsi" w:hAnsiTheme="majorHAnsi" w:cs="Arial"/>
          <w:sz w:val="32"/>
          <w:szCs w:val="32"/>
        </w:rPr>
        <w:t>Papuri sa Diyos sa kaitaas-taasan</w:t>
      </w:r>
    </w:p>
    <w:p w14:paraId="7357D7D6" w14:textId="3EC8E005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sa lupa’y mayroong kapayapaan</w:t>
      </w:r>
    </w:p>
    <w:p w14:paraId="0C0019EB" w14:textId="55A91A8B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Sa mga kinalulugda-an</w:t>
      </w:r>
    </w:p>
    <w:p w14:paraId="7AEEF282" w14:textId="71C0F7E5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O Purihin Ka</w:t>
      </w:r>
    </w:p>
    <w:p w14:paraId="3BDA5086" w14:textId="54A31B84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Panginoong Hesus Purihin Ka. </w:t>
      </w:r>
    </w:p>
    <w:p w14:paraId="415002B7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3584FEB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la la la la...</w:t>
      </w:r>
    </w:p>
    <w:p w14:paraId="4A2DBE2D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 lungkot ang buhay, mayron din ligaya</w:t>
      </w:r>
    </w:p>
    <w:p w14:paraId="57E5A78D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Awit sa habangbuhay, tanging Aleluya</w:t>
      </w:r>
    </w:p>
    <w:p w14:paraId="2059B8F2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Iisa lang ang gagawin</w:t>
      </w:r>
    </w:p>
    <w:p w14:paraId="2D18E4E5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kaligtasa’y kakamtin</w:t>
      </w:r>
    </w:p>
    <w:p w14:paraId="2F11FBE3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Panginoong Hesus, tanggapin ng lahat. </w:t>
      </w:r>
    </w:p>
    <w:p w14:paraId="5FF8ED02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5A3E66E1" w14:textId="28CAA07B" w:rsidR="00D27085" w:rsidRDefault="00D27085" w:rsidP="00D27085">
      <w:pPr>
        <w:rPr>
          <w:rFonts w:asciiTheme="majorHAnsi" w:hAnsiTheme="majorHAnsi" w:cs="Arial"/>
          <w:sz w:val="32"/>
          <w:szCs w:val="32"/>
        </w:rPr>
        <w:sectPr w:rsidR="00D27085" w:rsidSect="00D27085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  <w:r w:rsidRPr="00D27085">
        <w:rPr>
          <w:rFonts w:asciiTheme="majorHAnsi" w:hAnsiTheme="majorHAnsi" w:cs="Arial"/>
          <w:b/>
          <w:bCs/>
          <w:sz w:val="32"/>
          <w:szCs w:val="32"/>
        </w:rPr>
        <w:t>Ending:</w:t>
      </w:r>
      <w:r w:rsidRPr="00715316">
        <w:rPr>
          <w:rFonts w:asciiTheme="majorHAnsi" w:hAnsiTheme="majorHAnsi" w:cs="Arial"/>
          <w:sz w:val="32"/>
          <w:szCs w:val="32"/>
        </w:rPr>
        <w:t xml:space="preserve"> Panginoong Hesus Purihin Ka.</w:t>
      </w:r>
    </w:p>
    <w:p w14:paraId="6BA952B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3C87EA1A" w14:textId="7EF20947" w:rsidR="00076778" w:rsidRDefault="00076778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731F5B48" w14:textId="77777777" w:rsidR="00076778" w:rsidRDefault="00076778" w:rsidP="00076778">
      <w:pPr>
        <w:pStyle w:val="Heading1"/>
        <w:sectPr w:rsidR="00076778" w:rsidSect="00091CE1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08F40D06" w14:textId="4DDB1559" w:rsidR="00076778" w:rsidRPr="00CD268A" w:rsidRDefault="00000000" w:rsidP="00076778">
      <w:pPr>
        <w:pStyle w:val="Heading1"/>
        <w:rPr>
          <w:sz w:val="48"/>
          <w:szCs w:val="40"/>
        </w:rPr>
      </w:pPr>
      <w:hyperlink w:anchor="_top" w:history="1">
        <w:bookmarkStart w:id="135" w:name="_Toc183253641"/>
        <w:r w:rsidR="00076778" w:rsidRPr="00CD268A">
          <w:rPr>
            <w:rStyle w:val="Hyperlink"/>
            <w:sz w:val="48"/>
            <w:szCs w:val="40"/>
            <w:u w:val="none"/>
          </w:rPr>
          <w:t>TALANG PATNUBAY</w:t>
        </w:r>
        <w:r w:rsidR="00F67A8F" w:rsidRPr="00CD268A">
          <w:rPr>
            <w:rStyle w:val="Hyperlink"/>
            <w:sz w:val="48"/>
            <w:szCs w:val="40"/>
            <w:u w:val="none"/>
          </w:rPr>
          <w:t xml:space="preserve"> </w:t>
        </w:r>
        <w:r w:rsidR="00076778" w:rsidRPr="00CD268A">
          <w:rPr>
            <w:rStyle w:val="Hyperlink"/>
            <w:sz w:val="48"/>
            <w:szCs w:val="40"/>
            <w:u w:val="none"/>
          </w:rPr>
          <w:t>/ SILENT NIGHT</w:t>
        </w:r>
        <w:bookmarkEnd w:id="135"/>
      </w:hyperlink>
    </w:p>
    <w:p w14:paraId="15A4611F" w14:textId="77777777" w:rsidR="00076778" w:rsidRPr="00715316" w:rsidRDefault="00076778" w:rsidP="00076778">
      <w:pPr>
        <w:rPr>
          <w:rFonts w:ascii="Arial" w:hAnsi="Arial" w:cs="Arial"/>
          <w:sz w:val="28"/>
          <w:szCs w:val="28"/>
        </w:rPr>
        <w:sectPr w:rsidR="00076778" w:rsidRPr="00715316" w:rsidSect="00076778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5E2E8FBE" w14:textId="77777777" w:rsidR="00076778" w:rsidRPr="00715316" w:rsidRDefault="00076778" w:rsidP="00076778">
      <w:pPr>
        <w:rPr>
          <w:rFonts w:ascii="Arial" w:hAnsi="Arial" w:cs="Arial"/>
          <w:sz w:val="28"/>
          <w:szCs w:val="28"/>
        </w:rPr>
      </w:pPr>
    </w:p>
    <w:p w14:paraId="36F82640" w14:textId="77777777" w:rsidR="00FE52E7" w:rsidRDefault="00FE52E7" w:rsidP="00076778">
      <w:pPr>
        <w:rPr>
          <w:rFonts w:asciiTheme="majorHAnsi" w:hAnsiTheme="majorHAnsi" w:cs="Arial"/>
          <w:sz w:val="32"/>
          <w:szCs w:val="28"/>
        </w:rPr>
      </w:pPr>
    </w:p>
    <w:p w14:paraId="7A5A8FA2" w14:textId="77777777" w:rsidR="00FE52E7" w:rsidRDefault="00FE52E7" w:rsidP="00076778">
      <w:pPr>
        <w:rPr>
          <w:rFonts w:asciiTheme="majorHAnsi" w:hAnsiTheme="majorHAnsi" w:cs="Arial"/>
          <w:sz w:val="32"/>
          <w:szCs w:val="28"/>
        </w:rPr>
      </w:pPr>
    </w:p>
    <w:p w14:paraId="30EB0A39" w14:textId="68E0278F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Natanaw na sa silangan</w:t>
      </w:r>
    </w:p>
    <w:p w14:paraId="43F40619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Ang talang patnubay</w:t>
      </w:r>
    </w:p>
    <w:p w14:paraId="039ABB50" w14:textId="77777777" w:rsidR="00076778" w:rsidRPr="00715316" w:rsidRDefault="00076778" w:rsidP="00076778">
      <w:pPr>
        <w:rPr>
          <w:rFonts w:asciiTheme="majorHAnsi" w:hAnsiTheme="majorHAnsi" w:cs="Arial"/>
          <w:sz w:val="28"/>
          <w:szCs w:val="28"/>
        </w:rPr>
      </w:pPr>
      <w:r w:rsidRPr="00715316">
        <w:rPr>
          <w:rFonts w:asciiTheme="majorHAnsi" w:hAnsiTheme="majorHAnsi" w:cs="Arial"/>
          <w:sz w:val="28"/>
          <w:szCs w:val="28"/>
        </w:rPr>
        <w:t>Ng kiririktan patnubay</w:t>
      </w:r>
    </w:p>
    <w:p w14:paraId="62109173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Ang sanggol sa lupa’y isinilang</w:t>
      </w:r>
    </w:p>
    <w:p w14:paraId="30A8DB1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Ng birheng matimtiman</w:t>
      </w:r>
    </w:p>
    <w:p w14:paraId="58EAEEC8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Sa hamak na sabsaban</w:t>
      </w:r>
    </w:p>
    <w:p w14:paraId="47D7432D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</w:p>
    <w:p w14:paraId="2838EAFE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Natanaw na sa silangan</w:t>
      </w:r>
    </w:p>
    <w:p w14:paraId="2A9BDD5A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Ang talang patnubay</w:t>
      </w:r>
    </w:p>
    <w:p w14:paraId="38879FA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Tulog na, o sanggol na hirang</w:t>
      </w:r>
    </w:p>
    <w:p w14:paraId="4605DC2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Hilig na sa sutlang kandungan</w:t>
      </w:r>
    </w:p>
    <w:p w14:paraId="69DCC838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Ng birheng matimtiman</w:t>
      </w:r>
    </w:p>
    <w:p w14:paraId="50FD3E01" w14:textId="0922D353" w:rsidR="00FE52E7" w:rsidRDefault="00076778" w:rsidP="00004BA1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 w:cs="Arial"/>
          <w:sz w:val="32"/>
          <w:szCs w:val="28"/>
        </w:rPr>
        <w:t>Sa hamak na sabsaban</w:t>
      </w:r>
    </w:p>
    <w:p w14:paraId="5CA14C5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498BA88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29D76E4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D676DBB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23D8E0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45A497F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2DACF74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CE4C972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22CF92E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C8FFD7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8913D97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27435B45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556908F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9B1E1FE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646A1663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42E3744B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B9D6AEB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7F0FD521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79093269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4B0FB184" w14:textId="1D705212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Silent night, holy night</w:t>
      </w:r>
    </w:p>
    <w:p w14:paraId="3419F0F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All is calm, all is bright</w:t>
      </w:r>
    </w:p>
    <w:p w14:paraId="623E1B21" w14:textId="77777777" w:rsidR="00FE52E7" w:rsidRPr="00715316" w:rsidRDefault="00FE52E7" w:rsidP="00FE52E7">
      <w:pPr>
        <w:rPr>
          <w:rFonts w:asciiTheme="majorHAnsi" w:hAnsiTheme="majorHAnsi" w:cs="Arial"/>
          <w:sz w:val="28"/>
          <w:szCs w:val="28"/>
        </w:rPr>
      </w:pPr>
      <w:r w:rsidRPr="00715316">
        <w:rPr>
          <w:rFonts w:asciiTheme="majorHAnsi" w:hAnsiTheme="majorHAnsi" w:cs="Arial"/>
          <w:sz w:val="28"/>
          <w:szCs w:val="28"/>
        </w:rPr>
        <w:t>Round yon virgin mother and child</w:t>
      </w:r>
    </w:p>
    <w:p w14:paraId="03A3B44F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Holy infant so tender and mild</w:t>
      </w:r>
    </w:p>
    <w:p w14:paraId="3A48DCB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Sleep in heavenly peace</w:t>
      </w:r>
    </w:p>
    <w:p w14:paraId="1848442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Sleep in heavenly peace</w:t>
      </w:r>
    </w:p>
    <w:p w14:paraId="276B66AF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5E4F0B3C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Silent night, holy night</w:t>
      </w:r>
    </w:p>
    <w:p w14:paraId="196ED776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Shepherds quake at the sight</w:t>
      </w:r>
    </w:p>
    <w:p w14:paraId="4C4C9B77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Glories stream from heaven afar</w:t>
      </w:r>
    </w:p>
    <w:p w14:paraId="31F4F6A7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Heavenly hosts sing alleluia</w:t>
      </w:r>
    </w:p>
    <w:p w14:paraId="1DA73704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Christ the Saviour is born</w:t>
      </w:r>
    </w:p>
    <w:p w14:paraId="32F65FD5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Christ the Saviour is born</w:t>
      </w:r>
    </w:p>
    <w:p w14:paraId="0191A265" w14:textId="5BCF9043" w:rsidR="003C311D" w:rsidRDefault="003C311D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1460C2E2" w14:textId="77777777" w:rsidR="003C311D" w:rsidRDefault="003C311D" w:rsidP="003C311D">
      <w:pPr>
        <w:spacing w:line="276" w:lineRule="auto"/>
        <w:rPr>
          <w:rStyle w:val="Hyperlink"/>
          <w:rFonts w:asciiTheme="majorHAnsi" w:eastAsiaTheme="majorEastAsia" w:hAnsiTheme="majorHAnsi" w:cstheme="majorBidi"/>
          <w:sz w:val="40"/>
          <w:szCs w:val="40"/>
          <w:u w:val="none"/>
        </w:rPr>
        <w:sectPr w:rsidR="003C311D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1C732FA7" w14:textId="5C55137E" w:rsidR="003C311D" w:rsidRPr="00F047C2" w:rsidRDefault="00000000" w:rsidP="003C311D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3C311D" w:rsidRPr="00F047C2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TINAPAY AT ALAK NAMING HATID</w:t>
        </w:r>
      </w:hyperlink>
    </w:p>
    <w:p w14:paraId="09F7CFEB" w14:textId="77777777" w:rsidR="003C311D" w:rsidRPr="0091178F" w:rsidRDefault="003C311D" w:rsidP="003C311D">
      <w:pPr>
        <w:spacing w:line="276" w:lineRule="auto"/>
        <w:rPr>
          <w:rFonts w:ascii="Verdana" w:hAnsi="Verdana"/>
          <w:sz w:val="24"/>
          <w:szCs w:val="24"/>
        </w:rPr>
      </w:pPr>
    </w:p>
    <w:p w14:paraId="02F03155" w14:textId="77777777" w:rsidR="003C311D" w:rsidRDefault="003C311D" w:rsidP="003C311D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</w:p>
    <w:p w14:paraId="53A13DE1" w14:textId="77777777" w:rsidR="003C311D" w:rsidRPr="00734DD1" w:rsidRDefault="003C311D" w:rsidP="003C311D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34DD1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6BCFBCD3" w14:textId="77777777" w:rsidR="003C311D" w:rsidRPr="00734DD1" w:rsidRDefault="003C311D" w:rsidP="003C311D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34DD1">
        <w:rPr>
          <w:rFonts w:asciiTheme="majorHAnsi" w:eastAsia="Times New Roman" w:hAnsiTheme="majorHAnsi" w:cs="Courier New"/>
          <w:sz w:val="32"/>
          <w:szCs w:val="32"/>
        </w:rPr>
        <w:t>Aming hatid alay na ito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Ang tinapay na nagmula sa pagpapala mo.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At tanggapin ang alak na ito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Inuming inihain sa'yo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</w:r>
    </w:p>
    <w:p w14:paraId="1B8BE490" w14:textId="77777777" w:rsidR="003C311D" w:rsidRPr="0091178F" w:rsidRDefault="003C311D" w:rsidP="003C311D">
      <w:pPr>
        <w:spacing w:line="276" w:lineRule="auto"/>
        <w:rPr>
          <w:rFonts w:ascii="Verdana" w:hAnsi="Verdana"/>
          <w:sz w:val="24"/>
          <w:szCs w:val="24"/>
        </w:rPr>
      </w:pPr>
      <w:r w:rsidRPr="00734DD1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Mahal naming D'yos inyong tanggapin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Ang munting alay mula sa amin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Buong puso naming hihintayin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Pagpapala na aming hiling</w:t>
      </w:r>
      <w:r w:rsidRPr="0091178F">
        <w:rPr>
          <w:rFonts w:ascii="Verdana" w:hAnsi="Verdana" w:cs="Arial"/>
          <w:color w:val="000000"/>
          <w:sz w:val="24"/>
          <w:szCs w:val="24"/>
        </w:rPr>
        <w:br/>
      </w:r>
    </w:p>
    <w:p w14:paraId="5F2102BC" w14:textId="77777777" w:rsidR="003C311D" w:rsidRDefault="003C311D" w:rsidP="003C311D">
      <w:pPr>
        <w:sectPr w:rsidR="003C311D" w:rsidSect="003C311D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60CC302B" w14:textId="77777777" w:rsidR="003C311D" w:rsidRDefault="003C311D" w:rsidP="003C31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4650B3" w14:textId="77777777" w:rsidR="00C61247" w:rsidRDefault="00C61247" w:rsidP="00837B5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  <w:sectPr w:rsidR="00C61247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78468F34" w14:textId="26C7D781" w:rsidR="005E5F7E" w:rsidRPr="00BE01C4" w:rsidRDefault="00000000" w:rsidP="00837B5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5E5F7E" w:rsidRPr="00BE01C4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UNANG NOEL</w:t>
        </w:r>
      </w:hyperlink>
    </w:p>
    <w:p w14:paraId="45F0B7F3" w14:textId="77777777" w:rsidR="005E5F7E" w:rsidRDefault="005E5F7E" w:rsidP="005E5F7E">
      <w:pPr>
        <w:rPr>
          <w:rFonts w:ascii="Verdana" w:hAnsi="Verdana"/>
          <w:sz w:val="24"/>
          <w:szCs w:val="24"/>
        </w:rPr>
      </w:pPr>
    </w:p>
    <w:p w14:paraId="1B940437" w14:textId="77777777" w:rsidR="005E5F7E" w:rsidRDefault="005E5F7E" w:rsidP="005E5F7E">
      <w:pPr>
        <w:rPr>
          <w:rFonts w:ascii="Verdana" w:hAnsi="Verdana"/>
          <w:sz w:val="24"/>
          <w:szCs w:val="24"/>
        </w:rPr>
      </w:pPr>
    </w:p>
    <w:p w14:paraId="3ECDBB12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58E7A8D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Unang sambit ng Noel anghel ang nagwika</w:t>
      </w:r>
    </w:p>
    <w:p w14:paraId="76006B54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Sa mga pastol na sa parang Nakita</w:t>
      </w:r>
    </w:p>
    <w:p w14:paraId="09227C51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Sa parang kung sa’n naro’n sa lamig ng gabi</w:t>
      </w:r>
    </w:p>
    <w:p w14:paraId="0B07DA37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Mga tupang alaga’y kan’lang katabi</w:t>
      </w:r>
    </w:p>
    <w:p w14:paraId="474B1897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26FB43EE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1069CA98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Noel, Noel, Noel, Noel</w:t>
      </w:r>
    </w:p>
    <w:p w14:paraId="458DE77C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Sumilang ang Hari ng Israel</w:t>
      </w:r>
    </w:p>
    <w:p w14:paraId="6FF657B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588FCEE3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000B85A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Sila ay tumingala at tala’y nakita</w:t>
      </w:r>
    </w:p>
    <w:p w14:paraId="56AD1F0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Sa silangang malayo’y nagniningning pa</w:t>
      </w:r>
    </w:p>
    <w:p w14:paraId="4A8C0A3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At sa lupa’y nagbigay, kaygandang liwanag</w:t>
      </w:r>
    </w:p>
    <w:p w14:paraId="79709C12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At ito’y nagpatuloy buong magdamag</w:t>
      </w:r>
    </w:p>
    <w:p w14:paraId="44DE3A66" w14:textId="2CC1454D" w:rsidR="00A841AC" w:rsidRDefault="00A841AC">
      <w:pPr>
        <w:rPr>
          <w:rFonts w:asciiTheme="majorHAnsi" w:eastAsia="Times New Roman" w:hAnsiTheme="majorHAnsi" w:cs="Courier New"/>
          <w:sz w:val="32"/>
          <w:szCs w:val="32"/>
        </w:rPr>
      </w:pPr>
    </w:p>
    <w:sectPr w:rsidR="00A841AC" w:rsidSect="00C61247">
      <w:type w:val="continuous"/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A5B75" w14:textId="77777777" w:rsidR="002C227A" w:rsidRDefault="002C227A" w:rsidP="009839C9">
      <w:r>
        <w:separator/>
      </w:r>
    </w:p>
  </w:endnote>
  <w:endnote w:type="continuationSeparator" w:id="0">
    <w:p w14:paraId="28DE31EF" w14:textId="77777777" w:rsidR="002C227A" w:rsidRDefault="002C227A" w:rsidP="009839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1C41A" w14:textId="77777777" w:rsidR="004C1811" w:rsidRDefault="004C18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31E4E" w14:textId="420F4954" w:rsidR="00AE63A5" w:rsidRDefault="006674FB">
    <w:pPr>
      <w:pStyle w:val="Footer"/>
      <w:rPr>
        <w:color w:val="2F5496" w:themeColor="accent5" w:themeShade="BF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5F7CFEF2" wp14:editId="7AE6B8A4">
          <wp:simplePos x="0" y="0"/>
          <wp:positionH relativeFrom="margin">
            <wp:posOffset>-697865</wp:posOffset>
          </wp:positionH>
          <wp:positionV relativeFrom="paragraph">
            <wp:posOffset>5715</wp:posOffset>
          </wp:positionV>
          <wp:extent cx="650240" cy="650240"/>
          <wp:effectExtent l="0" t="0" r="0" b="0"/>
          <wp:wrapTight wrapText="bothSides">
            <wp:wrapPolygon edited="0">
              <wp:start x="0" y="0"/>
              <wp:lineTo x="0" y="20883"/>
              <wp:lineTo x="20883" y="20883"/>
              <wp:lineTo x="20883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0240" cy="650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63A5" w:rsidRPr="00CB034B">
      <w:rPr>
        <w:b/>
        <w:color w:val="2F5496" w:themeColor="accent5" w:themeShade="BF"/>
      </w:rPr>
      <w:t>3PM</w:t>
    </w:r>
    <w:r w:rsidR="00AE63A5">
      <w:t xml:space="preserve"> </w:t>
    </w:r>
    <w:r w:rsidR="00AE63A5">
      <w:rPr>
        <w:color w:val="2F5496" w:themeColor="accent5" w:themeShade="BF"/>
      </w:rPr>
      <w:t>Filipino</w:t>
    </w:r>
    <w:r w:rsidR="00AE63A5" w:rsidRPr="00CB034B">
      <w:rPr>
        <w:color w:val="2F5496" w:themeColor="accent5" w:themeShade="BF"/>
      </w:rPr>
      <w:t xml:space="preserve"> Choir</w:t>
    </w:r>
    <w:r w:rsidR="00AE63A5" w:rsidRPr="00CB034B">
      <w:rPr>
        <w:color w:val="2F5496" w:themeColor="accent5" w:themeShade="BF"/>
      </w:rPr>
      <w:ptab w:relativeTo="margin" w:alignment="center" w:leader="none"/>
    </w:r>
    <w:r w:rsidR="00AE63A5" w:rsidRPr="00CB034B">
      <w:rPr>
        <w:color w:val="2F5496" w:themeColor="accent5" w:themeShade="BF"/>
      </w:rPr>
      <w:t>Songs Compilation</w:t>
    </w:r>
    <w:r w:rsidR="00AE63A5" w:rsidRPr="00CB034B">
      <w:rPr>
        <w:color w:val="2F5496" w:themeColor="accent5" w:themeShade="BF"/>
      </w:rPr>
      <w:ptab w:relativeTo="margin" w:alignment="right" w:leader="none"/>
    </w:r>
    <w:r w:rsidR="00AE63A5" w:rsidRPr="00B25BA2">
      <w:rPr>
        <w:noProof/>
        <w:color w:val="7F7F7F" w:themeColor="background1" w:themeShade="7F"/>
        <w:spacing w:val="60"/>
      </w:rPr>
      <w:t>Page</w:t>
    </w:r>
    <w:r w:rsidR="00AE63A5" w:rsidRPr="00B25BA2">
      <w:rPr>
        <w:noProof/>
        <w:color w:val="2F5496" w:themeColor="accent5" w:themeShade="BF"/>
      </w:rPr>
      <w:t xml:space="preserve"> | </w:t>
    </w:r>
    <w:r w:rsidR="00AE63A5" w:rsidRPr="00B25BA2">
      <w:rPr>
        <w:noProof/>
        <w:color w:val="2F5496" w:themeColor="accent5" w:themeShade="BF"/>
      </w:rPr>
      <w:fldChar w:fldCharType="begin"/>
    </w:r>
    <w:r w:rsidR="00AE63A5" w:rsidRPr="00B25BA2">
      <w:rPr>
        <w:noProof/>
        <w:color w:val="2F5496" w:themeColor="accent5" w:themeShade="BF"/>
      </w:rPr>
      <w:instrText xml:space="preserve"> PAGE   \* MERGEFORMAT </w:instrText>
    </w:r>
    <w:r w:rsidR="00AE63A5" w:rsidRPr="00B25BA2">
      <w:rPr>
        <w:noProof/>
        <w:color w:val="2F5496" w:themeColor="accent5" w:themeShade="BF"/>
      </w:rPr>
      <w:fldChar w:fldCharType="separate"/>
    </w:r>
    <w:r w:rsidR="00CC1560" w:rsidRPr="00CC1560">
      <w:rPr>
        <w:b/>
        <w:bCs/>
        <w:noProof/>
        <w:color w:val="2F5496" w:themeColor="accent5" w:themeShade="BF"/>
      </w:rPr>
      <w:t>27</w:t>
    </w:r>
    <w:r w:rsidR="00AE63A5" w:rsidRPr="00B25BA2">
      <w:rPr>
        <w:b/>
        <w:bCs/>
        <w:noProof/>
        <w:color w:val="2F5496" w:themeColor="accent5" w:themeShade="BF"/>
      </w:rPr>
      <w:fldChar w:fldCharType="end"/>
    </w:r>
  </w:p>
  <w:p w14:paraId="28D179C2" w14:textId="7596DE61" w:rsidR="00AE63A5" w:rsidRDefault="00AE63A5">
    <w:pPr>
      <w:pStyle w:val="Footer"/>
    </w:pPr>
    <w:r>
      <w:rPr>
        <w:color w:val="2F5496" w:themeColor="accent5" w:themeShade="BF"/>
      </w:rPr>
      <w:tab/>
    </w:r>
    <w:r w:rsidRPr="00CB034B">
      <w:rPr>
        <w:color w:val="2F5496" w:themeColor="accent5" w:themeShade="BF"/>
      </w:rPr>
      <w:t>Copyright 2016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FB424" w14:textId="77777777" w:rsidR="004C1811" w:rsidRDefault="004C181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64239" w14:textId="2778889A" w:rsidR="0076777C" w:rsidRDefault="001F7E74">
    <w:pPr>
      <w:pStyle w:val="Footer"/>
      <w:rPr>
        <w:color w:val="2F5496" w:themeColor="accent5" w:themeShade="BF"/>
      </w:rPr>
    </w:pPr>
    <w:r>
      <w:rPr>
        <w:noProof/>
      </w:rPr>
      <w:drawing>
        <wp:anchor distT="0" distB="0" distL="114300" distR="114300" simplePos="0" relativeHeight="251664384" behindDoc="1" locked="0" layoutInCell="1" allowOverlap="1" wp14:anchorId="561D4AB2" wp14:editId="2A72488C">
          <wp:simplePos x="0" y="0"/>
          <wp:positionH relativeFrom="margin">
            <wp:posOffset>-687823</wp:posOffset>
          </wp:positionH>
          <wp:positionV relativeFrom="paragraph">
            <wp:posOffset>7704</wp:posOffset>
          </wp:positionV>
          <wp:extent cx="582295" cy="582295"/>
          <wp:effectExtent l="0" t="0" r="8255" b="8255"/>
          <wp:wrapTight wrapText="bothSides">
            <wp:wrapPolygon edited="0">
              <wp:start x="0" y="0"/>
              <wp:lineTo x="0" y="21200"/>
              <wp:lineTo x="21200" y="21200"/>
              <wp:lineTo x="21200" y="0"/>
              <wp:lineTo x="0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295" cy="5822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777C" w:rsidRPr="00CB034B">
      <w:rPr>
        <w:b/>
        <w:color w:val="2F5496" w:themeColor="accent5" w:themeShade="BF"/>
      </w:rPr>
      <w:t>3PM</w:t>
    </w:r>
    <w:r w:rsidR="0076777C">
      <w:t xml:space="preserve"> </w:t>
    </w:r>
    <w:r w:rsidR="0076777C">
      <w:rPr>
        <w:color w:val="2F5496" w:themeColor="accent5" w:themeShade="BF"/>
      </w:rPr>
      <w:t>Filipino</w:t>
    </w:r>
    <w:r w:rsidR="0076777C" w:rsidRPr="00CB034B">
      <w:rPr>
        <w:color w:val="2F5496" w:themeColor="accent5" w:themeShade="BF"/>
      </w:rPr>
      <w:t xml:space="preserve"> Choir</w:t>
    </w:r>
    <w:r w:rsidR="0076777C" w:rsidRPr="00CB034B">
      <w:rPr>
        <w:color w:val="2F5496" w:themeColor="accent5" w:themeShade="BF"/>
      </w:rPr>
      <w:ptab w:relativeTo="margin" w:alignment="center" w:leader="none"/>
    </w:r>
    <w:r w:rsidR="0076777C" w:rsidRPr="00CB034B">
      <w:rPr>
        <w:color w:val="2F5496" w:themeColor="accent5" w:themeShade="BF"/>
      </w:rPr>
      <w:t>Songs Compilation</w:t>
    </w:r>
    <w:r w:rsidR="0076777C" w:rsidRPr="00CB034B">
      <w:rPr>
        <w:color w:val="2F5496" w:themeColor="accent5" w:themeShade="BF"/>
      </w:rPr>
      <w:ptab w:relativeTo="margin" w:alignment="right" w:leader="none"/>
    </w:r>
    <w:r w:rsidR="0076777C" w:rsidRPr="00B25BA2">
      <w:rPr>
        <w:noProof/>
        <w:color w:val="7F7F7F" w:themeColor="background1" w:themeShade="7F"/>
        <w:spacing w:val="60"/>
      </w:rPr>
      <w:t>Page</w:t>
    </w:r>
    <w:r w:rsidR="0076777C" w:rsidRPr="00B25BA2">
      <w:rPr>
        <w:noProof/>
        <w:color w:val="2F5496" w:themeColor="accent5" w:themeShade="BF"/>
      </w:rPr>
      <w:t xml:space="preserve"> | </w:t>
    </w:r>
    <w:r w:rsidR="0076777C" w:rsidRPr="00B25BA2">
      <w:rPr>
        <w:noProof/>
        <w:color w:val="2F5496" w:themeColor="accent5" w:themeShade="BF"/>
      </w:rPr>
      <w:fldChar w:fldCharType="begin"/>
    </w:r>
    <w:r w:rsidR="0076777C" w:rsidRPr="00B25BA2">
      <w:rPr>
        <w:noProof/>
        <w:color w:val="2F5496" w:themeColor="accent5" w:themeShade="BF"/>
      </w:rPr>
      <w:instrText xml:space="preserve"> PAGE   \* MERGEFORMAT </w:instrText>
    </w:r>
    <w:r w:rsidR="0076777C" w:rsidRPr="00B25BA2">
      <w:rPr>
        <w:noProof/>
        <w:color w:val="2F5496" w:themeColor="accent5" w:themeShade="BF"/>
      </w:rPr>
      <w:fldChar w:fldCharType="separate"/>
    </w:r>
    <w:r w:rsidR="0076777C" w:rsidRPr="00CC1560">
      <w:rPr>
        <w:b/>
        <w:bCs/>
        <w:noProof/>
        <w:color w:val="2F5496" w:themeColor="accent5" w:themeShade="BF"/>
      </w:rPr>
      <w:t>27</w:t>
    </w:r>
    <w:r w:rsidR="0076777C" w:rsidRPr="00B25BA2">
      <w:rPr>
        <w:b/>
        <w:bCs/>
        <w:noProof/>
        <w:color w:val="2F5496" w:themeColor="accent5" w:themeShade="BF"/>
      </w:rPr>
      <w:fldChar w:fldCharType="end"/>
    </w:r>
  </w:p>
  <w:p w14:paraId="31774CB7" w14:textId="77777777" w:rsidR="0076777C" w:rsidRDefault="0076777C">
    <w:pPr>
      <w:pStyle w:val="Footer"/>
    </w:pPr>
    <w:r>
      <w:rPr>
        <w:color w:val="2F5496" w:themeColor="accent5" w:themeShade="BF"/>
      </w:rPr>
      <w:tab/>
    </w:r>
    <w:r w:rsidRPr="00CB034B">
      <w:rPr>
        <w:color w:val="2F5496" w:themeColor="accent5" w:themeShade="BF"/>
      </w:rPr>
      <w:t>Copyright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5F62C" w14:textId="77777777" w:rsidR="002C227A" w:rsidRDefault="002C227A" w:rsidP="009839C9">
      <w:r>
        <w:separator/>
      </w:r>
    </w:p>
  </w:footnote>
  <w:footnote w:type="continuationSeparator" w:id="0">
    <w:p w14:paraId="14FD538D" w14:textId="77777777" w:rsidR="002C227A" w:rsidRDefault="002C227A" w:rsidP="009839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C3E27" w14:textId="77777777" w:rsidR="004C1811" w:rsidRDefault="004C18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5777D" w14:textId="77777777" w:rsidR="004C1811" w:rsidRDefault="004C18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ABD7E" w14:textId="77777777" w:rsidR="004C1811" w:rsidRDefault="004C181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60FF" w14:textId="5802D059" w:rsidR="00AE63A5" w:rsidRDefault="00AE63A5">
    <w:pPr>
      <w:pStyle w:val="Header"/>
    </w:pPr>
  </w:p>
  <w:p w14:paraId="0F0BCBBC" w14:textId="77777777" w:rsidR="00AE63A5" w:rsidRDefault="00AE63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17FA0"/>
    <w:multiLevelType w:val="hybridMultilevel"/>
    <w:tmpl w:val="65B8BC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A0834"/>
    <w:multiLevelType w:val="hybridMultilevel"/>
    <w:tmpl w:val="65B8BC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DE3DE6"/>
    <w:multiLevelType w:val="hybridMultilevel"/>
    <w:tmpl w:val="9AB2292E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4144B"/>
    <w:multiLevelType w:val="hybridMultilevel"/>
    <w:tmpl w:val="82E63A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43912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09221757">
    <w:abstractNumId w:val="3"/>
  </w:num>
  <w:num w:numId="3" w16cid:durableId="812865546">
    <w:abstractNumId w:val="1"/>
  </w:num>
  <w:num w:numId="4" w16cid:durableId="1966931993">
    <w:abstractNumId w:val="2"/>
  </w:num>
  <w:num w:numId="5" w16cid:durableId="2146465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hideSpellingErrors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3E9"/>
    <w:rsid w:val="00000256"/>
    <w:rsid w:val="00003062"/>
    <w:rsid w:val="00004BA1"/>
    <w:rsid w:val="00004E14"/>
    <w:rsid w:val="00006C12"/>
    <w:rsid w:val="000072E8"/>
    <w:rsid w:val="0001076D"/>
    <w:rsid w:val="00010923"/>
    <w:rsid w:val="00010E59"/>
    <w:rsid w:val="00010F9D"/>
    <w:rsid w:val="0001132C"/>
    <w:rsid w:val="00013584"/>
    <w:rsid w:val="00014129"/>
    <w:rsid w:val="000164A0"/>
    <w:rsid w:val="00017383"/>
    <w:rsid w:val="00017F9C"/>
    <w:rsid w:val="00021729"/>
    <w:rsid w:val="00021E28"/>
    <w:rsid w:val="00023682"/>
    <w:rsid w:val="000254EA"/>
    <w:rsid w:val="00031BD7"/>
    <w:rsid w:val="000338DB"/>
    <w:rsid w:val="000420D0"/>
    <w:rsid w:val="00042209"/>
    <w:rsid w:val="000448EB"/>
    <w:rsid w:val="00044CFD"/>
    <w:rsid w:val="000469E8"/>
    <w:rsid w:val="00047E11"/>
    <w:rsid w:val="00050401"/>
    <w:rsid w:val="00051880"/>
    <w:rsid w:val="00056ACD"/>
    <w:rsid w:val="00057699"/>
    <w:rsid w:val="00057D4D"/>
    <w:rsid w:val="0006013E"/>
    <w:rsid w:val="00060189"/>
    <w:rsid w:val="000609C6"/>
    <w:rsid w:val="00062DA1"/>
    <w:rsid w:val="0006454D"/>
    <w:rsid w:val="000646BB"/>
    <w:rsid w:val="00064D42"/>
    <w:rsid w:val="00064FE1"/>
    <w:rsid w:val="00065534"/>
    <w:rsid w:val="000667D3"/>
    <w:rsid w:val="00066F6C"/>
    <w:rsid w:val="000709DA"/>
    <w:rsid w:val="00070FA5"/>
    <w:rsid w:val="0007119D"/>
    <w:rsid w:val="00071547"/>
    <w:rsid w:val="000728A9"/>
    <w:rsid w:val="00072936"/>
    <w:rsid w:val="00072FB8"/>
    <w:rsid w:val="00073A90"/>
    <w:rsid w:val="00074998"/>
    <w:rsid w:val="00075B0A"/>
    <w:rsid w:val="00076599"/>
    <w:rsid w:val="00076778"/>
    <w:rsid w:val="000779ED"/>
    <w:rsid w:val="000818B9"/>
    <w:rsid w:val="00081A20"/>
    <w:rsid w:val="00081EE7"/>
    <w:rsid w:val="000822D4"/>
    <w:rsid w:val="000839CE"/>
    <w:rsid w:val="00084017"/>
    <w:rsid w:val="000845A0"/>
    <w:rsid w:val="00084980"/>
    <w:rsid w:val="000864FC"/>
    <w:rsid w:val="000879B4"/>
    <w:rsid w:val="00090570"/>
    <w:rsid w:val="00091CE1"/>
    <w:rsid w:val="0009230D"/>
    <w:rsid w:val="00092903"/>
    <w:rsid w:val="00092967"/>
    <w:rsid w:val="00092B32"/>
    <w:rsid w:val="0009440F"/>
    <w:rsid w:val="00094B29"/>
    <w:rsid w:val="00095859"/>
    <w:rsid w:val="0009608A"/>
    <w:rsid w:val="000967E2"/>
    <w:rsid w:val="00096D5F"/>
    <w:rsid w:val="000972D8"/>
    <w:rsid w:val="000974F5"/>
    <w:rsid w:val="0009770F"/>
    <w:rsid w:val="00097710"/>
    <w:rsid w:val="000A042A"/>
    <w:rsid w:val="000A1B41"/>
    <w:rsid w:val="000A2261"/>
    <w:rsid w:val="000A33EE"/>
    <w:rsid w:val="000A34D5"/>
    <w:rsid w:val="000A3BF3"/>
    <w:rsid w:val="000A6A18"/>
    <w:rsid w:val="000A7EFB"/>
    <w:rsid w:val="000B0AB5"/>
    <w:rsid w:val="000B1255"/>
    <w:rsid w:val="000B1B6B"/>
    <w:rsid w:val="000B2A65"/>
    <w:rsid w:val="000B35EE"/>
    <w:rsid w:val="000C07E1"/>
    <w:rsid w:val="000C07E9"/>
    <w:rsid w:val="000C334C"/>
    <w:rsid w:val="000C3870"/>
    <w:rsid w:val="000C4097"/>
    <w:rsid w:val="000C42C9"/>
    <w:rsid w:val="000C5426"/>
    <w:rsid w:val="000C6DA7"/>
    <w:rsid w:val="000D0B18"/>
    <w:rsid w:val="000D0B92"/>
    <w:rsid w:val="000D1A26"/>
    <w:rsid w:val="000D258B"/>
    <w:rsid w:val="000D3A1F"/>
    <w:rsid w:val="000D47FE"/>
    <w:rsid w:val="000D4CED"/>
    <w:rsid w:val="000D66EE"/>
    <w:rsid w:val="000E3215"/>
    <w:rsid w:val="000E3C60"/>
    <w:rsid w:val="000E3C80"/>
    <w:rsid w:val="000E3FE3"/>
    <w:rsid w:val="000E4AFC"/>
    <w:rsid w:val="000E4FB3"/>
    <w:rsid w:val="000E502E"/>
    <w:rsid w:val="000E5D32"/>
    <w:rsid w:val="000E64BD"/>
    <w:rsid w:val="000E717D"/>
    <w:rsid w:val="000F2C1D"/>
    <w:rsid w:val="000F345F"/>
    <w:rsid w:val="000F40BE"/>
    <w:rsid w:val="000F541C"/>
    <w:rsid w:val="000F7D69"/>
    <w:rsid w:val="00100F88"/>
    <w:rsid w:val="00102490"/>
    <w:rsid w:val="00103E63"/>
    <w:rsid w:val="001044F9"/>
    <w:rsid w:val="00104B30"/>
    <w:rsid w:val="00105096"/>
    <w:rsid w:val="00105949"/>
    <w:rsid w:val="0010627F"/>
    <w:rsid w:val="00106D4F"/>
    <w:rsid w:val="00111CB7"/>
    <w:rsid w:val="00112B22"/>
    <w:rsid w:val="00113448"/>
    <w:rsid w:val="001134C8"/>
    <w:rsid w:val="0011451E"/>
    <w:rsid w:val="00114FC0"/>
    <w:rsid w:val="001150C2"/>
    <w:rsid w:val="001157B5"/>
    <w:rsid w:val="00120C3A"/>
    <w:rsid w:val="0012117A"/>
    <w:rsid w:val="001211F3"/>
    <w:rsid w:val="00121362"/>
    <w:rsid w:val="001214A5"/>
    <w:rsid w:val="001237D0"/>
    <w:rsid w:val="00124895"/>
    <w:rsid w:val="00124D96"/>
    <w:rsid w:val="001251DB"/>
    <w:rsid w:val="00126BB8"/>
    <w:rsid w:val="0012728C"/>
    <w:rsid w:val="001276CE"/>
    <w:rsid w:val="00130506"/>
    <w:rsid w:val="00130739"/>
    <w:rsid w:val="00132CC9"/>
    <w:rsid w:val="00133DB0"/>
    <w:rsid w:val="00140543"/>
    <w:rsid w:val="00140724"/>
    <w:rsid w:val="0014119C"/>
    <w:rsid w:val="0014277B"/>
    <w:rsid w:val="001436D3"/>
    <w:rsid w:val="00143C41"/>
    <w:rsid w:val="001448E9"/>
    <w:rsid w:val="00144967"/>
    <w:rsid w:val="00144B44"/>
    <w:rsid w:val="00145B3F"/>
    <w:rsid w:val="00145E41"/>
    <w:rsid w:val="00146BF1"/>
    <w:rsid w:val="00146C64"/>
    <w:rsid w:val="001478F2"/>
    <w:rsid w:val="00147B9C"/>
    <w:rsid w:val="0015062B"/>
    <w:rsid w:val="00150A94"/>
    <w:rsid w:val="0015215B"/>
    <w:rsid w:val="0015345B"/>
    <w:rsid w:val="00154D45"/>
    <w:rsid w:val="00155A45"/>
    <w:rsid w:val="00160D65"/>
    <w:rsid w:val="00161A78"/>
    <w:rsid w:val="001631B8"/>
    <w:rsid w:val="001636DA"/>
    <w:rsid w:val="00163B2B"/>
    <w:rsid w:val="00163F83"/>
    <w:rsid w:val="001653CB"/>
    <w:rsid w:val="00165FC2"/>
    <w:rsid w:val="00166547"/>
    <w:rsid w:val="00170805"/>
    <w:rsid w:val="0017188B"/>
    <w:rsid w:val="00171B4B"/>
    <w:rsid w:val="00171C0D"/>
    <w:rsid w:val="00173CB9"/>
    <w:rsid w:val="00176663"/>
    <w:rsid w:val="00180CBD"/>
    <w:rsid w:val="0018205D"/>
    <w:rsid w:val="0018205F"/>
    <w:rsid w:val="001839E7"/>
    <w:rsid w:val="00190423"/>
    <w:rsid w:val="001908C4"/>
    <w:rsid w:val="00191155"/>
    <w:rsid w:val="00192492"/>
    <w:rsid w:val="001937BD"/>
    <w:rsid w:val="00195204"/>
    <w:rsid w:val="00196C4E"/>
    <w:rsid w:val="00197812"/>
    <w:rsid w:val="00197EF3"/>
    <w:rsid w:val="001A20E9"/>
    <w:rsid w:val="001A22B8"/>
    <w:rsid w:val="001A5355"/>
    <w:rsid w:val="001A60F4"/>
    <w:rsid w:val="001A74E3"/>
    <w:rsid w:val="001A7638"/>
    <w:rsid w:val="001A7955"/>
    <w:rsid w:val="001B0343"/>
    <w:rsid w:val="001B238F"/>
    <w:rsid w:val="001B36EA"/>
    <w:rsid w:val="001B40FA"/>
    <w:rsid w:val="001B4879"/>
    <w:rsid w:val="001B5FBE"/>
    <w:rsid w:val="001B6757"/>
    <w:rsid w:val="001C1226"/>
    <w:rsid w:val="001C1DA4"/>
    <w:rsid w:val="001C2F48"/>
    <w:rsid w:val="001C2F86"/>
    <w:rsid w:val="001C5464"/>
    <w:rsid w:val="001C597E"/>
    <w:rsid w:val="001C6704"/>
    <w:rsid w:val="001C751A"/>
    <w:rsid w:val="001D158F"/>
    <w:rsid w:val="001D1881"/>
    <w:rsid w:val="001D1DD9"/>
    <w:rsid w:val="001D2652"/>
    <w:rsid w:val="001D34A8"/>
    <w:rsid w:val="001D359F"/>
    <w:rsid w:val="001D47B8"/>
    <w:rsid w:val="001D554B"/>
    <w:rsid w:val="001D56D4"/>
    <w:rsid w:val="001D5AB2"/>
    <w:rsid w:val="001D5E45"/>
    <w:rsid w:val="001D5F40"/>
    <w:rsid w:val="001D658A"/>
    <w:rsid w:val="001D6A00"/>
    <w:rsid w:val="001D6D61"/>
    <w:rsid w:val="001D73E2"/>
    <w:rsid w:val="001E0198"/>
    <w:rsid w:val="001E0F57"/>
    <w:rsid w:val="001E2CCD"/>
    <w:rsid w:val="001E2E76"/>
    <w:rsid w:val="001E2E78"/>
    <w:rsid w:val="001E4986"/>
    <w:rsid w:val="001E4FA2"/>
    <w:rsid w:val="001E60CC"/>
    <w:rsid w:val="001E658F"/>
    <w:rsid w:val="001F1410"/>
    <w:rsid w:val="001F2A99"/>
    <w:rsid w:val="001F3ABF"/>
    <w:rsid w:val="001F4504"/>
    <w:rsid w:val="001F702B"/>
    <w:rsid w:val="001F7813"/>
    <w:rsid w:val="001F7AC9"/>
    <w:rsid w:val="001F7E74"/>
    <w:rsid w:val="002003C0"/>
    <w:rsid w:val="00201024"/>
    <w:rsid w:val="00202521"/>
    <w:rsid w:val="00202BD2"/>
    <w:rsid w:val="00203882"/>
    <w:rsid w:val="00203E8B"/>
    <w:rsid w:val="00204A67"/>
    <w:rsid w:val="0020500F"/>
    <w:rsid w:val="00206A4A"/>
    <w:rsid w:val="00210E1F"/>
    <w:rsid w:val="00211347"/>
    <w:rsid w:val="00211B51"/>
    <w:rsid w:val="00212076"/>
    <w:rsid w:val="0021365B"/>
    <w:rsid w:val="002161A5"/>
    <w:rsid w:val="00220584"/>
    <w:rsid w:val="002206D3"/>
    <w:rsid w:val="002208B5"/>
    <w:rsid w:val="002214F8"/>
    <w:rsid w:val="00221C1C"/>
    <w:rsid w:val="002235A8"/>
    <w:rsid w:val="00226CC7"/>
    <w:rsid w:val="002274EF"/>
    <w:rsid w:val="00232F60"/>
    <w:rsid w:val="00233246"/>
    <w:rsid w:val="0023376E"/>
    <w:rsid w:val="00233EA2"/>
    <w:rsid w:val="002364BF"/>
    <w:rsid w:val="00236E17"/>
    <w:rsid w:val="00237010"/>
    <w:rsid w:val="00237775"/>
    <w:rsid w:val="00237F88"/>
    <w:rsid w:val="002401C4"/>
    <w:rsid w:val="0024084B"/>
    <w:rsid w:val="00243E54"/>
    <w:rsid w:val="00245247"/>
    <w:rsid w:val="00247DF7"/>
    <w:rsid w:val="002501AC"/>
    <w:rsid w:val="00252854"/>
    <w:rsid w:val="002539EF"/>
    <w:rsid w:val="00253DE8"/>
    <w:rsid w:val="0025639A"/>
    <w:rsid w:val="00264EFD"/>
    <w:rsid w:val="00267A2D"/>
    <w:rsid w:val="0027282C"/>
    <w:rsid w:val="0027372B"/>
    <w:rsid w:val="00275BE4"/>
    <w:rsid w:val="00276353"/>
    <w:rsid w:val="002801CD"/>
    <w:rsid w:val="00280524"/>
    <w:rsid w:val="00280C36"/>
    <w:rsid w:val="00281708"/>
    <w:rsid w:val="00281EC7"/>
    <w:rsid w:val="00282592"/>
    <w:rsid w:val="00282E80"/>
    <w:rsid w:val="002833D5"/>
    <w:rsid w:val="0028531A"/>
    <w:rsid w:val="00285E68"/>
    <w:rsid w:val="0028665E"/>
    <w:rsid w:val="00287010"/>
    <w:rsid w:val="002921DE"/>
    <w:rsid w:val="00293871"/>
    <w:rsid w:val="00294B38"/>
    <w:rsid w:val="00296A3B"/>
    <w:rsid w:val="00297B23"/>
    <w:rsid w:val="002A064E"/>
    <w:rsid w:val="002A09AA"/>
    <w:rsid w:val="002A1FB0"/>
    <w:rsid w:val="002A32F6"/>
    <w:rsid w:val="002A3AD3"/>
    <w:rsid w:val="002A59D5"/>
    <w:rsid w:val="002A69A8"/>
    <w:rsid w:val="002B113D"/>
    <w:rsid w:val="002B13A0"/>
    <w:rsid w:val="002B4850"/>
    <w:rsid w:val="002C139B"/>
    <w:rsid w:val="002C227A"/>
    <w:rsid w:val="002C52C8"/>
    <w:rsid w:val="002C54FA"/>
    <w:rsid w:val="002C6639"/>
    <w:rsid w:val="002C7D32"/>
    <w:rsid w:val="002D033A"/>
    <w:rsid w:val="002D077F"/>
    <w:rsid w:val="002D1690"/>
    <w:rsid w:val="002D1A5B"/>
    <w:rsid w:val="002D2DA8"/>
    <w:rsid w:val="002D2FD8"/>
    <w:rsid w:val="002D30A7"/>
    <w:rsid w:val="002D3825"/>
    <w:rsid w:val="002D3C18"/>
    <w:rsid w:val="002D4258"/>
    <w:rsid w:val="002E118F"/>
    <w:rsid w:val="002E1F88"/>
    <w:rsid w:val="002E3D44"/>
    <w:rsid w:val="002E629C"/>
    <w:rsid w:val="002E63E9"/>
    <w:rsid w:val="002F0633"/>
    <w:rsid w:val="002F1629"/>
    <w:rsid w:val="002F1E65"/>
    <w:rsid w:val="002F2203"/>
    <w:rsid w:val="002F3563"/>
    <w:rsid w:val="002F407E"/>
    <w:rsid w:val="002F4880"/>
    <w:rsid w:val="002F516B"/>
    <w:rsid w:val="002F5199"/>
    <w:rsid w:val="002F6281"/>
    <w:rsid w:val="002F6747"/>
    <w:rsid w:val="002F7AB9"/>
    <w:rsid w:val="0030038E"/>
    <w:rsid w:val="003009BE"/>
    <w:rsid w:val="00300B7B"/>
    <w:rsid w:val="0030324A"/>
    <w:rsid w:val="003033C3"/>
    <w:rsid w:val="00303B1D"/>
    <w:rsid w:val="003053D2"/>
    <w:rsid w:val="00310846"/>
    <w:rsid w:val="0031135C"/>
    <w:rsid w:val="003117C4"/>
    <w:rsid w:val="00311EC9"/>
    <w:rsid w:val="003146E0"/>
    <w:rsid w:val="00315A6C"/>
    <w:rsid w:val="00315E5B"/>
    <w:rsid w:val="00317AAD"/>
    <w:rsid w:val="00317C32"/>
    <w:rsid w:val="0032339B"/>
    <w:rsid w:val="00325D64"/>
    <w:rsid w:val="00327C57"/>
    <w:rsid w:val="00331D8C"/>
    <w:rsid w:val="00331FF9"/>
    <w:rsid w:val="0033447C"/>
    <w:rsid w:val="003345EE"/>
    <w:rsid w:val="00334C60"/>
    <w:rsid w:val="00337A28"/>
    <w:rsid w:val="00337ED2"/>
    <w:rsid w:val="00340731"/>
    <w:rsid w:val="0034133B"/>
    <w:rsid w:val="003422F9"/>
    <w:rsid w:val="00342A59"/>
    <w:rsid w:val="0034389C"/>
    <w:rsid w:val="00343B6A"/>
    <w:rsid w:val="003451FC"/>
    <w:rsid w:val="00345AE0"/>
    <w:rsid w:val="00345DC6"/>
    <w:rsid w:val="00345E18"/>
    <w:rsid w:val="00346128"/>
    <w:rsid w:val="0035227D"/>
    <w:rsid w:val="00353FBA"/>
    <w:rsid w:val="00361FB5"/>
    <w:rsid w:val="00362DC7"/>
    <w:rsid w:val="003719F5"/>
    <w:rsid w:val="003720F0"/>
    <w:rsid w:val="0037391A"/>
    <w:rsid w:val="00374D8D"/>
    <w:rsid w:val="003755C6"/>
    <w:rsid w:val="0037689A"/>
    <w:rsid w:val="00380061"/>
    <w:rsid w:val="00382EDB"/>
    <w:rsid w:val="0038378B"/>
    <w:rsid w:val="00383CA2"/>
    <w:rsid w:val="00384BDF"/>
    <w:rsid w:val="0038615E"/>
    <w:rsid w:val="0038672E"/>
    <w:rsid w:val="00386C92"/>
    <w:rsid w:val="00387B22"/>
    <w:rsid w:val="00391730"/>
    <w:rsid w:val="0039460B"/>
    <w:rsid w:val="00395F8D"/>
    <w:rsid w:val="00397AD6"/>
    <w:rsid w:val="003A1C64"/>
    <w:rsid w:val="003A3785"/>
    <w:rsid w:val="003A7A64"/>
    <w:rsid w:val="003B0E05"/>
    <w:rsid w:val="003B23C2"/>
    <w:rsid w:val="003B26FF"/>
    <w:rsid w:val="003B4D22"/>
    <w:rsid w:val="003B66AA"/>
    <w:rsid w:val="003B6E4E"/>
    <w:rsid w:val="003B6FEE"/>
    <w:rsid w:val="003B79A1"/>
    <w:rsid w:val="003C106B"/>
    <w:rsid w:val="003C311D"/>
    <w:rsid w:val="003C3FA1"/>
    <w:rsid w:val="003C49C3"/>
    <w:rsid w:val="003C7834"/>
    <w:rsid w:val="003D1BDE"/>
    <w:rsid w:val="003D1F51"/>
    <w:rsid w:val="003D2284"/>
    <w:rsid w:val="003D2AFC"/>
    <w:rsid w:val="003D2B29"/>
    <w:rsid w:val="003D4E42"/>
    <w:rsid w:val="003D4FA1"/>
    <w:rsid w:val="003D5479"/>
    <w:rsid w:val="003D589C"/>
    <w:rsid w:val="003D65D8"/>
    <w:rsid w:val="003D67E6"/>
    <w:rsid w:val="003E04EB"/>
    <w:rsid w:val="003E09B7"/>
    <w:rsid w:val="003E0E6D"/>
    <w:rsid w:val="003E1B91"/>
    <w:rsid w:val="003E23AF"/>
    <w:rsid w:val="003E25BF"/>
    <w:rsid w:val="003E3BD2"/>
    <w:rsid w:val="003E6DF2"/>
    <w:rsid w:val="003E6E2C"/>
    <w:rsid w:val="003F3FDB"/>
    <w:rsid w:val="003F4FAA"/>
    <w:rsid w:val="003F51C1"/>
    <w:rsid w:val="003F53F4"/>
    <w:rsid w:val="003F5932"/>
    <w:rsid w:val="003F5CF3"/>
    <w:rsid w:val="003F6331"/>
    <w:rsid w:val="003F70BD"/>
    <w:rsid w:val="003F70F2"/>
    <w:rsid w:val="003F7BD0"/>
    <w:rsid w:val="00400801"/>
    <w:rsid w:val="00400B13"/>
    <w:rsid w:val="0040226A"/>
    <w:rsid w:val="0040289C"/>
    <w:rsid w:val="00402CCE"/>
    <w:rsid w:val="00403AAE"/>
    <w:rsid w:val="00405020"/>
    <w:rsid w:val="00405D90"/>
    <w:rsid w:val="00405FB4"/>
    <w:rsid w:val="00406365"/>
    <w:rsid w:val="00407CC6"/>
    <w:rsid w:val="00411000"/>
    <w:rsid w:val="00411598"/>
    <w:rsid w:val="004126BB"/>
    <w:rsid w:val="004147E1"/>
    <w:rsid w:val="004149EB"/>
    <w:rsid w:val="00414B7F"/>
    <w:rsid w:val="0041565E"/>
    <w:rsid w:val="004160A7"/>
    <w:rsid w:val="00421200"/>
    <w:rsid w:val="00421393"/>
    <w:rsid w:val="004218BF"/>
    <w:rsid w:val="0042234B"/>
    <w:rsid w:val="0042243E"/>
    <w:rsid w:val="0042515E"/>
    <w:rsid w:val="00425568"/>
    <w:rsid w:val="00425AFE"/>
    <w:rsid w:val="00426D58"/>
    <w:rsid w:val="00427197"/>
    <w:rsid w:val="00427FB6"/>
    <w:rsid w:val="0043049D"/>
    <w:rsid w:val="004312E3"/>
    <w:rsid w:val="004337B3"/>
    <w:rsid w:val="00433804"/>
    <w:rsid w:val="0043449E"/>
    <w:rsid w:val="00435B94"/>
    <w:rsid w:val="00436ABD"/>
    <w:rsid w:val="004374A9"/>
    <w:rsid w:val="004415A5"/>
    <w:rsid w:val="00441EB8"/>
    <w:rsid w:val="00441F91"/>
    <w:rsid w:val="0044257F"/>
    <w:rsid w:val="00442907"/>
    <w:rsid w:val="004453D7"/>
    <w:rsid w:val="00446243"/>
    <w:rsid w:val="00446376"/>
    <w:rsid w:val="00446E1E"/>
    <w:rsid w:val="0044759A"/>
    <w:rsid w:val="004475E0"/>
    <w:rsid w:val="00450954"/>
    <w:rsid w:val="00451B78"/>
    <w:rsid w:val="004522AC"/>
    <w:rsid w:val="00452CC3"/>
    <w:rsid w:val="00453AA6"/>
    <w:rsid w:val="0045533E"/>
    <w:rsid w:val="00455DDE"/>
    <w:rsid w:val="00456570"/>
    <w:rsid w:val="00456B6C"/>
    <w:rsid w:val="00456BEB"/>
    <w:rsid w:val="0045728A"/>
    <w:rsid w:val="004573CB"/>
    <w:rsid w:val="00460CCA"/>
    <w:rsid w:val="00462327"/>
    <w:rsid w:val="00462711"/>
    <w:rsid w:val="004632DB"/>
    <w:rsid w:val="0046353A"/>
    <w:rsid w:val="004635BE"/>
    <w:rsid w:val="0046462A"/>
    <w:rsid w:val="00465329"/>
    <w:rsid w:val="004655C6"/>
    <w:rsid w:val="0046723D"/>
    <w:rsid w:val="004702C7"/>
    <w:rsid w:val="00470764"/>
    <w:rsid w:val="00470A9D"/>
    <w:rsid w:val="00470F56"/>
    <w:rsid w:val="00472996"/>
    <w:rsid w:val="00473100"/>
    <w:rsid w:val="00475C77"/>
    <w:rsid w:val="00476903"/>
    <w:rsid w:val="00477FB4"/>
    <w:rsid w:val="00482F25"/>
    <w:rsid w:val="004842A9"/>
    <w:rsid w:val="00484918"/>
    <w:rsid w:val="00491554"/>
    <w:rsid w:val="00493747"/>
    <w:rsid w:val="00493F6B"/>
    <w:rsid w:val="0049483D"/>
    <w:rsid w:val="00496115"/>
    <w:rsid w:val="00496B25"/>
    <w:rsid w:val="00497750"/>
    <w:rsid w:val="004A042E"/>
    <w:rsid w:val="004A0F9F"/>
    <w:rsid w:val="004A1652"/>
    <w:rsid w:val="004A18BB"/>
    <w:rsid w:val="004A3148"/>
    <w:rsid w:val="004A477B"/>
    <w:rsid w:val="004A4A83"/>
    <w:rsid w:val="004A547F"/>
    <w:rsid w:val="004A65A5"/>
    <w:rsid w:val="004A6895"/>
    <w:rsid w:val="004A7B8C"/>
    <w:rsid w:val="004B18F3"/>
    <w:rsid w:val="004B1A45"/>
    <w:rsid w:val="004B2162"/>
    <w:rsid w:val="004B3FA7"/>
    <w:rsid w:val="004B45F4"/>
    <w:rsid w:val="004B465D"/>
    <w:rsid w:val="004B4927"/>
    <w:rsid w:val="004B5756"/>
    <w:rsid w:val="004B603F"/>
    <w:rsid w:val="004B6250"/>
    <w:rsid w:val="004B685F"/>
    <w:rsid w:val="004B71C9"/>
    <w:rsid w:val="004C1811"/>
    <w:rsid w:val="004C55CC"/>
    <w:rsid w:val="004C5945"/>
    <w:rsid w:val="004C7551"/>
    <w:rsid w:val="004C7564"/>
    <w:rsid w:val="004C7E96"/>
    <w:rsid w:val="004D003C"/>
    <w:rsid w:val="004D0700"/>
    <w:rsid w:val="004D1BF0"/>
    <w:rsid w:val="004D5935"/>
    <w:rsid w:val="004D63C1"/>
    <w:rsid w:val="004D6C36"/>
    <w:rsid w:val="004E25D5"/>
    <w:rsid w:val="004E2778"/>
    <w:rsid w:val="004E33EF"/>
    <w:rsid w:val="004E6238"/>
    <w:rsid w:val="004E632A"/>
    <w:rsid w:val="004E7D17"/>
    <w:rsid w:val="004F0D64"/>
    <w:rsid w:val="004F0D7D"/>
    <w:rsid w:val="004F0ED4"/>
    <w:rsid w:val="004F13B7"/>
    <w:rsid w:val="004F3E1A"/>
    <w:rsid w:val="004F4533"/>
    <w:rsid w:val="004F49EA"/>
    <w:rsid w:val="004F55CE"/>
    <w:rsid w:val="004F641F"/>
    <w:rsid w:val="004F6DE2"/>
    <w:rsid w:val="004F7290"/>
    <w:rsid w:val="004F75F7"/>
    <w:rsid w:val="004F7B40"/>
    <w:rsid w:val="00500B05"/>
    <w:rsid w:val="0050192F"/>
    <w:rsid w:val="0050437B"/>
    <w:rsid w:val="005045FF"/>
    <w:rsid w:val="00505A33"/>
    <w:rsid w:val="0050796D"/>
    <w:rsid w:val="0051059C"/>
    <w:rsid w:val="00510BB4"/>
    <w:rsid w:val="005115F9"/>
    <w:rsid w:val="00512022"/>
    <w:rsid w:val="00512A46"/>
    <w:rsid w:val="005133CC"/>
    <w:rsid w:val="005152CD"/>
    <w:rsid w:val="0052082A"/>
    <w:rsid w:val="00522521"/>
    <w:rsid w:val="0052438E"/>
    <w:rsid w:val="00525760"/>
    <w:rsid w:val="00525C0F"/>
    <w:rsid w:val="00526CC6"/>
    <w:rsid w:val="00526FB3"/>
    <w:rsid w:val="00530CAF"/>
    <w:rsid w:val="00531943"/>
    <w:rsid w:val="00531A39"/>
    <w:rsid w:val="00532B2D"/>
    <w:rsid w:val="005339F3"/>
    <w:rsid w:val="005346E8"/>
    <w:rsid w:val="005371B9"/>
    <w:rsid w:val="00540997"/>
    <w:rsid w:val="005420CE"/>
    <w:rsid w:val="0054278C"/>
    <w:rsid w:val="005437A2"/>
    <w:rsid w:val="00543C0A"/>
    <w:rsid w:val="00546C99"/>
    <w:rsid w:val="005508E1"/>
    <w:rsid w:val="00551636"/>
    <w:rsid w:val="00552DFB"/>
    <w:rsid w:val="0055339B"/>
    <w:rsid w:val="0055455A"/>
    <w:rsid w:val="005575CB"/>
    <w:rsid w:val="005605F4"/>
    <w:rsid w:val="005613B9"/>
    <w:rsid w:val="0056255A"/>
    <w:rsid w:val="00563481"/>
    <w:rsid w:val="005635EB"/>
    <w:rsid w:val="00563D4D"/>
    <w:rsid w:val="00565F7D"/>
    <w:rsid w:val="005660DB"/>
    <w:rsid w:val="0056625E"/>
    <w:rsid w:val="00567D94"/>
    <w:rsid w:val="00570760"/>
    <w:rsid w:val="00570EE8"/>
    <w:rsid w:val="005716FC"/>
    <w:rsid w:val="00572923"/>
    <w:rsid w:val="00572F8A"/>
    <w:rsid w:val="0057308E"/>
    <w:rsid w:val="005752A9"/>
    <w:rsid w:val="00575651"/>
    <w:rsid w:val="0058189C"/>
    <w:rsid w:val="00582171"/>
    <w:rsid w:val="00582846"/>
    <w:rsid w:val="00582AC9"/>
    <w:rsid w:val="00586343"/>
    <w:rsid w:val="0058715B"/>
    <w:rsid w:val="00587C4C"/>
    <w:rsid w:val="00587C67"/>
    <w:rsid w:val="005901B3"/>
    <w:rsid w:val="0059355F"/>
    <w:rsid w:val="00593FFC"/>
    <w:rsid w:val="00594DF3"/>
    <w:rsid w:val="005A1DF5"/>
    <w:rsid w:val="005A219F"/>
    <w:rsid w:val="005A44EA"/>
    <w:rsid w:val="005A4BE6"/>
    <w:rsid w:val="005A5330"/>
    <w:rsid w:val="005A6E9D"/>
    <w:rsid w:val="005B0C14"/>
    <w:rsid w:val="005B1C7E"/>
    <w:rsid w:val="005B2C9C"/>
    <w:rsid w:val="005B60B7"/>
    <w:rsid w:val="005B7971"/>
    <w:rsid w:val="005B7ADE"/>
    <w:rsid w:val="005C0B0C"/>
    <w:rsid w:val="005C1075"/>
    <w:rsid w:val="005C37F9"/>
    <w:rsid w:val="005C4B8E"/>
    <w:rsid w:val="005C69EE"/>
    <w:rsid w:val="005D137F"/>
    <w:rsid w:val="005D21C2"/>
    <w:rsid w:val="005D2415"/>
    <w:rsid w:val="005D48E8"/>
    <w:rsid w:val="005D7EC3"/>
    <w:rsid w:val="005E0460"/>
    <w:rsid w:val="005E08E3"/>
    <w:rsid w:val="005E08E7"/>
    <w:rsid w:val="005E09FD"/>
    <w:rsid w:val="005E2B79"/>
    <w:rsid w:val="005E3504"/>
    <w:rsid w:val="005E4748"/>
    <w:rsid w:val="005E4CD5"/>
    <w:rsid w:val="005E5F7E"/>
    <w:rsid w:val="005E6A14"/>
    <w:rsid w:val="005E6E9F"/>
    <w:rsid w:val="005E6F13"/>
    <w:rsid w:val="005E7493"/>
    <w:rsid w:val="005E78F5"/>
    <w:rsid w:val="005E7D12"/>
    <w:rsid w:val="005F0793"/>
    <w:rsid w:val="005F0FD9"/>
    <w:rsid w:val="005F41D2"/>
    <w:rsid w:val="005F42BD"/>
    <w:rsid w:val="005F4775"/>
    <w:rsid w:val="005F4A47"/>
    <w:rsid w:val="005F5598"/>
    <w:rsid w:val="005F6A12"/>
    <w:rsid w:val="005F75B4"/>
    <w:rsid w:val="005F7DBF"/>
    <w:rsid w:val="0060160B"/>
    <w:rsid w:val="006029DF"/>
    <w:rsid w:val="00602CE0"/>
    <w:rsid w:val="006040A1"/>
    <w:rsid w:val="00605917"/>
    <w:rsid w:val="00606244"/>
    <w:rsid w:val="00610D9A"/>
    <w:rsid w:val="006125DD"/>
    <w:rsid w:val="00612C39"/>
    <w:rsid w:val="0061387F"/>
    <w:rsid w:val="00613912"/>
    <w:rsid w:val="006153BC"/>
    <w:rsid w:val="006155D1"/>
    <w:rsid w:val="00615664"/>
    <w:rsid w:val="00616463"/>
    <w:rsid w:val="00616983"/>
    <w:rsid w:val="00616DF5"/>
    <w:rsid w:val="00620D0C"/>
    <w:rsid w:val="006214A6"/>
    <w:rsid w:val="006215C8"/>
    <w:rsid w:val="00622151"/>
    <w:rsid w:val="00622610"/>
    <w:rsid w:val="00624DBD"/>
    <w:rsid w:val="00626466"/>
    <w:rsid w:val="00627306"/>
    <w:rsid w:val="0063139E"/>
    <w:rsid w:val="006315FD"/>
    <w:rsid w:val="00633B72"/>
    <w:rsid w:val="0063432E"/>
    <w:rsid w:val="00634EBD"/>
    <w:rsid w:val="006352F3"/>
    <w:rsid w:val="00637CEF"/>
    <w:rsid w:val="006403BC"/>
    <w:rsid w:val="006411F9"/>
    <w:rsid w:val="0064202C"/>
    <w:rsid w:val="00642287"/>
    <w:rsid w:val="00642BD0"/>
    <w:rsid w:val="00642E0C"/>
    <w:rsid w:val="00643F21"/>
    <w:rsid w:val="00644D22"/>
    <w:rsid w:val="00645004"/>
    <w:rsid w:val="0064540B"/>
    <w:rsid w:val="0064576D"/>
    <w:rsid w:val="00647322"/>
    <w:rsid w:val="00650A02"/>
    <w:rsid w:val="00650FE2"/>
    <w:rsid w:val="006518BF"/>
    <w:rsid w:val="00651D8A"/>
    <w:rsid w:val="00652ACA"/>
    <w:rsid w:val="00652BDF"/>
    <w:rsid w:val="006533B8"/>
    <w:rsid w:val="00653653"/>
    <w:rsid w:val="00653A0E"/>
    <w:rsid w:val="00653D1D"/>
    <w:rsid w:val="0065465A"/>
    <w:rsid w:val="00655973"/>
    <w:rsid w:val="00656269"/>
    <w:rsid w:val="006569DA"/>
    <w:rsid w:val="006618B9"/>
    <w:rsid w:val="00663791"/>
    <w:rsid w:val="00663FED"/>
    <w:rsid w:val="00664C27"/>
    <w:rsid w:val="00665138"/>
    <w:rsid w:val="006660DB"/>
    <w:rsid w:val="00666444"/>
    <w:rsid w:val="006673AD"/>
    <w:rsid w:val="006674FB"/>
    <w:rsid w:val="00667741"/>
    <w:rsid w:val="0067001E"/>
    <w:rsid w:val="0067013D"/>
    <w:rsid w:val="006709C9"/>
    <w:rsid w:val="00670CA0"/>
    <w:rsid w:val="00671CCE"/>
    <w:rsid w:val="006725D4"/>
    <w:rsid w:val="006749C8"/>
    <w:rsid w:val="00675802"/>
    <w:rsid w:val="00676D12"/>
    <w:rsid w:val="006770A6"/>
    <w:rsid w:val="0067773E"/>
    <w:rsid w:val="006777AE"/>
    <w:rsid w:val="0068133B"/>
    <w:rsid w:val="00681972"/>
    <w:rsid w:val="0068353A"/>
    <w:rsid w:val="00683BEA"/>
    <w:rsid w:val="00684B69"/>
    <w:rsid w:val="006855A6"/>
    <w:rsid w:val="0068690B"/>
    <w:rsid w:val="006876C8"/>
    <w:rsid w:val="00687823"/>
    <w:rsid w:val="00687956"/>
    <w:rsid w:val="00687B4D"/>
    <w:rsid w:val="00690210"/>
    <w:rsid w:val="0069236F"/>
    <w:rsid w:val="00692B43"/>
    <w:rsid w:val="006948B2"/>
    <w:rsid w:val="00694EA2"/>
    <w:rsid w:val="0069558E"/>
    <w:rsid w:val="00695F72"/>
    <w:rsid w:val="006965C9"/>
    <w:rsid w:val="006B05B5"/>
    <w:rsid w:val="006B2A9D"/>
    <w:rsid w:val="006B39AB"/>
    <w:rsid w:val="006B7284"/>
    <w:rsid w:val="006B7E8E"/>
    <w:rsid w:val="006C0121"/>
    <w:rsid w:val="006C09C0"/>
    <w:rsid w:val="006C1AF6"/>
    <w:rsid w:val="006C2A0C"/>
    <w:rsid w:val="006C43A0"/>
    <w:rsid w:val="006C456C"/>
    <w:rsid w:val="006C5677"/>
    <w:rsid w:val="006C56C1"/>
    <w:rsid w:val="006C5997"/>
    <w:rsid w:val="006D3BCF"/>
    <w:rsid w:val="006D43BD"/>
    <w:rsid w:val="006D51F6"/>
    <w:rsid w:val="006D70A5"/>
    <w:rsid w:val="006D721F"/>
    <w:rsid w:val="006E081A"/>
    <w:rsid w:val="006E0B20"/>
    <w:rsid w:val="006E10F7"/>
    <w:rsid w:val="006E1DB9"/>
    <w:rsid w:val="006E2219"/>
    <w:rsid w:val="006E2BC1"/>
    <w:rsid w:val="006E36AF"/>
    <w:rsid w:val="006E6BBB"/>
    <w:rsid w:val="006E6E73"/>
    <w:rsid w:val="006F0311"/>
    <w:rsid w:val="006F2C1E"/>
    <w:rsid w:val="00701037"/>
    <w:rsid w:val="0070146E"/>
    <w:rsid w:val="0070333D"/>
    <w:rsid w:val="0070576D"/>
    <w:rsid w:val="00706559"/>
    <w:rsid w:val="007072F9"/>
    <w:rsid w:val="0070783F"/>
    <w:rsid w:val="007138E3"/>
    <w:rsid w:val="00715316"/>
    <w:rsid w:val="007164DF"/>
    <w:rsid w:val="007231D0"/>
    <w:rsid w:val="00725271"/>
    <w:rsid w:val="007262CC"/>
    <w:rsid w:val="00727219"/>
    <w:rsid w:val="0072799A"/>
    <w:rsid w:val="00727BEF"/>
    <w:rsid w:val="00730C55"/>
    <w:rsid w:val="00731AE1"/>
    <w:rsid w:val="00732F64"/>
    <w:rsid w:val="00733B01"/>
    <w:rsid w:val="00733BCF"/>
    <w:rsid w:val="00733E75"/>
    <w:rsid w:val="00734DD1"/>
    <w:rsid w:val="00735738"/>
    <w:rsid w:val="00741C6B"/>
    <w:rsid w:val="00742508"/>
    <w:rsid w:val="0074475B"/>
    <w:rsid w:val="00744FEE"/>
    <w:rsid w:val="007464BB"/>
    <w:rsid w:val="00746F47"/>
    <w:rsid w:val="007514A4"/>
    <w:rsid w:val="00751968"/>
    <w:rsid w:val="00751D18"/>
    <w:rsid w:val="00752285"/>
    <w:rsid w:val="00752A58"/>
    <w:rsid w:val="00753E66"/>
    <w:rsid w:val="00757340"/>
    <w:rsid w:val="00760F3F"/>
    <w:rsid w:val="00762117"/>
    <w:rsid w:val="0076419B"/>
    <w:rsid w:val="00764273"/>
    <w:rsid w:val="007648F6"/>
    <w:rsid w:val="00764EF7"/>
    <w:rsid w:val="0076575C"/>
    <w:rsid w:val="007669EC"/>
    <w:rsid w:val="00766C07"/>
    <w:rsid w:val="0076777C"/>
    <w:rsid w:val="007701EF"/>
    <w:rsid w:val="007716C3"/>
    <w:rsid w:val="0077353A"/>
    <w:rsid w:val="007750C5"/>
    <w:rsid w:val="007757EF"/>
    <w:rsid w:val="0077698E"/>
    <w:rsid w:val="007804C8"/>
    <w:rsid w:val="007818AB"/>
    <w:rsid w:val="00781AC3"/>
    <w:rsid w:val="00782399"/>
    <w:rsid w:val="0078378F"/>
    <w:rsid w:val="007858B3"/>
    <w:rsid w:val="00785966"/>
    <w:rsid w:val="00786B95"/>
    <w:rsid w:val="00786BA2"/>
    <w:rsid w:val="00791EFA"/>
    <w:rsid w:val="007936F8"/>
    <w:rsid w:val="00794B29"/>
    <w:rsid w:val="007953B8"/>
    <w:rsid w:val="007962CB"/>
    <w:rsid w:val="007967D0"/>
    <w:rsid w:val="007972CB"/>
    <w:rsid w:val="00797718"/>
    <w:rsid w:val="007A0058"/>
    <w:rsid w:val="007A0B94"/>
    <w:rsid w:val="007A0E27"/>
    <w:rsid w:val="007A10B8"/>
    <w:rsid w:val="007A12E6"/>
    <w:rsid w:val="007A1449"/>
    <w:rsid w:val="007A184D"/>
    <w:rsid w:val="007A1C7D"/>
    <w:rsid w:val="007A2AC6"/>
    <w:rsid w:val="007A428C"/>
    <w:rsid w:val="007B0152"/>
    <w:rsid w:val="007B1C84"/>
    <w:rsid w:val="007B1D1D"/>
    <w:rsid w:val="007B5711"/>
    <w:rsid w:val="007C2532"/>
    <w:rsid w:val="007C2895"/>
    <w:rsid w:val="007C460A"/>
    <w:rsid w:val="007C5551"/>
    <w:rsid w:val="007C5589"/>
    <w:rsid w:val="007D0926"/>
    <w:rsid w:val="007D30A2"/>
    <w:rsid w:val="007D360E"/>
    <w:rsid w:val="007D4261"/>
    <w:rsid w:val="007D4542"/>
    <w:rsid w:val="007D697D"/>
    <w:rsid w:val="007D712B"/>
    <w:rsid w:val="007E0EC5"/>
    <w:rsid w:val="007E2CBD"/>
    <w:rsid w:val="007E4C73"/>
    <w:rsid w:val="007E646C"/>
    <w:rsid w:val="007E64CB"/>
    <w:rsid w:val="007F09E2"/>
    <w:rsid w:val="007F28EA"/>
    <w:rsid w:val="007F2BA5"/>
    <w:rsid w:val="007F44E4"/>
    <w:rsid w:val="007F5382"/>
    <w:rsid w:val="0080195B"/>
    <w:rsid w:val="00802072"/>
    <w:rsid w:val="00802370"/>
    <w:rsid w:val="008033A2"/>
    <w:rsid w:val="00803941"/>
    <w:rsid w:val="00803EFA"/>
    <w:rsid w:val="008041EE"/>
    <w:rsid w:val="00805E72"/>
    <w:rsid w:val="00805F55"/>
    <w:rsid w:val="00806083"/>
    <w:rsid w:val="0080720E"/>
    <w:rsid w:val="0081335C"/>
    <w:rsid w:val="00814380"/>
    <w:rsid w:val="00817DDD"/>
    <w:rsid w:val="008219F0"/>
    <w:rsid w:val="00822B75"/>
    <w:rsid w:val="00823D2F"/>
    <w:rsid w:val="0082488E"/>
    <w:rsid w:val="00826A14"/>
    <w:rsid w:val="008302B0"/>
    <w:rsid w:val="00832862"/>
    <w:rsid w:val="0083313E"/>
    <w:rsid w:val="00833330"/>
    <w:rsid w:val="008358B4"/>
    <w:rsid w:val="00836467"/>
    <w:rsid w:val="00837439"/>
    <w:rsid w:val="00837B52"/>
    <w:rsid w:val="00840322"/>
    <w:rsid w:val="00842BC1"/>
    <w:rsid w:val="00843EFF"/>
    <w:rsid w:val="0084512F"/>
    <w:rsid w:val="00846180"/>
    <w:rsid w:val="00846D25"/>
    <w:rsid w:val="0084711B"/>
    <w:rsid w:val="008522FB"/>
    <w:rsid w:val="008545D4"/>
    <w:rsid w:val="008561CC"/>
    <w:rsid w:val="0085637B"/>
    <w:rsid w:val="008568BB"/>
    <w:rsid w:val="00861148"/>
    <w:rsid w:val="00863419"/>
    <w:rsid w:val="00863D81"/>
    <w:rsid w:val="00865B62"/>
    <w:rsid w:val="008667C9"/>
    <w:rsid w:val="00866D46"/>
    <w:rsid w:val="00866D5A"/>
    <w:rsid w:val="0086763F"/>
    <w:rsid w:val="00867E90"/>
    <w:rsid w:val="0087036F"/>
    <w:rsid w:val="00872388"/>
    <w:rsid w:val="008770A8"/>
    <w:rsid w:val="008774F2"/>
    <w:rsid w:val="00877D8A"/>
    <w:rsid w:val="0088100A"/>
    <w:rsid w:val="008822C5"/>
    <w:rsid w:val="00882C84"/>
    <w:rsid w:val="00883D2D"/>
    <w:rsid w:val="00886188"/>
    <w:rsid w:val="008869D9"/>
    <w:rsid w:val="00887A28"/>
    <w:rsid w:val="00887B04"/>
    <w:rsid w:val="00891027"/>
    <w:rsid w:val="0089251A"/>
    <w:rsid w:val="008977E2"/>
    <w:rsid w:val="008A00E7"/>
    <w:rsid w:val="008A01F5"/>
    <w:rsid w:val="008A0C1D"/>
    <w:rsid w:val="008A16FC"/>
    <w:rsid w:val="008A1705"/>
    <w:rsid w:val="008A3686"/>
    <w:rsid w:val="008A3F55"/>
    <w:rsid w:val="008A4174"/>
    <w:rsid w:val="008A51EB"/>
    <w:rsid w:val="008A598D"/>
    <w:rsid w:val="008B1CFF"/>
    <w:rsid w:val="008B2868"/>
    <w:rsid w:val="008B447E"/>
    <w:rsid w:val="008B457F"/>
    <w:rsid w:val="008B4790"/>
    <w:rsid w:val="008B536A"/>
    <w:rsid w:val="008B69A1"/>
    <w:rsid w:val="008B734C"/>
    <w:rsid w:val="008C0AD3"/>
    <w:rsid w:val="008C1E07"/>
    <w:rsid w:val="008C242F"/>
    <w:rsid w:val="008C25F2"/>
    <w:rsid w:val="008C2FED"/>
    <w:rsid w:val="008C3EC5"/>
    <w:rsid w:val="008C425A"/>
    <w:rsid w:val="008C4835"/>
    <w:rsid w:val="008C4EE6"/>
    <w:rsid w:val="008C5DE8"/>
    <w:rsid w:val="008D0600"/>
    <w:rsid w:val="008D1B14"/>
    <w:rsid w:val="008D208F"/>
    <w:rsid w:val="008D2C0B"/>
    <w:rsid w:val="008D35EF"/>
    <w:rsid w:val="008D42FB"/>
    <w:rsid w:val="008D478B"/>
    <w:rsid w:val="008D4E31"/>
    <w:rsid w:val="008D62BC"/>
    <w:rsid w:val="008D7E6F"/>
    <w:rsid w:val="008E083B"/>
    <w:rsid w:val="008E1B8D"/>
    <w:rsid w:val="008E1E71"/>
    <w:rsid w:val="008E223E"/>
    <w:rsid w:val="008E3718"/>
    <w:rsid w:val="008E68A8"/>
    <w:rsid w:val="008E709B"/>
    <w:rsid w:val="008F3B4B"/>
    <w:rsid w:val="008F5881"/>
    <w:rsid w:val="008F61EE"/>
    <w:rsid w:val="008F63CF"/>
    <w:rsid w:val="008F6EBB"/>
    <w:rsid w:val="00900301"/>
    <w:rsid w:val="00900CCE"/>
    <w:rsid w:val="00902007"/>
    <w:rsid w:val="00903787"/>
    <w:rsid w:val="0090468C"/>
    <w:rsid w:val="0090471B"/>
    <w:rsid w:val="00905331"/>
    <w:rsid w:val="009055C7"/>
    <w:rsid w:val="009057BA"/>
    <w:rsid w:val="00906FC9"/>
    <w:rsid w:val="009101BD"/>
    <w:rsid w:val="00911BC8"/>
    <w:rsid w:val="00914197"/>
    <w:rsid w:val="00915643"/>
    <w:rsid w:val="009163B1"/>
    <w:rsid w:val="009203E9"/>
    <w:rsid w:val="009208B6"/>
    <w:rsid w:val="00921077"/>
    <w:rsid w:val="00921C2D"/>
    <w:rsid w:val="009239EC"/>
    <w:rsid w:val="00931154"/>
    <w:rsid w:val="00931E8C"/>
    <w:rsid w:val="009320C5"/>
    <w:rsid w:val="0093224C"/>
    <w:rsid w:val="00934600"/>
    <w:rsid w:val="0093477B"/>
    <w:rsid w:val="00935C49"/>
    <w:rsid w:val="009406DF"/>
    <w:rsid w:val="00942AE7"/>
    <w:rsid w:val="00944364"/>
    <w:rsid w:val="00944E2F"/>
    <w:rsid w:val="00947616"/>
    <w:rsid w:val="00947721"/>
    <w:rsid w:val="00950B65"/>
    <w:rsid w:val="00950D5C"/>
    <w:rsid w:val="00951A45"/>
    <w:rsid w:val="0095532E"/>
    <w:rsid w:val="00956F3F"/>
    <w:rsid w:val="00960F3B"/>
    <w:rsid w:val="0096141F"/>
    <w:rsid w:val="0096176F"/>
    <w:rsid w:val="009654E0"/>
    <w:rsid w:val="009729A9"/>
    <w:rsid w:val="00973313"/>
    <w:rsid w:val="009738DE"/>
    <w:rsid w:val="00973BA5"/>
    <w:rsid w:val="009741A8"/>
    <w:rsid w:val="00974631"/>
    <w:rsid w:val="00974EC3"/>
    <w:rsid w:val="00974F9E"/>
    <w:rsid w:val="00976A09"/>
    <w:rsid w:val="00976B9B"/>
    <w:rsid w:val="00980D15"/>
    <w:rsid w:val="009811B5"/>
    <w:rsid w:val="0098208E"/>
    <w:rsid w:val="0098307B"/>
    <w:rsid w:val="009839C9"/>
    <w:rsid w:val="00985503"/>
    <w:rsid w:val="00990D26"/>
    <w:rsid w:val="00993D2B"/>
    <w:rsid w:val="00993E15"/>
    <w:rsid w:val="00994756"/>
    <w:rsid w:val="009962D9"/>
    <w:rsid w:val="00996D02"/>
    <w:rsid w:val="009A03E1"/>
    <w:rsid w:val="009A0708"/>
    <w:rsid w:val="009A0E7B"/>
    <w:rsid w:val="009A1EA8"/>
    <w:rsid w:val="009A3375"/>
    <w:rsid w:val="009A3CA9"/>
    <w:rsid w:val="009A48FE"/>
    <w:rsid w:val="009A5FE0"/>
    <w:rsid w:val="009A6D64"/>
    <w:rsid w:val="009A71F5"/>
    <w:rsid w:val="009B0CBD"/>
    <w:rsid w:val="009B20C5"/>
    <w:rsid w:val="009B3055"/>
    <w:rsid w:val="009B318F"/>
    <w:rsid w:val="009B3552"/>
    <w:rsid w:val="009B6138"/>
    <w:rsid w:val="009C0388"/>
    <w:rsid w:val="009C225D"/>
    <w:rsid w:val="009C24C3"/>
    <w:rsid w:val="009C5427"/>
    <w:rsid w:val="009C5B46"/>
    <w:rsid w:val="009C6A51"/>
    <w:rsid w:val="009C7799"/>
    <w:rsid w:val="009C7EB1"/>
    <w:rsid w:val="009D0528"/>
    <w:rsid w:val="009D1FEB"/>
    <w:rsid w:val="009D26D0"/>
    <w:rsid w:val="009D2CA5"/>
    <w:rsid w:val="009D3246"/>
    <w:rsid w:val="009D44E1"/>
    <w:rsid w:val="009D4DFA"/>
    <w:rsid w:val="009D5514"/>
    <w:rsid w:val="009D5656"/>
    <w:rsid w:val="009D68BA"/>
    <w:rsid w:val="009D74F3"/>
    <w:rsid w:val="009D7903"/>
    <w:rsid w:val="009D7D0D"/>
    <w:rsid w:val="009D7ED5"/>
    <w:rsid w:val="009E20A2"/>
    <w:rsid w:val="009E2765"/>
    <w:rsid w:val="009E3FD3"/>
    <w:rsid w:val="009E4334"/>
    <w:rsid w:val="009E51C9"/>
    <w:rsid w:val="009E78EA"/>
    <w:rsid w:val="009F0197"/>
    <w:rsid w:val="009F3575"/>
    <w:rsid w:val="009F4A66"/>
    <w:rsid w:val="009F4B84"/>
    <w:rsid w:val="00A01EF2"/>
    <w:rsid w:val="00A035D9"/>
    <w:rsid w:val="00A0475B"/>
    <w:rsid w:val="00A04B2E"/>
    <w:rsid w:val="00A04B36"/>
    <w:rsid w:val="00A04D36"/>
    <w:rsid w:val="00A053F3"/>
    <w:rsid w:val="00A066D4"/>
    <w:rsid w:val="00A07010"/>
    <w:rsid w:val="00A07E91"/>
    <w:rsid w:val="00A10A97"/>
    <w:rsid w:val="00A12E52"/>
    <w:rsid w:val="00A14015"/>
    <w:rsid w:val="00A14050"/>
    <w:rsid w:val="00A14CD4"/>
    <w:rsid w:val="00A1576D"/>
    <w:rsid w:val="00A17531"/>
    <w:rsid w:val="00A251FE"/>
    <w:rsid w:val="00A252FF"/>
    <w:rsid w:val="00A25638"/>
    <w:rsid w:val="00A26126"/>
    <w:rsid w:val="00A26483"/>
    <w:rsid w:val="00A2649B"/>
    <w:rsid w:val="00A26614"/>
    <w:rsid w:val="00A279F3"/>
    <w:rsid w:val="00A32DDA"/>
    <w:rsid w:val="00A33800"/>
    <w:rsid w:val="00A34299"/>
    <w:rsid w:val="00A37866"/>
    <w:rsid w:val="00A4004D"/>
    <w:rsid w:val="00A406E8"/>
    <w:rsid w:val="00A40DBB"/>
    <w:rsid w:val="00A42D5A"/>
    <w:rsid w:val="00A45145"/>
    <w:rsid w:val="00A46014"/>
    <w:rsid w:val="00A46657"/>
    <w:rsid w:val="00A47186"/>
    <w:rsid w:val="00A47445"/>
    <w:rsid w:val="00A5089C"/>
    <w:rsid w:val="00A53CBF"/>
    <w:rsid w:val="00A57AD0"/>
    <w:rsid w:val="00A57BBD"/>
    <w:rsid w:val="00A60215"/>
    <w:rsid w:val="00A602D0"/>
    <w:rsid w:val="00A605B7"/>
    <w:rsid w:val="00A606B2"/>
    <w:rsid w:val="00A61A51"/>
    <w:rsid w:val="00A62DA8"/>
    <w:rsid w:val="00A65CBB"/>
    <w:rsid w:val="00A65D49"/>
    <w:rsid w:val="00A66305"/>
    <w:rsid w:val="00A665F8"/>
    <w:rsid w:val="00A71A6E"/>
    <w:rsid w:val="00A74D5B"/>
    <w:rsid w:val="00A77B0A"/>
    <w:rsid w:val="00A80683"/>
    <w:rsid w:val="00A812DF"/>
    <w:rsid w:val="00A81556"/>
    <w:rsid w:val="00A8180A"/>
    <w:rsid w:val="00A827DF"/>
    <w:rsid w:val="00A83825"/>
    <w:rsid w:val="00A841AC"/>
    <w:rsid w:val="00A84938"/>
    <w:rsid w:val="00A849BA"/>
    <w:rsid w:val="00A84A3D"/>
    <w:rsid w:val="00A84BF8"/>
    <w:rsid w:val="00A84C5D"/>
    <w:rsid w:val="00A852AA"/>
    <w:rsid w:val="00A87314"/>
    <w:rsid w:val="00A92AFA"/>
    <w:rsid w:val="00A94355"/>
    <w:rsid w:val="00A94E54"/>
    <w:rsid w:val="00AA19A7"/>
    <w:rsid w:val="00AA1F31"/>
    <w:rsid w:val="00AA25FD"/>
    <w:rsid w:val="00AA2C8C"/>
    <w:rsid w:val="00AA2EEC"/>
    <w:rsid w:val="00AA2FDB"/>
    <w:rsid w:val="00AA46C3"/>
    <w:rsid w:val="00AA6577"/>
    <w:rsid w:val="00AA7A92"/>
    <w:rsid w:val="00AB10E3"/>
    <w:rsid w:val="00AB13E3"/>
    <w:rsid w:val="00AB153D"/>
    <w:rsid w:val="00AB257E"/>
    <w:rsid w:val="00AB315C"/>
    <w:rsid w:val="00AB39CC"/>
    <w:rsid w:val="00AB709A"/>
    <w:rsid w:val="00AB7C33"/>
    <w:rsid w:val="00AC37E8"/>
    <w:rsid w:val="00AC3B24"/>
    <w:rsid w:val="00AC5633"/>
    <w:rsid w:val="00AC5ED0"/>
    <w:rsid w:val="00AC762E"/>
    <w:rsid w:val="00AD140B"/>
    <w:rsid w:val="00AD23F0"/>
    <w:rsid w:val="00AD2CC7"/>
    <w:rsid w:val="00AD3051"/>
    <w:rsid w:val="00AD3EB1"/>
    <w:rsid w:val="00AE123C"/>
    <w:rsid w:val="00AE147B"/>
    <w:rsid w:val="00AE54C2"/>
    <w:rsid w:val="00AE63A5"/>
    <w:rsid w:val="00AE7994"/>
    <w:rsid w:val="00AF1964"/>
    <w:rsid w:val="00AF225D"/>
    <w:rsid w:val="00AF4E62"/>
    <w:rsid w:val="00AF6A41"/>
    <w:rsid w:val="00AF6F72"/>
    <w:rsid w:val="00B0089A"/>
    <w:rsid w:val="00B02DF0"/>
    <w:rsid w:val="00B03448"/>
    <w:rsid w:val="00B058F3"/>
    <w:rsid w:val="00B05ADE"/>
    <w:rsid w:val="00B06DB9"/>
    <w:rsid w:val="00B06F50"/>
    <w:rsid w:val="00B111A2"/>
    <w:rsid w:val="00B12853"/>
    <w:rsid w:val="00B21009"/>
    <w:rsid w:val="00B22E8D"/>
    <w:rsid w:val="00B2470A"/>
    <w:rsid w:val="00B25BA2"/>
    <w:rsid w:val="00B25BC1"/>
    <w:rsid w:val="00B25D3B"/>
    <w:rsid w:val="00B25DCA"/>
    <w:rsid w:val="00B265D9"/>
    <w:rsid w:val="00B26A83"/>
    <w:rsid w:val="00B27074"/>
    <w:rsid w:val="00B31329"/>
    <w:rsid w:val="00B314A8"/>
    <w:rsid w:val="00B322E1"/>
    <w:rsid w:val="00B343C8"/>
    <w:rsid w:val="00B34FB4"/>
    <w:rsid w:val="00B36CA3"/>
    <w:rsid w:val="00B37B32"/>
    <w:rsid w:val="00B41443"/>
    <w:rsid w:val="00B43754"/>
    <w:rsid w:val="00B44146"/>
    <w:rsid w:val="00B4525B"/>
    <w:rsid w:val="00B465A8"/>
    <w:rsid w:val="00B46B09"/>
    <w:rsid w:val="00B46B80"/>
    <w:rsid w:val="00B46C4C"/>
    <w:rsid w:val="00B477D4"/>
    <w:rsid w:val="00B563DB"/>
    <w:rsid w:val="00B578DA"/>
    <w:rsid w:val="00B61898"/>
    <w:rsid w:val="00B62832"/>
    <w:rsid w:val="00B63033"/>
    <w:rsid w:val="00B65E99"/>
    <w:rsid w:val="00B663C2"/>
    <w:rsid w:val="00B700A3"/>
    <w:rsid w:val="00B70758"/>
    <w:rsid w:val="00B71FD8"/>
    <w:rsid w:val="00B71FFE"/>
    <w:rsid w:val="00B733AC"/>
    <w:rsid w:val="00B7547C"/>
    <w:rsid w:val="00B759E4"/>
    <w:rsid w:val="00B812DA"/>
    <w:rsid w:val="00B814A8"/>
    <w:rsid w:val="00B8633F"/>
    <w:rsid w:val="00B87234"/>
    <w:rsid w:val="00B87637"/>
    <w:rsid w:val="00B90907"/>
    <w:rsid w:val="00B91067"/>
    <w:rsid w:val="00B91BE2"/>
    <w:rsid w:val="00B924CA"/>
    <w:rsid w:val="00B93301"/>
    <w:rsid w:val="00B93414"/>
    <w:rsid w:val="00B949A8"/>
    <w:rsid w:val="00B955D0"/>
    <w:rsid w:val="00B95BBA"/>
    <w:rsid w:val="00B95DA2"/>
    <w:rsid w:val="00B9726D"/>
    <w:rsid w:val="00B974D3"/>
    <w:rsid w:val="00B978F1"/>
    <w:rsid w:val="00BA0141"/>
    <w:rsid w:val="00BA0C66"/>
    <w:rsid w:val="00BA251D"/>
    <w:rsid w:val="00BA2A7C"/>
    <w:rsid w:val="00BA3050"/>
    <w:rsid w:val="00BA31F5"/>
    <w:rsid w:val="00BA3A5B"/>
    <w:rsid w:val="00BA66F5"/>
    <w:rsid w:val="00BA7975"/>
    <w:rsid w:val="00BB10D0"/>
    <w:rsid w:val="00BB146C"/>
    <w:rsid w:val="00BB196B"/>
    <w:rsid w:val="00BB1DA4"/>
    <w:rsid w:val="00BB3533"/>
    <w:rsid w:val="00BB3BE6"/>
    <w:rsid w:val="00BB58E6"/>
    <w:rsid w:val="00BB65CA"/>
    <w:rsid w:val="00BC33D1"/>
    <w:rsid w:val="00BC3B6A"/>
    <w:rsid w:val="00BC4D54"/>
    <w:rsid w:val="00BC6790"/>
    <w:rsid w:val="00BD19B8"/>
    <w:rsid w:val="00BD26FF"/>
    <w:rsid w:val="00BD2DB5"/>
    <w:rsid w:val="00BD4401"/>
    <w:rsid w:val="00BD5E8F"/>
    <w:rsid w:val="00BD662F"/>
    <w:rsid w:val="00BD7DAF"/>
    <w:rsid w:val="00BD7E3E"/>
    <w:rsid w:val="00BE01C4"/>
    <w:rsid w:val="00BE17C1"/>
    <w:rsid w:val="00BE1959"/>
    <w:rsid w:val="00BE4C98"/>
    <w:rsid w:val="00BE6A3A"/>
    <w:rsid w:val="00BE6DEF"/>
    <w:rsid w:val="00BE71DB"/>
    <w:rsid w:val="00BE7BE2"/>
    <w:rsid w:val="00BE7EF0"/>
    <w:rsid w:val="00BF0CC8"/>
    <w:rsid w:val="00BF14A4"/>
    <w:rsid w:val="00BF3258"/>
    <w:rsid w:val="00BF3776"/>
    <w:rsid w:val="00BF41A2"/>
    <w:rsid w:val="00BF4974"/>
    <w:rsid w:val="00BF5297"/>
    <w:rsid w:val="00BF6211"/>
    <w:rsid w:val="00BF6ACB"/>
    <w:rsid w:val="00BF7FC5"/>
    <w:rsid w:val="00C0169B"/>
    <w:rsid w:val="00C02369"/>
    <w:rsid w:val="00C04BA1"/>
    <w:rsid w:val="00C04E32"/>
    <w:rsid w:val="00C05223"/>
    <w:rsid w:val="00C053D8"/>
    <w:rsid w:val="00C06AAB"/>
    <w:rsid w:val="00C07383"/>
    <w:rsid w:val="00C07D44"/>
    <w:rsid w:val="00C10C10"/>
    <w:rsid w:val="00C20FB6"/>
    <w:rsid w:val="00C2151F"/>
    <w:rsid w:val="00C218BA"/>
    <w:rsid w:val="00C22CD3"/>
    <w:rsid w:val="00C231DA"/>
    <w:rsid w:val="00C243AA"/>
    <w:rsid w:val="00C24D06"/>
    <w:rsid w:val="00C255CB"/>
    <w:rsid w:val="00C30819"/>
    <w:rsid w:val="00C31179"/>
    <w:rsid w:val="00C323BE"/>
    <w:rsid w:val="00C34403"/>
    <w:rsid w:val="00C3491E"/>
    <w:rsid w:val="00C367A7"/>
    <w:rsid w:val="00C36856"/>
    <w:rsid w:val="00C37164"/>
    <w:rsid w:val="00C371FF"/>
    <w:rsid w:val="00C37985"/>
    <w:rsid w:val="00C416D5"/>
    <w:rsid w:val="00C43A84"/>
    <w:rsid w:val="00C44931"/>
    <w:rsid w:val="00C46246"/>
    <w:rsid w:val="00C471A4"/>
    <w:rsid w:val="00C47EA6"/>
    <w:rsid w:val="00C50BED"/>
    <w:rsid w:val="00C50D8B"/>
    <w:rsid w:val="00C51228"/>
    <w:rsid w:val="00C51B6F"/>
    <w:rsid w:val="00C51C52"/>
    <w:rsid w:val="00C538DD"/>
    <w:rsid w:val="00C53B7E"/>
    <w:rsid w:val="00C55DC2"/>
    <w:rsid w:val="00C567FD"/>
    <w:rsid w:val="00C57B93"/>
    <w:rsid w:val="00C57C27"/>
    <w:rsid w:val="00C57F83"/>
    <w:rsid w:val="00C607EB"/>
    <w:rsid w:val="00C608FA"/>
    <w:rsid w:val="00C60CFA"/>
    <w:rsid w:val="00C610B7"/>
    <w:rsid w:val="00C61247"/>
    <w:rsid w:val="00C6173D"/>
    <w:rsid w:val="00C618BF"/>
    <w:rsid w:val="00C6339A"/>
    <w:rsid w:val="00C667E8"/>
    <w:rsid w:val="00C66A8F"/>
    <w:rsid w:val="00C6784E"/>
    <w:rsid w:val="00C67954"/>
    <w:rsid w:val="00C67AA4"/>
    <w:rsid w:val="00C67D3F"/>
    <w:rsid w:val="00C74463"/>
    <w:rsid w:val="00C75349"/>
    <w:rsid w:val="00C75B12"/>
    <w:rsid w:val="00C75C07"/>
    <w:rsid w:val="00C7628A"/>
    <w:rsid w:val="00C76EE0"/>
    <w:rsid w:val="00C77AA0"/>
    <w:rsid w:val="00C77D4B"/>
    <w:rsid w:val="00C81E8A"/>
    <w:rsid w:val="00C82457"/>
    <w:rsid w:val="00C83E25"/>
    <w:rsid w:val="00C847A4"/>
    <w:rsid w:val="00C849E7"/>
    <w:rsid w:val="00C85047"/>
    <w:rsid w:val="00C854B6"/>
    <w:rsid w:val="00C85C81"/>
    <w:rsid w:val="00C87390"/>
    <w:rsid w:val="00C874FE"/>
    <w:rsid w:val="00C87675"/>
    <w:rsid w:val="00C909EB"/>
    <w:rsid w:val="00C90BF2"/>
    <w:rsid w:val="00C91135"/>
    <w:rsid w:val="00C93DC2"/>
    <w:rsid w:val="00C952B5"/>
    <w:rsid w:val="00C9544D"/>
    <w:rsid w:val="00C95722"/>
    <w:rsid w:val="00C958E9"/>
    <w:rsid w:val="00C962F0"/>
    <w:rsid w:val="00C96A63"/>
    <w:rsid w:val="00C96A69"/>
    <w:rsid w:val="00C97018"/>
    <w:rsid w:val="00CA0260"/>
    <w:rsid w:val="00CA03A0"/>
    <w:rsid w:val="00CA04BF"/>
    <w:rsid w:val="00CA187C"/>
    <w:rsid w:val="00CA3840"/>
    <w:rsid w:val="00CA4840"/>
    <w:rsid w:val="00CA5037"/>
    <w:rsid w:val="00CA5368"/>
    <w:rsid w:val="00CA67B9"/>
    <w:rsid w:val="00CA7C90"/>
    <w:rsid w:val="00CB034B"/>
    <w:rsid w:val="00CB0CCA"/>
    <w:rsid w:val="00CB0D59"/>
    <w:rsid w:val="00CB2410"/>
    <w:rsid w:val="00CB41BC"/>
    <w:rsid w:val="00CB49FB"/>
    <w:rsid w:val="00CB4C26"/>
    <w:rsid w:val="00CB6823"/>
    <w:rsid w:val="00CB7695"/>
    <w:rsid w:val="00CC0250"/>
    <w:rsid w:val="00CC0659"/>
    <w:rsid w:val="00CC1560"/>
    <w:rsid w:val="00CC204E"/>
    <w:rsid w:val="00CC28CE"/>
    <w:rsid w:val="00CC3D3A"/>
    <w:rsid w:val="00CC45A2"/>
    <w:rsid w:val="00CC4DF7"/>
    <w:rsid w:val="00CC5184"/>
    <w:rsid w:val="00CC543C"/>
    <w:rsid w:val="00CC5AB2"/>
    <w:rsid w:val="00CC6512"/>
    <w:rsid w:val="00CC7036"/>
    <w:rsid w:val="00CD1D80"/>
    <w:rsid w:val="00CD268A"/>
    <w:rsid w:val="00CD298A"/>
    <w:rsid w:val="00CD2CDE"/>
    <w:rsid w:val="00CD3FF4"/>
    <w:rsid w:val="00CD4803"/>
    <w:rsid w:val="00CD4FA1"/>
    <w:rsid w:val="00CD5E4F"/>
    <w:rsid w:val="00CD7F3B"/>
    <w:rsid w:val="00CD7FC2"/>
    <w:rsid w:val="00CE1E6A"/>
    <w:rsid w:val="00CE1F36"/>
    <w:rsid w:val="00CE3697"/>
    <w:rsid w:val="00CE417F"/>
    <w:rsid w:val="00CE470B"/>
    <w:rsid w:val="00CE47C2"/>
    <w:rsid w:val="00CE4FC2"/>
    <w:rsid w:val="00CE63CC"/>
    <w:rsid w:val="00CE7CF4"/>
    <w:rsid w:val="00CF3A5A"/>
    <w:rsid w:val="00CF5D5C"/>
    <w:rsid w:val="00CF6E44"/>
    <w:rsid w:val="00CF7F88"/>
    <w:rsid w:val="00D01EC3"/>
    <w:rsid w:val="00D02685"/>
    <w:rsid w:val="00D03929"/>
    <w:rsid w:val="00D05133"/>
    <w:rsid w:val="00D055F7"/>
    <w:rsid w:val="00D05FD5"/>
    <w:rsid w:val="00D06F40"/>
    <w:rsid w:val="00D06F64"/>
    <w:rsid w:val="00D07103"/>
    <w:rsid w:val="00D10ECA"/>
    <w:rsid w:val="00D115B9"/>
    <w:rsid w:val="00D119E8"/>
    <w:rsid w:val="00D121FB"/>
    <w:rsid w:val="00D12324"/>
    <w:rsid w:val="00D14785"/>
    <w:rsid w:val="00D1527D"/>
    <w:rsid w:val="00D15F6D"/>
    <w:rsid w:val="00D16C02"/>
    <w:rsid w:val="00D16F1A"/>
    <w:rsid w:val="00D176E6"/>
    <w:rsid w:val="00D1775E"/>
    <w:rsid w:val="00D17D1E"/>
    <w:rsid w:val="00D20D6F"/>
    <w:rsid w:val="00D21455"/>
    <w:rsid w:val="00D21C38"/>
    <w:rsid w:val="00D22F94"/>
    <w:rsid w:val="00D24687"/>
    <w:rsid w:val="00D246B9"/>
    <w:rsid w:val="00D25128"/>
    <w:rsid w:val="00D27085"/>
    <w:rsid w:val="00D271EC"/>
    <w:rsid w:val="00D27DBA"/>
    <w:rsid w:val="00D3144B"/>
    <w:rsid w:val="00D32FE9"/>
    <w:rsid w:val="00D33169"/>
    <w:rsid w:val="00D332F3"/>
    <w:rsid w:val="00D3349E"/>
    <w:rsid w:val="00D33E54"/>
    <w:rsid w:val="00D348D5"/>
    <w:rsid w:val="00D367DB"/>
    <w:rsid w:val="00D41AB2"/>
    <w:rsid w:val="00D41CC4"/>
    <w:rsid w:val="00D41F93"/>
    <w:rsid w:val="00D432C5"/>
    <w:rsid w:val="00D43619"/>
    <w:rsid w:val="00D4362E"/>
    <w:rsid w:val="00D45F2B"/>
    <w:rsid w:val="00D46008"/>
    <w:rsid w:val="00D47B59"/>
    <w:rsid w:val="00D47FD8"/>
    <w:rsid w:val="00D51692"/>
    <w:rsid w:val="00D52068"/>
    <w:rsid w:val="00D52126"/>
    <w:rsid w:val="00D56033"/>
    <w:rsid w:val="00D5622E"/>
    <w:rsid w:val="00D61E3D"/>
    <w:rsid w:val="00D622AC"/>
    <w:rsid w:val="00D64537"/>
    <w:rsid w:val="00D67599"/>
    <w:rsid w:val="00D67EAD"/>
    <w:rsid w:val="00D7016B"/>
    <w:rsid w:val="00D710CB"/>
    <w:rsid w:val="00D711CC"/>
    <w:rsid w:val="00D7292D"/>
    <w:rsid w:val="00D753F5"/>
    <w:rsid w:val="00D771E4"/>
    <w:rsid w:val="00D774B9"/>
    <w:rsid w:val="00D80A69"/>
    <w:rsid w:val="00D810AF"/>
    <w:rsid w:val="00D81A5C"/>
    <w:rsid w:val="00D81EBE"/>
    <w:rsid w:val="00D8381E"/>
    <w:rsid w:val="00D851AB"/>
    <w:rsid w:val="00D862DA"/>
    <w:rsid w:val="00D86FE6"/>
    <w:rsid w:val="00D874D6"/>
    <w:rsid w:val="00D915E9"/>
    <w:rsid w:val="00D9193C"/>
    <w:rsid w:val="00D93174"/>
    <w:rsid w:val="00D9331B"/>
    <w:rsid w:val="00D93E54"/>
    <w:rsid w:val="00D93EE4"/>
    <w:rsid w:val="00D945C4"/>
    <w:rsid w:val="00D94740"/>
    <w:rsid w:val="00D96061"/>
    <w:rsid w:val="00D961FC"/>
    <w:rsid w:val="00D975C5"/>
    <w:rsid w:val="00D97EA7"/>
    <w:rsid w:val="00DA08DE"/>
    <w:rsid w:val="00DA0CE3"/>
    <w:rsid w:val="00DA169B"/>
    <w:rsid w:val="00DA21A1"/>
    <w:rsid w:val="00DA2FDB"/>
    <w:rsid w:val="00DA3F56"/>
    <w:rsid w:val="00DA60EE"/>
    <w:rsid w:val="00DA6ACE"/>
    <w:rsid w:val="00DA79B6"/>
    <w:rsid w:val="00DA7AB4"/>
    <w:rsid w:val="00DB00B3"/>
    <w:rsid w:val="00DB0591"/>
    <w:rsid w:val="00DB0903"/>
    <w:rsid w:val="00DB2310"/>
    <w:rsid w:val="00DB2894"/>
    <w:rsid w:val="00DB2B9D"/>
    <w:rsid w:val="00DB2C69"/>
    <w:rsid w:val="00DB4DEB"/>
    <w:rsid w:val="00DB57E2"/>
    <w:rsid w:val="00DB756E"/>
    <w:rsid w:val="00DB7BF2"/>
    <w:rsid w:val="00DC14ED"/>
    <w:rsid w:val="00DC2051"/>
    <w:rsid w:val="00DC20C5"/>
    <w:rsid w:val="00DC34F8"/>
    <w:rsid w:val="00DC6D05"/>
    <w:rsid w:val="00DC6D91"/>
    <w:rsid w:val="00DC7AD0"/>
    <w:rsid w:val="00DD1193"/>
    <w:rsid w:val="00DD2DEF"/>
    <w:rsid w:val="00DD382F"/>
    <w:rsid w:val="00DD57EE"/>
    <w:rsid w:val="00DD60E0"/>
    <w:rsid w:val="00DD694A"/>
    <w:rsid w:val="00DE0876"/>
    <w:rsid w:val="00DE15DA"/>
    <w:rsid w:val="00DE1D58"/>
    <w:rsid w:val="00DE33D3"/>
    <w:rsid w:val="00DF2582"/>
    <w:rsid w:val="00DF3C47"/>
    <w:rsid w:val="00DF41F3"/>
    <w:rsid w:val="00DF580B"/>
    <w:rsid w:val="00DF62AF"/>
    <w:rsid w:val="00DF6D7C"/>
    <w:rsid w:val="00DF785E"/>
    <w:rsid w:val="00DF7D34"/>
    <w:rsid w:val="00E00383"/>
    <w:rsid w:val="00E01032"/>
    <w:rsid w:val="00E0262C"/>
    <w:rsid w:val="00E026AA"/>
    <w:rsid w:val="00E0317B"/>
    <w:rsid w:val="00E04306"/>
    <w:rsid w:val="00E04DA5"/>
    <w:rsid w:val="00E04FE2"/>
    <w:rsid w:val="00E0504F"/>
    <w:rsid w:val="00E076E6"/>
    <w:rsid w:val="00E07E0C"/>
    <w:rsid w:val="00E103AB"/>
    <w:rsid w:val="00E11330"/>
    <w:rsid w:val="00E117EE"/>
    <w:rsid w:val="00E11C69"/>
    <w:rsid w:val="00E12294"/>
    <w:rsid w:val="00E12AD0"/>
    <w:rsid w:val="00E13705"/>
    <w:rsid w:val="00E14044"/>
    <w:rsid w:val="00E14E96"/>
    <w:rsid w:val="00E15613"/>
    <w:rsid w:val="00E20160"/>
    <w:rsid w:val="00E212C7"/>
    <w:rsid w:val="00E23470"/>
    <w:rsid w:val="00E23535"/>
    <w:rsid w:val="00E236C5"/>
    <w:rsid w:val="00E2408A"/>
    <w:rsid w:val="00E24B50"/>
    <w:rsid w:val="00E252F3"/>
    <w:rsid w:val="00E25AF0"/>
    <w:rsid w:val="00E26BE3"/>
    <w:rsid w:val="00E30B69"/>
    <w:rsid w:val="00E31D6B"/>
    <w:rsid w:val="00E32DCB"/>
    <w:rsid w:val="00E33C1D"/>
    <w:rsid w:val="00E34553"/>
    <w:rsid w:val="00E3614D"/>
    <w:rsid w:val="00E3727C"/>
    <w:rsid w:val="00E378BC"/>
    <w:rsid w:val="00E40C6E"/>
    <w:rsid w:val="00E411A5"/>
    <w:rsid w:val="00E41A29"/>
    <w:rsid w:val="00E45144"/>
    <w:rsid w:val="00E4585D"/>
    <w:rsid w:val="00E45D01"/>
    <w:rsid w:val="00E4614C"/>
    <w:rsid w:val="00E471D7"/>
    <w:rsid w:val="00E47556"/>
    <w:rsid w:val="00E47DAA"/>
    <w:rsid w:val="00E51622"/>
    <w:rsid w:val="00E51ABC"/>
    <w:rsid w:val="00E564C9"/>
    <w:rsid w:val="00E5738F"/>
    <w:rsid w:val="00E6089C"/>
    <w:rsid w:val="00E6097A"/>
    <w:rsid w:val="00E6142D"/>
    <w:rsid w:val="00E61506"/>
    <w:rsid w:val="00E61796"/>
    <w:rsid w:val="00E620BB"/>
    <w:rsid w:val="00E64200"/>
    <w:rsid w:val="00E64212"/>
    <w:rsid w:val="00E64D20"/>
    <w:rsid w:val="00E65442"/>
    <w:rsid w:val="00E66EB0"/>
    <w:rsid w:val="00E670C9"/>
    <w:rsid w:val="00E70ED7"/>
    <w:rsid w:val="00E72E1B"/>
    <w:rsid w:val="00E73414"/>
    <w:rsid w:val="00E748B9"/>
    <w:rsid w:val="00E74F45"/>
    <w:rsid w:val="00E80156"/>
    <w:rsid w:val="00E83A5F"/>
    <w:rsid w:val="00E853AA"/>
    <w:rsid w:val="00E86CDD"/>
    <w:rsid w:val="00E86CFB"/>
    <w:rsid w:val="00E876EA"/>
    <w:rsid w:val="00E87A8D"/>
    <w:rsid w:val="00E87E17"/>
    <w:rsid w:val="00E90EE8"/>
    <w:rsid w:val="00E920B5"/>
    <w:rsid w:val="00E9280D"/>
    <w:rsid w:val="00E92BA8"/>
    <w:rsid w:val="00E95EA3"/>
    <w:rsid w:val="00E962F2"/>
    <w:rsid w:val="00E96D33"/>
    <w:rsid w:val="00E97658"/>
    <w:rsid w:val="00E97AE2"/>
    <w:rsid w:val="00EA0D90"/>
    <w:rsid w:val="00EA1D70"/>
    <w:rsid w:val="00EA2C1F"/>
    <w:rsid w:val="00EA2FD1"/>
    <w:rsid w:val="00EA3728"/>
    <w:rsid w:val="00EA4525"/>
    <w:rsid w:val="00EA4851"/>
    <w:rsid w:val="00EA4EC3"/>
    <w:rsid w:val="00EA599C"/>
    <w:rsid w:val="00EA664B"/>
    <w:rsid w:val="00EA7E7B"/>
    <w:rsid w:val="00EB0E6E"/>
    <w:rsid w:val="00EB2330"/>
    <w:rsid w:val="00EB326A"/>
    <w:rsid w:val="00EB33E1"/>
    <w:rsid w:val="00EB34C6"/>
    <w:rsid w:val="00EB4491"/>
    <w:rsid w:val="00EB5AD1"/>
    <w:rsid w:val="00EB5B5E"/>
    <w:rsid w:val="00EB5FD9"/>
    <w:rsid w:val="00EB6323"/>
    <w:rsid w:val="00EB64BA"/>
    <w:rsid w:val="00EC01A3"/>
    <w:rsid w:val="00EC01C5"/>
    <w:rsid w:val="00EC2CA3"/>
    <w:rsid w:val="00EC4205"/>
    <w:rsid w:val="00ED046D"/>
    <w:rsid w:val="00ED1201"/>
    <w:rsid w:val="00ED2025"/>
    <w:rsid w:val="00ED2FA6"/>
    <w:rsid w:val="00ED3CF1"/>
    <w:rsid w:val="00ED56F7"/>
    <w:rsid w:val="00ED6E92"/>
    <w:rsid w:val="00ED7795"/>
    <w:rsid w:val="00EE117E"/>
    <w:rsid w:val="00EE2216"/>
    <w:rsid w:val="00EE261C"/>
    <w:rsid w:val="00EE3A85"/>
    <w:rsid w:val="00EE404E"/>
    <w:rsid w:val="00EE4962"/>
    <w:rsid w:val="00EE5081"/>
    <w:rsid w:val="00EE5A1F"/>
    <w:rsid w:val="00EE5B8D"/>
    <w:rsid w:val="00EE68E8"/>
    <w:rsid w:val="00EE734F"/>
    <w:rsid w:val="00EF062B"/>
    <w:rsid w:val="00EF1D35"/>
    <w:rsid w:val="00EF20F8"/>
    <w:rsid w:val="00EF303D"/>
    <w:rsid w:val="00EF3370"/>
    <w:rsid w:val="00EF3702"/>
    <w:rsid w:val="00EF45F0"/>
    <w:rsid w:val="00F0038E"/>
    <w:rsid w:val="00F005B1"/>
    <w:rsid w:val="00F005C4"/>
    <w:rsid w:val="00F00737"/>
    <w:rsid w:val="00F00920"/>
    <w:rsid w:val="00F047C2"/>
    <w:rsid w:val="00F05115"/>
    <w:rsid w:val="00F06620"/>
    <w:rsid w:val="00F06E6C"/>
    <w:rsid w:val="00F07239"/>
    <w:rsid w:val="00F074A3"/>
    <w:rsid w:val="00F10339"/>
    <w:rsid w:val="00F108BC"/>
    <w:rsid w:val="00F128C8"/>
    <w:rsid w:val="00F12CF4"/>
    <w:rsid w:val="00F155B1"/>
    <w:rsid w:val="00F1749F"/>
    <w:rsid w:val="00F17DBC"/>
    <w:rsid w:val="00F202D9"/>
    <w:rsid w:val="00F22323"/>
    <w:rsid w:val="00F223E2"/>
    <w:rsid w:val="00F22E1E"/>
    <w:rsid w:val="00F2409F"/>
    <w:rsid w:val="00F24419"/>
    <w:rsid w:val="00F24C55"/>
    <w:rsid w:val="00F25DA7"/>
    <w:rsid w:val="00F30B40"/>
    <w:rsid w:val="00F31888"/>
    <w:rsid w:val="00F31942"/>
    <w:rsid w:val="00F31BE8"/>
    <w:rsid w:val="00F348AA"/>
    <w:rsid w:val="00F40638"/>
    <w:rsid w:val="00F40EE6"/>
    <w:rsid w:val="00F42D00"/>
    <w:rsid w:val="00F436F6"/>
    <w:rsid w:val="00F44705"/>
    <w:rsid w:val="00F44931"/>
    <w:rsid w:val="00F4514A"/>
    <w:rsid w:val="00F4520F"/>
    <w:rsid w:val="00F4534A"/>
    <w:rsid w:val="00F45FA4"/>
    <w:rsid w:val="00F51AD8"/>
    <w:rsid w:val="00F547D8"/>
    <w:rsid w:val="00F55517"/>
    <w:rsid w:val="00F560A3"/>
    <w:rsid w:val="00F57F2B"/>
    <w:rsid w:val="00F6115D"/>
    <w:rsid w:val="00F623BC"/>
    <w:rsid w:val="00F639C9"/>
    <w:rsid w:val="00F63B1C"/>
    <w:rsid w:val="00F643F3"/>
    <w:rsid w:val="00F64919"/>
    <w:rsid w:val="00F657F6"/>
    <w:rsid w:val="00F67173"/>
    <w:rsid w:val="00F67A8F"/>
    <w:rsid w:val="00F67B1C"/>
    <w:rsid w:val="00F7003B"/>
    <w:rsid w:val="00F74ADE"/>
    <w:rsid w:val="00F751CB"/>
    <w:rsid w:val="00F75E75"/>
    <w:rsid w:val="00F769DA"/>
    <w:rsid w:val="00F77505"/>
    <w:rsid w:val="00F8189D"/>
    <w:rsid w:val="00F81FB5"/>
    <w:rsid w:val="00F8221B"/>
    <w:rsid w:val="00F82786"/>
    <w:rsid w:val="00F848BC"/>
    <w:rsid w:val="00F84A41"/>
    <w:rsid w:val="00F853B4"/>
    <w:rsid w:val="00F85F35"/>
    <w:rsid w:val="00F8709F"/>
    <w:rsid w:val="00F87211"/>
    <w:rsid w:val="00F90065"/>
    <w:rsid w:val="00F90DBC"/>
    <w:rsid w:val="00F91DAF"/>
    <w:rsid w:val="00F92C6B"/>
    <w:rsid w:val="00F92DEF"/>
    <w:rsid w:val="00F93457"/>
    <w:rsid w:val="00F9418F"/>
    <w:rsid w:val="00F94C9C"/>
    <w:rsid w:val="00F955BF"/>
    <w:rsid w:val="00F9599D"/>
    <w:rsid w:val="00F95C55"/>
    <w:rsid w:val="00F95E84"/>
    <w:rsid w:val="00FA118E"/>
    <w:rsid w:val="00FA1E56"/>
    <w:rsid w:val="00FA2D8C"/>
    <w:rsid w:val="00FA33DA"/>
    <w:rsid w:val="00FA34AE"/>
    <w:rsid w:val="00FA4A4E"/>
    <w:rsid w:val="00FA4FAA"/>
    <w:rsid w:val="00FA53AB"/>
    <w:rsid w:val="00FA5DB5"/>
    <w:rsid w:val="00FA6923"/>
    <w:rsid w:val="00FA6AB1"/>
    <w:rsid w:val="00FB06A1"/>
    <w:rsid w:val="00FB0BFF"/>
    <w:rsid w:val="00FB1E5D"/>
    <w:rsid w:val="00FC010A"/>
    <w:rsid w:val="00FC0907"/>
    <w:rsid w:val="00FC0D9F"/>
    <w:rsid w:val="00FC21B9"/>
    <w:rsid w:val="00FC2E92"/>
    <w:rsid w:val="00FC492B"/>
    <w:rsid w:val="00FC5819"/>
    <w:rsid w:val="00FC5B50"/>
    <w:rsid w:val="00FC5EAE"/>
    <w:rsid w:val="00FC616A"/>
    <w:rsid w:val="00FD32F5"/>
    <w:rsid w:val="00FD41E2"/>
    <w:rsid w:val="00FD57E6"/>
    <w:rsid w:val="00FD6BE8"/>
    <w:rsid w:val="00FE01BE"/>
    <w:rsid w:val="00FE0AF5"/>
    <w:rsid w:val="00FE1362"/>
    <w:rsid w:val="00FE47DE"/>
    <w:rsid w:val="00FE4E20"/>
    <w:rsid w:val="00FE52E7"/>
    <w:rsid w:val="00FE5418"/>
    <w:rsid w:val="00FE788E"/>
    <w:rsid w:val="00FF0918"/>
    <w:rsid w:val="00FF1A31"/>
    <w:rsid w:val="00FF22D1"/>
    <w:rsid w:val="00FF347D"/>
    <w:rsid w:val="00FF6049"/>
    <w:rsid w:val="00FF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FA32F"/>
  <w15:chartTrackingRefBased/>
  <w15:docId w15:val="{F7E714EC-B534-4F9A-85D5-E55548906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DB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7689A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10923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10923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64D42"/>
    <w:pPr>
      <w:tabs>
        <w:tab w:val="right" w:leader="dot" w:pos="9350"/>
      </w:tabs>
      <w:spacing w:after="100" w:line="259" w:lineRule="auto"/>
      <w:ind w:left="720"/>
      <w:jc w:val="center"/>
    </w:pPr>
    <w:rPr>
      <w:rFonts w:eastAsia="Times New Roman" w:cs="Times New Roman"/>
      <w:noProof/>
      <w:lang w:eastAsia="en-CA"/>
    </w:rPr>
  </w:style>
  <w:style w:type="paragraph" w:styleId="TOC3">
    <w:name w:val="toc 3"/>
    <w:basedOn w:val="Normal"/>
    <w:next w:val="Normal"/>
    <w:autoRedefine/>
    <w:uiPriority w:val="39"/>
    <w:unhideWhenUsed/>
    <w:rsid w:val="005B7ADE"/>
    <w:pPr>
      <w:tabs>
        <w:tab w:val="right" w:leader="dot" w:pos="9350"/>
      </w:tabs>
      <w:spacing w:after="100" w:line="259" w:lineRule="auto"/>
      <w:ind w:left="709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687B4D"/>
    <w:rPr>
      <w:rFonts w:eastAsiaTheme="minorEastAs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87B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7B4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11BC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apple-converted-space">
    <w:name w:val="apple-converted-space"/>
    <w:basedOn w:val="DefaultParagraphFont"/>
    <w:rsid w:val="00911BC8"/>
  </w:style>
  <w:style w:type="paragraph" w:styleId="Header">
    <w:name w:val="header"/>
    <w:basedOn w:val="Normal"/>
    <w:link w:val="HeaderChar"/>
    <w:uiPriority w:val="99"/>
    <w:unhideWhenUsed/>
    <w:rsid w:val="009839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39C9"/>
  </w:style>
  <w:style w:type="paragraph" w:styleId="Footer">
    <w:name w:val="footer"/>
    <w:basedOn w:val="Normal"/>
    <w:link w:val="FooterChar"/>
    <w:uiPriority w:val="99"/>
    <w:unhideWhenUsed/>
    <w:rsid w:val="009839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39C9"/>
  </w:style>
  <w:style w:type="character" w:styleId="CommentReference">
    <w:name w:val="annotation reference"/>
    <w:basedOn w:val="DefaultParagraphFont"/>
    <w:uiPriority w:val="99"/>
    <w:semiHidden/>
    <w:unhideWhenUsed/>
    <w:rsid w:val="006518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18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18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18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18B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8B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8BF"/>
    <w:rPr>
      <w:rFonts w:ascii="Segoe UI" w:hAnsi="Segoe UI" w:cs="Segoe UI"/>
      <w:sz w:val="18"/>
      <w:szCs w:val="18"/>
    </w:rPr>
  </w:style>
  <w:style w:type="character" w:customStyle="1" w:styleId="textexposedshow">
    <w:name w:val="text_exposed_show"/>
    <w:basedOn w:val="DefaultParagraphFont"/>
    <w:rsid w:val="0049483D"/>
  </w:style>
  <w:style w:type="table" w:styleId="TableGrid">
    <w:name w:val="Table Grid"/>
    <w:basedOn w:val="TableNormal"/>
    <w:uiPriority w:val="39"/>
    <w:rsid w:val="000D0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0839CE"/>
    <w:pPr>
      <w:spacing w:after="100" w:line="259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0839CE"/>
    <w:pPr>
      <w:spacing w:after="100" w:line="259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0839CE"/>
    <w:pPr>
      <w:spacing w:after="100" w:line="259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0839CE"/>
    <w:pPr>
      <w:spacing w:after="100" w:line="259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0839CE"/>
    <w:pPr>
      <w:spacing w:after="100" w:line="259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0839CE"/>
    <w:pPr>
      <w:spacing w:after="100" w:line="259" w:lineRule="auto"/>
      <w:ind w:left="1760"/>
    </w:pPr>
    <w:rPr>
      <w:rFonts w:eastAsiaTheme="minorEastAsia"/>
    </w:rPr>
  </w:style>
  <w:style w:type="paragraph" w:customStyle="1" w:styleId="Default">
    <w:name w:val="Default"/>
    <w:rsid w:val="001C1DA4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bparactl">
    <w:name w:val="b_paractl"/>
    <w:basedOn w:val="Normal"/>
    <w:rsid w:val="00221C1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UnresolvedMention">
    <w:name w:val="Unresolved Mention"/>
    <w:basedOn w:val="DefaultParagraphFont"/>
    <w:uiPriority w:val="99"/>
    <w:semiHidden/>
    <w:unhideWhenUsed/>
    <w:rsid w:val="001839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68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6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38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630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1211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239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0238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30069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5541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47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0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862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3599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872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6991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5286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04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92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drive.google.com/file/d/1-QoknYLHs6e6vC5xg_KOkZUx7Uy26ZoQ/view?usp=drive_link" TargetMode="External"/><Relationship Id="rId26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hyperlink" Target="https://drive.google.com/file/d/1-G-FCYsNWhEevjEl1HL7rrLyJ2rJhDmv/view?usp=drive_link" TargetMode="External"/><Relationship Id="rId34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drive.google.com/file/d/1-8NASk60NZS6W49fjKG3t0-syzFQjRgU/view?usp=drive_link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drive.google.com/file/d/1-CixwafnWRdwBKaJtvJrpg7aMJYqAP93/view?usp=drive_link" TargetMode="External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3.png"/><Relationship Id="rId32" Type="http://schemas.openxmlformats.org/officeDocument/2006/relationships/image" Target="media/image8.jpe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header" Target="header4.xml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https://www.facebook.com/groups/290189871112844" TargetMode="External"/><Relationship Id="rId19" Type="http://schemas.openxmlformats.org/officeDocument/2006/relationships/hyperlink" Target="https://drive.google.com/file/d/1-DluV9hZezsbiIXuQv8yE-lljdYepOwi/view?usp=drive_link" TargetMode="External"/><Relationship Id="rId31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hyperlink" Target="https://drive.google.com/file/d/1-9zZwdjbCddCSQH5YvoQtMSvHaZv0ByZ/view?usp=drive_link" TargetMode="External"/><Relationship Id="rId27" Type="http://schemas.openxmlformats.org/officeDocument/2006/relationships/hyperlink" Target="http://www.christian-songlyrics.net/2017/01/reyna-ng-langit-lyrics-bukas-palad.html" TargetMode="External"/><Relationship Id="rId30" Type="http://schemas.openxmlformats.org/officeDocument/2006/relationships/image" Target="media/image7.emf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BACDEA83-53B6-4B2C-8042-B021BEB6AC1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11231</TotalTime>
  <Pages>1</Pages>
  <Words>16443</Words>
  <Characters>93729</Characters>
  <Application>Microsoft Office Word</Application>
  <DocSecurity>0</DocSecurity>
  <Lines>781</Lines>
  <Paragraphs>219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Amiel John De las Alas</cp:lastModifiedBy>
  <cp:revision>353</cp:revision>
  <cp:lastPrinted>2024-11-23T19:27:00Z</cp:lastPrinted>
  <dcterms:created xsi:type="dcterms:W3CDTF">2023-12-23T08:22:00Z</dcterms:created>
  <dcterms:modified xsi:type="dcterms:W3CDTF">2024-11-23T19:28:00Z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