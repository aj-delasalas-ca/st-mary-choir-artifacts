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XSpec="center" w:tblpY="2805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905"/>
        <w:gridCol w:w="445"/>
      </w:tblGrid>
      <w:tr w:rsidR="002206D3" w:rsidRPr="00715316" w14:paraId="611E11E7" w14:textId="77777777" w:rsidTr="00E252F3">
        <w:trPr>
          <w:trHeight w:val="233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auto"/>
            <w:vAlign w:val="center"/>
          </w:tcPr>
          <w:p w14:paraId="0196E99F" w14:textId="1AB17E11" w:rsidR="002206D3" w:rsidRPr="0095532E" w:rsidRDefault="002206D3" w:rsidP="006C2A0C">
            <w:pPr>
              <w:jc w:val="center"/>
              <w:rPr>
                <w:rFonts w:eastAsiaTheme="minorEastAsia"/>
                <w:b/>
                <w:bCs/>
                <w:smallCaps/>
              </w:rPr>
            </w:pPr>
            <w:r w:rsidRPr="0095532E">
              <w:rPr>
                <w:rFonts w:eastAsiaTheme="minorEastAsia"/>
                <w:b/>
                <w:bCs/>
                <w:smallCaps/>
                <w:noProof/>
                <w:color w:val="7F7F7F" w:themeColor="text1" w:themeTint="80"/>
                <w:sz w:val="24"/>
              </w:rPr>
              <w:drawing>
                <wp:anchor distT="0" distB="0" distL="114300" distR="114300" simplePos="0" relativeHeight="251658240" behindDoc="1" locked="0" layoutInCell="1" allowOverlap="1" wp14:anchorId="40648C94" wp14:editId="263E24C0">
                  <wp:simplePos x="0" y="0"/>
                  <wp:positionH relativeFrom="column">
                    <wp:posOffset>3985260</wp:posOffset>
                  </wp:positionH>
                  <wp:positionV relativeFrom="paragraph">
                    <wp:posOffset>-239395</wp:posOffset>
                  </wp:positionV>
                  <wp:extent cx="1374140" cy="1383030"/>
                  <wp:effectExtent l="0" t="0" r="0" b="7620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140" cy="13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hyperlink r:id="rId10" w:history="1"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3PM FILIPINO</w:t>
              </w:r>
              <w:r w:rsidR="003F4FAA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 xml:space="preserve"> </w:t>
              </w:r>
              <w:r w:rsidR="00A849BA" w:rsidRPr="0095532E">
                <w:rPr>
                  <w:rStyle w:val="Hyperlink"/>
                  <w:rFonts w:eastAsiaTheme="minorEastAsia"/>
                  <w:b/>
                  <w:bCs/>
                  <w:smallCaps/>
                  <w:sz w:val="96"/>
                  <w:u w:val="none"/>
                </w:rPr>
                <w:t>CHOIR</w:t>
              </w:r>
            </w:hyperlink>
            <w:bookmarkStart w:id="0" w:name="_top"/>
            <w:bookmarkEnd w:id="0"/>
          </w:p>
        </w:tc>
        <w:tc>
          <w:tcPr>
            <w:tcW w:w="445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  <w:textDirection w:val="tbRl"/>
          </w:tcPr>
          <w:p w14:paraId="158D19A8" w14:textId="73A180A6" w:rsidR="002206D3" w:rsidRPr="00715316" w:rsidRDefault="005E6A14" w:rsidP="00197812">
            <w:pPr>
              <w:ind w:left="113" w:right="113"/>
              <w:rPr>
                <w:rFonts w:eastAsiaTheme="minorEastAsia"/>
                <w:b/>
                <w:bCs/>
                <w:smallCaps/>
              </w:rPr>
            </w:pP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>ST</w:t>
            </w:r>
            <w:r w:rsidR="0058284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. </w:t>
            </w:r>
            <w:r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MARY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>'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>s</w:t>
            </w:r>
            <w:r w:rsidR="00B0089A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  </w:t>
            </w:r>
            <w:r w:rsidR="00582171" w:rsidRPr="00715316">
              <w:rPr>
                <w:rFonts w:eastAsiaTheme="minorEastAsia"/>
                <w:b/>
                <w:bCs/>
                <w:smallCaps/>
                <w:color w:val="FFFFFF" w:themeColor="background1"/>
              </w:rPr>
              <w:t xml:space="preserve"> PARISH</w:t>
            </w:r>
          </w:p>
        </w:tc>
      </w:tr>
      <w:tr w:rsidR="00582171" w:rsidRPr="00715316" w14:paraId="5A5530C0" w14:textId="77777777" w:rsidTr="00197812">
        <w:trPr>
          <w:trHeight w:val="1784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2E74B5" w:themeFill="accent1" w:themeFillShade="BF"/>
            <w:vAlign w:val="center"/>
          </w:tcPr>
          <w:p w14:paraId="2E914AB1" w14:textId="574F38F2" w:rsidR="000D0B92" w:rsidRPr="00715316" w:rsidRDefault="001E658F" w:rsidP="00197812">
            <w:pPr>
              <w:jc w:val="center"/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  <w:r w:rsidRPr="00715316"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  <w:t>SONGS COMPILATION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16EB4225" w14:textId="77777777" w:rsidR="000D0B92" w:rsidRPr="00715316" w:rsidRDefault="000D0B92" w:rsidP="00197812">
            <w:pPr>
              <w:rPr>
                <w:rFonts w:ascii="Cambria" w:eastAsiaTheme="minorEastAsia" w:hAnsi="Cambria"/>
                <w:b/>
                <w:bCs/>
                <w:smallCaps/>
                <w:color w:val="FFFFFF" w:themeColor="background1"/>
                <w:sz w:val="72"/>
              </w:rPr>
            </w:pPr>
          </w:p>
        </w:tc>
      </w:tr>
      <w:tr w:rsidR="002206D3" w:rsidRPr="00715316" w14:paraId="7232A054" w14:textId="77777777" w:rsidTr="006876C8">
        <w:trPr>
          <w:trHeight w:val="173"/>
          <w:jc w:val="center"/>
        </w:trPr>
        <w:tc>
          <w:tcPr>
            <w:tcW w:w="890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EDEDED" w:themeFill="accent3" w:themeFillTint="33"/>
            <w:vAlign w:val="bottom"/>
          </w:tcPr>
          <w:p w14:paraId="481DA64E" w14:textId="33C2759C" w:rsidR="002206D3" w:rsidRPr="00715316" w:rsidRDefault="00E87E17" w:rsidP="006876C8">
            <w:pPr>
              <w:jc w:val="right"/>
              <w:rPr>
                <w:rFonts w:eastAsiaTheme="minorEastAsia"/>
                <w:b/>
                <w:bCs/>
                <w:smallCaps/>
              </w:rPr>
            </w:pPr>
            <w:r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>VANCOUVER,</w:t>
            </w:r>
            <w:r w:rsidR="006876C8" w:rsidRPr="00715316">
              <w:rPr>
                <w:rFonts w:eastAsiaTheme="minorEastAsia"/>
                <w:b/>
                <w:bCs/>
                <w:smallCaps/>
                <w:color w:val="1F4E79" w:themeColor="accent1" w:themeShade="80"/>
              </w:rPr>
              <w:t xml:space="preserve"> BC</w:t>
            </w:r>
          </w:p>
        </w:tc>
        <w:tc>
          <w:tcPr>
            <w:tcW w:w="445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shd w:val="clear" w:color="auto" w:fill="1F4E79" w:themeFill="accent1" w:themeFillShade="80"/>
          </w:tcPr>
          <w:p w14:paraId="3481CA17" w14:textId="77777777" w:rsidR="002206D3" w:rsidRPr="00715316" w:rsidRDefault="002206D3" w:rsidP="00197812">
            <w:pPr>
              <w:rPr>
                <w:rFonts w:eastAsiaTheme="minorEastAsia"/>
                <w:b/>
                <w:bCs/>
                <w:smallCaps/>
              </w:rPr>
            </w:pPr>
          </w:p>
        </w:tc>
      </w:tr>
    </w:tbl>
    <w:p w14:paraId="592B905F" w14:textId="3C1B4856" w:rsidR="000D0B92" w:rsidRPr="00715316" w:rsidRDefault="00643F21">
      <w:pPr>
        <w:rPr>
          <w:rFonts w:eastAsiaTheme="minorEastAsia"/>
          <w:b/>
          <w:bCs/>
          <w:smallCaps/>
          <w14:shadow w14:blurRad="50800" w14:dist="50800" w14:dir="5400000" w14:sx="0" w14:sy="0" w14:kx="0" w14:ky="0" w14:algn="ctr">
            <w14:srgbClr w14:val="000000">
              <w14:alpha w14:val="8000"/>
            </w14:srgbClr>
          </w14:shadow>
        </w:rPr>
      </w:pPr>
      <w:r w:rsidRPr="00715316">
        <w:rPr>
          <w:rFonts w:eastAsiaTheme="minorEastAsia"/>
          <w:b/>
          <w:bCs/>
          <w:smallCaps/>
        </w:rPr>
        <w:br w:type="page"/>
      </w:r>
    </w:p>
    <w:p w14:paraId="6B003491" w14:textId="77777777" w:rsidR="008A4174" w:rsidRDefault="008A4174">
      <w:pPr>
        <w:rPr>
          <w:rFonts w:eastAsiaTheme="minorEastAsia"/>
          <w:b/>
          <w:bCs/>
          <w:smallCaps/>
        </w:rPr>
        <w:sectPr w:rsidR="008A4174" w:rsidSect="008A4174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5D2D55F2" w14:textId="2C7EBF10" w:rsidR="00643F21" w:rsidRPr="00715316" w:rsidRDefault="00643F21">
      <w:pPr>
        <w:rPr>
          <w:rFonts w:eastAsiaTheme="minorEastAsia"/>
          <w:b/>
          <w:bCs/>
          <w:smallCaps/>
        </w:rPr>
      </w:pPr>
    </w:p>
    <w:sdt>
      <w:sdtPr>
        <w:rPr>
          <w:rFonts w:asciiTheme="minorHAnsi" w:eastAsiaTheme="minorEastAsia" w:hAnsiTheme="minorHAnsi" w:cstheme="minorBidi"/>
          <w:b/>
          <w:bCs/>
          <w:smallCaps/>
          <w:color w:val="auto"/>
          <w:sz w:val="22"/>
          <w:szCs w:val="22"/>
        </w:rPr>
        <w:id w:val="-647902858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smallCaps w:val="0"/>
          <w:noProof/>
        </w:rPr>
      </w:sdtEndPr>
      <w:sdtContent>
        <w:p w14:paraId="56D61B1A" w14:textId="77777777" w:rsidR="0031135C" w:rsidRDefault="00687B4D" w:rsidP="003E6E2C">
          <w:pPr>
            <w:pStyle w:val="TOCHeading"/>
            <w:ind w:left="432" w:hanging="432"/>
            <w:jc w:val="center"/>
            <w:rPr>
              <w:rStyle w:val="Heading1Char"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rStyle w:val="Heading1Char"/>
            </w:rPr>
            <w:t>TABLE of Contents</w:t>
          </w:r>
        </w:p>
        <w:p w14:paraId="4B0774EF" w14:textId="77777777" w:rsidR="00742508" w:rsidRPr="00715316" w:rsidRDefault="00742508" w:rsidP="00742508"/>
        <w:p w14:paraId="3A296BEC" w14:textId="5E0AA99B" w:rsidR="00701037" w:rsidRPr="00612C39" w:rsidRDefault="00687B4D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r w:rsidRPr="00715316">
            <w:rPr>
              <w:rFonts w:eastAsiaTheme="minorEastAsia"/>
            </w:rPr>
            <w:fldChar w:fldCharType="begin"/>
          </w:r>
          <w:r w:rsidRPr="00715316">
            <w:instrText xml:space="preserve"> TOC \o "1-3" \h \z \u </w:instrText>
          </w:r>
          <w:r w:rsidRPr="00715316">
            <w:rPr>
              <w:rFonts w:eastAsiaTheme="minorEastAsia"/>
            </w:rPr>
            <w:fldChar w:fldCharType="separate"/>
          </w:r>
          <w:hyperlink w:anchor="_Toc182939726" w:history="1">
            <w:r w:rsidR="00701037" w:rsidRPr="00612C39">
              <w:rPr>
                <w:rStyle w:val="Hyperlink"/>
                <w:b/>
                <w:bCs/>
              </w:rPr>
              <w:t>TAGALOG SONGS</w:t>
            </w:r>
            <w:r w:rsidR="00701037" w:rsidRPr="00612C39">
              <w:rPr>
                <w:b/>
                <w:bCs/>
                <w:webHidden/>
              </w:rPr>
              <w:tab/>
            </w:r>
            <w:r w:rsidR="00701037" w:rsidRPr="00612C39">
              <w:rPr>
                <w:b/>
                <w:bCs/>
                <w:webHidden/>
              </w:rPr>
              <w:fldChar w:fldCharType="begin"/>
            </w:r>
            <w:r w:rsidR="00701037" w:rsidRPr="00612C39">
              <w:rPr>
                <w:b/>
                <w:bCs/>
                <w:webHidden/>
              </w:rPr>
              <w:instrText xml:space="preserve"> PAGEREF _Toc182939726 \h </w:instrText>
            </w:r>
            <w:r w:rsidR="00701037" w:rsidRPr="00612C39">
              <w:rPr>
                <w:b/>
                <w:bCs/>
                <w:webHidden/>
              </w:rPr>
            </w:r>
            <w:r w:rsidR="00701037" w:rsidRPr="00612C39">
              <w:rPr>
                <w:b/>
                <w:bCs/>
                <w:webHidden/>
              </w:rPr>
              <w:fldChar w:fldCharType="separate"/>
            </w:r>
            <w:r w:rsidR="002539EF">
              <w:rPr>
                <w:b/>
                <w:bCs/>
                <w:webHidden/>
              </w:rPr>
              <w:t>6</w:t>
            </w:r>
            <w:r w:rsidR="00701037" w:rsidRPr="00612C39">
              <w:rPr>
                <w:b/>
                <w:bCs/>
                <w:webHidden/>
              </w:rPr>
              <w:fldChar w:fldCharType="end"/>
            </w:r>
          </w:hyperlink>
        </w:p>
        <w:p w14:paraId="621E19A5" w14:textId="5D76EC3C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27" w:history="1">
            <w:r w:rsidRPr="00166EFA">
              <w:rPr>
                <w:rStyle w:val="Hyperlink"/>
              </w:rPr>
              <w:t>ABA GINOONG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7CAB1C6" w14:textId="76009EB3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28" w:history="1">
            <w:r w:rsidRPr="00166EFA">
              <w:rPr>
                <w:rStyle w:val="Hyperlink"/>
              </w:rPr>
              <w:t>ACCLAMATION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612C2CE" w14:textId="5BC8633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29" w:history="1">
            <w:r w:rsidRPr="00166EFA">
              <w:rPr>
                <w:rStyle w:val="Hyperlink"/>
              </w:rPr>
              <w:t>ALAY KAY STO. NINO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8C85CC9" w14:textId="7C20878E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0" w:history="1">
            <w:r w:rsidRPr="00166EFA">
              <w:rPr>
                <w:rStyle w:val="Hyperlink"/>
              </w:rPr>
              <w:t>ALAY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9C5FEA" w14:textId="3F3E427A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1" w:history="1">
            <w:r w:rsidRPr="00166EFA">
              <w:rPr>
                <w:rStyle w:val="Hyperlink"/>
              </w:rPr>
              <w:t>ALLELUYA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F186622" w14:textId="7204375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2" w:history="1">
            <w:r w:rsidRPr="00166EFA">
              <w:rPr>
                <w:rStyle w:val="Hyperlink"/>
              </w:rPr>
              <w:t>AMA NAMIN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612DCD3" w14:textId="5195120A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3" w:history="1">
            <w:r w:rsidRPr="00166EFA">
              <w:rPr>
                <w:rStyle w:val="Hyperlink"/>
              </w:rPr>
              <w:t>ANG MABUTING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CAE6685" w14:textId="1E97DFD3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4" w:history="1">
            <w:r w:rsidRPr="00166EFA">
              <w:rPr>
                <w:rStyle w:val="Hyperlink"/>
              </w:rPr>
              <w:t>ANG PANGINOON ANG AKING PASTOL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99FA3F5" w14:textId="16B3E81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5" w:history="1">
            <w:r w:rsidRPr="00166EFA">
              <w:rPr>
                <w:rStyle w:val="Hyperlink"/>
              </w:rPr>
              <w:t>AWIT NG PAGHAHANGAD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C61A4DB" w14:textId="08FEEA0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6" w:history="1">
            <w:r w:rsidRPr="00166EFA">
              <w:rPr>
                <w:rStyle w:val="Hyperlink"/>
              </w:rPr>
              <w:t>AWIT SA BANAL NA SANTATLO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8FE1789" w14:textId="026EC2E2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7" w:history="1">
            <w:r w:rsidRPr="00166EFA">
              <w:rPr>
                <w:rStyle w:val="Hyperlink"/>
              </w:rPr>
              <w:t>AWIT SA INA NG SANTO ROSARYO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6D9C286" w14:textId="509EA01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8" w:history="1">
            <w:r w:rsidRPr="00166EFA">
              <w:rPr>
                <w:rStyle w:val="Hyperlink"/>
              </w:rPr>
              <w:t>AWIT SA PAG-AALAY NG BULAKLAK - TUHOG NA BULAKLAK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B089421" w14:textId="51DA7B2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39" w:history="1">
            <w:r w:rsidRPr="00166EFA">
              <w:rPr>
                <w:rStyle w:val="Hyperlink"/>
              </w:rPr>
              <w:t>BALANG-ARAW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3277CCC" w14:textId="0CC2E53B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0" w:history="1">
            <w:r w:rsidRPr="00166EFA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CEB6A8A" w14:textId="6875E13A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1" w:history="1">
            <w:r w:rsidRPr="00166EFA">
              <w:rPr>
                <w:rStyle w:val="Hyperlink"/>
              </w:rPr>
              <w:t>BAYAN UMAWIT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E62EE19" w14:textId="12AA5EF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2" w:history="1">
            <w:r w:rsidRPr="00166EFA">
              <w:rPr>
                <w:rStyle w:val="Hyperlink"/>
              </w:rPr>
              <w:t>BUKSAN ANG AMING PUSO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455173C" w14:textId="76EF6A69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3" w:history="1">
            <w:r w:rsidRPr="00166EFA">
              <w:rPr>
                <w:rStyle w:val="Hyperlink"/>
              </w:rPr>
              <w:t>DAKILANG AMEN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F69570C" w14:textId="71A32E9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4" w:history="1">
            <w:r w:rsidRPr="00166EFA">
              <w:rPr>
                <w:rStyle w:val="Hyperlink"/>
              </w:rPr>
              <w:t>DAKILANG PAGMAMAHAL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73D6A1D" w14:textId="486E2491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5" w:history="1">
            <w:r w:rsidRPr="00166EFA">
              <w:rPr>
                <w:rStyle w:val="Hyperlink"/>
              </w:rPr>
              <w:t>DIYOS AY PAG-IBIG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5A1C8CA9" w14:textId="25DBA8E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6" w:history="1">
            <w:r w:rsidRPr="00166EFA">
              <w:rPr>
                <w:rStyle w:val="Hyperlink"/>
              </w:rPr>
              <w:t>GLORIA: 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44D1D18" w14:textId="63047CE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7" w:history="1">
            <w:r w:rsidRPr="00166EFA">
              <w:rPr>
                <w:rStyle w:val="Hyperlink"/>
              </w:rPr>
              <w:t>HESUS NA AKING KAPATID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6D61D232" w14:textId="1F78B236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8" w:history="1">
            <w:r w:rsidRPr="00166EFA">
              <w:rPr>
                <w:rStyle w:val="Hyperlink"/>
              </w:rPr>
              <w:t>HOSANNA ANG AMING AWIT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CC9B602" w14:textId="293E10C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49" w:history="1">
            <w:r w:rsidRPr="00166EFA">
              <w:rPr>
                <w:rStyle w:val="Hyperlink"/>
              </w:rPr>
              <w:t>HESUS NG AKING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1584FA8" w14:textId="4997CED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0" w:history="1">
            <w:r w:rsidRPr="00166EFA">
              <w:rPr>
                <w:rStyle w:val="Hyperlink"/>
              </w:rPr>
              <w:t>HUMAYO’T IHAYAG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3F4AD34" w14:textId="36C4D2F3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1" w:history="1">
            <w:r w:rsidRPr="00166EFA">
              <w:rPr>
                <w:rStyle w:val="Hyperlink"/>
              </w:rPr>
              <w:t>HUWAG KANG MANGAMBA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CA5A78B" w14:textId="4B065689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2" w:history="1">
            <w:r w:rsidRPr="00166EFA">
              <w:rPr>
                <w:rStyle w:val="Hyperlink"/>
              </w:rPr>
              <w:t>HUWAG LIMUTIN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A193884" w14:textId="28394B5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3" w:history="1">
            <w:r w:rsidRPr="00166EFA">
              <w:rPr>
                <w:rStyle w:val="Hyperlink"/>
              </w:rPr>
              <w:t>INANG SAKDAL LINIS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449A028F" w14:textId="11C2F72E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4" w:history="1">
            <w:r w:rsidRPr="00166EFA">
              <w:rPr>
                <w:rStyle w:val="Hyperlink"/>
              </w:rPr>
              <w:t>ISANG BANSA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63610349" w14:textId="068FDA56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5" w:history="1">
            <w:r w:rsidRPr="00166EFA">
              <w:rPr>
                <w:rStyle w:val="Hyperlink"/>
              </w:rPr>
              <w:t>ISANG PANANAMPALATAYA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BC7F178" w14:textId="3FEF944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6" w:history="1">
            <w:r w:rsidRPr="00166EFA">
              <w:rPr>
                <w:rStyle w:val="Hyperlink"/>
              </w:rPr>
              <w:t>ITO ANG ARAW</w:t>
            </w:r>
            <w:r w:rsidRPr="00166EFA">
              <w:rPr>
                <w:rStyle w:val="Hyperlink"/>
                <w:rFonts w:ascii="Arial" w:hAnsi="Arial" w:cs="Arial"/>
              </w:rPr>
              <w:t xml:space="preserve"> </w:t>
            </w:r>
            <w:r w:rsidRPr="00166EFA">
              <w:rPr>
                <w:rStyle w:val="Hyperlink"/>
              </w:rPr>
              <w:t>HIMIG HESWITA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60875C49" w14:textId="6B591B0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7" w:history="1">
            <w:r w:rsidRPr="00166EFA">
              <w:rPr>
                <w:rStyle w:val="Hyperlink"/>
              </w:rPr>
              <w:t>ITO ANG BAGONG ARAW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3EC589A" w14:textId="3700390A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8" w:history="1">
            <w:r w:rsidRPr="00166EFA">
              <w:rPr>
                <w:rStyle w:val="Hyperlink"/>
              </w:rPr>
              <w:t>KAHANGA HANGA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5D0FDDFE" w14:textId="6D8E4F0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59" w:history="1">
            <w:r w:rsidRPr="00166EFA">
              <w:rPr>
                <w:rStyle w:val="Hyperlink"/>
              </w:rPr>
              <w:t>KORDERO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46</w:t>
            </w:r>
            <w:r>
              <w:rPr>
                <w:webHidden/>
              </w:rPr>
              <w:fldChar w:fldCharType="end"/>
            </w:r>
          </w:hyperlink>
        </w:p>
        <w:p w14:paraId="44C42F24" w14:textId="630D815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0" w:history="1">
            <w:r w:rsidRPr="00166EFA">
              <w:rPr>
                <w:rStyle w:val="Hyperlink"/>
              </w:rPr>
              <w:t>KORDERO NG DIYOS (Papal Mass)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35515810" w14:textId="6B7BAF0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1" w:history="1">
            <w:r w:rsidRPr="00166EFA">
              <w:rPr>
                <w:rStyle w:val="Hyperlink"/>
              </w:rPr>
              <w:t>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0CAC2B71" w14:textId="78C37D8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2" w:history="1">
            <w:r w:rsidRPr="00166EFA">
              <w:rPr>
                <w:rStyle w:val="Hyperlink"/>
              </w:rPr>
              <w:t>KUNIN MO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440B486C" w14:textId="6F437F71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3" w:history="1">
            <w:r w:rsidRPr="00166EFA">
              <w:rPr>
                <w:rStyle w:val="Hyperlink"/>
              </w:rPr>
              <w:t>KYRIE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7FE61DD0" w14:textId="53808F6B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4" w:history="1">
            <w:r w:rsidRPr="00166EFA">
              <w:rPr>
                <w:rStyle w:val="Hyperlink"/>
              </w:rPr>
              <w:t>LUWALHATI KAY KRISTONG HARI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3A12B8D0" w14:textId="691FD40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5" w:history="1">
            <w:r w:rsidRPr="00166EFA">
              <w:rPr>
                <w:rStyle w:val="Hyperlink"/>
              </w:rPr>
              <w:t>MAGPASALAMAT KAYO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7B48CDF7" w14:textId="12632FA9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6" w:history="1">
            <w:r w:rsidRPr="00166EFA">
              <w:rPr>
                <w:rStyle w:val="Hyperlink"/>
              </w:rPr>
              <w:t>MAGSIAWIT SA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331264BB" w14:textId="58D12209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7" w:history="1">
            <w:r w:rsidRPr="00166EFA">
              <w:rPr>
                <w:rStyle w:val="Hyperlink"/>
              </w:rPr>
              <w:t>MALIGAYANG PASKO AT MASAGANANG BAGONG TAON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63AF3844" w14:textId="0B0AF47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8" w:history="1">
            <w:r w:rsidRPr="00166EFA">
              <w:rPr>
                <w:rStyle w:val="Hyperlink"/>
              </w:rPr>
              <w:t>MAMAMALAKAYA NG TAO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540E7CD7" w14:textId="7AD4489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69" w:history="1">
            <w:r w:rsidRPr="00166EFA">
              <w:rPr>
                <w:rStyle w:val="Hyperlink"/>
              </w:rPr>
              <w:t>MARIANG INA 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4AD832C6" w14:textId="7B011FB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0" w:history="1">
            <w:r w:rsidRPr="00166EFA">
              <w:rPr>
                <w:rStyle w:val="Hyperlink"/>
              </w:rPr>
              <w:t>NARITO 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6320BAA2" w14:textId="30F0DD66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1" w:history="1">
            <w:r w:rsidRPr="00166EFA">
              <w:rPr>
                <w:rStyle w:val="Hyperlink"/>
              </w:rPr>
              <w:t>O HESUS, HILUMIN 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79A4B77C" w14:textId="4167282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2" w:history="1">
            <w:r w:rsidRPr="00166EFA">
              <w:rPr>
                <w:rStyle w:val="Hyperlink"/>
              </w:rPr>
              <w:t>PAG-AALAALA (Bukas Palad)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3F1FF9B2" w14:textId="050E830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3" w:history="1">
            <w:r w:rsidRPr="00166EFA">
              <w:rPr>
                <w:rStyle w:val="Hyperlink"/>
              </w:rPr>
              <w:t xml:space="preserve">PAGHAHANDOG SA SARILI  </w:t>
            </w:r>
            <w:r w:rsidRPr="00166EFA">
              <w:rPr>
                <w:rStyle w:val="Hyperlink"/>
                <w:i/>
                <w:iCs/>
              </w:rPr>
              <w:t>(Kunin mo, O Diyos)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48BB0000" w14:textId="1286A7B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4" w:history="1">
            <w:r w:rsidRPr="00166EFA">
              <w:rPr>
                <w:rStyle w:val="Hyperlink"/>
              </w:rPr>
              <w:t>PANALANGIN SA PAGIGING BUKAS PALAD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48FBCDC6" w14:textId="6E56C0F3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5" w:history="1">
            <w:r w:rsidRPr="00166EFA">
              <w:rPr>
                <w:rStyle w:val="Hyperlink"/>
              </w:rPr>
              <w:t>PANANAGUTAN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7F121398" w14:textId="3E978ED9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6" w:history="1">
            <w:r w:rsidRPr="00166EFA">
              <w:rPr>
                <w:rStyle w:val="Hyperlink"/>
              </w:rPr>
              <w:t>PANGINOON, AKING TANGLAW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7386B948" w14:textId="2E707E6E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7" w:history="1">
            <w:r w:rsidRPr="00166EFA">
              <w:rPr>
                <w:rStyle w:val="Hyperlink"/>
              </w:rPr>
              <w:t>PAPURI SA DIYOS (men)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127F0428" w14:textId="51A85D3A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8" w:history="1">
            <w:r w:rsidRPr="00166EFA">
              <w:rPr>
                <w:rStyle w:val="Hyperlink"/>
              </w:rPr>
              <w:t>PURIHIN ANG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2DCF35E5" w14:textId="711C860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79" w:history="1">
            <w:r w:rsidRPr="00166EFA">
              <w:rPr>
                <w:rStyle w:val="Hyperlink"/>
              </w:rPr>
              <w:t>PURIHIN KA O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015350FC" w14:textId="5EC652E4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0" w:history="1">
            <w:r w:rsidRPr="00166EFA">
              <w:rPr>
                <w:rStyle w:val="Hyperlink"/>
              </w:rPr>
              <w:t>PURIHI'T PASALAMATAN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74568F43" w14:textId="7B4F228B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1" w:history="1">
            <w:r w:rsidRPr="00166EFA">
              <w:rPr>
                <w:rStyle w:val="Hyperlink"/>
              </w:rPr>
              <w:t>SA BUONG MUNDO'Y IPAPAMALITA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37C2F4A1" w14:textId="1775D72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2" w:history="1">
            <w:r w:rsidRPr="00166EFA">
              <w:rPr>
                <w:rStyle w:val="Hyperlink"/>
              </w:rPr>
              <w:t>SA DIYOS LAMANG MAPAPANATAG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4D2F8A19" w14:textId="0C732CAB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3" w:history="1">
            <w:r w:rsidRPr="00166EFA">
              <w:rPr>
                <w:rStyle w:val="Hyperlink"/>
              </w:rPr>
              <w:t>SA KRUS MO-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84</w:t>
            </w:r>
            <w:r>
              <w:rPr>
                <w:webHidden/>
              </w:rPr>
              <w:fldChar w:fldCharType="end"/>
            </w:r>
          </w:hyperlink>
        </w:p>
        <w:p w14:paraId="33D1B11B" w14:textId="4AB5CD7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4" w:history="1">
            <w:r w:rsidRPr="00166EFA">
              <w:rPr>
                <w:rStyle w:val="Hyperlink"/>
              </w:rPr>
              <w:t>SALMO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85</w:t>
            </w:r>
            <w:r>
              <w:rPr>
                <w:webHidden/>
              </w:rPr>
              <w:fldChar w:fldCharType="end"/>
            </w:r>
          </w:hyperlink>
        </w:p>
        <w:p w14:paraId="0E84325A" w14:textId="5D19E91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5" w:history="1">
            <w:r w:rsidRPr="00166EFA">
              <w:rPr>
                <w:rStyle w:val="Hyperlink"/>
              </w:rPr>
              <w:t>SALUBONG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86</w:t>
            </w:r>
            <w:r>
              <w:rPr>
                <w:webHidden/>
              </w:rPr>
              <w:fldChar w:fldCharType="end"/>
            </w:r>
          </w:hyperlink>
        </w:p>
        <w:p w14:paraId="008C5C7F" w14:textId="6E00AD2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6" w:history="1">
            <w:r w:rsidRPr="00166EFA">
              <w:rPr>
                <w:rStyle w:val="Hyperlink"/>
              </w:rPr>
              <w:t>SAN LORENZO RUIZ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87</w:t>
            </w:r>
            <w:r>
              <w:rPr>
                <w:webHidden/>
              </w:rPr>
              <w:fldChar w:fldCharType="end"/>
            </w:r>
          </w:hyperlink>
        </w:p>
        <w:p w14:paraId="23C537A6" w14:textId="5C33EA43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7" w:history="1">
            <w:r w:rsidRPr="00166EFA">
              <w:rPr>
                <w:rStyle w:val="Hyperlink"/>
              </w:rPr>
              <w:t>SAN PEDRO CALUNGSOD: HUWARAN NG MGA KABATAAN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88</w:t>
            </w:r>
            <w:r>
              <w:rPr>
                <w:webHidden/>
              </w:rPr>
              <w:fldChar w:fldCharType="end"/>
            </w:r>
          </w:hyperlink>
        </w:p>
        <w:p w14:paraId="5FF4A808" w14:textId="261D6BC2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8" w:history="1">
            <w:r w:rsidRPr="00166EFA">
              <w:rPr>
                <w:rStyle w:val="Hyperlink"/>
              </w:rPr>
              <w:t>SANLIBONG BUHAY (a Lorenzo Ruiz Song)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89</w:t>
            </w:r>
            <w:r>
              <w:rPr>
                <w:webHidden/>
              </w:rPr>
              <w:fldChar w:fldCharType="end"/>
            </w:r>
          </w:hyperlink>
        </w:p>
        <w:p w14:paraId="47DF203F" w14:textId="2757CEF1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89" w:history="1">
            <w:r w:rsidRPr="00166EFA">
              <w:rPr>
                <w:rStyle w:val="Hyperlink"/>
              </w:rPr>
              <w:t>SANTO- A TEMPO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90</w:t>
            </w:r>
            <w:r>
              <w:rPr>
                <w:webHidden/>
              </w:rPr>
              <w:fldChar w:fldCharType="end"/>
            </w:r>
          </w:hyperlink>
        </w:p>
        <w:p w14:paraId="55E4F13E" w14:textId="28CFEFE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0" w:history="1">
            <w:r w:rsidRPr="00166EFA">
              <w:rPr>
                <w:rStyle w:val="Hyperlink"/>
              </w:rPr>
              <w:t>SANTO, SANTO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91</w:t>
            </w:r>
            <w:r>
              <w:rPr>
                <w:webHidden/>
              </w:rPr>
              <w:fldChar w:fldCharType="end"/>
            </w:r>
          </w:hyperlink>
        </w:p>
        <w:p w14:paraId="4B07C7FE" w14:textId="05D6A07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1" w:history="1">
            <w:r w:rsidRPr="00166EFA">
              <w:rPr>
                <w:rStyle w:val="Hyperlink"/>
              </w:rPr>
              <w:t>SA PIGING NG ATING PANGINOON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92</w:t>
            </w:r>
            <w:r>
              <w:rPr>
                <w:webHidden/>
              </w:rPr>
              <w:fldChar w:fldCharType="end"/>
            </w:r>
          </w:hyperlink>
        </w:p>
        <w:p w14:paraId="04902768" w14:textId="3E05D23E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2" w:history="1">
            <w:r w:rsidRPr="00166EFA">
              <w:rPr>
                <w:rStyle w:val="Hyperlink"/>
              </w:rPr>
              <w:t>SA UGOY NG DUYAN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93</w:t>
            </w:r>
            <w:r>
              <w:rPr>
                <w:webHidden/>
              </w:rPr>
              <w:fldChar w:fldCharType="end"/>
            </w:r>
          </w:hyperlink>
        </w:p>
        <w:p w14:paraId="294462E0" w14:textId="668189D2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3" w:history="1">
            <w:r w:rsidRPr="00166EFA">
              <w:rPr>
                <w:rStyle w:val="Hyperlink"/>
              </w:rPr>
              <w:t>SA'YO LAMANG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94</w:t>
            </w:r>
            <w:r>
              <w:rPr>
                <w:webHidden/>
              </w:rPr>
              <w:fldChar w:fldCharType="end"/>
            </w:r>
          </w:hyperlink>
        </w:p>
        <w:p w14:paraId="3F91F7A7" w14:textId="64959D02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4" w:history="1">
            <w:r w:rsidRPr="00166EFA">
              <w:rPr>
                <w:rStyle w:val="Hyperlink"/>
              </w:rPr>
              <w:t>SINO AKO?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95</w:t>
            </w:r>
            <w:r>
              <w:rPr>
                <w:webHidden/>
              </w:rPr>
              <w:fldChar w:fldCharType="end"/>
            </w:r>
          </w:hyperlink>
        </w:p>
        <w:p w14:paraId="5DD6980F" w14:textId="770DBB64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5" w:history="1">
            <w:r w:rsidRPr="00166EFA">
              <w:rPr>
                <w:rStyle w:val="Hyperlink"/>
              </w:rPr>
              <w:t>SPIRIT SONG (TAGALOG)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96</w:t>
            </w:r>
            <w:r>
              <w:rPr>
                <w:webHidden/>
              </w:rPr>
              <w:fldChar w:fldCharType="end"/>
            </w:r>
          </w:hyperlink>
        </w:p>
        <w:p w14:paraId="0C9461DA" w14:textId="3E4289E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6" w:history="1">
            <w:r w:rsidRPr="00166EFA">
              <w:rPr>
                <w:rStyle w:val="Hyperlink"/>
              </w:rPr>
              <w:t>STAR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97</w:t>
            </w:r>
            <w:r>
              <w:rPr>
                <w:webHidden/>
              </w:rPr>
              <w:fldChar w:fldCharType="end"/>
            </w:r>
          </w:hyperlink>
        </w:p>
        <w:p w14:paraId="337A98FA" w14:textId="18E88C2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7" w:history="1">
            <w:r w:rsidRPr="00166EFA">
              <w:rPr>
                <w:rStyle w:val="Hyperlink"/>
              </w:rPr>
              <w:t>STELLA MARIS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98</w:t>
            </w:r>
            <w:r>
              <w:rPr>
                <w:webHidden/>
              </w:rPr>
              <w:fldChar w:fldCharType="end"/>
            </w:r>
          </w:hyperlink>
        </w:p>
        <w:p w14:paraId="014B6BD1" w14:textId="3FA1734B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8" w:history="1">
            <w:r w:rsidRPr="00166EFA">
              <w:rPr>
                <w:rStyle w:val="Hyperlink"/>
              </w:rPr>
              <w:t>STO. NIÑO HYMN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99</w:t>
            </w:r>
            <w:r>
              <w:rPr>
                <w:webHidden/>
              </w:rPr>
              <w:fldChar w:fldCharType="end"/>
            </w:r>
          </w:hyperlink>
        </w:p>
        <w:p w14:paraId="4573DEDB" w14:textId="799472CB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799" w:history="1">
            <w:r w:rsidRPr="00166EFA">
              <w:rPr>
                <w:rStyle w:val="Hyperlink"/>
              </w:rPr>
              <w:t>STO. NIÑO HYMN (</w:t>
            </w:r>
            <w:r w:rsidRPr="00166EFA">
              <w:rPr>
                <w:rStyle w:val="Hyperlink"/>
                <w:i/>
                <w:iCs/>
              </w:rPr>
              <w:t>COMPLETE</w:t>
            </w:r>
            <w:r w:rsidRPr="00166EFA">
              <w:rPr>
                <w:rStyle w:val="Hyperlink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100</w:t>
            </w:r>
            <w:r>
              <w:rPr>
                <w:webHidden/>
              </w:rPr>
              <w:fldChar w:fldCharType="end"/>
            </w:r>
          </w:hyperlink>
        </w:p>
        <w:p w14:paraId="09395EAA" w14:textId="05041A4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0" w:history="1">
            <w:r w:rsidRPr="00166EFA">
              <w:rPr>
                <w:rStyle w:val="Hyperlink"/>
              </w:rPr>
              <w:t>SUGAT NI KRISTO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101</w:t>
            </w:r>
            <w:r>
              <w:rPr>
                <w:webHidden/>
              </w:rPr>
              <w:fldChar w:fldCharType="end"/>
            </w:r>
          </w:hyperlink>
        </w:p>
        <w:p w14:paraId="78F15C4C" w14:textId="77092351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1" w:history="1">
            <w:r w:rsidRPr="00166EFA">
              <w:rPr>
                <w:rStyle w:val="Hyperlink"/>
              </w:rPr>
              <w:t>TAAS ANG KRUS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102</w:t>
            </w:r>
            <w:r>
              <w:rPr>
                <w:webHidden/>
              </w:rPr>
              <w:fldChar w:fldCharType="end"/>
            </w:r>
          </w:hyperlink>
        </w:p>
        <w:p w14:paraId="5E6EC6D2" w14:textId="7D712734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2" w:history="1">
            <w:r w:rsidRPr="00166EFA">
              <w:rPr>
                <w:rStyle w:val="Hyperlink"/>
              </w:rPr>
              <w:t>TANDA NG KAHARIAN NG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103</w:t>
            </w:r>
            <w:r>
              <w:rPr>
                <w:webHidden/>
              </w:rPr>
              <w:fldChar w:fldCharType="end"/>
            </w:r>
          </w:hyperlink>
        </w:p>
        <w:p w14:paraId="5ACE3FD4" w14:textId="28F561F2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3" w:history="1">
            <w:r w:rsidRPr="00166EFA">
              <w:rPr>
                <w:rStyle w:val="Hyperlink"/>
              </w:rPr>
              <w:t>TANGING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104</w:t>
            </w:r>
            <w:r>
              <w:rPr>
                <w:webHidden/>
              </w:rPr>
              <w:fldChar w:fldCharType="end"/>
            </w:r>
          </w:hyperlink>
        </w:p>
        <w:p w14:paraId="3573842E" w14:textId="75DD780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4" w:history="1">
            <w:r w:rsidRPr="00166EFA">
              <w:rPr>
                <w:rStyle w:val="Hyperlink"/>
                <w:lang w:val="en-CA"/>
              </w:rPr>
              <w:t>TANGING YAMAN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105</w:t>
            </w:r>
            <w:r>
              <w:rPr>
                <w:webHidden/>
              </w:rPr>
              <w:fldChar w:fldCharType="end"/>
            </w:r>
          </w:hyperlink>
        </w:p>
        <w:p w14:paraId="2BA29C39" w14:textId="46BBBC7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5" w:history="1">
            <w:r w:rsidRPr="00166EFA">
              <w:rPr>
                <w:rStyle w:val="Hyperlink"/>
              </w:rPr>
              <w:t>TINAPAY NG BUHAY (new version)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106</w:t>
            </w:r>
            <w:r>
              <w:rPr>
                <w:webHidden/>
              </w:rPr>
              <w:fldChar w:fldCharType="end"/>
            </w:r>
          </w:hyperlink>
        </w:p>
        <w:p w14:paraId="18500370" w14:textId="6E58658E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6" w:history="1">
            <w:r w:rsidRPr="00166EFA">
              <w:rPr>
                <w:rStyle w:val="Hyperlink"/>
              </w:rPr>
              <w:t>TINAPAY NG BUHAY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107</w:t>
            </w:r>
            <w:r>
              <w:rPr>
                <w:webHidden/>
              </w:rPr>
              <w:fldChar w:fldCharType="end"/>
            </w:r>
          </w:hyperlink>
        </w:p>
        <w:p w14:paraId="50A0932A" w14:textId="4E85CAA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7" w:history="1">
            <w:r w:rsidRPr="00166EFA">
              <w:rPr>
                <w:rStyle w:val="Hyperlink"/>
              </w:rPr>
              <w:t>UNANG ALAY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108</w:t>
            </w:r>
            <w:r>
              <w:rPr>
                <w:webHidden/>
              </w:rPr>
              <w:fldChar w:fldCharType="end"/>
            </w:r>
          </w:hyperlink>
        </w:p>
        <w:p w14:paraId="3B3A83EE" w14:textId="6035B26C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8" w:history="1">
            <w:r w:rsidRPr="00166EFA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110</w:t>
            </w:r>
            <w:r>
              <w:rPr>
                <w:webHidden/>
              </w:rPr>
              <w:fldChar w:fldCharType="end"/>
            </w:r>
          </w:hyperlink>
        </w:p>
        <w:p w14:paraId="4EE41ADA" w14:textId="430E5459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09" w:history="1">
            <w:r w:rsidRPr="00166EFA">
              <w:rPr>
                <w:rStyle w:val="Hyperlink"/>
              </w:rPr>
              <w:t>WALANG HANGGANG PASASALAMAT (LEO ROSARIO)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112</w:t>
            </w:r>
            <w:r>
              <w:rPr>
                <w:webHidden/>
              </w:rPr>
              <w:fldChar w:fldCharType="end"/>
            </w:r>
          </w:hyperlink>
        </w:p>
        <w:p w14:paraId="1FE6EB6C" w14:textId="3B5160CC" w:rsidR="00701037" w:rsidRPr="00701037" w:rsidRDefault="00701037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2939810" w:history="1">
            <w:r w:rsidRPr="00701037">
              <w:rPr>
                <w:rStyle w:val="Hyperlink"/>
                <w:b/>
                <w:bCs/>
              </w:rPr>
              <w:t>ENGLISH SONGS</w:t>
            </w:r>
            <w:r w:rsidRPr="00701037">
              <w:rPr>
                <w:b/>
                <w:bCs/>
                <w:webHidden/>
              </w:rPr>
              <w:tab/>
            </w:r>
            <w:r w:rsidRPr="00701037">
              <w:rPr>
                <w:b/>
                <w:bCs/>
                <w:webHidden/>
              </w:rPr>
              <w:fldChar w:fldCharType="begin"/>
            </w:r>
            <w:r w:rsidRPr="00701037">
              <w:rPr>
                <w:b/>
                <w:bCs/>
                <w:webHidden/>
              </w:rPr>
              <w:instrText xml:space="preserve"> PAGEREF _Toc182939810 \h </w:instrText>
            </w:r>
            <w:r w:rsidRPr="00701037">
              <w:rPr>
                <w:b/>
                <w:bCs/>
                <w:webHidden/>
              </w:rPr>
            </w:r>
            <w:r w:rsidRPr="00701037">
              <w:rPr>
                <w:b/>
                <w:bCs/>
                <w:webHidden/>
              </w:rPr>
              <w:fldChar w:fldCharType="separate"/>
            </w:r>
            <w:r w:rsidR="002539EF">
              <w:rPr>
                <w:b/>
                <w:bCs/>
                <w:webHidden/>
              </w:rPr>
              <w:t>113</w:t>
            </w:r>
            <w:r w:rsidRPr="00701037">
              <w:rPr>
                <w:b/>
                <w:bCs/>
                <w:webHidden/>
              </w:rPr>
              <w:fldChar w:fldCharType="end"/>
            </w:r>
          </w:hyperlink>
        </w:p>
        <w:p w14:paraId="78E259FC" w14:textId="31F6C274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1" w:history="1">
            <w:r w:rsidRPr="00166EFA">
              <w:rPr>
                <w:rStyle w:val="Hyperlink"/>
              </w:rPr>
              <w:t>A CHRISTMAS PRAISE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114</w:t>
            </w:r>
            <w:r>
              <w:rPr>
                <w:webHidden/>
              </w:rPr>
              <w:fldChar w:fldCharType="end"/>
            </w:r>
          </w:hyperlink>
        </w:p>
        <w:p w14:paraId="1EA30AE4" w14:textId="136A639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2" w:history="1">
            <w:r w:rsidRPr="00166EFA">
              <w:rPr>
                <w:rStyle w:val="Hyperlink"/>
              </w:rPr>
              <w:t>BLEST BE THE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115</w:t>
            </w:r>
            <w:r>
              <w:rPr>
                <w:webHidden/>
              </w:rPr>
              <w:fldChar w:fldCharType="end"/>
            </w:r>
          </w:hyperlink>
        </w:p>
        <w:p w14:paraId="6FE5877F" w14:textId="5BC6906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3" w:history="1">
            <w:r w:rsidRPr="00166EFA">
              <w:rPr>
                <w:rStyle w:val="Hyperlink"/>
              </w:rPr>
              <w:t xml:space="preserve">CHRIST IN US, OUR HOPE OF GLORY </w:t>
            </w:r>
            <w:r w:rsidRPr="00166EFA">
              <w:rPr>
                <w:rStyle w:val="Hyperlink"/>
                <w:i/>
              </w:rPr>
              <w:t>(JAY-ARR F. LIBRANDO)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116</w:t>
            </w:r>
            <w:r>
              <w:rPr>
                <w:webHidden/>
              </w:rPr>
              <w:fldChar w:fldCharType="end"/>
            </w:r>
          </w:hyperlink>
        </w:p>
        <w:p w14:paraId="538BF597" w14:textId="34F037C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4" w:history="1">
            <w:r w:rsidRPr="00166EFA">
              <w:rPr>
                <w:rStyle w:val="Hyperlink"/>
              </w:rPr>
              <w:t>GLORY IN THE CROSS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119</w:t>
            </w:r>
            <w:r>
              <w:rPr>
                <w:webHidden/>
              </w:rPr>
              <w:fldChar w:fldCharType="end"/>
            </w:r>
          </w:hyperlink>
        </w:p>
        <w:p w14:paraId="3B5995C5" w14:textId="61D51E7E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5" w:history="1">
            <w:r w:rsidRPr="00166EFA">
              <w:rPr>
                <w:rStyle w:val="Hyperlink"/>
              </w:rPr>
              <w:t>JOY TO THE WORLD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120</w:t>
            </w:r>
            <w:r>
              <w:rPr>
                <w:webHidden/>
              </w:rPr>
              <w:fldChar w:fldCharType="end"/>
            </w:r>
          </w:hyperlink>
        </w:p>
        <w:p w14:paraId="76D38054" w14:textId="3A121A3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6" w:history="1">
            <w:r w:rsidRPr="00166EFA">
              <w:rPr>
                <w:rStyle w:val="Hyperlink"/>
              </w:rPr>
              <w:t>LET THERE BE PEACE ON EARTH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121</w:t>
            </w:r>
            <w:r>
              <w:rPr>
                <w:webHidden/>
              </w:rPr>
              <w:fldChar w:fldCharType="end"/>
            </w:r>
          </w:hyperlink>
        </w:p>
        <w:p w14:paraId="2AEF0796" w14:textId="71F528F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7" w:history="1">
            <w:r w:rsidRPr="00166EFA">
              <w:rPr>
                <w:rStyle w:val="Hyperlink"/>
              </w:rPr>
              <w:t>LORD, I COME TO YOU (THE POWER OF YOUR LOVE)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122</w:t>
            </w:r>
            <w:r>
              <w:rPr>
                <w:webHidden/>
              </w:rPr>
              <w:fldChar w:fldCharType="end"/>
            </w:r>
          </w:hyperlink>
        </w:p>
        <w:p w14:paraId="2F02BCB7" w14:textId="0D2A186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8" w:history="1">
            <w:r w:rsidRPr="00166EFA">
              <w:rPr>
                <w:rStyle w:val="Hyperlink"/>
              </w:rPr>
              <w:t>MARY’S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123</w:t>
            </w:r>
            <w:r>
              <w:rPr>
                <w:webHidden/>
              </w:rPr>
              <w:fldChar w:fldCharType="end"/>
            </w:r>
          </w:hyperlink>
        </w:p>
        <w:p w14:paraId="170E8D4D" w14:textId="66B904C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19" w:history="1">
            <w:r w:rsidRPr="00166EFA">
              <w:rPr>
                <w:rStyle w:val="Hyperlink"/>
              </w:rPr>
              <w:t>ONE MORE GIFT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124</w:t>
            </w:r>
            <w:r>
              <w:rPr>
                <w:webHidden/>
              </w:rPr>
              <w:fldChar w:fldCharType="end"/>
            </w:r>
          </w:hyperlink>
        </w:p>
        <w:p w14:paraId="244F8E21" w14:textId="2FF8B86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0" w:history="1">
            <w:r w:rsidRPr="00166EFA">
              <w:rPr>
                <w:rStyle w:val="Hyperlink"/>
              </w:rPr>
              <w:t>ONLY SELFLESS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125</w:t>
            </w:r>
            <w:r>
              <w:rPr>
                <w:webHidden/>
              </w:rPr>
              <w:fldChar w:fldCharType="end"/>
            </w:r>
          </w:hyperlink>
        </w:p>
        <w:p w14:paraId="1B0C4296" w14:textId="2CB1E424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1" w:history="1">
            <w:r w:rsidRPr="00166EFA">
              <w:rPr>
                <w:rStyle w:val="Hyperlink"/>
              </w:rPr>
              <w:t xml:space="preserve">ONE LOVE RELEASED </w:t>
            </w:r>
            <w:r w:rsidRPr="00166EFA">
              <w:rPr>
                <w:rStyle w:val="Hyperlink"/>
                <w:i/>
                <w:iCs/>
              </w:rPr>
              <w:t>Bob Frenzel &amp; Kevin Keil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126</w:t>
            </w:r>
            <w:r>
              <w:rPr>
                <w:webHidden/>
              </w:rPr>
              <w:fldChar w:fldCharType="end"/>
            </w:r>
          </w:hyperlink>
        </w:p>
        <w:p w14:paraId="4063299E" w14:textId="2E18DDA6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2" w:history="1">
            <w:r w:rsidRPr="00166EFA">
              <w:rPr>
                <w:rStyle w:val="Hyperlink"/>
              </w:rPr>
              <w:t>PEOPLE NEED A LORD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127</w:t>
            </w:r>
            <w:r>
              <w:rPr>
                <w:webHidden/>
              </w:rPr>
              <w:fldChar w:fldCharType="end"/>
            </w:r>
          </w:hyperlink>
        </w:p>
        <w:p w14:paraId="374063EC" w14:textId="7FE6818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3" w:history="1">
            <w:r w:rsidRPr="00166EFA">
              <w:rPr>
                <w:rStyle w:val="Hyperlink"/>
              </w:rPr>
              <w:t>SHINE JESUS SHINE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128</w:t>
            </w:r>
            <w:r>
              <w:rPr>
                <w:webHidden/>
              </w:rPr>
              <w:fldChar w:fldCharType="end"/>
            </w:r>
          </w:hyperlink>
        </w:p>
        <w:p w14:paraId="3C462030" w14:textId="6C0C9E4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4" w:history="1">
            <w:r w:rsidRPr="00166EFA">
              <w:rPr>
                <w:rStyle w:val="Hyperlink"/>
              </w:rPr>
              <w:t>SPIRIT SONG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129</w:t>
            </w:r>
            <w:r>
              <w:rPr>
                <w:webHidden/>
              </w:rPr>
              <w:fldChar w:fldCharType="end"/>
            </w:r>
          </w:hyperlink>
        </w:p>
        <w:p w14:paraId="694DA7E7" w14:textId="27DB45E2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5" w:history="1">
            <w:r w:rsidRPr="00166EFA">
              <w:rPr>
                <w:rStyle w:val="Hyperlink"/>
              </w:rPr>
              <w:t>ST. MARY’S WHERE WE BELONG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130</w:t>
            </w:r>
            <w:r>
              <w:rPr>
                <w:webHidden/>
              </w:rPr>
              <w:fldChar w:fldCharType="end"/>
            </w:r>
          </w:hyperlink>
        </w:p>
        <w:p w14:paraId="632F3A48" w14:textId="0D5771D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6" w:history="1">
            <w:r w:rsidRPr="00166EFA">
              <w:rPr>
                <w:rStyle w:val="Hyperlink"/>
              </w:rPr>
              <w:t>TELL THE WORLD OF HIS LOVE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131</w:t>
            </w:r>
            <w:r>
              <w:rPr>
                <w:webHidden/>
              </w:rPr>
              <w:fldChar w:fldCharType="end"/>
            </w:r>
          </w:hyperlink>
        </w:p>
        <w:p w14:paraId="25DBD58B" w14:textId="522A8474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7" w:history="1">
            <w:r w:rsidRPr="00166EFA">
              <w:rPr>
                <w:rStyle w:val="Hyperlink"/>
              </w:rPr>
              <w:t>THE FACE OF GOD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132</w:t>
            </w:r>
            <w:r>
              <w:rPr>
                <w:webHidden/>
              </w:rPr>
              <w:fldChar w:fldCharType="end"/>
            </w:r>
          </w:hyperlink>
        </w:p>
        <w:p w14:paraId="7D9BF2DC" w14:textId="5607735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8" w:history="1">
            <w:r w:rsidRPr="00166EFA">
              <w:rPr>
                <w:rStyle w:val="Hyperlink"/>
              </w:rPr>
              <w:t>THE LORD BLESS YOU AND KEEP YOU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133</w:t>
            </w:r>
            <w:r>
              <w:rPr>
                <w:webHidden/>
              </w:rPr>
              <w:fldChar w:fldCharType="end"/>
            </w:r>
          </w:hyperlink>
        </w:p>
        <w:p w14:paraId="62C0D90E" w14:textId="51B65A36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29" w:history="1">
            <w:r w:rsidRPr="00166EFA">
              <w:rPr>
                <w:rStyle w:val="Hyperlink"/>
              </w:rPr>
              <w:t>WE THREE KINGS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134</w:t>
            </w:r>
            <w:r>
              <w:rPr>
                <w:webHidden/>
              </w:rPr>
              <w:fldChar w:fldCharType="end"/>
            </w:r>
          </w:hyperlink>
        </w:p>
        <w:p w14:paraId="1B53E719" w14:textId="7E23F9E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0" w:history="1">
            <w:r w:rsidRPr="00166EFA">
              <w:rPr>
                <w:rStyle w:val="Hyperlink"/>
              </w:rPr>
              <w:t>WE’LL BE FAITHFUL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135</w:t>
            </w:r>
            <w:r>
              <w:rPr>
                <w:webHidden/>
              </w:rPr>
              <w:fldChar w:fldCharType="end"/>
            </w:r>
          </w:hyperlink>
        </w:p>
        <w:p w14:paraId="7CD56AF7" w14:textId="5F663975" w:rsidR="00701037" w:rsidRPr="00701037" w:rsidRDefault="00701037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2939831" w:history="1">
            <w:r w:rsidRPr="00701037">
              <w:rPr>
                <w:rStyle w:val="Hyperlink"/>
                <w:b/>
                <w:bCs/>
              </w:rPr>
              <w:t>SPANISH SONGS</w:t>
            </w:r>
            <w:r w:rsidRPr="00701037">
              <w:rPr>
                <w:b/>
                <w:bCs/>
                <w:webHidden/>
              </w:rPr>
              <w:tab/>
            </w:r>
            <w:r w:rsidRPr="00701037">
              <w:rPr>
                <w:b/>
                <w:bCs/>
                <w:webHidden/>
              </w:rPr>
              <w:fldChar w:fldCharType="begin"/>
            </w:r>
            <w:r w:rsidRPr="00701037">
              <w:rPr>
                <w:b/>
                <w:bCs/>
                <w:webHidden/>
              </w:rPr>
              <w:instrText xml:space="preserve"> PAGEREF _Toc182939831 \h </w:instrText>
            </w:r>
            <w:r w:rsidRPr="00701037">
              <w:rPr>
                <w:b/>
                <w:bCs/>
                <w:webHidden/>
              </w:rPr>
            </w:r>
            <w:r w:rsidRPr="00701037">
              <w:rPr>
                <w:b/>
                <w:bCs/>
                <w:webHidden/>
              </w:rPr>
              <w:fldChar w:fldCharType="separate"/>
            </w:r>
            <w:r w:rsidR="002539EF">
              <w:rPr>
                <w:b/>
                <w:bCs/>
                <w:webHidden/>
              </w:rPr>
              <w:t>137</w:t>
            </w:r>
            <w:r w:rsidRPr="00701037">
              <w:rPr>
                <w:b/>
                <w:bCs/>
                <w:webHidden/>
              </w:rPr>
              <w:fldChar w:fldCharType="end"/>
            </w:r>
          </w:hyperlink>
        </w:p>
        <w:p w14:paraId="22759179" w14:textId="5FB3A95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2" w:history="1">
            <w:r w:rsidRPr="00166EFA">
              <w:rPr>
                <w:rStyle w:val="Hyperlink"/>
              </w:rPr>
              <w:t>DIOS TE SALVE, MARIA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138</w:t>
            </w:r>
            <w:r>
              <w:rPr>
                <w:webHidden/>
              </w:rPr>
              <w:fldChar w:fldCharType="end"/>
            </w:r>
          </w:hyperlink>
        </w:p>
        <w:p w14:paraId="135A9FA8" w14:textId="57F2FE6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3" w:history="1">
            <w:r w:rsidRPr="00166EFA">
              <w:rPr>
                <w:rStyle w:val="Hyperlink"/>
              </w:rPr>
              <w:t>DIOS TE SALVE, MARIA (v2)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139</w:t>
            </w:r>
            <w:r>
              <w:rPr>
                <w:webHidden/>
              </w:rPr>
              <w:fldChar w:fldCharType="end"/>
            </w:r>
          </w:hyperlink>
        </w:p>
        <w:p w14:paraId="16ABBB90" w14:textId="1BA272B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4" w:history="1">
            <w:r w:rsidRPr="00166EFA">
              <w:rPr>
                <w:rStyle w:val="Hyperlink"/>
                <w:shd w:val="clear" w:color="auto" w:fill="FFFFFF"/>
              </w:rPr>
              <w:t>SALVE REGINA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141</w:t>
            </w:r>
            <w:r>
              <w:rPr>
                <w:webHidden/>
              </w:rPr>
              <w:fldChar w:fldCharType="end"/>
            </w:r>
          </w:hyperlink>
        </w:p>
        <w:p w14:paraId="55473A62" w14:textId="40AF2813" w:rsidR="00701037" w:rsidRPr="00701037" w:rsidRDefault="00701037">
          <w:pPr>
            <w:pStyle w:val="TOC1"/>
            <w:rPr>
              <w:rFonts w:eastAsiaTheme="minorEastAsia" w:cstheme="minorBidi"/>
              <w:b/>
              <w:bCs/>
              <w:kern w:val="2"/>
              <w:lang w:val="en-CA"/>
              <w14:ligatures w14:val="standardContextual"/>
            </w:rPr>
          </w:pPr>
          <w:hyperlink w:anchor="_Toc182939835" w:history="1">
            <w:r w:rsidRPr="00701037">
              <w:rPr>
                <w:rStyle w:val="Hyperlink"/>
                <w:b/>
                <w:bCs/>
              </w:rPr>
              <w:t>CHRISTMAS SONGS</w:t>
            </w:r>
            <w:r w:rsidRPr="00701037">
              <w:rPr>
                <w:b/>
                <w:bCs/>
                <w:webHidden/>
              </w:rPr>
              <w:tab/>
            </w:r>
            <w:r w:rsidRPr="00701037">
              <w:rPr>
                <w:b/>
                <w:bCs/>
                <w:webHidden/>
              </w:rPr>
              <w:fldChar w:fldCharType="begin"/>
            </w:r>
            <w:r w:rsidRPr="00701037">
              <w:rPr>
                <w:b/>
                <w:bCs/>
                <w:webHidden/>
              </w:rPr>
              <w:instrText xml:space="preserve"> PAGEREF _Toc182939835 \h </w:instrText>
            </w:r>
            <w:r w:rsidRPr="00701037">
              <w:rPr>
                <w:b/>
                <w:bCs/>
                <w:webHidden/>
              </w:rPr>
            </w:r>
            <w:r w:rsidRPr="00701037">
              <w:rPr>
                <w:b/>
                <w:bCs/>
                <w:webHidden/>
              </w:rPr>
              <w:fldChar w:fldCharType="separate"/>
            </w:r>
            <w:r w:rsidR="002539EF">
              <w:rPr>
                <w:b/>
                <w:bCs/>
                <w:webHidden/>
              </w:rPr>
              <w:t>142</w:t>
            </w:r>
            <w:r w:rsidRPr="00701037">
              <w:rPr>
                <w:b/>
                <w:bCs/>
                <w:webHidden/>
              </w:rPr>
              <w:fldChar w:fldCharType="end"/>
            </w:r>
          </w:hyperlink>
        </w:p>
        <w:p w14:paraId="2897AED9" w14:textId="3526AA68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6" w:history="1">
            <w:r w:rsidRPr="00166EFA">
              <w:rPr>
                <w:rStyle w:val="Hyperlink"/>
              </w:rPr>
              <w:t>ANG PUSO KO’Y NAGPUPURI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145</w:t>
            </w:r>
            <w:r>
              <w:rPr>
                <w:webHidden/>
              </w:rPr>
              <w:fldChar w:fldCharType="end"/>
            </w:r>
          </w:hyperlink>
        </w:p>
        <w:p w14:paraId="5E1B8E3A" w14:textId="46389BD1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7" w:history="1">
            <w:r w:rsidRPr="00166EFA">
              <w:rPr>
                <w:rStyle w:val="Hyperlink"/>
              </w:rPr>
              <w:t>BETHLEHEM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146</w:t>
            </w:r>
            <w:r>
              <w:rPr>
                <w:webHidden/>
              </w:rPr>
              <w:fldChar w:fldCharType="end"/>
            </w:r>
          </w:hyperlink>
        </w:p>
        <w:p w14:paraId="622C2747" w14:textId="1C8F2AD3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8" w:history="1">
            <w:r w:rsidRPr="00166EFA">
              <w:rPr>
                <w:rStyle w:val="Hyperlink"/>
              </w:rPr>
              <w:t>BITUIN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147</w:t>
            </w:r>
            <w:r>
              <w:rPr>
                <w:webHidden/>
              </w:rPr>
              <w:fldChar w:fldCharType="end"/>
            </w:r>
          </w:hyperlink>
        </w:p>
        <w:p w14:paraId="52EBB153" w14:textId="02CD0726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39" w:history="1">
            <w:r w:rsidRPr="00166EFA">
              <w:rPr>
                <w:rStyle w:val="Hyperlink"/>
              </w:rPr>
              <w:t>BITUING NATATANGI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148</w:t>
            </w:r>
            <w:r>
              <w:rPr>
                <w:webHidden/>
              </w:rPr>
              <w:fldChar w:fldCharType="end"/>
            </w:r>
          </w:hyperlink>
        </w:p>
        <w:p w14:paraId="36FE9186" w14:textId="7360290E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0" w:history="1">
            <w:r w:rsidRPr="00166EFA">
              <w:rPr>
                <w:rStyle w:val="Hyperlink"/>
              </w:rPr>
              <w:t>DALANGIN SA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149</w:t>
            </w:r>
            <w:r>
              <w:rPr>
                <w:webHidden/>
              </w:rPr>
              <w:fldChar w:fldCharType="end"/>
            </w:r>
          </w:hyperlink>
        </w:p>
        <w:p w14:paraId="5F218962" w14:textId="5848D7A0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1" w:history="1">
            <w:r w:rsidRPr="00166EFA">
              <w:rPr>
                <w:rStyle w:val="Hyperlink"/>
                <w:rFonts w:cs="Helvetica"/>
              </w:rPr>
              <w:t>EMMANUEL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151</w:t>
            </w:r>
            <w:r>
              <w:rPr>
                <w:webHidden/>
              </w:rPr>
              <w:fldChar w:fldCharType="end"/>
            </w:r>
          </w:hyperlink>
        </w:p>
        <w:p w14:paraId="24A06E49" w14:textId="743438D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2" w:history="1">
            <w:r w:rsidRPr="00166EFA">
              <w:rPr>
                <w:rStyle w:val="Hyperlink"/>
              </w:rPr>
              <w:t>GUMISING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152</w:t>
            </w:r>
            <w:r>
              <w:rPr>
                <w:webHidden/>
              </w:rPr>
              <w:fldChar w:fldCharType="end"/>
            </w:r>
          </w:hyperlink>
        </w:p>
        <w:p w14:paraId="39B3BFC3" w14:textId="379D3DA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3" w:history="1">
            <w:r w:rsidRPr="00166EFA">
              <w:rPr>
                <w:rStyle w:val="Hyperlink"/>
              </w:rPr>
              <w:t>HALINA, HESUS, HALINA  (with chords)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154</w:t>
            </w:r>
            <w:r>
              <w:rPr>
                <w:webHidden/>
              </w:rPr>
              <w:fldChar w:fldCharType="end"/>
            </w:r>
          </w:hyperlink>
        </w:p>
        <w:p w14:paraId="3FD05C21" w14:textId="598F7E2F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4" w:history="1">
            <w:r w:rsidRPr="00166EFA">
              <w:rPr>
                <w:rStyle w:val="Hyperlink"/>
              </w:rPr>
              <w:t>HALINA MANANAKOP (O COME DIVINE MESSIAH)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157</w:t>
            </w:r>
            <w:r>
              <w:rPr>
                <w:webHidden/>
              </w:rPr>
              <w:fldChar w:fldCharType="end"/>
            </w:r>
          </w:hyperlink>
        </w:p>
        <w:p w14:paraId="376B31FC" w14:textId="2A0E37E1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5" w:history="1">
            <w:r w:rsidRPr="00166EFA">
              <w:rPr>
                <w:rStyle w:val="Hyperlink"/>
              </w:rPr>
              <w:t>HIMIG NG PASKO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161</w:t>
            </w:r>
            <w:r>
              <w:rPr>
                <w:webHidden/>
              </w:rPr>
              <w:fldChar w:fldCharType="end"/>
            </w:r>
          </w:hyperlink>
        </w:p>
        <w:p w14:paraId="26695BC7" w14:textId="6DA3461D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6" w:history="1">
            <w:r w:rsidRPr="00166EFA">
              <w:rPr>
                <w:rStyle w:val="Hyperlink"/>
              </w:rPr>
              <w:t>PAGLAMIG NG HANGIN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164</w:t>
            </w:r>
            <w:r>
              <w:rPr>
                <w:webHidden/>
              </w:rPr>
              <w:fldChar w:fldCharType="end"/>
            </w:r>
          </w:hyperlink>
        </w:p>
        <w:p w14:paraId="32F2A2DB" w14:textId="5A2A37A7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7" w:history="1">
            <w:r w:rsidRPr="00166EFA">
              <w:rPr>
                <w:rStyle w:val="Hyperlink"/>
              </w:rPr>
              <w:t>PAMASKONG MEDLEY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165</w:t>
            </w:r>
            <w:r>
              <w:rPr>
                <w:webHidden/>
              </w:rPr>
              <w:fldChar w:fldCharType="end"/>
            </w:r>
          </w:hyperlink>
        </w:p>
        <w:p w14:paraId="215E82ED" w14:textId="1680F4CA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8" w:history="1">
            <w:r w:rsidRPr="00166EFA">
              <w:rPr>
                <w:rStyle w:val="Hyperlink"/>
              </w:rPr>
              <w:t>PANGINOON AMING HANDOG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166</w:t>
            </w:r>
            <w:r>
              <w:rPr>
                <w:webHidden/>
              </w:rPr>
              <w:fldChar w:fldCharType="end"/>
            </w:r>
          </w:hyperlink>
        </w:p>
        <w:p w14:paraId="41D18FFF" w14:textId="4673504B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49" w:history="1">
            <w:r w:rsidRPr="00166EFA">
              <w:rPr>
                <w:rStyle w:val="Hyperlink"/>
              </w:rPr>
              <w:t>PANGINOON, HALINA’T PUMARITO 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167</w:t>
            </w:r>
            <w:r>
              <w:rPr>
                <w:webHidden/>
              </w:rPr>
              <w:fldChar w:fldCharType="end"/>
            </w:r>
          </w:hyperlink>
        </w:p>
        <w:p w14:paraId="1F8DF192" w14:textId="2672E415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50" w:history="1">
            <w:r w:rsidRPr="00166EFA">
              <w:rPr>
                <w:rStyle w:val="Hyperlink"/>
              </w:rPr>
              <w:t>PAPURI SA DIYOS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168</w:t>
            </w:r>
            <w:r>
              <w:rPr>
                <w:webHidden/>
              </w:rPr>
              <w:fldChar w:fldCharType="end"/>
            </w:r>
          </w:hyperlink>
        </w:p>
        <w:p w14:paraId="23792FE7" w14:textId="6CF2C40A" w:rsidR="00701037" w:rsidRDefault="00701037" w:rsidP="00701037">
          <w:pPr>
            <w:pStyle w:val="TOC1"/>
            <w:ind w:left="1440"/>
            <w:rPr>
              <w:rFonts w:eastAsiaTheme="minorEastAsia" w:cstheme="minorBidi"/>
              <w:kern w:val="2"/>
              <w:lang w:val="en-CA"/>
              <w14:ligatures w14:val="standardContextual"/>
            </w:rPr>
          </w:pPr>
          <w:hyperlink w:anchor="_Toc182939851" w:history="1">
            <w:r w:rsidRPr="00166EFA">
              <w:rPr>
                <w:rStyle w:val="Hyperlink"/>
              </w:rPr>
              <w:t>TALANG PATNUBAY / SILENT NIGHT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_Toc182939851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539EF">
              <w:rPr>
                <w:webHidden/>
              </w:rPr>
              <w:t>169</w:t>
            </w:r>
            <w:r>
              <w:rPr>
                <w:webHidden/>
              </w:rPr>
              <w:fldChar w:fldCharType="end"/>
            </w:r>
          </w:hyperlink>
        </w:p>
        <w:p w14:paraId="6EDAA536" w14:textId="7B2F7DCB" w:rsidR="0031135C" w:rsidRDefault="00687B4D" w:rsidP="00687B4D">
          <w:pPr>
            <w:rPr>
              <w:b/>
              <w:bCs/>
              <w:noProof/>
            </w:rPr>
            <w:sectPr w:rsidR="0031135C" w:rsidSect="008A4174">
              <w:type w:val="continuous"/>
              <w:pgSz w:w="12240" w:h="15840"/>
              <w:pgMar w:top="1260" w:right="1440" w:bottom="1440" w:left="1440" w:header="720" w:footer="720" w:gutter="0"/>
              <w:cols w:space="234"/>
            </w:sectPr>
          </w:pPr>
          <w:r w:rsidRPr="00715316">
            <w:rPr>
              <w:b/>
              <w:bCs/>
              <w:noProof/>
            </w:rPr>
            <w:fldChar w:fldCharType="end"/>
          </w:r>
        </w:p>
        <w:p w14:paraId="2850C9C9" w14:textId="392A7FB6" w:rsidR="00687B4D" w:rsidRPr="00715316" w:rsidRDefault="00000000" w:rsidP="00687B4D"/>
      </w:sdtContent>
    </w:sdt>
    <w:p w14:paraId="18596D0D" w14:textId="40874B39" w:rsidR="00687B4D" w:rsidRPr="00715316" w:rsidRDefault="00687B4D" w:rsidP="00687B4D">
      <w:pPr>
        <w:rPr>
          <w:rFonts w:asciiTheme="majorHAnsi" w:eastAsiaTheme="majorEastAsia" w:hAnsiTheme="majorHAnsi" w:cstheme="majorBidi"/>
          <w:color w:val="000000" w:themeColor="text1"/>
          <w:sz w:val="56"/>
          <w:szCs w:val="56"/>
        </w:rPr>
      </w:pPr>
    </w:p>
    <w:p w14:paraId="3432B043" w14:textId="77777777" w:rsidR="008A4174" w:rsidRDefault="008A4174">
      <w:pPr>
        <w:sectPr w:rsidR="008A4174" w:rsidSect="008A4174">
          <w:type w:val="continuous"/>
          <w:pgSz w:w="12240" w:h="15840"/>
          <w:pgMar w:top="1260" w:right="1440" w:bottom="1440" w:left="1440" w:header="720" w:footer="720" w:gutter="0"/>
          <w:cols w:space="234"/>
        </w:sectPr>
      </w:pPr>
    </w:p>
    <w:p w14:paraId="72F8584F" w14:textId="07EAA518" w:rsidR="00C243AA" w:rsidRDefault="00C243AA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5FC3F051" w14:textId="77777777" w:rsidR="00084980" w:rsidRDefault="00084980" w:rsidP="00C6784E">
      <w:pPr>
        <w:pStyle w:val="Title"/>
        <w:sectPr w:rsidR="00084980" w:rsidSect="008A4174">
          <w:type w:val="continuous"/>
          <w:pgSz w:w="12240" w:h="15840"/>
          <w:pgMar w:top="1260" w:right="1440" w:bottom="1440" w:left="1440" w:header="720" w:footer="720" w:gutter="0"/>
          <w:cols w:num="2" w:space="234"/>
        </w:sectPr>
      </w:pPr>
    </w:p>
    <w:p w14:paraId="4FCC2DAF" w14:textId="77777777" w:rsidR="00C6784E" w:rsidRPr="00715316" w:rsidRDefault="00C6784E" w:rsidP="00C6784E">
      <w:pPr>
        <w:pStyle w:val="Title"/>
      </w:pPr>
    </w:p>
    <w:p w14:paraId="3C60D0C6" w14:textId="77777777" w:rsidR="00C6784E" w:rsidRPr="00715316" w:rsidRDefault="00C6784E" w:rsidP="00C6784E">
      <w:pPr>
        <w:pStyle w:val="Title"/>
      </w:pPr>
    </w:p>
    <w:p w14:paraId="6936225B" w14:textId="77777777" w:rsidR="00C6784E" w:rsidRPr="00715316" w:rsidRDefault="00C6784E" w:rsidP="00C6784E">
      <w:pPr>
        <w:pStyle w:val="Title"/>
      </w:pPr>
    </w:p>
    <w:p w14:paraId="5CD0E283" w14:textId="77777777" w:rsidR="00C6784E" w:rsidRPr="00715316" w:rsidRDefault="00C6784E" w:rsidP="00C6784E">
      <w:pPr>
        <w:pStyle w:val="Title"/>
      </w:pPr>
    </w:p>
    <w:p w14:paraId="548E932E" w14:textId="77777777" w:rsidR="00C6784E" w:rsidRPr="00715316" w:rsidRDefault="00C6784E" w:rsidP="00C6784E">
      <w:pPr>
        <w:pStyle w:val="Title"/>
      </w:pPr>
    </w:p>
    <w:p w14:paraId="720312DC" w14:textId="77777777" w:rsidR="00084980" w:rsidRDefault="00084980" w:rsidP="00C6784E">
      <w:pPr>
        <w:pStyle w:val="Title"/>
        <w:jc w:val="center"/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CB13282" w14:textId="77777777" w:rsidR="00C6784E" w:rsidRPr="00715316" w:rsidRDefault="00C6784E" w:rsidP="00C6784E">
      <w:pPr>
        <w:pStyle w:val="Title"/>
        <w:jc w:val="center"/>
      </w:pPr>
    </w:p>
    <w:p w14:paraId="34EBAD86" w14:textId="77777777" w:rsidR="00C6784E" w:rsidRPr="000779ED" w:rsidRDefault="00C6784E" w:rsidP="00C6784E">
      <w:pPr>
        <w:pStyle w:val="Title"/>
        <w:jc w:val="center"/>
      </w:pPr>
    </w:p>
    <w:bookmarkStart w:id="1" w:name="_TAGALOG_SONGS"/>
    <w:bookmarkEnd w:id="1"/>
    <w:p w14:paraId="1F34995D" w14:textId="4BFA26B8" w:rsidR="00C6784E" w:rsidRPr="000779ED" w:rsidRDefault="000779ED" w:rsidP="008545D4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r w:rsidRPr="000779ED">
        <w:rPr>
          <w:rFonts w:eastAsia="Times New Roman"/>
          <w:sz w:val="144"/>
          <w:szCs w:val="144"/>
          <w:lang w:eastAsia="en-CA"/>
        </w:rPr>
        <w:fldChar w:fldCharType="begin"/>
      </w:r>
      <w:r w:rsidRPr="000779ED">
        <w:rPr>
          <w:rFonts w:eastAsia="Times New Roman"/>
          <w:sz w:val="144"/>
          <w:szCs w:val="144"/>
          <w:lang w:eastAsia="en-CA"/>
        </w:rPr>
        <w:instrText xml:space="preserve"> HYPERLINK  \l "_top" </w:instrText>
      </w:r>
      <w:r w:rsidRPr="000779ED">
        <w:rPr>
          <w:rFonts w:eastAsia="Times New Roman"/>
          <w:sz w:val="144"/>
          <w:szCs w:val="144"/>
          <w:lang w:eastAsia="en-CA"/>
        </w:rPr>
      </w:r>
      <w:r w:rsidRPr="000779ED">
        <w:rPr>
          <w:rFonts w:eastAsia="Times New Roman"/>
          <w:sz w:val="144"/>
          <w:szCs w:val="144"/>
          <w:lang w:eastAsia="en-CA"/>
        </w:rPr>
        <w:fldChar w:fldCharType="separate"/>
      </w:r>
      <w:r w:rsidR="0058189C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 xml:space="preserve"> </w:t>
      </w:r>
      <w:bookmarkStart w:id="2" w:name="_Toc182939726"/>
      <w:r w:rsidR="00C6784E" w:rsidRPr="000779ED">
        <w:rPr>
          <w:rStyle w:val="Hyperlink"/>
          <w:rFonts w:eastAsia="Times New Roman"/>
          <w:sz w:val="144"/>
          <w:szCs w:val="144"/>
          <w:u w:val="none"/>
          <w:lang w:eastAsia="en-CA"/>
        </w:rPr>
        <w:t>TAGALOG SONGS</w:t>
      </w:r>
      <w:bookmarkEnd w:id="2"/>
      <w:r w:rsidRPr="000779ED">
        <w:rPr>
          <w:rFonts w:eastAsia="Times New Roman"/>
          <w:sz w:val="144"/>
          <w:szCs w:val="144"/>
          <w:lang w:eastAsia="en-CA"/>
        </w:rPr>
        <w:fldChar w:fldCharType="end"/>
      </w:r>
    </w:p>
    <w:p w14:paraId="3B8164F8" w14:textId="77777777" w:rsidR="00525760" w:rsidRPr="00525760" w:rsidRDefault="00525760" w:rsidP="00525760">
      <w:pPr>
        <w:rPr>
          <w:lang w:eastAsia="en-CA"/>
        </w:rPr>
      </w:pPr>
    </w:p>
    <w:p w14:paraId="0B8BBCBC" w14:textId="77777777" w:rsidR="00687B4D" w:rsidRPr="00715316" w:rsidRDefault="00687B4D" w:rsidP="00687B4D">
      <w:pPr>
        <w:pStyle w:val="Title"/>
      </w:pPr>
    </w:p>
    <w:p w14:paraId="7AE73CC6" w14:textId="77777777" w:rsidR="00084980" w:rsidRDefault="00084980">
      <w:pPr>
        <w:rPr>
          <w:color w:val="0070C0"/>
        </w:rPr>
        <w:sectPr w:rsidR="00084980" w:rsidSect="00084980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E91239A" w14:textId="77777777" w:rsidR="00C6784E" w:rsidRPr="00715316" w:rsidRDefault="00C6784E">
      <w:pPr>
        <w:rPr>
          <w:rFonts w:asciiTheme="majorHAnsi" w:eastAsiaTheme="majorEastAsia" w:hAnsiTheme="majorHAnsi" w:cstheme="majorBidi"/>
          <w:color w:val="0070C0"/>
          <w:sz w:val="32"/>
          <w:szCs w:val="32"/>
        </w:rPr>
      </w:pPr>
      <w:r w:rsidRPr="00715316">
        <w:rPr>
          <w:color w:val="0070C0"/>
        </w:rPr>
        <w:br w:type="page"/>
      </w:r>
    </w:p>
    <w:p w14:paraId="00D336CD" w14:textId="77777777" w:rsidR="00D16F1A" w:rsidRDefault="00D16F1A" w:rsidP="00B663C2">
      <w:pPr>
        <w:pStyle w:val="TOCHeading"/>
        <w:sectPr w:rsidR="00D16F1A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0ADDACCC" w14:textId="77777777" w:rsidR="00B663C2" w:rsidRPr="00715316" w:rsidRDefault="00B663C2" w:rsidP="00B663C2">
      <w:pPr>
        <w:pStyle w:val="TOCHeading"/>
      </w:pPr>
    </w:p>
    <w:p w14:paraId="4AABCE38" w14:textId="0B9C094B" w:rsidR="00B663C2" w:rsidRPr="0067001E" w:rsidRDefault="000F7D69" w:rsidP="006D70A5">
      <w:pPr>
        <w:pStyle w:val="Heading1"/>
        <w:rPr>
          <w:rStyle w:val="Hyperlink"/>
          <w:sz w:val="48"/>
          <w:szCs w:val="48"/>
          <w:u w:val="none"/>
        </w:rPr>
      </w:pPr>
      <w:r w:rsidRPr="0067001E">
        <w:fldChar w:fldCharType="begin"/>
      </w:r>
      <w:r w:rsidRPr="00715316">
        <w:instrText xml:space="preserve"> HYPERLINK  \l "_top" </w:instrText>
      </w:r>
      <w:r w:rsidRPr="0067001E">
        <w:fldChar w:fldCharType="separate"/>
      </w:r>
      <w:bookmarkStart w:id="3" w:name="_Toc182939727"/>
      <w:r w:rsidR="00B663C2" w:rsidRPr="0067001E">
        <w:rPr>
          <w:rStyle w:val="Hyperlink"/>
          <w:sz w:val="48"/>
          <w:szCs w:val="48"/>
          <w:u w:val="none"/>
        </w:rPr>
        <w:t>ABA GINOONG MARIA</w:t>
      </w:r>
      <w:bookmarkEnd w:id="3"/>
    </w:p>
    <w:p w14:paraId="3C131BAD" w14:textId="03DBD4BA" w:rsidR="00B663C2" w:rsidRPr="00715316" w:rsidRDefault="000F7D69" w:rsidP="00B663C2">
      <w:pPr>
        <w:rPr>
          <w:rFonts w:ascii="Arial Rounded MT Bold" w:hAnsi="Arial Rounded MT Bold" w:cs="Arial"/>
          <w:color w:val="000000"/>
          <w:sz w:val="28"/>
          <w:szCs w:val="28"/>
          <w:shd w:val="clear" w:color="auto" w:fill="FFFFFF"/>
        </w:rPr>
      </w:pPr>
      <w:r w:rsidRPr="0067001E">
        <w:rPr>
          <w:rFonts w:asciiTheme="majorHAnsi" w:eastAsiaTheme="majorEastAsia" w:hAnsiTheme="majorHAnsi" w:cstheme="majorBidi"/>
          <w:color w:val="2E74B5" w:themeColor="accent1" w:themeShade="BF"/>
          <w:sz w:val="48"/>
          <w:szCs w:val="48"/>
        </w:rPr>
        <w:fldChar w:fldCharType="end"/>
      </w:r>
    </w:p>
    <w:p w14:paraId="3B88541E" w14:textId="77777777" w:rsidR="0051059C" w:rsidRDefault="0051059C" w:rsidP="00C77AA0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77426F11" w14:textId="4AAFE0C9" w:rsidR="00B663C2" w:rsidRPr="00715316" w:rsidRDefault="00B663C2" w:rsidP="00C77AA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Aba   Ginoong   Maria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="005F559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Napu puno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ka ng   grasya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Panginoon ay suma sa iyo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Bukod kang pinagpala sa babaeng lahat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At pi nag pala   naman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Ang iyong anak</w:t>
      </w:r>
      <w:r w:rsidR="00B71FD8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 xml:space="preserve"> </w:t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na si Hesus.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Sta. Maria Ina ng Diyos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Ipana langin mo kaming maka salanan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Ngayon at kung kami'y mamamatay.</w:t>
      </w:r>
      <w:r w:rsidRPr="00715316">
        <w:rPr>
          <w:rFonts w:asciiTheme="majorHAnsi" w:hAnsiTheme="majorHAnsi" w:cs="Arial"/>
          <w:color w:val="000000"/>
          <w:sz w:val="40"/>
          <w:szCs w:val="28"/>
        </w:rPr>
        <w:br/>
      </w:r>
      <w:r w:rsidRPr="00715316"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  <w:t>Amen.</w:t>
      </w:r>
      <w:r w:rsidRPr="00715316">
        <w:br w:type="page"/>
      </w:r>
    </w:p>
    <w:p w14:paraId="41EA024E" w14:textId="77777777" w:rsidR="00D16F1A" w:rsidRDefault="00D16F1A" w:rsidP="007A12E6">
      <w:pPr>
        <w:pStyle w:val="Heading1"/>
        <w:rPr>
          <w:sz w:val="56"/>
        </w:rPr>
        <w:sectPr w:rsidR="00D16F1A" w:rsidSect="00D16F1A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FF916ED" w14:textId="77777777" w:rsidR="007A12E6" w:rsidRDefault="007A12E6" w:rsidP="007A12E6">
      <w:pPr>
        <w:pStyle w:val="Heading1"/>
        <w:rPr>
          <w:sz w:val="56"/>
        </w:rPr>
      </w:pPr>
    </w:p>
    <w:p w14:paraId="7C1C725D" w14:textId="64103024" w:rsidR="007A12E6" w:rsidRPr="00A46657" w:rsidRDefault="00000000" w:rsidP="007A12E6">
      <w:pPr>
        <w:pStyle w:val="Heading1"/>
      </w:pPr>
      <w:hyperlink w:anchor="_top" w:history="1">
        <w:bookmarkStart w:id="4" w:name="_Toc182939728"/>
        <w:r w:rsidR="007A12E6" w:rsidRPr="00A46657">
          <w:rPr>
            <w:rStyle w:val="Hyperlink"/>
            <w:sz w:val="56"/>
            <w:u w:val="none"/>
          </w:rPr>
          <w:t>ACCLAMATION</w:t>
        </w:r>
        <w:bookmarkEnd w:id="4"/>
      </w:hyperlink>
      <w:r w:rsidR="007A12E6" w:rsidRPr="00A46657">
        <w:rPr>
          <w:sz w:val="44"/>
        </w:rPr>
        <w:t xml:space="preserve"> </w:t>
      </w:r>
      <w:r w:rsidR="007A12E6" w:rsidRPr="00A46657">
        <w:br/>
      </w:r>
    </w:p>
    <w:p w14:paraId="6A5C4707" w14:textId="77777777" w:rsidR="007A12E6" w:rsidRPr="001F6852" w:rsidRDefault="007A12E6" w:rsidP="007A12E6"/>
    <w:p w14:paraId="66A8FDC6" w14:textId="711DD173" w:rsidR="007A12E6" w:rsidRDefault="007A12E6" w:rsidP="007A12E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52"/>
        </w:rPr>
        <w:t xml:space="preserve">Si Kristo ay gunitain sarili ay inihain </w:t>
      </w:r>
      <w:r w:rsidRPr="001F6852">
        <w:rPr>
          <w:rFonts w:asciiTheme="majorHAnsi" w:hAnsiTheme="majorHAnsi"/>
          <w:sz w:val="52"/>
        </w:rPr>
        <w:br/>
        <w:t xml:space="preserve">Bilang pagkain't inumin </w:t>
      </w:r>
      <w:r w:rsidRPr="001F6852">
        <w:rPr>
          <w:rFonts w:asciiTheme="majorHAnsi" w:hAnsiTheme="majorHAnsi"/>
          <w:sz w:val="52"/>
        </w:rPr>
        <w:br/>
        <w:t xml:space="preserve">Pinagsasaluhan natin hanggang sa </w:t>
      </w:r>
      <w:r w:rsidRPr="001F6852">
        <w:rPr>
          <w:rFonts w:asciiTheme="majorHAnsi" w:hAnsiTheme="majorHAnsi"/>
          <w:sz w:val="52"/>
        </w:rPr>
        <w:br/>
        <w:t xml:space="preserve">Siya'y dumating (2X) </w:t>
      </w:r>
      <w:r>
        <w:rPr>
          <w:sz w:val="40"/>
        </w:rPr>
        <w:br w:type="page"/>
      </w:r>
    </w:p>
    <w:p w14:paraId="2C643A5D" w14:textId="4A3B794B" w:rsidR="009962D9" w:rsidRPr="00F769DA" w:rsidRDefault="00000000" w:rsidP="009962D9">
      <w:pPr>
        <w:pStyle w:val="Heading1"/>
        <w:rPr>
          <w:sz w:val="46"/>
          <w:szCs w:val="38"/>
        </w:rPr>
      </w:pPr>
      <w:hyperlink w:anchor="_top" w:history="1">
        <w:bookmarkStart w:id="5" w:name="_Toc182939729"/>
        <w:r w:rsidR="009962D9" w:rsidRPr="00F769DA">
          <w:rPr>
            <w:rStyle w:val="Hyperlink"/>
            <w:sz w:val="46"/>
            <w:szCs w:val="38"/>
            <w:u w:val="none"/>
          </w:rPr>
          <w:t>ALAY KAY STO. NINO</w:t>
        </w:r>
        <w:bookmarkEnd w:id="5"/>
      </w:hyperlink>
    </w:p>
    <w:p w14:paraId="1C1FCE4A" w14:textId="77777777" w:rsidR="009962D9" w:rsidRPr="00715316" w:rsidRDefault="009962D9" w:rsidP="009962D9">
      <w:pPr>
        <w:rPr>
          <w:rFonts w:ascii="Arial Black" w:hAnsi="Arial Black"/>
          <w:sz w:val="24"/>
          <w:szCs w:val="24"/>
        </w:rPr>
      </w:pPr>
    </w:p>
    <w:p w14:paraId="0B39B1D2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O Sto. Nino, Mahal naming Santo,</w:t>
      </w:r>
    </w:p>
    <w:p w14:paraId="3F677CF6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Patron ng bata’t matatanda</w:t>
      </w:r>
    </w:p>
    <w:p w14:paraId="0031C1A3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Purihin sambahin ang Kanyang Ngalan</w:t>
      </w:r>
    </w:p>
    <w:p w14:paraId="0FDE3CA5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Magalak tayo at masiyahan</w:t>
      </w:r>
    </w:p>
    <w:p w14:paraId="5BC942C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Kung ang hanap ninyo’y kapayapaan,</w:t>
      </w:r>
    </w:p>
    <w:p w14:paraId="5313EDB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Pagmamahal ng Amang lumalang</w:t>
      </w:r>
    </w:p>
    <w:p w14:paraId="3E948470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Lumapit tayo, tayo’y magpugay,</w:t>
      </w:r>
    </w:p>
    <w:p w14:paraId="62A9A48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Pakungangan sa Diyos na Maykapal.</w:t>
      </w:r>
    </w:p>
    <w:p w14:paraId="211A12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0045C16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ating puso, ang ating diwa, ating ialay ng kusa,</w:t>
      </w:r>
    </w:p>
    <w:p w14:paraId="0F1A3A2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Poong Diyos, tanging Siyang may gawa</w:t>
      </w:r>
    </w:p>
    <w:p w14:paraId="7C35D5EA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lahat ng mga bansa.</w:t>
      </w:r>
    </w:p>
    <w:p w14:paraId="385C61DC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Magpasalamat, tayo’y manalig sa ating Diyos ng Pag-ibig,</w:t>
      </w:r>
    </w:p>
    <w:p w14:paraId="4B22F78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Tayo’y umasa na kahit Siya’y paslit, hinding-hindi ka iwawaglit.</w:t>
      </w:r>
    </w:p>
    <w:p w14:paraId="177F089B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</w:p>
    <w:p w14:paraId="7F79E0DF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Halina’t magsaya, halina’t umawit, Sa ating Diyos ng pag-ibig,</w:t>
      </w:r>
    </w:p>
    <w:p w14:paraId="01B4BE8E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ating paghibik, tayo’y nananabik, ating saksi’y lupa’t langit,</w:t>
      </w:r>
    </w:p>
    <w:p w14:paraId="0DFF04A9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Sa ligaya’t lumbay, sa mundong ibabaw</w:t>
      </w:r>
    </w:p>
    <w:p w14:paraId="585CE589" w14:textId="77777777" w:rsidR="001D5E45" w:rsidRDefault="001D5E45" w:rsidP="009962D9">
      <w:pPr>
        <w:rPr>
          <w:rFonts w:asciiTheme="majorHAnsi" w:hAnsiTheme="majorHAnsi"/>
          <w:sz w:val="32"/>
          <w:szCs w:val="32"/>
        </w:rPr>
        <w:sectPr w:rsidR="001D5E45" w:rsidSect="001D5E45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628E48" w14:textId="77777777" w:rsidR="009962D9" w:rsidRPr="00751D18" w:rsidRDefault="009962D9" w:rsidP="009962D9">
      <w:pPr>
        <w:rPr>
          <w:rFonts w:asciiTheme="majorHAnsi" w:hAnsiTheme="majorHAnsi"/>
          <w:sz w:val="32"/>
          <w:szCs w:val="32"/>
        </w:rPr>
      </w:pPr>
      <w:r w:rsidRPr="00751D18">
        <w:rPr>
          <w:rFonts w:asciiTheme="majorHAnsi" w:hAnsiTheme="majorHAnsi"/>
          <w:sz w:val="32"/>
          <w:szCs w:val="32"/>
        </w:rPr>
        <w:t>Ang Sto. Nino’y ating tanglaw</w:t>
      </w:r>
    </w:p>
    <w:p w14:paraId="546B1DD4" w14:textId="4BBFFC90" w:rsidR="00BD2DB5" w:rsidRPr="00715316" w:rsidRDefault="009962D9">
      <w:pPr>
        <w:rPr>
          <w:color w:val="0070C0"/>
        </w:rPr>
      </w:pPr>
      <w:r w:rsidRPr="00751D18">
        <w:rPr>
          <w:rFonts w:asciiTheme="majorHAnsi" w:hAnsiTheme="majorHAnsi"/>
          <w:sz w:val="32"/>
          <w:szCs w:val="32"/>
        </w:rPr>
        <w:t>O Sto. Nino! O Sto. Nino! Ligaya’t buhay nating kinapal.</w:t>
      </w:r>
      <w:r w:rsidR="00BD2DB5" w:rsidRPr="00715316">
        <w:rPr>
          <w:color w:val="0070C0"/>
        </w:rPr>
        <w:br w:type="page"/>
      </w:r>
    </w:p>
    <w:p w14:paraId="09B152D7" w14:textId="77777777" w:rsidR="007E64CB" w:rsidRPr="00D01EC3" w:rsidRDefault="00000000" w:rsidP="00D94740">
      <w:pPr>
        <w:pStyle w:val="Heading1"/>
        <w:rPr>
          <w:sz w:val="46"/>
          <w:szCs w:val="38"/>
        </w:rPr>
        <w:sectPr w:rsidR="007E64CB" w:rsidRPr="00D01EC3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6" w:name="_Toc182939730"/>
        <w:r w:rsidR="00D94740" w:rsidRPr="00D01EC3">
          <w:rPr>
            <w:rStyle w:val="Hyperlink"/>
            <w:sz w:val="46"/>
            <w:szCs w:val="38"/>
            <w:u w:val="none"/>
          </w:rPr>
          <w:t>ALAY SA DIYOS</w:t>
        </w:r>
        <w:bookmarkEnd w:id="6"/>
      </w:hyperlink>
      <w:r w:rsidR="00D94740" w:rsidRPr="00D01EC3">
        <w:rPr>
          <w:sz w:val="46"/>
          <w:szCs w:val="38"/>
        </w:rPr>
        <w:t xml:space="preserve"> </w:t>
      </w:r>
    </w:p>
    <w:p w14:paraId="73149580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24"/>
          <w:szCs w:val="24"/>
        </w:rPr>
      </w:pPr>
      <w:r w:rsidRPr="00C02F6A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C02F6A">
        <w:rPr>
          <w:rFonts w:asciiTheme="majorHAnsi" w:hAnsiTheme="majorHAnsi"/>
          <w:sz w:val="24"/>
          <w:szCs w:val="24"/>
        </w:rPr>
        <w:br/>
      </w:r>
    </w:p>
    <w:p w14:paraId="1898CCCD" w14:textId="77777777" w:rsidR="00EB5AD1" w:rsidRDefault="00EB5AD1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23B9C23" w14:textId="10FB469C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EB5AD1">
        <w:rPr>
          <w:rFonts w:asciiTheme="majorHAnsi" w:hAnsiTheme="majorHAnsi"/>
          <w:b/>
          <w:bCs/>
          <w:sz w:val="32"/>
          <w:szCs w:val="32"/>
        </w:rPr>
        <w:t xml:space="preserve">Verse I </w:t>
      </w:r>
    </w:p>
    <w:p w14:paraId="73E1EE83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Dios Awang di mabilang,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 xml:space="preserve">Gawin ito bilang tanda ng aming kaligtasan,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3D8804E9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Narito O ama, Alak at tinapay </w:t>
      </w:r>
      <w:r w:rsidRPr="00C02F6A">
        <w:rPr>
          <w:rFonts w:asciiTheme="majorHAnsi" w:hAnsiTheme="majorHAnsi"/>
          <w:sz w:val="32"/>
          <w:szCs w:val="32"/>
        </w:rPr>
        <w:br/>
        <w:t xml:space="preserve">Bunga ng lupa at ng aming paggawa. </w:t>
      </w:r>
      <w:r w:rsidRPr="00C02F6A">
        <w:rPr>
          <w:rFonts w:asciiTheme="majorHAnsi" w:hAnsiTheme="majorHAnsi"/>
          <w:sz w:val="32"/>
          <w:szCs w:val="32"/>
        </w:rPr>
        <w:br/>
        <w:t xml:space="preserve">(Repeat Verse I until paggawa. then... Verse II)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26313916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 xml:space="preserve">Verse II </w:t>
      </w:r>
    </w:p>
    <w:p w14:paraId="4967BDA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,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alay, </w:t>
      </w:r>
      <w:r w:rsidRPr="00C02F6A">
        <w:rPr>
          <w:rFonts w:asciiTheme="majorHAnsi" w:hAnsiTheme="majorHAnsi"/>
          <w:sz w:val="32"/>
          <w:szCs w:val="32"/>
        </w:rPr>
        <w:br/>
        <w:t>Gawing ala-ala ng pagkamatay</w:t>
      </w:r>
    </w:p>
    <w:p w14:paraId="2BE4C15C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Muling pagkabuhay 'ni Hesukristo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01DAB7A6" w14:textId="77777777" w:rsidR="00D94740" w:rsidRPr="00D975C5" w:rsidRDefault="00D94740" w:rsidP="00D94740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D975C5">
        <w:rPr>
          <w:rFonts w:asciiTheme="majorHAnsi" w:hAnsiTheme="majorHAnsi"/>
          <w:i/>
          <w:iCs/>
          <w:sz w:val="32"/>
          <w:szCs w:val="32"/>
        </w:rPr>
        <w:t xml:space="preserve">(Repeat Narito until paggawa then go to Verse III) </w:t>
      </w:r>
      <w:r w:rsidRPr="00D975C5">
        <w:rPr>
          <w:rFonts w:asciiTheme="majorHAnsi" w:hAnsiTheme="majorHAnsi"/>
          <w:i/>
          <w:iCs/>
          <w:sz w:val="32"/>
          <w:szCs w:val="32"/>
        </w:rPr>
        <w:br/>
      </w:r>
    </w:p>
    <w:p w14:paraId="3EC40AE2" w14:textId="77777777" w:rsidR="00D94740" w:rsidRPr="00D975C5" w:rsidRDefault="00D94740" w:rsidP="00D94740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D975C5">
        <w:rPr>
          <w:rFonts w:asciiTheme="majorHAnsi" w:hAnsiTheme="majorHAnsi"/>
          <w:b/>
          <w:bCs/>
          <w:sz w:val="32"/>
          <w:szCs w:val="32"/>
        </w:rPr>
        <w:t>Verse III</w:t>
      </w:r>
    </w:p>
    <w:p w14:paraId="01E2670F" w14:textId="77777777" w:rsidR="00D94740" w:rsidRPr="00C02F6A" w:rsidRDefault="00D94740" w:rsidP="00D94740">
      <w:pPr>
        <w:pStyle w:val="HTMLPreformatted"/>
        <w:rPr>
          <w:rFonts w:asciiTheme="majorHAnsi" w:hAnsiTheme="majorHAnsi"/>
          <w:sz w:val="32"/>
          <w:szCs w:val="32"/>
        </w:rPr>
      </w:pPr>
      <w:r w:rsidRPr="00C02F6A">
        <w:rPr>
          <w:rFonts w:asciiTheme="majorHAnsi" w:hAnsiTheme="majorHAnsi"/>
          <w:sz w:val="32"/>
          <w:szCs w:val="32"/>
        </w:rPr>
        <w:t xml:space="preserve">O Diyos awang di mabilang </w:t>
      </w:r>
      <w:r w:rsidRPr="00C02F6A">
        <w:rPr>
          <w:rFonts w:asciiTheme="majorHAnsi" w:hAnsiTheme="majorHAnsi"/>
          <w:sz w:val="32"/>
          <w:szCs w:val="32"/>
        </w:rPr>
        <w:br/>
        <w:t xml:space="preserve">Tanggapin mo yaring aming alay </w:t>
      </w:r>
      <w:r w:rsidRPr="00C02F6A">
        <w:rPr>
          <w:rFonts w:asciiTheme="majorHAnsi" w:hAnsiTheme="majorHAnsi"/>
          <w:sz w:val="32"/>
          <w:szCs w:val="32"/>
        </w:rPr>
        <w:br/>
        <w:t xml:space="preserve">Sa bisa nitonq sakripisyo </w:t>
      </w:r>
      <w:r w:rsidRPr="00C02F6A">
        <w:rPr>
          <w:rFonts w:asciiTheme="majorHAnsi" w:hAnsiTheme="majorHAnsi"/>
          <w:sz w:val="32"/>
          <w:szCs w:val="32"/>
        </w:rPr>
        <w:br/>
        <w:t xml:space="preserve">Mapasaamin ang buhay na walang hanggan. </w:t>
      </w:r>
      <w:r w:rsidRPr="00C02F6A">
        <w:rPr>
          <w:rFonts w:asciiTheme="majorHAnsi" w:hAnsiTheme="majorHAnsi"/>
          <w:sz w:val="32"/>
          <w:szCs w:val="32"/>
        </w:rPr>
        <w:br/>
      </w:r>
    </w:p>
    <w:p w14:paraId="7A4BEB81" w14:textId="65986497" w:rsidR="00BD2DB5" w:rsidRPr="00BE71DB" w:rsidRDefault="00D94740" w:rsidP="00D94740">
      <w:pPr>
        <w:rPr>
          <w:i/>
          <w:iCs/>
        </w:rPr>
      </w:pPr>
      <w:r w:rsidRPr="00BE71DB">
        <w:rPr>
          <w:rFonts w:asciiTheme="majorHAnsi" w:hAnsiTheme="majorHAnsi"/>
          <w:i/>
          <w:iCs/>
          <w:sz w:val="32"/>
          <w:szCs w:val="32"/>
        </w:rPr>
        <w:t>(Repeat Narito until, paggawa - ending)</w:t>
      </w:r>
    </w:p>
    <w:p w14:paraId="4D96BF4E" w14:textId="69EDEC5B" w:rsidR="008B4790" w:rsidRPr="00715316" w:rsidRDefault="008B4790">
      <w:r w:rsidRPr="00715316">
        <w:br w:type="page"/>
      </w:r>
    </w:p>
    <w:p w14:paraId="6E7FE480" w14:textId="77777777" w:rsidR="00C07D44" w:rsidRDefault="00C07D44" w:rsidP="0012728C">
      <w:pPr>
        <w:pStyle w:val="Heading1"/>
      </w:pPr>
    </w:p>
    <w:p w14:paraId="095D01BA" w14:textId="23C2428D" w:rsidR="0012728C" w:rsidRPr="00C07D44" w:rsidRDefault="00000000" w:rsidP="0012728C">
      <w:pPr>
        <w:pStyle w:val="Heading1"/>
        <w:rPr>
          <w:sz w:val="34"/>
          <w:szCs w:val="34"/>
        </w:rPr>
      </w:pPr>
      <w:hyperlink w:anchor="_top" w:history="1">
        <w:bookmarkStart w:id="7" w:name="_Toc182939731"/>
        <w:r w:rsidR="0012728C" w:rsidRPr="00C07D44">
          <w:rPr>
            <w:rStyle w:val="Hyperlink"/>
            <w:sz w:val="58"/>
            <w:szCs w:val="42"/>
            <w:u w:val="none"/>
          </w:rPr>
          <w:t>ALLELUYA</w:t>
        </w:r>
        <w:bookmarkEnd w:id="7"/>
      </w:hyperlink>
      <w:r w:rsidR="0012728C" w:rsidRPr="00C07D44">
        <w:rPr>
          <w:sz w:val="42"/>
          <w:szCs w:val="42"/>
        </w:rPr>
        <w:t xml:space="preserve"> </w:t>
      </w:r>
      <w:r w:rsidR="0012728C" w:rsidRPr="00C07D44">
        <w:rPr>
          <w:sz w:val="34"/>
          <w:szCs w:val="34"/>
        </w:rPr>
        <w:br/>
      </w:r>
    </w:p>
    <w:p w14:paraId="5017EDDF" w14:textId="77777777" w:rsidR="0012728C" w:rsidRDefault="0012728C" w:rsidP="0012728C">
      <w:pPr>
        <w:pStyle w:val="HTMLPreformatted"/>
        <w:rPr>
          <w:rFonts w:asciiTheme="majorHAnsi" w:hAnsiTheme="majorHAnsi"/>
          <w:sz w:val="52"/>
        </w:rPr>
      </w:pPr>
    </w:p>
    <w:p w14:paraId="410D71C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Alle-lu-u-ia (2X) </w:t>
      </w:r>
    </w:p>
    <w:p w14:paraId="3BD2E378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Ikaw Panginoon ang siyang daan, ang </w:t>
      </w:r>
    </w:p>
    <w:p w14:paraId="246D35F5" w14:textId="77777777" w:rsidR="0012728C" w:rsidRPr="00F71F22" w:rsidRDefault="0012728C" w:rsidP="0012728C">
      <w:pPr>
        <w:pStyle w:val="HTMLPreformatted"/>
        <w:rPr>
          <w:rFonts w:asciiTheme="majorHAnsi" w:hAnsiTheme="majorHAnsi"/>
          <w:sz w:val="54"/>
        </w:rPr>
      </w:pPr>
      <w:r w:rsidRPr="00F71F22">
        <w:rPr>
          <w:rFonts w:asciiTheme="majorHAnsi" w:hAnsiTheme="majorHAnsi"/>
          <w:sz w:val="54"/>
        </w:rPr>
        <w:t xml:space="preserve">Buhay at ang katotohanan, </w:t>
      </w:r>
    </w:p>
    <w:p w14:paraId="15E18FF9" w14:textId="0CBBB6CC" w:rsidR="0012728C" w:rsidRDefault="0012728C" w:rsidP="0012728C">
      <w:pPr>
        <w:rPr>
          <w:rFonts w:ascii="Courier New" w:eastAsia="Times New Roman" w:hAnsi="Courier New" w:cs="Courier New"/>
          <w:sz w:val="20"/>
          <w:szCs w:val="20"/>
        </w:rPr>
      </w:pPr>
      <w:r w:rsidRPr="00F71F22">
        <w:rPr>
          <w:rFonts w:asciiTheme="majorHAnsi" w:hAnsiTheme="majorHAnsi"/>
          <w:sz w:val="54"/>
        </w:rPr>
        <w:t xml:space="preserve">Alle-lu-u-ia </w:t>
      </w:r>
      <w:r>
        <w:br w:type="page"/>
      </w:r>
    </w:p>
    <w:p w14:paraId="72C3BB0C" w14:textId="77777777" w:rsidR="007E64CB" w:rsidRDefault="007E64CB" w:rsidP="00C57C27">
      <w:pPr>
        <w:pStyle w:val="Heading1"/>
        <w:sectPr w:rsidR="007E64CB" w:rsidSect="007E64CB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3E9FE052" w14:textId="77777777" w:rsidR="0070576D" w:rsidRPr="004E33EF" w:rsidRDefault="00000000" w:rsidP="00C57C27">
      <w:pPr>
        <w:pStyle w:val="Heading1"/>
        <w:rPr>
          <w:rStyle w:val="Hyperlink"/>
          <w:sz w:val="48"/>
          <w:szCs w:val="40"/>
          <w:u w:val="none"/>
        </w:rPr>
        <w:sectPr w:rsidR="0070576D" w:rsidRPr="004E33EF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hyperlink w:anchor="_top" w:history="1">
        <w:bookmarkStart w:id="8" w:name="_Toc182939732"/>
        <w:r w:rsidR="00C57C27" w:rsidRPr="004E33EF">
          <w:rPr>
            <w:rStyle w:val="Hyperlink"/>
            <w:sz w:val="48"/>
            <w:szCs w:val="40"/>
            <w:u w:val="none"/>
          </w:rPr>
          <w:t>AMA NAMIN</w:t>
        </w:r>
        <w:bookmarkEnd w:id="8"/>
      </w:hyperlink>
    </w:p>
    <w:p w14:paraId="53F14314" w14:textId="0B542BBC" w:rsidR="00C57C27" w:rsidRPr="00A26126" w:rsidRDefault="00C57C27" w:rsidP="00C57C27">
      <w:pPr>
        <w:pStyle w:val="Heading1"/>
      </w:pPr>
    </w:p>
    <w:p w14:paraId="69A73DE4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Ama namin sumasalangit ka </w:t>
      </w:r>
    </w:p>
    <w:p w14:paraId="4FFE35AF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Sambahin ang</w:t>
      </w:r>
      <w:r w:rsidRPr="00DF2D35">
        <w:rPr>
          <w:rFonts w:asciiTheme="majorHAnsi" w:hAnsiTheme="majorHAnsi"/>
          <w:sz w:val="32"/>
          <w:szCs w:val="32"/>
        </w:rPr>
        <w:t xml:space="preserve"> ngalan mo</w:t>
      </w:r>
    </w:p>
    <w:p w14:paraId="665E5CF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Mapasaamin ang kaharian mo, </w:t>
      </w:r>
    </w:p>
    <w:p w14:paraId="4D20E970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sundin Ang loob mo </w:t>
      </w:r>
      <w:r w:rsidRPr="00DF2D35">
        <w:rPr>
          <w:rFonts w:asciiTheme="majorHAnsi" w:hAnsiTheme="majorHAnsi"/>
          <w:sz w:val="32"/>
          <w:szCs w:val="32"/>
        </w:rPr>
        <w:br/>
        <w:t xml:space="preserve">Dito sa lupa para ng sa langit </w:t>
      </w:r>
    </w:p>
    <w:p w14:paraId="02A83DA4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</w:p>
    <w:p w14:paraId="0B5168CA" w14:textId="77777777" w:rsidR="00C57C27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B</w:t>
      </w:r>
      <w:r w:rsidRPr="00DF2D35">
        <w:rPr>
          <w:rFonts w:asciiTheme="majorHAnsi" w:hAnsiTheme="majorHAnsi"/>
          <w:sz w:val="32"/>
          <w:szCs w:val="32"/>
        </w:rPr>
        <w:t xml:space="preserve">igyan mo po kami ngayon ng aming </w:t>
      </w:r>
      <w:r w:rsidRPr="00DF2D35">
        <w:rPr>
          <w:rFonts w:asciiTheme="majorHAnsi" w:hAnsiTheme="majorHAnsi"/>
          <w:sz w:val="32"/>
          <w:szCs w:val="32"/>
        </w:rPr>
        <w:br/>
        <w:t xml:space="preserve">Kakanin sa araw-araw at patawarin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aming mga sala, </w:t>
      </w:r>
    </w:p>
    <w:p w14:paraId="4D2DC74E" w14:textId="77777777" w:rsidR="00C57C27" w:rsidRPr="00DF2D35" w:rsidRDefault="00C57C27" w:rsidP="00C57C27">
      <w:pPr>
        <w:pStyle w:val="HTMLPreformatted"/>
        <w:rPr>
          <w:rFonts w:asciiTheme="majorHAnsi" w:hAnsiTheme="majorHAnsi"/>
          <w:sz w:val="32"/>
          <w:szCs w:val="32"/>
        </w:rPr>
      </w:pPr>
      <w:r w:rsidRPr="00DF2D35">
        <w:rPr>
          <w:rFonts w:asciiTheme="majorHAnsi" w:hAnsiTheme="majorHAnsi"/>
          <w:sz w:val="32"/>
          <w:szCs w:val="32"/>
        </w:rPr>
        <w:t xml:space="preserve">para Nang pagpapatawad namin sa </w:t>
      </w:r>
      <w:r w:rsidRPr="00DF2D35">
        <w:rPr>
          <w:rFonts w:asciiTheme="majorHAnsi" w:hAnsiTheme="majorHAnsi"/>
          <w:sz w:val="32"/>
          <w:szCs w:val="32"/>
        </w:rPr>
        <w:br/>
        <w:t xml:space="preserve">Nagkakasala sa amin at huwag mo </w:t>
      </w:r>
      <w:r w:rsidRPr="00DF2D35">
        <w:rPr>
          <w:rFonts w:asciiTheme="majorHAnsi" w:hAnsiTheme="majorHAnsi"/>
          <w:sz w:val="32"/>
          <w:szCs w:val="32"/>
        </w:rPr>
        <w:br/>
        <w:t xml:space="preserve">Kaming ipahintulot sa tukso at iadya </w:t>
      </w:r>
      <w:r w:rsidRPr="00DF2D35">
        <w:rPr>
          <w:rFonts w:asciiTheme="majorHAnsi" w:hAnsiTheme="majorHAnsi"/>
          <w:sz w:val="32"/>
          <w:szCs w:val="32"/>
        </w:rPr>
        <w:br/>
        <w:t xml:space="preserve">mo kami sa lahat ng masama. </w:t>
      </w:r>
      <w:r w:rsidRPr="00DF2D35">
        <w:rPr>
          <w:rFonts w:asciiTheme="majorHAnsi" w:hAnsiTheme="majorHAnsi"/>
          <w:sz w:val="32"/>
          <w:szCs w:val="32"/>
        </w:rPr>
        <w:br/>
      </w:r>
    </w:p>
    <w:p w14:paraId="778CD829" w14:textId="77777777" w:rsidR="00667741" w:rsidRDefault="00C57C27" w:rsidP="00B34FB4">
      <w:r w:rsidRPr="00DF2D35">
        <w:rPr>
          <w:rFonts w:asciiTheme="majorHAnsi" w:hAnsiTheme="majorHAnsi"/>
          <w:sz w:val="32"/>
          <w:szCs w:val="32"/>
        </w:rPr>
        <w:t xml:space="preserve">Sapagkat sa Iyo ang kaharian, </w:t>
      </w:r>
      <w:r w:rsidRPr="00DF2D35">
        <w:rPr>
          <w:rFonts w:asciiTheme="majorHAnsi" w:hAnsiTheme="majorHAnsi"/>
          <w:sz w:val="32"/>
          <w:szCs w:val="32"/>
        </w:rPr>
        <w:br/>
        <w:t xml:space="preserve">Kapangyarihan at Kapurihan, ngayon </w:t>
      </w:r>
      <w:r w:rsidRPr="00DF2D35">
        <w:rPr>
          <w:rFonts w:asciiTheme="majorHAnsi" w:hAnsiTheme="majorHAnsi"/>
          <w:sz w:val="32"/>
          <w:szCs w:val="32"/>
        </w:rPr>
        <w:br/>
        <w:t>At magpakailanman (2X)</w:t>
      </w:r>
      <w:r>
        <w:t xml:space="preserve"> </w:t>
      </w:r>
      <w:r>
        <w:br/>
      </w:r>
      <w:r>
        <w:br w:type="page"/>
      </w:r>
    </w:p>
    <w:p w14:paraId="4743546A" w14:textId="77777777" w:rsidR="00667741" w:rsidRDefault="00667741" w:rsidP="00B34FB4"/>
    <w:p w14:paraId="3C2615A1" w14:textId="714D8DBC" w:rsidR="008B4790" w:rsidRPr="00715316" w:rsidRDefault="00000000" w:rsidP="00B34FB4">
      <w:pPr>
        <w:rPr>
          <w:color w:val="333333"/>
          <w:sz w:val="16"/>
          <w:szCs w:val="16"/>
        </w:rPr>
      </w:pPr>
      <w:hyperlink w:anchor="_top" w:history="1">
        <w:bookmarkStart w:id="9" w:name="_Toc182939733"/>
        <w:r w:rsidR="008B4790" w:rsidRPr="00C618BF">
          <w:rPr>
            <w:rStyle w:val="Heading1Char"/>
            <w:sz w:val="48"/>
            <w:szCs w:val="48"/>
          </w:rPr>
          <w:t>ANG MABUTING PASTOL</w:t>
        </w:r>
        <w:bookmarkEnd w:id="9"/>
      </w:hyperlink>
      <w:r w:rsidR="008B4790" w:rsidRPr="00715316">
        <w:rPr>
          <w:b/>
          <w:sz w:val="32"/>
          <w:szCs w:val="32"/>
        </w:rPr>
        <w:t xml:space="preserve"> </w:t>
      </w:r>
      <w:r w:rsidR="008B4790" w:rsidRPr="00715316">
        <w:rPr>
          <w:rFonts w:ascii="Arial" w:hAnsi="Arial" w:cs="Arial"/>
          <w:b/>
          <w:bCs/>
          <w:i/>
          <w:iCs/>
          <w:color w:val="333333"/>
          <w:sz w:val="16"/>
          <w:szCs w:val="16"/>
        </w:rPr>
        <w:t>by EHontiveros SJ</w:t>
      </w:r>
    </w:p>
    <w:p w14:paraId="1C189F4D" w14:textId="77777777" w:rsidR="008B4790" w:rsidRDefault="008B4790" w:rsidP="008B4790">
      <w:pPr>
        <w:rPr>
          <w:b/>
          <w:sz w:val="32"/>
          <w:szCs w:val="32"/>
        </w:rPr>
      </w:pPr>
    </w:p>
    <w:p w14:paraId="6D2D4D33" w14:textId="77777777" w:rsidR="00667741" w:rsidRPr="00715316" w:rsidRDefault="00667741" w:rsidP="008B4790">
      <w:pPr>
        <w:rPr>
          <w:b/>
          <w:sz w:val="32"/>
          <w:szCs w:val="32"/>
        </w:rPr>
      </w:pPr>
    </w:p>
    <w:p w14:paraId="77A41055" w14:textId="77777777" w:rsidR="008B4790" w:rsidRPr="008302B0" w:rsidRDefault="008B4790" w:rsidP="008302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ajorHAnsi" w:eastAsia="Times New Roman" w:hAnsiTheme="majorHAnsi" w:cs="Courier New"/>
          <w:color w:val="333333"/>
          <w:sz w:val="32"/>
          <w:szCs w:val="28"/>
          <w:lang w:eastAsia="en-CA"/>
        </w:rPr>
      </w:pPr>
      <w:r w:rsidRPr="008302B0">
        <w:rPr>
          <w:rFonts w:asciiTheme="majorHAnsi" w:eastAsia="Times New Roman" w:hAnsiTheme="majorHAnsi" w:cs="Arial"/>
          <w:color w:val="333333"/>
          <w:sz w:val="32"/>
          <w:szCs w:val="28"/>
          <w:lang w:eastAsia="en-CA"/>
        </w:rPr>
        <w:t>Ang  mamatay  sa sarili  ay mabu buhay sa Diyos;</w:t>
      </w:r>
    </w:p>
    <w:p w14:paraId="6C137208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Siya'y  larawan ni  Kristo, ang  ating  Mabuting Pastol.</w:t>
      </w:r>
    </w:p>
    <w:p w14:paraId="410A7F23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kanyang  iniaalay  ang  sarili  n'yang  buhay,</w:t>
      </w:r>
    </w:p>
    <w:p w14:paraId="4ABC40A6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lugod  at kabutihan  ng  minamahal  n'yang  kapwa.</w:t>
      </w:r>
    </w:p>
    <w:p w14:paraId="3308FF77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7B3D45EE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 paglapit ng panganib, tumatakas ang upahan:</w:t>
      </w:r>
    </w:p>
    <w:p w14:paraId="78B0A32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Ngunit  ang  tunay  na Pastol nananatili  hanggang  kamatayan.</w:t>
      </w:r>
    </w:p>
    <w:p w14:paraId="2B7044B9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At  kaya’t  siya’y  mahal  din ng Butihing Diyos  na Ama</w:t>
      </w:r>
    </w:p>
    <w:p w14:paraId="0D09252F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8302B0">
        <w:rPr>
          <w:rFonts w:asciiTheme="majorHAnsi" w:hAnsiTheme="majorHAnsi" w:cs="Arial"/>
          <w:color w:val="333333"/>
          <w:sz w:val="32"/>
          <w:szCs w:val="28"/>
        </w:rPr>
        <w:t>Sapagkat  handa  s'yang  mamatay  nang  ang  kawan  ay  maligtas.</w:t>
      </w:r>
    </w:p>
    <w:p w14:paraId="32E4237D" w14:textId="77777777" w:rsidR="008B4790" w:rsidRPr="008302B0" w:rsidRDefault="008B4790" w:rsidP="008302B0">
      <w:pPr>
        <w:pStyle w:val="HTMLPreformatted"/>
        <w:shd w:val="clear" w:color="auto" w:fill="FFFFFF"/>
        <w:spacing w:line="276" w:lineRule="auto"/>
        <w:rPr>
          <w:rFonts w:asciiTheme="minorHAnsi" w:hAnsiTheme="minorHAnsi" w:cs="Arial"/>
          <w:color w:val="333333"/>
          <w:sz w:val="28"/>
          <w:szCs w:val="28"/>
        </w:rPr>
      </w:pPr>
      <w:r w:rsidRPr="008302B0">
        <w:rPr>
          <w:rFonts w:asciiTheme="minorHAnsi" w:hAnsiTheme="minorHAnsi" w:cs="Arial"/>
          <w:color w:val="333333"/>
          <w:sz w:val="28"/>
          <w:szCs w:val="28"/>
        </w:rPr>
        <w:t xml:space="preserve"> </w:t>
      </w:r>
    </w:p>
    <w:p w14:paraId="633D69E6" w14:textId="77777777" w:rsidR="009D26D0" w:rsidRPr="008302B0" w:rsidRDefault="009D26D0" w:rsidP="008302B0">
      <w:pPr>
        <w:spacing w:line="276" w:lineRule="auto"/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 w:rsidRPr="008302B0">
        <w:rPr>
          <w:sz w:val="28"/>
          <w:szCs w:val="28"/>
        </w:rPr>
        <w:br w:type="page"/>
      </w:r>
    </w:p>
    <w:p w14:paraId="1ADAE92F" w14:textId="77777777" w:rsidR="009D26D0" w:rsidRDefault="009D26D0" w:rsidP="008B4790">
      <w:pPr>
        <w:pStyle w:val="Heading1"/>
      </w:pPr>
    </w:p>
    <w:p w14:paraId="23036330" w14:textId="46147BB7" w:rsidR="008B4790" w:rsidRPr="00C952B5" w:rsidRDefault="00000000" w:rsidP="008B4790">
      <w:pPr>
        <w:pStyle w:val="Heading1"/>
        <w:rPr>
          <w:sz w:val="48"/>
          <w:szCs w:val="48"/>
        </w:rPr>
      </w:pPr>
      <w:hyperlink w:anchor="_top" w:history="1">
        <w:bookmarkStart w:id="10" w:name="_Toc182939734"/>
        <w:r w:rsidR="008B4790" w:rsidRPr="00C952B5">
          <w:rPr>
            <w:rStyle w:val="Hyperlink"/>
            <w:sz w:val="48"/>
            <w:szCs w:val="48"/>
            <w:u w:val="none"/>
          </w:rPr>
          <w:t>ANG PANGINOON ANG AKING PASTOL</w:t>
        </w:r>
        <w:bookmarkEnd w:id="10"/>
      </w:hyperlink>
    </w:p>
    <w:p w14:paraId="5400E0B5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inorHAnsi" w:hAnsiTheme="minorHAnsi"/>
          <w:b/>
          <w:color w:val="333333"/>
          <w:sz w:val="32"/>
          <w:szCs w:val="32"/>
        </w:rPr>
      </w:pPr>
    </w:p>
    <w:p w14:paraId="40B96967" w14:textId="77777777" w:rsidR="008B4790" w:rsidRPr="00526CC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4"/>
          <w:szCs w:val="22"/>
        </w:rPr>
        <w:t xml:space="preserve">KORO:       </w:t>
      </w:r>
      <w:r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Ang  Panginoon  ang  a king  pastol</w:t>
      </w:r>
    </w:p>
    <w:p w14:paraId="240D729B" w14:textId="7CE4A875" w:rsidR="008B4790" w:rsidRPr="00526CC6" w:rsidRDefault="00526CC6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/>
          <w:color w:val="333333"/>
          <w:sz w:val="36"/>
          <w:szCs w:val="22"/>
        </w:rPr>
      </w:pPr>
      <w:r>
        <w:rPr>
          <w:rFonts w:asciiTheme="majorHAnsi" w:hAnsiTheme="majorHAnsi" w:cs="Arial"/>
          <w:b/>
          <w:bCs/>
          <w:color w:val="333333"/>
          <w:sz w:val="36"/>
          <w:szCs w:val="22"/>
        </w:rPr>
        <w:t xml:space="preserve">            Pinagi </w:t>
      </w:r>
      <w:r w:rsidR="008B4790" w:rsidRPr="00526CC6">
        <w:rPr>
          <w:rFonts w:asciiTheme="majorHAnsi" w:hAnsiTheme="majorHAnsi" w:cs="Arial"/>
          <w:b/>
          <w:bCs/>
          <w:color w:val="333333"/>
          <w:sz w:val="36"/>
          <w:szCs w:val="22"/>
        </w:rPr>
        <w:t>gin hawa  akong     lubos.</w:t>
      </w:r>
    </w:p>
    <w:p w14:paraId="32F26426" w14:textId="77777777" w:rsidR="008B4790" w:rsidRPr="00715316" w:rsidRDefault="008B4790" w:rsidP="008B4790">
      <w:pPr>
        <w:pStyle w:val="HTMLPreformatted"/>
        <w:shd w:val="clear" w:color="auto" w:fill="FFFFFF"/>
        <w:spacing w:line="360" w:lineRule="auto"/>
        <w:rPr>
          <w:rFonts w:asciiTheme="majorHAnsi" w:hAnsiTheme="majorHAnsi" w:cs="Arial"/>
          <w:color w:val="333333"/>
          <w:sz w:val="24"/>
          <w:szCs w:val="22"/>
        </w:rPr>
      </w:pPr>
    </w:p>
    <w:p w14:paraId="17F8D65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Handog  niyang  himlaya’y   sariwang   pastulan</w:t>
      </w:r>
    </w:p>
    <w:p w14:paraId="40441E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pahingahan   ko’y   payapang   batisan</w:t>
      </w:r>
    </w:p>
    <w:p w14:paraId="1058ABFC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Hatid   sa   kaluluwa  ay  kaginhawahan</w:t>
      </w:r>
    </w:p>
    <w:p w14:paraId="34CAA8AE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Sa  tumpak  na  landas,  Siya   ang   patnubay.</w:t>
      </w:r>
    </w:p>
    <w:p w14:paraId="5DB5F5A6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</w:p>
    <w:p w14:paraId="289DC45D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Madilim  na   lambak   man  ang  tatahakin  ko</w:t>
      </w:r>
    </w:p>
    <w:p w14:paraId="4782DC35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Wala  akong  sindak,   Siya’y   kasama  ko</w:t>
      </w:r>
    </w:p>
    <w:p w14:paraId="0246AE7B" w14:textId="77777777" w:rsidR="008B4790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Ang   hawak   Niyang   tungkod   ang   siyang   gabay   ko</w:t>
      </w:r>
    </w:p>
    <w:p w14:paraId="1075EE94" w14:textId="6B1F9D5E" w:rsidR="0038672E" w:rsidRPr="00196C4E" w:rsidRDefault="008B4790" w:rsidP="00196C4E">
      <w:pPr>
        <w:pStyle w:val="HTMLPreformatted"/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</w:rPr>
      </w:pPr>
      <w:r w:rsidRPr="00196C4E">
        <w:rPr>
          <w:rFonts w:asciiTheme="majorHAnsi" w:hAnsiTheme="majorHAnsi" w:cs="Arial"/>
          <w:color w:val="333333"/>
          <w:sz w:val="32"/>
          <w:szCs w:val="28"/>
        </w:rPr>
        <w:t>Tangan   Niyang  pamalo,  sigla’t   tanggulan   ko.</w:t>
      </w:r>
      <w:r w:rsidR="0038672E" w:rsidRPr="00196C4E">
        <w:rPr>
          <w:rFonts w:asciiTheme="majorHAnsi" w:hAnsiTheme="majorHAnsi" w:cs="Arial"/>
          <w:color w:val="333333"/>
          <w:sz w:val="32"/>
          <w:szCs w:val="28"/>
        </w:rPr>
        <w:br w:type="page"/>
      </w:r>
    </w:p>
    <w:p w14:paraId="41D92EEB" w14:textId="77777777" w:rsidR="008869D9" w:rsidRPr="007D712B" w:rsidRDefault="008869D9" w:rsidP="00146C64">
      <w:pPr>
        <w:pStyle w:val="Heading1"/>
      </w:pPr>
    </w:p>
    <w:p w14:paraId="33361FE9" w14:textId="3FCDB72A" w:rsidR="00D348D5" w:rsidRPr="007D712B" w:rsidRDefault="00000000" w:rsidP="00D348D5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AGALOG_SONGS" w:history="1">
        <w:r w:rsidR="00D348D5" w:rsidRPr="007D712B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ANG TANGING ALAY KO</w:t>
        </w:r>
      </w:hyperlink>
    </w:p>
    <w:p w14:paraId="3E72FF2B" w14:textId="77777777" w:rsidR="00D348D5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4C0DABCA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color w:val="000000"/>
          <w:sz w:val="24"/>
          <w:szCs w:val="24"/>
          <w:shd w:val="clear" w:color="auto" w:fill="FFFFFF"/>
        </w:rPr>
      </w:pPr>
    </w:p>
    <w:p w14:paraId="5CB3E013" w14:textId="77777777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Salamat sa Iyo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Aking Panginoong Hesus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Ako'y inibig Mo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At inangking lubos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9627A83" w14:textId="7BE95AD6" w:rsidR="00D348D5" w:rsidRPr="00D348D5" w:rsidRDefault="00D348D5" w:rsidP="00D348D5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D348D5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sa Iyo aking Ama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Ay buong buhay ko puso at kaluluwa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Hindi na makayanang maipagkaloob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Mamahaling hiyas O gintong nilukob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dalangin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O Diyos ay tanggapin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tanging alay ko nawa ay gamitin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Ito lamang Ama wala nang iba pa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Akong hinihiling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</w:r>
    </w:p>
    <w:p w14:paraId="5202ED0C" w14:textId="77777777" w:rsidR="00D348D5" w:rsidRPr="00E40CA6" w:rsidRDefault="00D348D5" w:rsidP="00D348D5">
      <w:pPr>
        <w:spacing w:line="276" w:lineRule="auto"/>
        <w:rPr>
          <w:rFonts w:ascii="Verdana" w:hAnsi="Verdana" w:cstheme="minorHAnsi"/>
          <w:sz w:val="24"/>
          <w:szCs w:val="24"/>
        </w:rPr>
      </w:pPr>
      <w:r w:rsidRPr="00D348D5">
        <w:rPr>
          <w:rFonts w:asciiTheme="majorHAnsi" w:eastAsia="Times New Roman" w:hAnsiTheme="majorHAnsi" w:cs="Courier New"/>
          <w:sz w:val="32"/>
          <w:szCs w:val="32"/>
        </w:rPr>
        <w:t>Di ko akalain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Na ako ay bigyang pansin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Ang taong tulad ko</w:t>
      </w:r>
      <w:r w:rsidRPr="00D348D5">
        <w:rPr>
          <w:rFonts w:asciiTheme="majorHAnsi" w:eastAsia="Times New Roman" w:hAnsiTheme="majorHAnsi" w:cs="Courier New"/>
          <w:sz w:val="32"/>
          <w:szCs w:val="32"/>
        </w:rPr>
        <w:br/>
        <w:t>Di dapat mahalin</w:t>
      </w:r>
      <w:r w:rsidRPr="00E40CA6">
        <w:rPr>
          <w:rFonts w:ascii="Verdana" w:hAnsi="Verdana" w:cstheme="minorHAnsi"/>
          <w:color w:val="000000"/>
          <w:sz w:val="24"/>
          <w:szCs w:val="24"/>
        </w:rPr>
        <w:br/>
      </w:r>
    </w:p>
    <w:p w14:paraId="565E9718" w14:textId="77777777" w:rsidR="00D7292D" w:rsidRDefault="00D7292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940E608" w14:textId="56246862" w:rsidR="00331D8C" w:rsidRPr="00EC5EAB" w:rsidRDefault="00000000" w:rsidP="00331D8C">
      <w:pPr>
        <w:pStyle w:val="Heading1"/>
      </w:pPr>
      <w:hyperlink w:anchor="_top" w:history="1">
        <w:bookmarkStart w:id="11" w:name="_Toc182939735"/>
        <w:r w:rsidR="00331D8C" w:rsidRPr="005D7EC3">
          <w:rPr>
            <w:rStyle w:val="Hyperlink"/>
            <w:sz w:val="48"/>
            <w:szCs w:val="40"/>
            <w:u w:val="none"/>
          </w:rPr>
          <w:t>AWIT NG PAGHAHANGAD</w:t>
        </w:r>
      </w:hyperlink>
      <w:r w:rsidR="00331D8C">
        <w:t xml:space="preserve"> (Bukas Palad)</w:t>
      </w:r>
      <w:bookmarkEnd w:id="11"/>
      <w:r w:rsidR="00331D8C">
        <w:t xml:space="preserve"> </w:t>
      </w:r>
      <w:r w:rsidR="00331D8C">
        <w:br/>
      </w:r>
    </w:p>
    <w:p w14:paraId="39C58D5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O Diyos Ikaw ang laging hanap, </w:t>
      </w:r>
    </w:p>
    <w:p w14:paraId="6ACBF13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Loob ko'y ikaw ang tanging hangad </w:t>
      </w:r>
    </w:p>
    <w:p w14:paraId="2CF17DB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Nauuhaw akong parang tigang na lupa, </w:t>
      </w:r>
    </w:p>
    <w:p w14:paraId="4770618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tubig ng 'Yong pag- aaruga. </w:t>
      </w:r>
    </w:p>
    <w:p w14:paraId="3D5AF4B4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56A63BF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Ika'y pagmamasdan sa dakong banal, </w:t>
      </w:r>
    </w:p>
    <w:p w14:paraId="3D8185BB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Nang Makita ko ang ‘Yong pagkarangal, </w:t>
      </w:r>
    </w:p>
    <w:p w14:paraId="2CF42DA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Dadalangin akong nakataas aking kamay, </w:t>
      </w:r>
    </w:p>
    <w:p w14:paraId="2E873309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Magagalak na aawit ng papuring iaalay. </w:t>
      </w:r>
    </w:p>
    <w:p w14:paraId="13BDA6EE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DB9B6F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08AC74DA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5B0B8A5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64C604F7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 buong galak. </w:t>
      </w:r>
    </w:p>
    <w:p w14:paraId="1BB952C5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FA91DA5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Aking kaluluwa'y kumakapit sa'Yo, </w:t>
      </w:r>
    </w:p>
    <w:p w14:paraId="05E300C3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Kaligtasa'y T'yak kong hawak mo ako </w:t>
      </w:r>
    </w:p>
    <w:p w14:paraId="70A0E6B1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Magdiriwang ang langit ang Dyos S'yang dahilan. </w:t>
      </w:r>
    </w:p>
    <w:p w14:paraId="67BF1AC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Ang sa Iyo ay nangakong galak yaong makakamtan. </w:t>
      </w:r>
    </w:p>
    <w:p w14:paraId="2973DFC0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5D5B81D8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Gunita ko'y Ikaw habang nahihimlay </w:t>
      </w:r>
    </w:p>
    <w:p w14:paraId="1A91250C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Pagkat ang tulong MO sa tuwina'y taglay, </w:t>
      </w:r>
    </w:p>
    <w:p w14:paraId="4D46EE36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Sa lilim ng lyong mga pakpak </w:t>
      </w:r>
    </w:p>
    <w:p w14:paraId="352D77F1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C5F28BA" w14:textId="224A7663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</w:t>
      </w:r>
      <w:r w:rsidR="001636DA">
        <w:rPr>
          <w:rFonts w:asciiTheme="majorHAnsi" w:hAnsiTheme="majorHAnsi"/>
          <w:sz w:val="32"/>
          <w:szCs w:val="32"/>
        </w:rPr>
        <w:t>(2x)</w:t>
      </w:r>
    </w:p>
    <w:p w14:paraId="59AA28AF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6FE7957E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 xml:space="preserve">UMAAWIT AKONG... </w:t>
      </w:r>
    </w:p>
    <w:p w14:paraId="225EED66" w14:textId="77777777" w:rsidR="00331D8C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</w:p>
    <w:p w14:paraId="2EC627D0" w14:textId="77777777" w:rsidR="00331D8C" w:rsidRPr="00EC5EAB" w:rsidRDefault="00331D8C" w:rsidP="00331D8C">
      <w:pPr>
        <w:pStyle w:val="HTMLPreformatted"/>
        <w:rPr>
          <w:rFonts w:asciiTheme="majorHAnsi" w:hAnsiTheme="majorHAnsi"/>
          <w:sz w:val="32"/>
          <w:szCs w:val="32"/>
        </w:rPr>
      </w:pPr>
      <w:r w:rsidRPr="00EC5EAB">
        <w:rPr>
          <w:rFonts w:asciiTheme="majorHAnsi" w:hAnsiTheme="majorHAnsi"/>
          <w:sz w:val="32"/>
          <w:szCs w:val="32"/>
        </w:rPr>
        <w:t>BUONG GALAK.......</w:t>
      </w:r>
    </w:p>
    <w:p w14:paraId="02EF168E" w14:textId="77777777" w:rsidR="00331D8C" w:rsidRDefault="00331D8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13B19EFC" w14:textId="67E95895" w:rsidR="004F13B7" w:rsidRPr="002E1F88" w:rsidRDefault="00000000" w:rsidP="00D432C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2" w:name="_Toc182939736"/>
        <w:r w:rsidR="004F13B7" w:rsidRPr="002E1F88">
          <w:rPr>
            <w:rStyle w:val="Hyperlink"/>
            <w:sz w:val="48"/>
            <w:szCs w:val="40"/>
            <w:u w:val="none"/>
          </w:rPr>
          <w:t>AWIT SA BANAL NA SANTATLO</w:t>
        </w:r>
        <w:bookmarkEnd w:id="12"/>
      </w:hyperlink>
    </w:p>
    <w:p w14:paraId="202CF441" w14:textId="77777777" w:rsidR="004F13B7" w:rsidRPr="00D6099D" w:rsidRDefault="004F13B7" w:rsidP="004F13B7">
      <w:pPr>
        <w:rPr>
          <w:rFonts w:ascii="Verdana" w:hAnsi="Verdana"/>
          <w:b/>
          <w:bCs/>
          <w:sz w:val="28"/>
          <w:szCs w:val="28"/>
        </w:rPr>
      </w:pPr>
    </w:p>
    <w:p w14:paraId="77A318C2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6F9BE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Sa’yo Ama sa langit</w:t>
      </w:r>
    </w:p>
    <w:p w14:paraId="76155BA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Papuri ang awit</w:t>
      </w:r>
    </w:p>
    <w:p w14:paraId="2C69D6D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Ang awa Mo’t pag-ibig</w:t>
      </w:r>
    </w:p>
    <w:p w14:paraId="73646A9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amin ihatid</w:t>
      </w:r>
    </w:p>
    <w:p w14:paraId="6E5A3DA8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6FC3A5D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557BDA7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Pagsamba ay ilagak</w:t>
      </w:r>
    </w:p>
    <w:p w14:paraId="72138E86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banal na Santatlo</w:t>
      </w:r>
    </w:p>
    <w:p w14:paraId="734FA93B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Diyos Ama, Diyos Anak</w:t>
      </w:r>
    </w:p>
    <w:p w14:paraId="521C34B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At sa Diyos ng Pagliyag</w:t>
      </w:r>
    </w:p>
    <w:p w14:paraId="1F1E58A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6A3C8750" w14:textId="77777777" w:rsidR="004F13B7" w:rsidRPr="004F13B7" w:rsidRDefault="004F13B7" w:rsidP="004F13B7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F1FF72F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Hesus, anak na tangi</w:t>
      </w:r>
    </w:p>
    <w:p w14:paraId="785A87DC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Kristo aming hari</w:t>
      </w:r>
    </w:p>
    <w:p w14:paraId="441AEF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Sala ng bawat lahi</w:t>
      </w:r>
    </w:p>
    <w:p w14:paraId="585716C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Di Ka naduhagi.  KORO</w:t>
      </w:r>
    </w:p>
    <w:p w14:paraId="201179F5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9805F2E" w14:textId="77777777" w:rsidR="004F13B7" w:rsidRPr="002E1F88" w:rsidRDefault="004F13B7" w:rsidP="004F13B7">
      <w:pPr>
        <w:rPr>
          <w:rFonts w:asciiTheme="majorHAnsi" w:eastAsia="Times New Roman" w:hAnsiTheme="majorHAnsi" w:cs="Courier New"/>
          <w:b/>
          <w:bCs/>
          <w:caps/>
          <w:sz w:val="32"/>
          <w:szCs w:val="32"/>
        </w:rPr>
      </w:pPr>
      <w:r w:rsidRPr="004F13B7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</w:p>
    <w:p w14:paraId="2CD043E0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Hibik naming saklolo</w:t>
      </w:r>
    </w:p>
    <w:p w14:paraId="4CC8ABE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Espiritu Santo</w:t>
      </w:r>
    </w:p>
    <w:p w14:paraId="4976F031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Anak Sa’yo’y nagsugo</w:t>
      </w:r>
    </w:p>
    <w:p w14:paraId="72E961A3" w14:textId="77777777" w:rsidR="004F13B7" w:rsidRPr="004F13B7" w:rsidRDefault="004F13B7" w:rsidP="004F13B7">
      <w:pPr>
        <w:rPr>
          <w:rFonts w:asciiTheme="majorHAnsi" w:eastAsia="Times New Roman" w:hAnsiTheme="majorHAnsi" w:cs="Courier New"/>
          <w:sz w:val="32"/>
          <w:szCs w:val="32"/>
        </w:rPr>
      </w:pPr>
      <w:r w:rsidRPr="004F13B7">
        <w:rPr>
          <w:rFonts w:asciiTheme="majorHAnsi" w:eastAsia="Times New Roman" w:hAnsiTheme="majorHAnsi" w:cs="Courier New"/>
          <w:sz w:val="32"/>
          <w:szCs w:val="32"/>
        </w:rPr>
        <w:t>Sa ami’y nagturo.  KORO</w:t>
      </w:r>
    </w:p>
    <w:p w14:paraId="617FEECB" w14:textId="77777777" w:rsidR="001044F9" w:rsidRDefault="001044F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66D7672" w14:textId="77777777" w:rsidR="0070576D" w:rsidRDefault="0070576D" w:rsidP="0038672E">
      <w:pPr>
        <w:pStyle w:val="Heading1"/>
        <w:sectPr w:rsidR="0070576D" w:rsidSect="0070576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B74C6EF" w14:textId="1FE18876" w:rsidR="009B0CBD" w:rsidRPr="00D945C4" w:rsidRDefault="00000000" w:rsidP="00D945C4">
      <w:pPr>
        <w:pStyle w:val="Heading1"/>
        <w:rPr>
          <w:sz w:val="36"/>
          <w:szCs w:val="36"/>
        </w:rPr>
      </w:pPr>
      <w:hyperlink w:anchor="_top" w:history="1">
        <w:bookmarkStart w:id="13" w:name="_Toc182939737"/>
        <w:r w:rsidR="009B0CBD" w:rsidRPr="00D945C4">
          <w:rPr>
            <w:rStyle w:val="Hyperlink"/>
            <w:sz w:val="52"/>
            <w:szCs w:val="44"/>
            <w:u w:val="none"/>
          </w:rPr>
          <w:t>AWIT SA INA NG SANTO ROSARYO</w:t>
        </w:r>
        <w:bookmarkEnd w:id="13"/>
      </w:hyperlink>
      <w:r w:rsidR="009B0CBD" w:rsidRPr="00D945C4">
        <w:rPr>
          <w:sz w:val="36"/>
          <w:szCs w:val="36"/>
        </w:rPr>
        <w:t xml:space="preserve"> </w:t>
      </w:r>
    </w:p>
    <w:p w14:paraId="7D97F0AF" w14:textId="77777777" w:rsidR="009B0CBD" w:rsidRDefault="009B0CBD" w:rsidP="009B0CBD"/>
    <w:p w14:paraId="0E8F6B58" w14:textId="77777777" w:rsidR="0076575C" w:rsidRDefault="0076575C" w:rsidP="009B0CBD">
      <w:pPr>
        <w:rPr>
          <w:rFonts w:asciiTheme="majorHAnsi" w:eastAsia="Times New Roman" w:hAnsiTheme="majorHAnsi" w:cs="Courier New"/>
          <w:sz w:val="24"/>
          <w:szCs w:val="20"/>
        </w:rPr>
      </w:pPr>
    </w:p>
    <w:p w14:paraId="6ADF8B83" w14:textId="0F56D597" w:rsidR="003D2AF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1</w:t>
      </w:r>
      <w:r w:rsidR="00934600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1A00881B" w14:textId="448CDBF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galak</w:t>
      </w:r>
    </w:p>
    <w:p w14:paraId="71AB5F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mayroong liwanag na tatanglaw saʼting pagyapak </w:t>
      </w:r>
    </w:p>
    <w:p w14:paraId="21724003" w14:textId="2238A1FE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Minsan ang buhay ay isang awit ng luha</w:t>
      </w:r>
    </w:p>
    <w:p w14:paraId="370E8284" w14:textId="7777777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At siyang papawi nito ay ang pag-asa ng umaga</w:t>
      </w:r>
    </w:p>
    <w:p w14:paraId="654A7D32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DD27358" w14:textId="34FFC0A5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>VERSE 2</w:t>
      </w:r>
      <w:r w:rsidR="00976B9B" w:rsidRPr="005901B3">
        <w:rPr>
          <w:rFonts w:asciiTheme="majorHAnsi" w:eastAsia="Times New Roman" w:hAnsiTheme="majorHAnsi" w:cs="Courier New"/>
          <w:b/>
          <w:bCs/>
          <w:color w:val="C00000"/>
          <w:sz w:val="32"/>
          <w:szCs w:val="32"/>
        </w:rPr>
        <w:t xml:space="preserve"> (solo)</w:t>
      </w:r>
    </w:p>
    <w:p w14:paraId="442E3C8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kahit anong tindi ng unos at kahit anong tindi ng dilim </w:t>
      </w:r>
    </w:p>
    <w:p w14:paraId="42899119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May isang inang nagmamatyag, nagmamahal sa'tin </w:t>
      </w:r>
    </w:p>
    <w:p w14:paraId="6632E53F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Awit niya'y pag-ibig ng Diyos, tawag niya'y magbalik-loob </w:t>
      </w:r>
    </w:p>
    <w:p w14:paraId="42B1CA1C" w14:textId="329055A8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Turo niya'y buhay na ang Diyos lamang sa ati'y nagkaloob</w:t>
      </w:r>
    </w:p>
    <w:p w14:paraId="6FBCC3CA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1DF614B5" w14:textId="03CFFA13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1</w:t>
      </w:r>
      <w:r w:rsidR="00FE47DE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7690E2EA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87C0182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At dalangin ng bawat pamilya'y kapayapaa't pagkakaisa </w:t>
      </w:r>
    </w:p>
    <w:p w14:paraId="77272C1D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4E14A73E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39A36AF1" w14:textId="34D442D5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</w:p>
    <w:p w14:paraId="600EAAD4" w14:textId="77777777" w:rsidR="0043449E" w:rsidRPr="003422F9" w:rsidRDefault="0043449E" w:rsidP="009B0CBD">
      <w:pPr>
        <w:rPr>
          <w:rFonts w:asciiTheme="majorHAnsi" w:eastAsia="Times New Roman" w:hAnsiTheme="majorHAnsi" w:cs="Courier New"/>
          <w:sz w:val="32"/>
          <w:szCs w:val="32"/>
        </w:rPr>
      </w:pPr>
    </w:p>
    <w:p w14:paraId="0EA14ADC" w14:textId="059CBAC2" w:rsidR="0076575C" w:rsidRPr="005901B3" w:rsidRDefault="0076575C" w:rsidP="009B0CBD">
      <w:pPr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</w:pPr>
      <w:r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>CHORUS 2</w:t>
      </w:r>
      <w:r w:rsidR="002161A5" w:rsidRPr="005901B3">
        <w:rPr>
          <w:rFonts w:asciiTheme="majorHAnsi" w:eastAsia="Times New Roman" w:hAnsiTheme="majorHAnsi" w:cs="Courier New"/>
          <w:b/>
          <w:bCs/>
          <w:color w:val="385623" w:themeColor="accent6" w:themeShade="80"/>
          <w:sz w:val="32"/>
          <w:szCs w:val="32"/>
        </w:rPr>
        <w:t xml:space="preserve"> (all)</w:t>
      </w:r>
    </w:p>
    <w:p w14:paraId="66715AE3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O Inang mahal narito kami awit awit ang Ave Maria </w:t>
      </w:r>
    </w:p>
    <w:p w14:paraId="4D4A6010" w14:textId="20192F92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Sa anak mong si </w:t>
      </w:r>
      <w:r w:rsidR="000A3BF3">
        <w:rPr>
          <w:rFonts w:asciiTheme="majorHAnsi" w:eastAsia="Times New Roman" w:hAnsiTheme="majorHAnsi" w:cs="Courier New"/>
          <w:sz w:val="32"/>
          <w:szCs w:val="32"/>
        </w:rPr>
        <w:t>H</w:t>
      </w:r>
      <w:r w:rsidRPr="003422F9">
        <w:rPr>
          <w:rFonts w:asciiTheme="majorHAnsi" w:eastAsia="Times New Roman" w:hAnsiTheme="majorHAnsi" w:cs="Courier New"/>
          <w:sz w:val="32"/>
          <w:szCs w:val="32"/>
        </w:rPr>
        <w:t>esus buhay namin ay iaalay</w:t>
      </w:r>
    </w:p>
    <w:p w14:paraId="36B278EB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Ang rosaryo mong hawak namin at awit awit ang Ave Maria </w:t>
      </w:r>
    </w:p>
    <w:p w14:paraId="5BA3C475" w14:textId="77777777" w:rsidR="0043449E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 xml:space="preserve">Puspos ka ng diwang banal dinggin ang aming payak na dasal </w:t>
      </w:r>
    </w:p>
    <w:p w14:paraId="7FF57AC6" w14:textId="77D5AEE7" w:rsidR="009B0CBD" w:rsidRPr="003422F9" w:rsidRDefault="009B0CBD" w:rsidP="009B0CBD">
      <w:pPr>
        <w:rPr>
          <w:rFonts w:asciiTheme="majorHAnsi" w:eastAsia="Times New Roman" w:hAnsiTheme="majorHAnsi" w:cs="Courier New"/>
          <w:sz w:val="32"/>
          <w:szCs w:val="32"/>
        </w:rPr>
      </w:pPr>
      <w:r w:rsidRPr="003422F9">
        <w:rPr>
          <w:rFonts w:asciiTheme="majorHAnsi" w:eastAsia="Times New Roman" w:hAnsiTheme="majorHAnsi" w:cs="Courier New"/>
          <w:sz w:val="32"/>
          <w:szCs w:val="32"/>
        </w:rPr>
        <w:t>Ihatid mo kami sa langit ng Amang mapagmahal</w:t>
      </w:r>
      <w:r w:rsidRPr="003422F9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66BDB274" w14:textId="4CEECB2E" w:rsidR="0038672E" w:rsidRPr="004B7AE0" w:rsidRDefault="00000000" w:rsidP="0038672E">
      <w:pPr>
        <w:pStyle w:val="Heading1"/>
      </w:pPr>
      <w:hyperlink w:anchor="_top" w:history="1">
        <w:bookmarkStart w:id="14" w:name="_Toc182939738"/>
        <w:r w:rsidR="0038672E" w:rsidRPr="004149EB">
          <w:rPr>
            <w:rStyle w:val="Hyperlink"/>
            <w:sz w:val="44"/>
            <w:szCs w:val="36"/>
            <w:u w:val="none"/>
          </w:rPr>
          <w:t>AWIT SA PAG-AALAY NG BULAKLAK</w:t>
        </w:r>
      </w:hyperlink>
      <w:r w:rsidR="0038672E" w:rsidRPr="004149EB">
        <w:rPr>
          <w:sz w:val="44"/>
          <w:szCs w:val="36"/>
        </w:rPr>
        <w:t xml:space="preserve"> </w:t>
      </w:r>
      <w:r w:rsidR="0038672E" w:rsidRPr="0038672E">
        <w:rPr>
          <w:sz w:val="40"/>
        </w:rPr>
        <w:t xml:space="preserve">- </w:t>
      </w:r>
      <w:r w:rsidR="0038672E" w:rsidRPr="0038672E">
        <w:t>TUHOG NA BULAKLAK</w:t>
      </w:r>
      <w:bookmarkEnd w:id="14"/>
      <w:r w:rsidR="0038672E" w:rsidRPr="004B7AE0">
        <w:t xml:space="preserve"> </w:t>
      </w:r>
    </w:p>
    <w:p w14:paraId="1673FB30" w14:textId="77777777" w:rsidR="0038672E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15179156" w14:textId="77777777" w:rsidR="003719F5" w:rsidRDefault="003719F5" w:rsidP="0038672E">
      <w:pPr>
        <w:pStyle w:val="HTMLPreformatted"/>
        <w:rPr>
          <w:rFonts w:asciiTheme="majorHAnsi" w:hAnsiTheme="majorHAnsi"/>
          <w:sz w:val="24"/>
        </w:rPr>
        <w:sectPr w:rsidR="003719F5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7A781B4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1) Matamis na birheng pinaghahahandugan </w:t>
      </w:r>
    </w:p>
    <w:p w14:paraId="6CBA7D01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Kami'y nangangako na sa'yo'y mag-alay </w:t>
      </w:r>
    </w:p>
    <w:p w14:paraId="495A7AE3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>Ng isang girlanda bawat isang araw</w:t>
      </w:r>
    </w:p>
    <w:p w14:paraId="2F29231E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At ang magdudulot yaring murang kamay. </w:t>
      </w:r>
    </w:p>
    <w:p w14:paraId="583508C5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</w:p>
    <w:p w14:paraId="059E435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Ant: Tuhog na bulaklak sadyang salit salit </w:t>
      </w:r>
      <w:r w:rsidRPr="003719F5">
        <w:rPr>
          <w:rFonts w:asciiTheme="majorHAnsi" w:hAnsiTheme="majorHAnsi"/>
          <w:sz w:val="24"/>
        </w:rPr>
        <w:br/>
        <w:t xml:space="preserve">Sa mahal mong noo'y aming ikakapit </w:t>
      </w:r>
      <w:r w:rsidRPr="003719F5">
        <w:rPr>
          <w:rFonts w:asciiTheme="majorHAnsi" w:hAnsiTheme="majorHAnsi"/>
          <w:sz w:val="24"/>
        </w:rPr>
        <w:br/>
        <w:t xml:space="preserve">Lubos ang pag-asa sa iyo'y pananalig </w:t>
      </w:r>
      <w:r w:rsidRPr="003719F5">
        <w:rPr>
          <w:rFonts w:asciiTheme="majorHAnsi" w:hAnsiTheme="majorHAnsi"/>
          <w:sz w:val="24"/>
        </w:rPr>
        <w:br/>
        <w:t xml:space="preserve">Na tatanggapin mong handog ng pag-i—big </w:t>
      </w:r>
      <w:r w:rsidRPr="003719F5">
        <w:rPr>
          <w:rFonts w:asciiTheme="majorHAnsi" w:hAnsiTheme="majorHAnsi"/>
          <w:sz w:val="24"/>
        </w:rPr>
        <w:br/>
      </w:r>
    </w:p>
    <w:p w14:paraId="238AF9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2) Halina at tayo'y mag uunahang lahat </w:t>
      </w:r>
      <w:r w:rsidRPr="003719F5">
        <w:rPr>
          <w:rFonts w:asciiTheme="majorHAnsi" w:hAnsiTheme="majorHAnsi"/>
          <w:sz w:val="24"/>
        </w:rPr>
        <w:br/>
        <w:t xml:space="preserve">Nang taglay ng lalong masamyong bulaklak </w:t>
      </w:r>
      <w:r w:rsidRPr="003719F5">
        <w:rPr>
          <w:rFonts w:asciiTheme="majorHAnsi" w:hAnsiTheme="majorHAnsi"/>
          <w:sz w:val="24"/>
        </w:rPr>
        <w:br/>
        <w:t xml:space="preserve">At sa kay Maria'y nag-kusa nang humarap </w:t>
      </w:r>
      <w:r w:rsidRPr="003719F5">
        <w:rPr>
          <w:rFonts w:asciiTheme="majorHAnsi" w:hAnsiTheme="majorHAnsi"/>
          <w:sz w:val="24"/>
        </w:rPr>
        <w:br/>
        <w:t xml:space="preserve">Pagka't ina naamin, lubos ang paglingap (Ant) </w:t>
      </w:r>
      <w:r w:rsidRPr="003719F5">
        <w:rPr>
          <w:rFonts w:asciiTheme="majorHAnsi" w:hAnsiTheme="majorHAnsi"/>
          <w:sz w:val="24"/>
        </w:rPr>
        <w:br/>
      </w:r>
    </w:p>
    <w:p w14:paraId="25900F70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3) Ngayo’y nasa iyong mahaal na harapan </w:t>
      </w:r>
      <w:r w:rsidRPr="003719F5">
        <w:rPr>
          <w:rFonts w:asciiTheme="majorHAnsi" w:hAnsiTheme="majorHAnsi"/>
          <w:sz w:val="24"/>
        </w:rPr>
        <w:br/>
        <w:t xml:space="preserve">Nagpapatirapa sa iyong paanan </w:t>
      </w:r>
      <w:r w:rsidRPr="003719F5">
        <w:rPr>
          <w:rFonts w:asciiTheme="majorHAnsi" w:hAnsiTheme="majorHAnsi"/>
          <w:sz w:val="24"/>
        </w:rPr>
        <w:br/>
        <w:t xml:space="preserve">O dalagang tanging lubos kalinihisan </w:t>
      </w:r>
      <w:r w:rsidRPr="003719F5">
        <w:rPr>
          <w:rFonts w:asciiTheme="majorHAnsi" w:hAnsiTheme="majorHAnsi"/>
          <w:sz w:val="24"/>
        </w:rPr>
        <w:br/>
        <w:t xml:space="preserve">Hiwaga ng gaandang tumalo sa buwan </w:t>
      </w:r>
      <w:r w:rsidRPr="003719F5">
        <w:rPr>
          <w:rFonts w:asciiTheme="majorHAnsi" w:hAnsiTheme="majorHAnsi"/>
          <w:sz w:val="24"/>
        </w:rPr>
        <w:br/>
      </w:r>
    </w:p>
    <w:p w14:paraId="22ACF5A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4) Kung minamarapat yaring aming alay </w:t>
      </w:r>
      <w:r w:rsidRPr="003719F5">
        <w:rPr>
          <w:rFonts w:asciiTheme="majorHAnsi" w:hAnsiTheme="majorHAnsi"/>
          <w:sz w:val="24"/>
        </w:rPr>
        <w:br/>
        <w:t xml:space="preserve">Hiling namin ngayo'y bigyan katuparan </w:t>
      </w:r>
      <w:r w:rsidRPr="003719F5">
        <w:rPr>
          <w:rFonts w:asciiTheme="majorHAnsi" w:hAnsiTheme="majorHAnsi"/>
          <w:sz w:val="24"/>
        </w:rPr>
        <w:br/>
        <w:t xml:space="preserve">Kami'y inang reyna ay pagkalooban </w:t>
      </w:r>
      <w:r w:rsidRPr="003719F5">
        <w:rPr>
          <w:rFonts w:asciiTheme="majorHAnsi" w:hAnsiTheme="majorHAnsi"/>
          <w:sz w:val="24"/>
        </w:rPr>
        <w:br/>
        <w:t xml:space="preserve">Ang ligaya'y makamtan sa sariling bayan (Ant) </w:t>
      </w:r>
      <w:r w:rsidRPr="003719F5">
        <w:rPr>
          <w:rFonts w:asciiTheme="majorHAnsi" w:hAnsiTheme="majorHAnsi"/>
          <w:sz w:val="24"/>
        </w:rPr>
        <w:br/>
      </w:r>
    </w:p>
    <w:p w14:paraId="605A04AD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5) Gayon ding kasanib nang taos at puspos </w:t>
      </w:r>
      <w:r w:rsidRPr="003719F5">
        <w:rPr>
          <w:rFonts w:asciiTheme="majorHAnsi" w:hAnsiTheme="majorHAnsi"/>
          <w:sz w:val="24"/>
        </w:rPr>
        <w:br/>
        <w:t xml:space="preserve">Ang lalong ibig mong sa iyo'y ihandog </w:t>
      </w:r>
      <w:r w:rsidRPr="003719F5">
        <w:rPr>
          <w:rFonts w:asciiTheme="majorHAnsi" w:hAnsiTheme="majorHAnsi"/>
          <w:sz w:val="24"/>
        </w:rPr>
        <w:br/>
        <w:t xml:space="preserve">Nagpapakababang puso nami't loob </w:t>
      </w:r>
      <w:r w:rsidRPr="003719F5">
        <w:rPr>
          <w:rFonts w:asciiTheme="majorHAnsi" w:hAnsiTheme="majorHAnsi"/>
          <w:sz w:val="24"/>
        </w:rPr>
        <w:br/>
        <w:t xml:space="preserve">Tulad ng sa iyo, alipin ng Diyos </w:t>
      </w:r>
      <w:r w:rsidRPr="003719F5">
        <w:rPr>
          <w:rFonts w:asciiTheme="majorHAnsi" w:hAnsiTheme="majorHAnsi"/>
          <w:sz w:val="24"/>
        </w:rPr>
        <w:br/>
      </w:r>
    </w:p>
    <w:p w14:paraId="78725356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6) Kahit sumandali waag mong lisanin </w:t>
      </w:r>
      <w:r w:rsidRPr="003719F5">
        <w:rPr>
          <w:rFonts w:asciiTheme="majorHAnsi" w:hAnsiTheme="majorHAnsi"/>
          <w:sz w:val="24"/>
        </w:rPr>
        <w:br/>
        <w:t xml:space="preserve">Mga nagsisikap, anak mo't kupkupin </w:t>
      </w:r>
      <w:r w:rsidRPr="003719F5">
        <w:rPr>
          <w:rFonts w:asciiTheme="majorHAnsi" w:hAnsiTheme="majorHAnsi"/>
          <w:sz w:val="24"/>
        </w:rPr>
        <w:br/>
        <w:t xml:space="preserve">Na sasakyang munti't gipo ang kahambing </w:t>
      </w:r>
      <w:r w:rsidRPr="003719F5">
        <w:rPr>
          <w:rFonts w:asciiTheme="majorHAnsi" w:hAnsiTheme="majorHAnsi"/>
          <w:sz w:val="24"/>
        </w:rPr>
        <w:br/>
        <w:t xml:space="preserve">Kung hiwalayan mo'y lulubog ang tambing </w:t>
      </w:r>
      <w:r w:rsidRPr="003719F5">
        <w:rPr>
          <w:rFonts w:asciiTheme="majorHAnsi" w:hAnsiTheme="majorHAnsi"/>
          <w:sz w:val="24"/>
        </w:rPr>
        <w:br/>
      </w:r>
    </w:p>
    <w:p w14:paraId="54F3F90F" w14:textId="77777777" w:rsidR="0038672E" w:rsidRPr="003719F5" w:rsidRDefault="0038672E" w:rsidP="0038672E">
      <w:pPr>
        <w:pStyle w:val="HTMLPreformatted"/>
        <w:rPr>
          <w:rFonts w:asciiTheme="majorHAnsi" w:hAnsiTheme="majorHAnsi"/>
          <w:sz w:val="24"/>
        </w:rPr>
      </w:pPr>
      <w:r w:rsidRPr="003719F5">
        <w:rPr>
          <w:rFonts w:asciiTheme="majorHAnsi" w:hAnsiTheme="majorHAnsi"/>
          <w:sz w:val="24"/>
        </w:rPr>
        <w:t xml:space="preserve">7) Makapangyarihang kamay mo ang si-yang </w:t>
      </w:r>
      <w:r w:rsidRPr="003719F5">
        <w:rPr>
          <w:rFonts w:asciiTheme="majorHAnsi" w:hAnsiTheme="majorHAnsi"/>
          <w:sz w:val="24"/>
        </w:rPr>
        <w:br/>
        <w:t xml:space="preserve">Tumulong sa amin sa kapanganiban </w:t>
      </w:r>
      <w:r w:rsidRPr="003719F5">
        <w:rPr>
          <w:rFonts w:asciiTheme="majorHAnsi" w:hAnsiTheme="majorHAnsi"/>
          <w:sz w:val="24"/>
        </w:rPr>
        <w:br/>
        <w:t xml:space="preserve">At maagmula ngayon at magpakailanman </w:t>
      </w:r>
      <w:r w:rsidRPr="003719F5">
        <w:rPr>
          <w:rFonts w:asciiTheme="majorHAnsi" w:hAnsiTheme="majorHAnsi"/>
          <w:sz w:val="24"/>
        </w:rPr>
        <w:br/>
        <w:t xml:space="preserve">Ika'y makaisa - sa diwa atgrasya (Ant) </w:t>
      </w:r>
    </w:p>
    <w:p w14:paraId="442F473D" w14:textId="77777777" w:rsidR="003719F5" w:rsidRDefault="003719F5" w:rsidP="00D33E54">
      <w:pPr>
        <w:pStyle w:val="HTMLPreformatted"/>
        <w:shd w:val="clear" w:color="auto" w:fill="FFFFFF"/>
        <w:spacing w:line="360" w:lineRule="auto"/>
        <w:sectPr w:rsidR="003719F5" w:rsidSect="003719F5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158C22F7" w14:textId="6D5C7EB6" w:rsidR="009406DF" w:rsidRPr="00715316" w:rsidRDefault="009406DF" w:rsidP="00D33E54">
      <w:pPr>
        <w:pStyle w:val="HTMLPreformatted"/>
        <w:shd w:val="clear" w:color="auto" w:fill="FFFFFF"/>
        <w:spacing w:line="360" w:lineRule="auto"/>
      </w:pPr>
      <w:r w:rsidRPr="00715316">
        <w:br w:type="page"/>
      </w:r>
    </w:p>
    <w:p w14:paraId="6276F9A5" w14:textId="7822F228" w:rsidR="008F63CF" w:rsidRPr="00715316" w:rsidRDefault="00000000" w:rsidP="008F63CF">
      <w:hyperlink w:anchor="_top" w:history="1">
        <w:bookmarkStart w:id="15" w:name="_Toc182939739"/>
        <w:r w:rsidR="008F63CF" w:rsidRPr="00CC45A2">
          <w:rPr>
            <w:rStyle w:val="Heading1Char"/>
            <w:sz w:val="46"/>
            <w:szCs w:val="38"/>
          </w:rPr>
          <w:t>BALANG-ARAW</w:t>
        </w:r>
        <w:bookmarkEnd w:id="15"/>
      </w:hyperlink>
      <w:r w:rsidR="008F63CF" w:rsidRPr="00715316">
        <w:t xml:space="preserve"> by Bukas Palad</w:t>
      </w:r>
    </w:p>
    <w:p w14:paraId="69478E4F" w14:textId="77777777" w:rsidR="007967D0" w:rsidRDefault="007967D0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</w:p>
    <w:p w14:paraId="095420D6" w14:textId="78F1A4AE" w:rsidR="008F63CF" w:rsidRPr="00AB10E3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ang liwanag matatanaw ng bulag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Ang kagandahan ng umaga pagmamasdan sa tuwina</w:t>
      </w:r>
      <w:r w:rsidR="005F4A47" w:rsidRPr="007967D0">
        <w:rPr>
          <w:rFonts w:asciiTheme="majorHAnsi" w:hAnsiTheme="majorHAnsi" w:cs="Courier New"/>
          <w:sz w:val="36"/>
          <w:szCs w:val="28"/>
          <w:lang w:val="en-US" w:eastAsia="en-US"/>
        </w:rPr>
        <w:t xml:space="preserve"> </w:t>
      </w:r>
      <w:r w:rsidR="005F4A47" w:rsidRPr="00AB10E3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7B7C68D0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mumutawi sa bibig ng mga pipi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Pasasalamat at papuri awit ng luwalhati</w:t>
      </w:r>
    </w:p>
    <w:p w14:paraId="6ECDE0C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left="600" w:right="600"/>
        <w:rPr>
          <w:rFonts w:asciiTheme="majorHAnsi" w:hAnsiTheme="majorHAnsi" w:cs="Courier New"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b/>
          <w:bCs/>
          <w:sz w:val="36"/>
          <w:szCs w:val="28"/>
          <w:lang w:val="en-US" w:eastAsia="en-US"/>
        </w:rPr>
        <w:t>KORO: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Aleluya, aleluya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Narito na'ng Manunubos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Luwalhatiin ang Diyos!</w:t>
      </w:r>
    </w:p>
    <w:p w14:paraId="6B3638BE" w14:textId="77777777" w:rsidR="008F63CF" w:rsidRPr="007967D0" w:rsidRDefault="008F63CF" w:rsidP="007967D0">
      <w:pPr>
        <w:pStyle w:val="NormalWeb"/>
        <w:shd w:val="clear" w:color="auto" w:fill="FFFFFF"/>
        <w:spacing w:before="300" w:beforeAutospacing="0" w:after="300" w:afterAutospacing="0"/>
        <w:ind w:right="600"/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</w:pP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t>Balang araw tatakbo ang pilay at ang lumpo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Magsasayaw sa kagalakan</w:t>
      </w:r>
      <w:r w:rsidRPr="007967D0">
        <w:rPr>
          <w:rFonts w:asciiTheme="majorHAnsi" w:hAnsiTheme="majorHAnsi" w:cs="Courier New"/>
          <w:sz w:val="36"/>
          <w:szCs w:val="28"/>
          <w:lang w:val="en-US" w:eastAsia="en-US"/>
        </w:rPr>
        <w:br w:type="textWrapping" w:clear="all"/>
        <w:t>Iindak sa katuwaan </w:t>
      </w:r>
      <w:r w:rsidRPr="007967D0">
        <w:rPr>
          <w:rFonts w:asciiTheme="majorHAnsi" w:hAnsiTheme="majorHAnsi" w:cs="Courier New"/>
          <w:i/>
          <w:iCs/>
          <w:sz w:val="36"/>
          <w:szCs w:val="28"/>
          <w:lang w:val="en-US" w:eastAsia="en-US"/>
        </w:rPr>
        <w:t>(KORO)</w:t>
      </w:r>
    </w:p>
    <w:p w14:paraId="21B0F4B2" w14:textId="77777777" w:rsidR="00624DBD" w:rsidRDefault="00624DBD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1A2BBF3F" w14:textId="77777777" w:rsidR="008F63CF" w:rsidRPr="00715316" w:rsidRDefault="008F63CF" w:rsidP="008F63CF">
      <w:pPr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  <w:lang w:val="en-CA" w:eastAsia="en-CA"/>
        </w:rPr>
      </w:pPr>
      <w:r w:rsidRPr="00715316">
        <w:rPr>
          <w:rStyle w:val="Emphasis"/>
          <w:rFonts w:ascii="Helvetica" w:eastAsiaTheme="majorEastAsia" w:hAnsi="Helvetica" w:cs="Helvetica"/>
          <w:b/>
          <w:bCs/>
          <w:color w:val="000000"/>
          <w:sz w:val="26"/>
          <w:szCs w:val="28"/>
        </w:rPr>
        <w:br w:type="page"/>
      </w:r>
    </w:p>
    <w:p w14:paraId="1CA802CB" w14:textId="77777777" w:rsidR="00624DBD" w:rsidRDefault="00624D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sectPr w:rsidR="00624DBD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4485F78F" w14:textId="77777777" w:rsidR="008F63CF" w:rsidRPr="00715316" w:rsidRDefault="008F63C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8754872" w14:textId="62F6AD08" w:rsidR="00FF6049" w:rsidRPr="00FF6049" w:rsidRDefault="00000000" w:rsidP="00FF6049">
      <w:pPr>
        <w:pStyle w:val="Heading1"/>
        <w:rPr>
          <w:sz w:val="48"/>
          <w:szCs w:val="48"/>
        </w:rPr>
      </w:pPr>
      <w:hyperlink w:anchor="_top" w:history="1">
        <w:bookmarkStart w:id="16" w:name="_Toc182939740"/>
        <w:r w:rsidR="00FF6049" w:rsidRPr="00FF6049">
          <w:rPr>
            <w:rStyle w:val="Hyperlink"/>
            <w:sz w:val="48"/>
            <w:szCs w:val="48"/>
            <w:u w:val="none"/>
          </w:rPr>
          <w:t>BITUING NATATANGI</w:t>
        </w:r>
        <w:bookmarkEnd w:id="16"/>
      </w:hyperlink>
    </w:p>
    <w:tbl>
      <w:tblPr>
        <w:tblStyle w:val="TableGrid"/>
        <w:tblW w:w="0" w:type="auto"/>
        <w:tblBorders>
          <w:top w:val="dotDash" w:sz="4" w:space="0" w:color="auto"/>
          <w:left w:val="dotDash" w:sz="4" w:space="0" w:color="auto"/>
          <w:bottom w:val="dotDash" w:sz="4" w:space="0" w:color="auto"/>
          <w:right w:val="dotDash" w:sz="4" w:space="0" w:color="auto"/>
          <w:insideH w:val="dotDash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522"/>
        <w:gridCol w:w="1637"/>
        <w:gridCol w:w="1649"/>
        <w:gridCol w:w="1506"/>
        <w:gridCol w:w="1528"/>
        <w:gridCol w:w="1508"/>
      </w:tblGrid>
      <w:tr w:rsidR="00FF6049" w14:paraId="274F521C" w14:textId="77777777" w:rsidTr="00C95F1B">
        <w:tc>
          <w:tcPr>
            <w:tcW w:w="1558" w:type="dxa"/>
          </w:tcPr>
          <w:p w14:paraId="266930BB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7" w:history="1">
              <w:r w:rsidR="00FF6049" w:rsidRPr="00F40E6C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MUSIC SHEET</w:t>
              </w:r>
            </w:hyperlink>
          </w:p>
        </w:tc>
        <w:tc>
          <w:tcPr>
            <w:tcW w:w="1558" w:type="dxa"/>
          </w:tcPr>
          <w:p w14:paraId="2C7F3E51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8" w:history="1">
              <w:r w:rsidR="00FF6049" w:rsidRPr="00BE09AB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SATB Recording</w:t>
              </w:r>
            </w:hyperlink>
          </w:p>
        </w:tc>
        <w:tc>
          <w:tcPr>
            <w:tcW w:w="1558" w:type="dxa"/>
          </w:tcPr>
          <w:p w14:paraId="28866EBC" w14:textId="77777777" w:rsidR="00FF6049" w:rsidRDefault="00000000" w:rsidP="00C95F1B">
            <w:pPr>
              <w:rPr>
                <w:shd w:val="clear" w:color="auto" w:fill="FFFFFF"/>
              </w:rPr>
            </w:pPr>
            <w:hyperlink r:id="rId19" w:history="1">
              <w:r w:rsidR="00FF6049" w:rsidRPr="005415F1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SOPRANO</w:t>
              </w:r>
            </w:hyperlink>
          </w:p>
        </w:tc>
        <w:tc>
          <w:tcPr>
            <w:tcW w:w="1558" w:type="dxa"/>
          </w:tcPr>
          <w:p w14:paraId="4852FCCF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0" w:history="1">
              <w:r w:rsidR="00FF6049" w:rsidRPr="00E54A18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ALTO</w:t>
              </w:r>
            </w:hyperlink>
          </w:p>
        </w:tc>
        <w:tc>
          <w:tcPr>
            <w:tcW w:w="1559" w:type="dxa"/>
          </w:tcPr>
          <w:p w14:paraId="32B97B39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1" w:history="1">
              <w:r w:rsidR="00FF6049" w:rsidRPr="0097758A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TENOR</w:t>
              </w:r>
            </w:hyperlink>
          </w:p>
        </w:tc>
        <w:tc>
          <w:tcPr>
            <w:tcW w:w="1559" w:type="dxa"/>
          </w:tcPr>
          <w:p w14:paraId="10B91460" w14:textId="77777777" w:rsidR="00FF6049" w:rsidRDefault="00000000" w:rsidP="00C95F1B">
            <w:pPr>
              <w:rPr>
                <w:shd w:val="clear" w:color="auto" w:fill="FFFFFF"/>
              </w:rPr>
            </w:pPr>
            <w:hyperlink r:id="rId22" w:history="1">
              <w:r w:rsidR="00FF6049" w:rsidRPr="00AB4056">
                <w:rPr>
                  <w:rStyle w:val="Hyperlink"/>
                  <w:rFonts w:ascii="Arial Rounded MT Bold" w:hAnsi="Arial Rounded MT Bold" w:cs="Arial"/>
                  <w:sz w:val="28"/>
                  <w:szCs w:val="28"/>
                  <w:shd w:val="clear" w:color="auto" w:fill="FFFFFF"/>
                </w:rPr>
                <w:t>BASS</w:t>
              </w:r>
            </w:hyperlink>
          </w:p>
        </w:tc>
      </w:tr>
    </w:tbl>
    <w:p w14:paraId="290DCE98" w14:textId="77777777" w:rsidR="00FF6049" w:rsidRDefault="00FF6049" w:rsidP="00FF6049">
      <w:pPr>
        <w:rPr>
          <w:rFonts w:asciiTheme="majorHAnsi" w:hAnsiTheme="majorHAnsi" w:cs="Arial"/>
          <w:color w:val="000000"/>
          <w:sz w:val="40"/>
          <w:szCs w:val="28"/>
          <w:shd w:val="clear" w:color="auto" w:fill="FFFFFF"/>
        </w:rPr>
      </w:pPr>
    </w:p>
    <w:p w14:paraId="11BB6F91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1]</w:t>
      </w:r>
    </w:p>
    <w:p w14:paraId="5EB3D90D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gabing kay dilim</w:t>
      </w:r>
    </w:p>
    <w:p w14:paraId="349ABD9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langit sumilay ang isang bituin, liwanag nito’y kay ningning</w:t>
      </w:r>
    </w:p>
    <w:p w14:paraId="2F67F29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Nagbigay ng tanglaw sa bawat nilalang</w:t>
      </w:r>
    </w:p>
    <w:p w14:paraId="41D36A0B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Ang anak ng Diyos ay sumilang</w:t>
      </w:r>
    </w:p>
    <w:p w14:paraId="66980F3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728DC943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2]</w:t>
      </w:r>
    </w:p>
    <w:p w14:paraId="446F065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may isang talang nagningning</w:t>
      </w:r>
    </w:p>
    <w:p w14:paraId="72528913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sa langit ay mapapansin</w:t>
      </w:r>
    </w:p>
    <w:p w14:paraId="63617F75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E639887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3DDF318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367C1AF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Pagsilang ni Kristo’y iyong inihahayag</w:t>
      </w:r>
    </w:p>
    <w:p w14:paraId="5223CA3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4211F20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ng manunubos</w:t>
      </w:r>
    </w:p>
    <w:p w14:paraId="457DEF86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0B5AB562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[Verse 3]</w:t>
      </w:r>
    </w:p>
    <w:p w14:paraId="31ED31F1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Doon sa bayan ng Bethlehem, isang sanggol ang dumating</w:t>
      </w:r>
    </w:p>
    <w:p w14:paraId="73A1AD02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Higit sa liwanag ng mga bituin minsan ay ‘di napapansin</w:t>
      </w:r>
    </w:p>
    <w:p w14:paraId="1C772A5A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22A085A8" w14:textId="77777777" w:rsidR="00FF6049" w:rsidRPr="00660514" w:rsidRDefault="00FF6049" w:rsidP="00FF6049">
      <w:pPr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</w:pPr>
      <w:r w:rsidRPr="00660514">
        <w:rPr>
          <w:rFonts w:asciiTheme="majorHAnsi" w:hAnsiTheme="majorHAnsi" w:cs="Arial"/>
          <w:b/>
          <w:bCs/>
          <w:color w:val="000000"/>
          <w:sz w:val="32"/>
          <w:shd w:val="clear" w:color="auto" w:fill="FFFFFF"/>
        </w:rPr>
        <w:t>[Chorus]</w:t>
      </w:r>
    </w:p>
    <w:p w14:paraId="03343209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O bituing natatangi, sa ‘yong liwanag</w:t>
      </w:r>
    </w:p>
    <w:p w14:paraId="047038FF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Pag-asa ng tao'y iyong inihahayag</w:t>
      </w:r>
    </w:p>
    <w:p w14:paraId="60474B2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Purihin ang Diyos, purihin ang Diyos!</w:t>
      </w:r>
    </w:p>
    <w:p w14:paraId="2A1C0B8E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  <w:r w:rsidRPr="00337A60">
        <w:rPr>
          <w:rFonts w:asciiTheme="majorHAnsi" w:hAnsiTheme="majorHAnsi" w:cs="Arial"/>
          <w:color w:val="000000"/>
          <w:sz w:val="32"/>
          <w:shd w:val="clear" w:color="auto" w:fill="FFFFFF"/>
        </w:rPr>
        <w:t>Sa pagdating ni Kristo Hesus!</w:t>
      </w:r>
    </w:p>
    <w:p w14:paraId="10F407B4" w14:textId="77777777" w:rsidR="00FF6049" w:rsidRPr="00337A60" w:rsidRDefault="00FF6049" w:rsidP="00FF6049">
      <w:pPr>
        <w:rPr>
          <w:rFonts w:asciiTheme="majorHAnsi" w:hAnsiTheme="majorHAnsi" w:cs="Arial"/>
          <w:color w:val="000000"/>
          <w:sz w:val="32"/>
          <w:shd w:val="clear" w:color="auto" w:fill="FFFFFF"/>
        </w:rPr>
      </w:pPr>
    </w:p>
    <w:p w14:paraId="3F292760" w14:textId="77777777" w:rsidR="00FF6049" w:rsidRDefault="00FF604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9973E70" w14:textId="3FC9E37E" w:rsidR="009406DF" w:rsidRPr="00A406E8" w:rsidRDefault="00000000" w:rsidP="00BD19B8">
      <w:pPr>
        <w:pStyle w:val="Heading1"/>
        <w:rPr>
          <w:sz w:val="50"/>
          <w:szCs w:val="50"/>
        </w:rPr>
      </w:pPr>
      <w:hyperlink w:anchor="_top" w:history="1">
        <w:bookmarkStart w:id="17" w:name="_Toc182939741"/>
        <w:r w:rsidR="009406DF" w:rsidRPr="00A406E8">
          <w:rPr>
            <w:rStyle w:val="Hyperlink"/>
            <w:sz w:val="50"/>
            <w:szCs w:val="50"/>
            <w:u w:val="none"/>
          </w:rPr>
          <w:t>BAYAN UMAWIT</w:t>
        </w:r>
        <w:bookmarkEnd w:id="17"/>
      </w:hyperlink>
    </w:p>
    <w:p w14:paraId="6A4333C3" w14:textId="77777777" w:rsidR="009406DF" w:rsidRPr="00715316" w:rsidRDefault="009406DF" w:rsidP="009406DF"/>
    <w:p w14:paraId="443069BB" w14:textId="77777777" w:rsid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</w:p>
    <w:p w14:paraId="3C52E6D8" w14:textId="4F672CD9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KORO</w:t>
      </w:r>
    </w:p>
    <w:p w14:paraId="536EB8F8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Sapagka't ngayon Ika'y pinili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bayan, iisang lipi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Iisang Diyos, iisang Hari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Bayan, umawit ng papuri</w:t>
      </w:r>
    </w:p>
    <w:p w14:paraId="59BAED64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331F35C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</w:t>
      </w:r>
    </w:p>
    <w:p w14:paraId="5E520F0D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Mula sa ilang ay tinawag ng Diyos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Bayang lagalag, inangkin nang lubos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kailanma'y 'di pababayaan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Minamahal N'yang kawan</w:t>
      </w:r>
    </w:p>
    <w:p w14:paraId="0D183EAA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</w:p>
    <w:p w14:paraId="7628CA89" w14:textId="77777777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b/>
          <w:bCs/>
          <w:sz w:val="28"/>
          <w:szCs w:val="32"/>
          <w:lang w:val="en-US" w:eastAsia="en-US"/>
        </w:rPr>
        <w:t>II</w:t>
      </w:r>
    </w:p>
    <w:p w14:paraId="15EECE40" w14:textId="098B2618" w:rsidR="00221C1C" w:rsidRPr="00221C1C" w:rsidRDefault="00221C1C" w:rsidP="00221C1C">
      <w:pPr>
        <w:pStyle w:val="bparactl"/>
        <w:shd w:val="clear" w:color="auto" w:fill="FFFFFF"/>
        <w:spacing w:before="0" w:beforeAutospacing="0" w:after="0" w:afterAutospacing="0" w:line="360" w:lineRule="atLeast"/>
        <w:rPr>
          <w:rFonts w:asciiTheme="majorHAnsi" w:eastAsiaTheme="minorHAnsi" w:hAnsiTheme="majorHAnsi" w:cstheme="minorBidi"/>
          <w:sz w:val="28"/>
          <w:szCs w:val="32"/>
          <w:lang w:val="en-US" w:eastAsia="en-US"/>
        </w:rPr>
      </w:pP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Panginoon, ating manliligtas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Sa kagipitan, S'yang tanging lakas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>'Pagka't sumpa N'ya'y laging iingatan</w:t>
      </w:r>
      <w:r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br/>
        <w:t xml:space="preserve">Minamahal N'yang </w:t>
      </w:r>
      <w:r w:rsidR="00E86CDD" w:rsidRPr="00221C1C">
        <w:rPr>
          <w:rFonts w:asciiTheme="majorHAnsi" w:eastAsiaTheme="minorHAnsi" w:hAnsiTheme="majorHAnsi" w:cstheme="minorBidi"/>
          <w:sz w:val="28"/>
          <w:szCs w:val="32"/>
          <w:lang w:val="en-US" w:eastAsia="en-US"/>
        </w:rPr>
        <w:t>bayan.</w:t>
      </w:r>
    </w:p>
    <w:p w14:paraId="2A59DDF2" w14:textId="77777777" w:rsidR="00221C1C" w:rsidRDefault="00221C1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670A0B0" w14:textId="77777777" w:rsidR="00FC5819" w:rsidRDefault="00FC5819" w:rsidP="009406DF">
      <w:pPr>
        <w:pStyle w:val="Heading1"/>
        <w:rPr>
          <w:sz w:val="38"/>
          <w:szCs w:val="38"/>
        </w:rPr>
      </w:pPr>
    </w:p>
    <w:p w14:paraId="21F63431" w14:textId="269C5CAD" w:rsidR="009406DF" w:rsidRPr="00C04BA1" w:rsidRDefault="00000000" w:rsidP="00B812DA">
      <w:pPr>
        <w:pStyle w:val="Heading1"/>
        <w:rPr>
          <w:sz w:val="40"/>
          <w:szCs w:val="40"/>
        </w:rPr>
      </w:pPr>
      <w:hyperlink w:anchor="_top" w:history="1">
        <w:bookmarkStart w:id="18" w:name="_Toc182939742"/>
        <w:r w:rsidR="009406DF" w:rsidRPr="00C04BA1">
          <w:rPr>
            <w:rStyle w:val="Hyperlink"/>
            <w:sz w:val="48"/>
            <w:szCs w:val="48"/>
            <w:u w:val="none"/>
          </w:rPr>
          <w:t>BUKSAN ANG AMING PUSO</w:t>
        </w:r>
        <w:bookmarkEnd w:id="18"/>
      </w:hyperlink>
    </w:p>
    <w:p w14:paraId="7D3CF62B" w14:textId="77777777" w:rsidR="009406DF" w:rsidRDefault="009406DF" w:rsidP="009406DF">
      <w:pPr>
        <w:rPr>
          <w:rFonts w:ascii="Lucida Sans" w:hAnsi="Lucida Sans"/>
          <w:sz w:val="26"/>
          <w:szCs w:val="26"/>
        </w:rPr>
      </w:pPr>
    </w:p>
    <w:p w14:paraId="19A5E22C" w14:textId="77777777" w:rsidR="001276CE" w:rsidRPr="00715316" w:rsidRDefault="001276CE" w:rsidP="009406DF">
      <w:pPr>
        <w:rPr>
          <w:rFonts w:ascii="Lucida Sans" w:hAnsi="Lucida Sans"/>
          <w:sz w:val="26"/>
          <w:szCs w:val="26"/>
        </w:rPr>
      </w:pPr>
    </w:p>
    <w:p w14:paraId="61D06055" w14:textId="77777777" w:rsidR="00D961FC" w:rsidRPr="00D961FC" w:rsidRDefault="00D961FC" w:rsidP="00D961FC">
      <w:pPr>
        <w:spacing w:line="276" w:lineRule="auto"/>
        <w:rPr>
          <w:rFonts w:asciiTheme="majorHAnsi" w:hAnsiTheme="majorHAnsi"/>
          <w:b/>
          <w:bCs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</w:t>
      </w:r>
    </w:p>
    <w:p w14:paraId="120C919F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sz w:val="40"/>
          <w:szCs w:val="26"/>
        </w:rPr>
        <w:t>Buksan ang aming puso,</w:t>
      </w:r>
      <w:r w:rsidRPr="00D961FC">
        <w:rPr>
          <w:rFonts w:asciiTheme="majorHAnsi" w:hAnsiTheme="majorHAnsi"/>
          <w:sz w:val="40"/>
          <w:szCs w:val="26"/>
        </w:rPr>
        <w:br/>
        <w:t>turuan mong mag-alab;</w:t>
      </w:r>
      <w:r w:rsidRPr="00D961FC">
        <w:rPr>
          <w:rFonts w:asciiTheme="majorHAnsi" w:hAnsiTheme="majorHAnsi"/>
          <w:sz w:val="40"/>
          <w:szCs w:val="26"/>
        </w:rPr>
        <w:br/>
        <w:t>Sa bawat pagkukuro,</w:t>
      </w:r>
      <w:r w:rsidRPr="00D961FC">
        <w:rPr>
          <w:rFonts w:asciiTheme="majorHAnsi" w:hAnsiTheme="majorHAnsi"/>
          <w:sz w:val="40"/>
          <w:szCs w:val="26"/>
        </w:rPr>
        <w:br/>
        <w:t>lahat ay makayakap.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73B3417" w14:textId="6F9CEA93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isip,</w:t>
      </w:r>
      <w:r w:rsidRPr="00D961FC">
        <w:rPr>
          <w:rFonts w:asciiTheme="majorHAnsi" w:hAnsiTheme="majorHAnsi"/>
          <w:sz w:val="40"/>
          <w:szCs w:val="26"/>
        </w:rPr>
        <w:br/>
        <w:t>sikatan ng liwanag.</w:t>
      </w:r>
      <w:r w:rsidRPr="00D961FC">
        <w:rPr>
          <w:rFonts w:asciiTheme="majorHAnsi" w:hAnsiTheme="majorHAnsi"/>
          <w:sz w:val="40"/>
          <w:szCs w:val="26"/>
        </w:rPr>
        <w:br/>
        <w:t>Nang kusang matangkilik,</w:t>
      </w:r>
      <w:r w:rsidRPr="00D961FC">
        <w:rPr>
          <w:rFonts w:asciiTheme="majorHAnsi" w:hAnsiTheme="majorHAnsi"/>
          <w:sz w:val="40"/>
          <w:szCs w:val="26"/>
        </w:rPr>
        <w:br/>
        <w:t>tungkuling mabanaag.</w:t>
      </w:r>
      <w:r w:rsidRPr="00D961FC">
        <w:rPr>
          <w:rFonts w:asciiTheme="majorHAnsi" w:hAnsiTheme="majorHAnsi"/>
          <w:sz w:val="40"/>
          <w:szCs w:val="26"/>
        </w:rPr>
        <w:br/>
      </w:r>
    </w:p>
    <w:p w14:paraId="054A1A18" w14:textId="77777777" w:rsidR="00D961FC" w:rsidRPr="00D961FC" w:rsidRDefault="00D961FC" w:rsidP="00D961FC">
      <w:pPr>
        <w:spacing w:line="276" w:lineRule="auto"/>
        <w:rPr>
          <w:rFonts w:asciiTheme="majorHAnsi" w:hAnsiTheme="majorHAnsi"/>
          <w:sz w:val="40"/>
          <w:szCs w:val="26"/>
        </w:rPr>
      </w:pPr>
      <w:r w:rsidRPr="00D961FC">
        <w:rPr>
          <w:rFonts w:asciiTheme="majorHAnsi" w:hAnsiTheme="majorHAnsi"/>
          <w:b/>
          <w:bCs/>
          <w:sz w:val="40"/>
          <w:szCs w:val="26"/>
        </w:rPr>
        <w:t>III</w:t>
      </w:r>
      <w:r w:rsidRPr="00D961FC">
        <w:rPr>
          <w:rFonts w:asciiTheme="majorHAnsi" w:hAnsiTheme="majorHAnsi"/>
          <w:b/>
          <w:bCs/>
          <w:sz w:val="40"/>
          <w:szCs w:val="26"/>
        </w:rPr>
        <w:br/>
      </w:r>
      <w:r w:rsidRPr="00D961FC">
        <w:rPr>
          <w:rFonts w:asciiTheme="majorHAnsi" w:hAnsiTheme="majorHAnsi"/>
          <w:sz w:val="40"/>
          <w:szCs w:val="26"/>
        </w:rPr>
        <w:t>Buksan ang aming palad,</w:t>
      </w:r>
      <w:r w:rsidRPr="00D961FC">
        <w:rPr>
          <w:rFonts w:asciiTheme="majorHAnsi" w:hAnsiTheme="majorHAnsi"/>
          <w:sz w:val="40"/>
          <w:szCs w:val="26"/>
        </w:rPr>
        <w:br/>
        <w:t>sarili’y maialay;</w:t>
      </w:r>
      <w:r w:rsidRPr="00D961FC">
        <w:rPr>
          <w:rFonts w:asciiTheme="majorHAnsi" w:hAnsiTheme="majorHAnsi"/>
          <w:sz w:val="40"/>
          <w:szCs w:val="26"/>
        </w:rPr>
        <w:br/>
        <w:t>Tulungan mong ihanap,</w:t>
      </w:r>
      <w:r w:rsidRPr="00D961FC">
        <w:rPr>
          <w:rFonts w:asciiTheme="majorHAnsi" w:hAnsiTheme="majorHAnsi"/>
          <w:sz w:val="40"/>
          <w:szCs w:val="26"/>
        </w:rPr>
        <w:br/>
        <w:t>kami ng bagong malay.</w:t>
      </w:r>
    </w:p>
    <w:p w14:paraId="7AB561F7" w14:textId="5BA4F178" w:rsidR="009406DF" w:rsidRPr="001276CE" w:rsidRDefault="009406DF" w:rsidP="009406DF">
      <w:pPr>
        <w:rPr>
          <w:rFonts w:asciiTheme="majorHAnsi" w:hAnsiTheme="majorHAnsi"/>
          <w:sz w:val="40"/>
          <w:szCs w:val="26"/>
        </w:rPr>
      </w:pPr>
    </w:p>
    <w:p w14:paraId="6DBC3DAE" w14:textId="6F386EDD" w:rsidR="001F4504" w:rsidRPr="00715316" w:rsidRDefault="001F4504">
      <w:r w:rsidRPr="00715316">
        <w:br w:type="page"/>
      </w:r>
    </w:p>
    <w:p w14:paraId="71F85AA2" w14:textId="50E9FD92" w:rsidR="00764273" w:rsidRPr="000C07E9" w:rsidRDefault="00000000" w:rsidP="00764273">
      <w:pPr>
        <w:pStyle w:val="Heading1"/>
        <w:rPr>
          <w:sz w:val="48"/>
          <w:szCs w:val="40"/>
        </w:rPr>
      </w:pPr>
      <w:hyperlink w:anchor="_top" w:history="1">
        <w:bookmarkStart w:id="19" w:name="_Toc182939743"/>
        <w:r w:rsidR="00764273" w:rsidRPr="000C07E9">
          <w:rPr>
            <w:rStyle w:val="Hyperlink"/>
            <w:sz w:val="48"/>
            <w:szCs w:val="40"/>
            <w:u w:val="none"/>
          </w:rPr>
          <w:t>DAKILANG AMEN</w:t>
        </w:r>
        <w:bookmarkEnd w:id="19"/>
      </w:hyperlink>
      <w:r w:rsidR="00764273" w:rsidRPr="000C07E9">
        <w:rPr>
          <w:sz w:val="48"/>
          <w:szCs w:val="40"/>
        </w:rPr>
        <w:t xml:space="preserve"> </w:t>
      </w:r>
      <w:r w:rsidR="00764273" w:rsidRPr="000C07E9">
        <w:rPr>
          <w:sz w:val="48"/>
          <w:szCs w:val="40"/>
        </w:rPr>
        <w:br/>
      </w:r>
    </w:p>
    <w:p w14:paraId="5FB9E832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7A0D9D01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</w:p>
    <w:p w14:paraId="774D1D35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  <w:r w:rsidRPr="00896BF3">
        <w:rPr>
          <w:rFonts w:asciiTheme="majorHAnsi" w:hAnsiTheme="majorHAnsi"/>
          <w:sz w:val="72"/>
        </w:rPr>
        <w:br/>
      </w:r>
    </w:p>
    <w:p w14:paraId="64665F2E" w14:textId="77777777" w:rsidR="00764273" w:rsidRPr="00896BF3" w:rsidRDefault="00764273" w:rsidP="00764273">
      <w:pPr>
        <w:pStyle w:val="HTMLPreformatted"/>
        <w:rPr>
          <w:rFonts w:asciiTheme="majorHAnsi" w:hAnsiTheme="majorHAnsi"/>
          <w:sz w:val="72"/>
        </w:rPr>
      </w:pPr>
      <w:r w:rsidRPr="00896BF3">
        <w:rPr>
          <w:rFonts w:asciiTheme="majorHAnsi" w:hAnsiTheme="majorHAnsi"/>
          <w:sz w:val="72"/>
        </w:rPr>
        <w:t xml:space="preserve">A-men, A-men, A-men, A-men! </w:t>
      </w:r>
    </w:p>
    <w:p w14:paraId="65DD32F2" w14:textId="77777777" w:rsidR="00764273" w:rsidRDefault="0076427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7FED13" w14:textId="77777777" w:rsidR="00624DBD" w:rsidRDefault="00624DBD" w:rsidP="001D158F">
      <w:pPr>
        <w:pStyle w:val="Heading1"/>
        <w:rPr>
          <w:sz w:val="40"/>
          <w:szCs w:val="40"/>
        </w:rPr>
        <w:sectPr w:rsidR="00624DBD" w:rsidSect="00624DBD">
          <w:type w:val="continuous"/>
          <w:pgSz w:w="12240" w:h="15840"/>
          <w:pgMar w:top="1260" w:right="1440" w:bottom="1440" w:left="1440" w:header="720" w:footer="720" w:gutter="0"/>
          <w:cols w:space="720"/>
        </w:sectPr>
      </w:pPr>
    </w:p>
    <w:p w14:paraId="02A8B389" w14:textId="6F16E5CD" w:rsidR="001D158F" w:rsidRPr="006C456C" w:rsidRDefault="00000000" w:rsidP="001D158F">
      <w:pPr>
        <w:pStyle w:val="Heading1"/>
        <w:rPr>
          <w:sz w:val="40"/>
        </w:rPr>
      </w:pPr>
      <w:hyperlink w:anchor="_top" w:history="1">
        <w:bookmarkStart w:id="20" w:name="_Toc182939744"/>
        <w:r w:rsidR="001D158F" w:rsidRPr="004B3FA7">
          <w:rPr>
            <w:rStyle w:val="Hyperlink"/>
            <w:sz w:val="48"/>
            <w:szCs w:val="40"/>
            <w:u w:val="none"/>
          </w:rPr>
          <w:t>DAKILANG PAGMAMAHAL</w:t>
        </w:r>
        <w:bookmarkEnd w:id="20"/>
      </w:hyperlink>
      <w:r w:rsidR="001D158F" w:rsidRPr="006C456C">
        <w:rPr>
          <w:sz w:val="40"/>
        </w:rPr>
        <w:t xml:space="preserve"> </w:t>
      </w:r>
      <w:r w:rsidR="001D158F" w:rsidRPr="006C456C">
        <w:rPr>
          <w:sz w:val="40"/>
        </w:rPr>
        <w:br/>
      </w:r>
    </w:p>
    <w:p w14:paraId="14AC8667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</w:pPr>
      <w:r w:rsidRPr="00B36CA3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39ACC85A" w14:textId="27E1E29D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Sa pagmamahal ng Diyos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Sino ang makahihigit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C218BA">
        <w:rPr>
          <w:rFonts w:asciiTheme="majorHAnsi" w:eastAsiaTheme="minorEastAsia" w:hAnsiTheme="majorHAnsi" w:cs="Arial"/>
          <w:sz w:val="30"/>
          <w:szCs w:val="30"/>
          <w:lang w:eastAsia="ja-JP"/>
        </w:rPr>
        <w:t>mayron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ka bang nababatid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Bugtong na anak hindi Niya ipinagkait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Nanaog sa mundo, nagdusa’t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dumanas ng libong sakit</w:t>
      </w:r>
    </w:p>
    <w:p w14:paraId="348F019B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814A8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KORO</w:t>
      </w:r>
      <w:r w:rsidRPr="00B814A8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Ohhh... purihin Ka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>Sa dakilang pagmamahal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  <w:t xml:space="preserve">Kahit bayaran Ka hindi sapat ito </w:t>
      </w:r>
    </w:p>
    <w:p w14:paraId="6D3D7A23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Upang ibalik ang dugong itinigis </w:t>
      </w:r>
    </w:p>
    <w:p w14:paraId="6A8380F5" w14:textId="77777777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t>Ng iyong anak para sa akin</w:t>
      </w:r>
    </w:p>
    <w:p w14:paraId="51F714BD" w14:textId="60225E9E" w:rsidR="00B36CA3" w:rsidRPr="00B62832" w:rsidRDefault="00B36CA3" w:rsidP="00B36CA3">
      <w:pPr>
        <w:spacing w:line="276" w:lineRule="auto"/>
        <w:rPr>
          <w:rFonts w:asciiTheme="majorHAnsi" w:eastAsiaTheme="minorEastAsia" w:hAnsiTheme="majorHAnsi" w:cs="Arial"/>
          <w:sz w:val="30"/>
          <w:szCs w:val="30"/>
          <w:lang w:eastAsia="ja-JP"/>
        </w:rPr>
      </w:pP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E24B50"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(ohh)</w:t>
      </w:r>
      <w:r w:rsid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 xml:space="preserve"> 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Dakilang Diyos kay buti mo</w:t>
      </w:r>
      <w:r w:rsidR="00E24B50">
        <w:rPr>
          <w:rFonts w:asciiTheme="majorHAnsi" w:eastAsiaTheme="minorEastAsia" w:hAnsiTheme="majorHAnsi" w:cs="Arial"/>
          <w:sz w:val="30"/>
          <w:szCs w:val="30"/>
          <w:lang w:eastAsia="ja-JP"/>
        </w:rPr>
        <w:t xml:space="preserve">  </w:t>
      </w:r>
      <w:r w:rsidRPr="00E24B50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>sa isang tulad ko masuwayin sa nais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di man pansin laki ng pagmamahal mo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  <w:t>tinangap pa rin ako</w:t>
      </w:r>
      <w:r w:rsidRPr="00E24B50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br/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pinatawad sa mga kasalanan ko</w:t>
      </w:r>
      <w:r w:rsidRPr="00E24B50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B62832">
        <w:rPr>
          <w:rFonts w:asciiTheme="majorHAnsi" w:eastAsiaTheme="minorEastAsia" w:hAnsiTheme="majorHAnsi" w:cs="Arial"/>
          <w:b/>
          <w:bCs/>
          <w:sz w:val="30"/>
          <w:szCs w:val="30"/>
          <w:lang w:eastAsia="ja-JP"/>
        </w:rPr>
        <w:t>III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="00973BA5" w:rsidRPr="00973BA5">
        <w:rPr>
          <w:rFonts w:asciiTheme="majorHAnsi" w:eastAsiaTheme="minorEastAsia" w:hAnsiTheme="majorHAnsi" w:cs="Arial"/>
          <w:color w:val="C00000"/>
          <w:sz w:val="30"/>
          <w:szCs w:val="30"/>
          <w:lang w:eastAsia="ja-JP"/>
        </w:rPr>
        <w:t xml:space="preserve">(ohh) 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t>Salamat O Panginoon dahil sa pag-ibig mo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buhay ko ay nagbago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Tanging Ikaw lamang papupurihan ko</w:t>
      </w:r>
      <w:r w:rsidRPr="0059355F">
        <w:rPr>
          <w:rFonts w:asciiTheme="majorHAnsi" w:eastAsiaTheme="minorEastAsia" w:hAnsiTheme="majorHAnsi" w:cs="Arial"/>
          <w:color w:val="2E74B5" w:themeColor="accent1" w:themeShade="BF"/>
          <w:sz w:val="30"/>
          <w:szCs w:val="30"/>
          <w:lang w:eastAsia="ja-JP"/>
        </w:rPr>
        <w:br/>
        <w:t>Purihin ang ngalan Mo</w:t>
      </w:r>
      <w:r w:rsidRPr="00B62832">
        <w:rPr>
          <w:rFonts w:asciiTheme="majorHAnsi" w:eastAsiaTheme="minorEastAsia" w:hAnsiTheme="majorHAnsi" w:cs="Arial"/>
          <w:sz w:val="30"/>
          <w:szCs w:val="30"/>
          <w:lang w:eastAsia="ja-JP"/>
        </w:rPr>
        <w:br/>
      </w:r>
      <w:r w:rsidRPr="00973BA5">
        <w:rPr>
          <w:rFonts w:asciiTheme="majorHAnsi" w:eastAsiaTheme="minorEastAsia" w:hAnsiTheme="majorHAnsi" w:cs="Arial"/>
          <w:color w:val="385623" w:themeColor="accent6" w:themeShade="80"/>
          <w:sz w:val="30"/>
          <w:szCs w:val="30"/>
          <w:lang w:eastAsia="ja-JP"/>
        </w:rPr>
        <w:t>O Ama dakila ang pagmamahal Mo</w:t>
      </w:r>
    </w:p>
    <w:p w14:paraId="6F54BDE2" w14:textId="353F7605" w:rsidR="00A035D9" w:rsidRPr="00204A67" w:rsidRDefault="00000000" w:rsidP="00A035D9">
      <w:pPr>
        <w:pStyle w:val="Heading1"/>
        <w:rPr>
          <w:sz w:val="40"/>
        </w:rPr>
      </w:pPr>
      <w:hyperlink w:anchor="_top" w:history="1">
        <w:bookmarkStart w:id="21" w:name="_Toc182939745"/>
        <w:r w:rsidR="00A035D9" w:rsidRPr="006029DF">
          <w:rPr>
            <w:rStyle w:val="Hyperlink"/>
            <w:sz w:val="48"/>
            <w:szCs w:val="40"/>
            <w:u w:val="none"/>
          </w:rPr>
          <w:t>DIYOS AY PAG-IBIG</w:t>
        </w:r>
        <w:bookmarkEnd w:id="21"/>
      </w:hyperlink>
      <w:r w:rsidR="00A035D9" w:rsidRPr="006029DF">
        <w:rPr>
          <w:sz w:val="48"/>
          <w:szCs w:val="40"/>
        </w:rPr>
        <w:t xml:space="preserve"> </w:t>
      </w:r>
      <w:r w:rsidR="00A035D9" w:rsidRPr="00204A67">
        <w:rPr>
          <w:sz w:val="40"/>
        </w:rPr>
        <w:br/>
      </w:r>
    </w:p>
    <w:p w14:paraId="21056E81" w14:textId="77777777" w:rsidR="00A035D9" w:rsidRPr="00741C6B" w:rsidRDefault="00A035D9" w:rsidP="00A035D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41C6B">
        <w:rPr>
          <w:rFonts w:asciiTheme="majorHAnsi" w:hAnsiTheme="majorHAnsi"/>
          <w:b/>
          <w:bCs/>
          <w:sz w:val="32"/>
          <w:szCs w:val="32"/>
        </w:rPr>
        <w:t>Verse I</w:t>
      </w:r>
    </w:p>
    <w:p w14:paraId="686D17D0" w14:textId="590C5D85" w:rsidR="00A035D9" w:rsidRPr="009A5F90" w:rsidRDefault="003E23AF" w:rsidP="00741C6B">
      <w:pPr>
        <w:shd w:val="clear" w:color="auto" w:fill="FFFFFF"/>
        <w:spacing w:line="276" w:lineRule="auto"/>
        <w:rPr>
          <w:rFonts w:asciiTheme="majorHAnsi" w:hAnsiTheme="majorHAnsi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pumukaw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ating puso at kaluluwa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siyang nagdulot sa ating buhay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Liwanag sa dilim at pag-asa</w:t>
      </w:r>
      <w:r w:rsidR="00A035D9" w:rsidRPr="009A5F90">
        <w:rPr>
          <w:rFonts w:asciiTheme="majorHAnsi" w:hAnsiTheme="majorHAnsi"/>
          <w:sz w:val="32"/>
          <w:szCs w:val="32"/>
        </w:rPr>
        <w:br/>
      </w:r>
    </w:p>
    <w:p w14:paraId="3C37754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</w:t>
      </w:r>
    </w:p>
    <w:p w14:paraId="428C659B" w14:textId="77777777" w:rsidR="00B111A2" w:rsidRPr="00741C6B" w:rsidRDefault="00B111A2" w:rsidP="00B111A2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Pag-ibig ang siyang buklod natin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'Di mapapawi kailan pa man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puso't diwa, tayo'y isa lamang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Kahit na tayo'y magkawalay</w:t>
      </w:r>
    </w:p>
    <w:p w14:paraId="1E11B03E" w14:textId="4A6C8BB0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 xml:space="preserve"> </w:t>
      </w:r>
    </w:p>
    <w:p w14:paraId="27A2FE2F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</w:p>
    <w:p w14:paraId="6DE0DA11" w14:textId="77777777" w:rsidR="00072936" w:rsidRPr="00741C6B" w:rsidRDefault="00072936" w:rsidP="00072936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'Pagka't ang Diyos natin, Diyos ng pag-ibig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Magmahalan tayo't magtulungan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At kung tayo'y bigo, ay 'wag limutin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Na may Diyos tayong nagmamahal</w:t>
      </w:r>
    </w:p>
    <w:p w14:paraId="10E388DE" w14:textId="77777777" w:rsidR="00072936" w:rsidRPr="00741C6B" w:rsidRDefault="00072936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BE0C341" w14:textId="77777777" w:rsidR="00A035D9" w:rsidRPr="00741C6B" w:rsidRDefault="00A035D9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41C6B">
        <w:rPr>
          <w:rFonts w:asciiTheme="majorHAnsi" w:eastAsia="Times New Roman" w:hAnsiTheme="majorHAnsi" w:cs="Courier New"/>
          <w:b/>
          <w:bCs/>
          <w:sz w:val="32"/>
          <w:szCs w:val="32"/>
        </w:rPr>
        <w:t>Verse III</w:t>
      </w:r>
    </w:p>
    <w:p w14:paraId="466360E4" w14:textId="77777777" w:rsidR="00741C6B" w:rsidRPr="00741C6B" w:rsidRDefault="00741C6B" w:rsidP="00741C6B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41C6B">
        <w:rPr>
          <w:rFonts w:asciiTheme="majorHAnsi" w:eastAsia="Times New Roman" w:hAnsiTheme="majorHAnsi" w:cs="Courier New"/>
          <w:sz w:val="32"/>
          <w:szCs w:val="32"/>
        </w:rPr>
        <w:t>Sikapin sa ating pagtulong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Ipamalita sa buong mundo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Pag-ibig ng Diyos na siyang sumakop</w:t>
      </w:r>
      <w:r w:rsidRPr="00741C6B">
        <w:rPr>
          <w:rFonts w:asciiTheme="majorHAnsi" w:eastAsia="Times New Roman" w:hAnsiTheme="majorHAnsi" w:cs="Courier New"/>
          <w:sz w:val="32"/>
          <w:szCs w:val="32"/>
        </w:rPr>
        <w:br/>
        <w:t>Sa bawa't pusong uhaw sa pagsuyo</w:t>
      </w:r>
    </w:p>
    <w:p w14:paraId="58AF8D66" w14:textId="71362CD8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br/>
      </w:r>
    </w:p>
    <w:p w14:paraId="61D05466" w14:textId="77777777" w:rsidR="00A035D9" w:rsidRPr="009A5F90" w:rsidRDefault="00A035D9" w:rsidP="00A035D9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>Ending: Diyos ay Pag-Ibig (2x)</w:t>
      </w:r>
    </w:p>
    <w:p w14:paraId="0CD8AC40" w14:textId="77777777" w:rsidR="00A035D9" w:rsidRDefault="00A035D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D2B5B9D" w14:textId="77777777" w:rsidR="00425568" w:rsidRPr="00715316" w:rsidRDefault="00000000" w:rsidP="00425568">
      <w:pPr>
        <w:rPr>
          <w:rFonts w:asciiTheme="majorHAnsi" w:hAnsiTheme="majorHAnsi"/>
          <w:sz w:val="18"/>
          <w:szCs w:val="18"/>
        </w:rPr>
      </w:pPr>
      <w:hyperlink w:anchor="_top" w:history="1">
        <w:bookmarkStart w:id="22" w:name="_Toc182939746"/>
        <w:r w:rsidR="00425568" w:rsidRPr="008E1E71">
          <w:rPr>
            <w:rStyle w:val="Heading1Char"/>
            <w:sz w:val="40"/>
            <w:szCs w:val="40"/>
          </w:rPr>
          <w:t>GLORIA: PAPURI SA DIYOS</w:t>
        </w:r>
        <w:bookmarkEnd w:id="22"/>
      </w:hyperlink>
      <w:r w:rsidR="00425568" w:rsidRPr="00715316">
        <w:rPr>
          <w:rFonts w:asciiTheme="majorHAnsi" w:hAnsiTheme="majorHAnsi"/>
        </w:rPr>
        <w:t xml:space="preserve"> </w:t>
      </w:r>
      <w:r w:rsidR="00425568" w:rsidRPr="00715316">
        <w:rPr>
          <w:rFonts w:asciiTheme="majorHAnsi" w:hAnsiTheme="majorHAnsi"/>
          <w:sz w:val="18"/>
          <w:szCs w:val="18"/>
        </w:rPr>
        <w:t xml:space="preserve">(M.V. Francisco) (not sung in the Papal Mass ) </w:t>
      </w:r>
    </w:p>
    <w:p w14:paraId="236654FA" w14:textId="77777777" w:rsidR="00425568" w:rsidRPr="00715316" w:rsidRDefault="00425568" w:rsidP="00425568">
      <w:pPr>
        <w:rPr>
          <w:rFonts w:asciiTheme="majorHAnsi" w:hAnsiTheme="majorHAnsi"/>
        </w:rPr>
      </w:pPr>
    </w:p>
    <w:p w14:paraId="27D6C47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Papu ri,   Papuri  sa Diyos,    Papu ri   sa   Diyos   sa  Ka i  ta  a  san! </w:t>
      </w:r>
    </w:p>
    <w:p w14:paraId="753C44F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Papu ri,  Papu ri  sa  Diyos,    Papu ri  sa  Diyos   sa  Ka ita a   san!</w:t>
      </w:r>
    </w:p>
    <w:p w14:paraId="242FF22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</w:t>
      </w:r>
    </w:p>
    <w:p w14:paraId="5E6ABF2D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At  sa  lupa'y   ka paya paan  </w:t>
      </w:r>
    </w:p>
    <w:p w14:paraId="403513D7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Sa  mga   taong  may   ma bu ting  ka looban</w:t>
      </w:r>
    </w:p>
    <w:p w14:paraId="4F46E78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Pinupuri  Ka  namin,  dina rangal  Ka namin   Sina sam ba  Ka  na  min.</w:t>
      </w:r>
    </w:p>
    <w:p w14:paraId="6E2E4B9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Nilu luwalha ti  Ka  na min   Pinasa salama tan Ka  na  min </w:t>
      </w:r>
    </w:p>
    <w:p w14:paraId="0116B64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Dahil  sa  daki la  Mong   kaluwal hati an      (KORO)</w:t>
      </w:r>
    </w:p>
    <w:p w14:paraId="5F5A795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noong  Diyos,   Hari ng  langit </w:t>
      </w:r>
    </w:p>
    <w:p w14:paraId="2CEE9C89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Diyos  Amang   makapang yari han    sa    lahat </w:t>
      </w:r>
    </w:p>
    <w:p w14:paraId="58F7F81A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Pangino ong Hesukristo,   bugtong  na anak </w:t>
      </w:r>
    </w:p>
    <w:p w14:paraId="3BF5F07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Pangi no ong Diyos,   Korde ro ng  Diyos     Anak     ng      Ama       (KORO) </w:t>
      </w:r>
    </w:p>
    <w:p w14:paraId="6516B1B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32AD7574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O-o-o-o-o-oh,    O-o-o-o-oh ,    O-o-o-o-o-oh,     O-o-o-o-oh ,</w:t>
      </w:r>
    </w:p>
    <w:p w14:paraId="437FBC2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16621C4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(Solo): I  kaw   na   nag- aa lis   ng mga   kasala nan   ng   san li  bu  tan</w:t>
      </w:r>
    </w:p>
    <w:p w14:paraId="4CE3B02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Ma a  wa   Ka   sa   A  min,      ma a  wa   Ka   sa   a   min.</w:t>
      </w:r>
    </w:p>
    <w:p w14:paraId="55E99245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O-o-o-o-o-oh,   O-o-o-o-oh ,   Ikaw   na  nag –aa  lis  ng   mga   kasala nan    ng   san li  bu  tan.</w:t>
      </w:r>
    </w:p>
    <w:p w14:paraId="7C9D538E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Tanggapin  Mo  ang  aming   kahilingan  Ikaw na  naluluklok   sa  kanan  ng   Ama </w:t>
      </w:r>
    </w:p>
    <w:p w14:paraId="3A9B5D68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Maa wa  Ka  sa   Amin,   maa  wa  Ka   sa   a   min.         (KORO) </w:t>
      </w:r>
    </w:p>
    <w:p w14:paraId="755B2B21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Sapagkat  Ikaw   la mang      ang    banal    Ikaw   lamang   ang    Pangi  noon </w:t>
      </w:r>
    </w:p>
    <w:p w14:paraId="459294B6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I kaw    la mang,   O    Hesu   kristo,    ang    ka taas   ta  a  san </w:t>
      </w:r>
    </w:p>
    <w:p w14:paraId="235FF08C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Ka sa ma  ng   Espi ritu  San to   Sa   ka  lu  wal ha  ti  an  ng   Diyos   Ama.   Amen.      (KORO) </w:t>
      </w:r>
    </w:p>
    <w:p w14:paraId="329BE9F3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</w:p>
    <w:p w14:paraId="226AE6DF" w14:textId="77777777" w:rsidR="00425568" w:rsidRPr="00715316" w:rsidRDefault="00425568" w:rsidP="00425568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ENDING:        Pa pu ri    sa    Diyos,           sa      Kai     -ta     a-   san!</w:t>
      </w:r>
    </w:p>
    <w:p w14:paraId="7A27B972" w14:textId="77777777" w:rsidR="00425568" w:rsidRPr="00715316" w:rsidRDefault="00425568" w:rsidP="00425568">
      <w:pPr>
        <w:rPr>
          <w:sz w:val="24"/>
        </w:rPr>
      </w:pPr>
      <w:r w:rsidRPr="00715316">
        <w:rPr>
          <w:sz w:val="24"/>
        </w:rPr>
        <w:br w:type="page"/>
      </w:r>
    </w:p>
    <w:p w14:paraId="5159C930" w14:textId="79CEB720" w:rsidR="00476903" w:rsidRPr="00E45144" w:rsidRDefault="00000000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476903" w:rsidRPr="00E45144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HALINA ESPIRITU SANTO</w:t>
        </w:r>
      </w:hyperlink>
    </w:p>
    <w:p w14:paraId="7C88222E" w14:textId="77777777" w:rsidR="00476903" w:rsidRPr="00476903" w:rsidRDefault="00476903" w:rsidP="00476903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0D94468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</w:t>
      </w:r>
    </w:p>
    <w:p w14:paraId="0C639B9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Espiritu Santo, </w:t>
      </w:r>
    </w:p>
    <w:p w14:paraId="6453C55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Kinakailangan kita</w:t>
      </w:r>
    </w:p>
    <w:p w14:paraId="7CC5A4B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Sigla at lakas ng mahina, </w:t>
      </w:r>
    </w:p>
    <w:p w14:paraId="454DF194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Pag-asa ka naming lahat</w:t>
      </w:r>
    </w:p>
    <w:p w14:paraId="5A398B9D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</w:p>
    <w:p w14:paraId="6CADDF7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b/>
          <w:bCs/>
          <w:sz w:val="40"/>
          <w:szCs w:val="32"/>
        </w:rPr>
      </w:pPr>
      <w:r w:rsidRPr="00476903">
        <w:rPr>
          <w:rFonts w:asciiTheme="majorHAnsi" w:hAnsiTheme="majorHAnsi"/>
          <w:b/>
          <w:bCs/>
          <w:sz w:val="40"/>
          <w:szCs w:val="32"/>
        </w:rPr>
        <w:t>II</w:t>
      </w:r>
    </w:p>
    <w:p w14:paraId="656406B1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Halina tulad ng batis </w:t>
      </w:r>
    </w:p>
    <w:p w14:paraId="4961A25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 aming kaluluwa</w:t>
      </w:r>
    </w:p>
    <w:p w14:paraId="419EE9D5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 xml:space="preserve">Taglay ang kapangyarihan, </w:t>
      </w:r>
    </w:p>
    <w:p w14:paraId="087D699F" w14:textId="77777777" w:rsidR="00476903" w:rsidRPr="00476903" w:rsidRDefault="00476903" w:rsidP="00476903">
      <w:pPr>
        <w:shd w:val="clear" w:color="auto" w:fill="FFFFFF"/>
        <w:spacing w:line="360" w:lineRule="auto"/>
        <w:rPr>
          <w:rFonts w:asciiTheme="majorHAnsi" w:hAnsiTheme="majorHAnsi"/>
          <w:sz w:val="40"/>
          <w:szCs w:val="32"/>
        </w:rPr>
      </w:pPr>
      <w:r w:rsidRPr="00476903">
        <w:rPr>
          <w:rFonts w:asciiTheme="majorHAnsi" w:hAnsiTheme="majorHAnsi"/>
          <w:sz w:val="40"/>
          <w:szCs w:val="32"/>
        </w:rPr>
        <w:t>sala ay kalusugan</w:t>
      </w:r>
    </w:p>
    <w:p w14:paraId="4E49B90D" w14:textId="77777777" w:rsidR="00476903" w:rsidRPr="004E3E7C" w:rsidRDefault="00476903" w:rsidP="00476903">
      <w:pPr>
        <w:spacing w:line="360" w:lineRule="auto"/>
        <w:rPr>
          <w:rFonts w:ascii="Verdana" w:hAnsi="Verdana"/>
          <w:sz w:val="28"/>
          <w:szCs w:val="28"/>
        </w:rPr>
      </w:pPr>
    </w:p>
    <w:p w14:paraId="5E4566F3" w14:textId="77777777" w:rsidR="00D46008" w:rsidRPr="00715316" w:rsidRDefault="00D46008" w:rsidP="00BA0C66">
      <w:pPr>
        <w:rPr>
          <w:rFonts w:asciiTheme="majorHAnsi" w:hAnsiTheme="majorHAnsi"/>
          <w:sz w:val="32"/>
          <w:szCs w:val="24"/>
        </w:rPr>
      </w:pPr>
    </w:p>
    <w:p w14:paraId="2E237D2F" w14:textId="77777777" w:rsidR="005D137F" w:rsidRDefault="005D137F">
      <w:pPr>
        <w:rPr>
          <w:rFonts w:asciiTheme="majorHAnsi" w:hAnsiTheme="majorHAnsi"/>
          <w:sz w:val="32"/>
          <w:szCs w:val="24"/>
        </w:rPr>
        <w:sectPr w:rsidR="005D137F" w:rsidSect="00E24B50">
          <w:type w:val="continuous"/>
          <w:pgSz w:w="12240" w:h="15840"/>
          <w:pgMar w:top="709" w:right="1440" w:bottom="1440" w:left="1440" w:header="720" w:footer="720" w:gutter="0"/>
          <w:cols w:space="720"/>
        </w:sectPr>
      </w:pPr>
    </w:p>
    <w:p w14:paraId="47B251BE" w14:textId="77777777" w:rsidR="00D46008" w:rsidRPr="00715316" w:rsidRDefault="00D46008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br w:type="page"/>
      </w:r>
    </w:p>
    <w:p w14:paraId="67FFCE13" w14:textId="77777777" w:rsidR="00F67B1C" w:rsidRPr="00715316" w:rsidRDefault="00F67B1C" w:rsidP="00F67B1C">
      <w:pPr>
        <w:pStyle w:val="Heading1"/>
        <w:sectPr w:rsidR="00F67B1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</w:p>
    <w:p w14:paraId="25D769CC" w14:textId="7C99DE98" w:rsidR="009A3CA9" w:rsidRPr="006660DB" w:rsidRDefault="00000000" w:rsidP="00D41AB2">
      <w:pPr>
        <w:shd w:val="clear" w:color="auto" w:fill="FFFFFF"/>
        <w:spacing w:line="360" w:lineRule="auto"/>
        <w:rPr>
          <w:rStyle w:val="Hyperlink"/>
          <w:rFonts w:asciiTheme="majorHAnsi" w:eastAsiaTheme="majorEastAsia" w:hAnsiTheme="majorHAnsi" w:cstheme="majorBidi"/>
          <w:sz w:val="52"/>
          <w:szCs w:val="44"/>
          <w:u w:val="none"/>
        </w:rPr>
      </w:pPr>
      <w:hyperlink w:anchor="_top" w:history="1">
        <w:r w:rsidR="00552DFB" w:rsidRPr="006660DB">
          <w:rPr>
            <w:rStyle w:val="Hyperlink"/>
            <w:rFonts w:asciiTheme="majorHAnsi" w:eastAsiaTheme="majorEastAsia" w:hAnsiTheme="majorHAnsi" w:cstheme="majorBidi"/>
            <w:sz w:val="52"/>
            <w:szCs w:val="44"/>
            <w:u w:val="none"/>
          </w:rPr>
          <w:t>HANDOG NAMIN</w:t>
        </w:r>
      </w:hyperlink>
    </w:p>
    <w:p w14:paraId="54027A78" w14:textId="77777777" w:rsidR="009A3CA9" w:rsidRDefault="009A3CA9" w:rsidP="009A3CA9">
      <w:pPr>
        <w:spacing w:line="360" w:lineRule="auto"/>
        <w:rPr>
          <w:rFonts w:ascii="Verdana" w:eastAsia="Times New Roman" w:hAnsi="Verdana" w:cs="Times New Roman"/>
          <w:sz w:val="24"/>
          <w:szCs w:val="24"/>
          <w:lang w:eastAsia="en-CA"/>
        </w:rPr>
      </w:pPr>
    </w:p>
    <w:p w14:paraId="7E2132B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5AA4AB7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namin sa Iyo, Ama,</w:t>
      </w:r>
    </w:p>
    <w:p w14:paraId="7A52EB9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tinapay at alak na ito</w:t>
      </w:r>
    </w:p>
    <w:p w14:paraId="5A24E741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Handog ng bayang umaasa,</w:t>
      </w:r>
    </w:p>
    <w:p w14:paraId="54C89BED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sumasamba’t nagmamahal sa ‘Yo</w:t>
      </w:r>
    </w:p>
    <w:p w14:paraId="2F12C1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DA340C6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AF8ECCE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dalhin ng ‘Yong anghel</w:t>
      </w:r>
    </w:p>
    <w:p w14:paraId="3AA184DC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aming panalangin sa ‘Yong dambana</w:t>
      </w:r>
    </w:p>
    <w:p w14:paraId="6172C6A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Katulad ng halimuyak ng insensong</w:t>
      </w:r>
    </w:p>
    <w:p w14:paraId="0B3C19F7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umaakyat sa kalangitan</w:t>
      </w:r>
    </w:p>
    <w:p w14:paraId="1BBCC0AB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33832D8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A3CA9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0E03505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Nawa’y ang aming kaloob</w:t>
      </w:r>
    </w:p>
    <w:p w14:paraId="302D6169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maging si Hesukristong aming Panginoon</w:t>
      </w:r>
    </w:p>
    <w:p w14:paraId="57FECA24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Ang sinumang tumanggap at makisalo</w:t>
      </w:r>
    </w:p>
    <w:p w14:paraId="649DAE7A" w14:textId="77777777" w:rsidR="009A3CA9" w:rsidRPr="009A3CA9" w:rsidRDefault="009A3CA9" w:rsidP="009A3CA9">
      <w:pPr>
        <w:spacing w:line="360" w:lineRule="auto"/>
        <w:rPr>
          <w:rFonts w:asciiTheme="majorHAnsi" w:eastAsia="Times New Roman" w:hAnsiTheme="majorHAnsi" w:cs="Courier New"/>
          <w:sz w:val="32"/>
          <w:szCs w:val="32"/>
        </w:rPr>
      </w:pPr>
      <w:r w:rsidRPr="009A3CA9">
        <w:rPr>
          <w:rFonts w:asciiTheme="majorHAnsi" w:eastAsia="Times New Roman" w:hAnsiTheme="majorHAnsi" w:cs="Courier New"/>
          <w:sz w:val="32"/>
          <w:szCs w:val="32"/>
        </w:rPr>
        <w:t>ay mabubuhay kailanpaman</w:t>
      </w:r>
    </w:p>
    <w:p w14:paraId="6B2C842C" w14:textId="77777777" w:rsidR="009A3CA9" w:rsidRDefault="009A3CA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FADC3C0" w14:textId="0898DB94" w:rsidR="00303B1D" w:rsidRPr="00DA3F56" w:rsidRDefault="00000000" w:rsidP="00303B1D">
      <w:pPr>
        <w:pStyle w:val="Heading1"/>
      </w:pPr>
      <w:hyperlink w:anchor="_top" w:history="1">
        <w:bookmarkStart w:id="23" w:name="_Toc182939747"/>
        <w:r w:rsidR="00303B1D" w:rsidRPr="00103E63">
          <w:rPr>
            <w:rStyle w:val="Hyperlink"/>
            <w:sz w:val="46"/>
            <w:szCs w:val="38"/>
            <w:u w:val="none"/>
          </w:rPr>
          <w:t>HESUS NA AKING KAPATID</w:t>
        </w:r>
        <w:bookmarkEnd w:id="23"/>
      </w:hyperlink>
      <w:r w:rsidR="00303B1D" w:rsidRPr="00103E63">
        <w:rPr>
          <w:sz w:val="38"/>
          <w:szCs w:val="38"/>
        </w:rPr>
        <w:t xml:space="preserve"> </w:t>
      </w:r>
      <w:r w:rsidR="00303B1D" w:rsidRPr="00DA3F56">
        <w:br/>
      </w:r>
    </w:p>
    <w:p w14:paraId="183B49EF" w14:textId="77777777" w:rsidR="00303B1D" w:rsidRPr="000A7411" w:rsidRDefault="00303B1D" w:rsidP="00303B1D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Koro </w:t>
      </w:r>
    </w:p>
    <w:p w14:paraId="35901D9B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Tulutan mong aking mata </w:t>
      </w:r>
      <w:r w:rsidRPr="000A7411">
        <w:rPr>
          <w:rFonts w:asciiTheme="majorHAnsi" w:hAnsiTheme="majorHAnsi"/>
          <w:sz w:val="32"/>
          <w:szCs w:val="32"/>
        </w:rPr>
        <w:br/>
        <w:t xml:space="preserve">Mamulat sa katotohanan </w:t>
      </w:r>
      <w:r w:rsidRPr="000A7411">
        <w:rPr>
          <w:rFonts w:asciiTheme="majorHAnsi" w:hAnsiTheme="majorHAnsi"/>
          <w:sz w:val="32"/>
          <w:szCs w:val="32"/>
        </w:rPr>
        <w:br/>
        <w:t xml:space="preserve">Ikaw Poon makikilala </w:t>
      </w:r>
      <w:r w:rsidRPr="000A7411">
        <w:rPr>
          <w:rFonts w:asciiTheme="majorHAnsi" w:hAnsiTheme="majorHAnsi"/>
          <w:sz w:val="32"/>
          <w:szCs w:val="32"/>
        </w:rPr>
        <w:br/>
        <w:t xml:space="preserve">Sa taong mapagkumbaba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74CC9D98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1 </w:t>
      </w:r>
      <w:r w:rsidRPr="000A7411">
        <w:rPr>
          <w:rFonts w:asciiTheme="majorHAnsi" w:hAnsiTheme="majorHAnsi"/>
          <w:b/>
          <w:sz w:val="32"/>
          <w:szCs w:val="32"/>
        </w:rPr>
        <w:br/>
      </w:r>
      <w:r w:rsidRPr="000A7411">
        <w:rPr>
          <w:rFonts w:asciiTheme="majorHAnsi" w:hAnsiTheme="majorHAnsi"/>
          <w:sz w:val="32"/>
          <w:szCs w:val="32"/>
        </w:rPr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Sa lupa nami'y bumalik: </w:t>
      </w:r>
      <w:r w:rsidRPr="000A7411">
        <w:rPr>
          <w:rFonts w:asciiTheme="majorHAnsi" w:hAnsiTheme="majorHAnsi"/>
          <w:sz w:val="32"/>
          <w:szCs w:val="32"/>
        </w:rPr>
        <w:br/>
        <w:t xml:space="preserve">Iyong mukha'y i-bang i-ba. </w:t>
      </w:r>
      <w:r w:rsidRPr="000A7411">
        <w:rPr>
          <w:rFonts w:asciiTheme="majorHAnsi" w:hAnsiTheme="majorHAnsi"/>
          <w:sz w:val="32"/>
          <w:szCs w:val="32"/>
        </w:rPr>
        <w:br/>
        <w:t xml:space="preserve">Hindi kita nakikilala.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68C6CBB3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2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kapatid </w:t>
      </w:r>
      <w:r w:rsidRPr="000A7411">
        <w:rPr>
          <w:rFonts w:asciiTheme="majorHAnsi" w:hAnsiTheme="majorHAnsi"/>
          <w:sz w:val="32"/>
          <w:szCs w:val="32"/>
        </w:rPr>
        <w:br/>
        <w:t xml:space="preserve">Putikin man ang I'yong sapin </w:t>
      </w:r>
      <w:r w:rsidRPr="000A7411">
        <w:rPr>
          <w:rFonts w:asciiTheme="majorHAnsi" w:hAnsiTheme="majorHAnsi"/>
          <w:sz w:val="32"/>
          <w:szCs w:val="32"/>
        </w:rPr>
        <w:br/>
        <w:t xml:space="preserve">Punit punit ang iyong damit </w:t>
      </w:r>
      <w:r w:rsidRPr="000A7411">
        <w:rPr>
          <w:rFonts w:asciiTheme="majorHAnsi" w:hAnsiTheme="majorHAnsi"/>
          <w:sz w:val="32"/>
          <w:szCs w:val="32"/>
        </w:rPr>
        <w:br/>
        <w:t xml:space="preserve">Nawa Ikaw'y mapasaakin. </w:t>
      </w:r>
      <w:r w:rsidRPr="000A7411">
        <w:rPr>
          <w:rFonts w:asciiTheme="majorHAnsi" w:hAnsiTheme="majorHAnsi"/>
          <w:sz w:val="32"/>
          <w:szCs w:val="32"/>
        </w:rPr>
        <w:br/>
      </w:r>
    </w:p>
    <w:p w14:paraId="2D81790E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b/>
          <w:sz w:val="32"/>
          <w:szCs w:val="32"/>
        </w:rPr>
        <w:t xml:space="preserve">Verse 3 </w:t>
      </w:r>
      <w:r w:rsidRPr="000A7411">
        <w:rPr>
          <w:rFonts w:asciiTheme="majorHAnsi" w:hAnsiTheme="majorHAnsi"/>
          <w:sz w:val="32"/>
          <w:szCs w:val="32"/>
        </w:rPr>
        <w:br/>
        <w:t xml:space="preserve">Hesus na aking kabatid </w:t>
      </w:r>
      <w:r w:rsidRPr="000A7411">
        <w:rPr>
          <w:rFonts w:asciiTheme="majorHAnsi" w:hAnsiTheme="majorHAnsi"/>
          <w:sz w:val="32"/>
          <w:szCs w:val="32"/>
        </w:rPr>
        <w:br/>
        <w:t xml:space="preserve">Sa bukid ka nagtatanim </w:t>
      </w:r>
    </w:p>
    <w:p w14:paraId="5B0DDE8F" w14:textId="77777777" w:rsidR="00303B1D" w:rsidRPr="000A7411" w:rsidRDefault="00303B1D" w:rsidP="00303B1D">
      <w:pPr>
        <w:pStyle w:val="HTMLPreformatted"/>
        <w:rPr>
          <w:rFonts w:asciiTheme="majorHAnsi" w:hAnsiTheme="majorHAnsi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>O sa palengke din naman</w:t>
      </w:r>
    </w:p>
    <w:p w14:paraId="7988C9AC" w14:textId="3E1FF0F0" w:rsidR="00303B1D" w:rsidRDefault="00303B1D" w:rsidP="00303B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A7411">
        <w:rPr>
          <w:rFonts w:asciiTheme="majorHAnsi" w:hAnsiTheme="majorHAnsi"/>
          <w:sz w:val="32"/>
          <w:szCs w:val="32"/>
        </w:rPr>
        <w:t xml:space="preserve">Ikaw ay naghahanapbuhay. </w:t>
      </w:r>
      <w:r>
        <w:br w:type="page"/>
      </w:r>
    </w:p>
    <w:p w14:paraId="72F716A3" w14:textId="56746DAE" w:rsidR="000F345F" w:rsidRPr="00BB10D0" w:rsidRDefault="00BB10D0" w:rsidP="000F345F">
      <w:pPr>
        <w:pStyle w:val="Heading1"/>
        <w:rPr>
          <w:rStyle w:val="Hyperlink"/>
          <w:sz w:val="40"/>
          <w:szCs w:val="40"/>
          <w:u w:val="none"/>
        </w:rPr>
      </w:pPr>
      <w:r w:rsidRPr="00BB10D0">
        <w:rPr>
          <w:sz w:val="48"/>
          <w:szCs w:val="40"/>
        </w:rPr>
        <w:lastRenderedPageBreak/>
        <w:fldChar w:fldCharType="begin"/>
      </w:r>
      <w:r w:rsidRPr="00BB10D0">
        <w:rPr>
          <w:sz w:val="48"/>
          <w:szCs w:val="40"/>
        </w:rPr>
        <w:instrText>HYPERLINK  \l "_top"</w:instrText>
      </w:r>
      <w:r w:rsidRPr="00BB10D0">
        <w:rPr>
          <w:sz w:val="48"/>
          <w:szCs w:val="40"/>
        </w:rPr>
      </w:r>
      <w:r w:rsidRPr="00BB10D0">
        <w:rPr>
          <w:sz w:val="48"/>
          <w:szCs w:val="40"/>
        </w:rPr>
        <w:fldChar w:fldCharType="separate"/>
      </w:r>
      <w:bookmarkStart w:id="24" w:name="_Toc182939748"/>
      <w:r w:rsidR="000F345F" w:rsidRPr="00BB10D0">
        <w:rPr>
          <w:rStyle w:val="Hyperlink"/>
          <w:sz w:val="48"/>
          <w:szCs w:val="40"/>
          <w:u w:val="none"/>
        </w:rPr>
        <w:t>HOSAN</w:t>
      </w:r>
      <w:r w:rsidR="00114FC0">
        <w:rPr>
          <w:rStyle w:val="Hyperlink"/>
          <w:sz w:val="48"/>
          <w:szCs w:val="40"/>
          <w:u w:val="none"/>
        </w:rPr>
        <w:t>N</w:t>
      </w:r>
      <w:r w:rsidR="000F345F" w:rsidRPr="00BB10D0">
        <w:rPr>
          <w:rStyle w:val="Hyperlink"/>
          <w:sz w:val="48"/>
          <w:szCs w:val="40"/>
          <w:u w:val="none"/>
        </w:rPr>
        <w:t>A ANG AMING AWIT</w:t>
      </w:r>
      <w:bookmarkEnd w:id="24"/>
    </w:p>
    <w:p w14:paraId="2D467B8C" w14:textId="2986133F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br/>
      </w:r>
      <w:r w:rsidR="00BB10D0" w:rsidRPr="00BB10D0"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ang aming awit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 anak ni David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 ngalan ng Diyos na sa langit,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pagpapala’t pagtubos sa amin</w:t>
      </w:r>
    </w:p>
    <w:p w14:paraId="0AD5BE4D" w14:textId="5FF27880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Magdala ng mga palaspas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Salubungin Siya nang may galak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Poon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1D5D2117" w14:textId="06374BDD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Kabataan ng Jerusalem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Masayang nag-awitan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Hosanna O Manunubos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Salamat sa Diyos na buhay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0B9A60B" w14:textId="10BE49DA" w:rsidR="00114FC0" w:rsidRDefault="00114FC0" w:rsidP="00114FC0">
      <w:pPr>
        <w:pStyle w:val="NormalWeb"/>
        <w:shd w:val="clear" w:color="auto" w:fill="FFFFFF"/>
        <w:spacing w:before="0" w:beforeAutospacing="0" w:after="18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Ang mga anghel sa langit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nagpupuring walang patid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 xml:space="preserve">Dito sa daigdig, kami’y nakianib 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  <w:t>S</w:t>
      </w:r>
      <w:r w:rsidRPr="00114FC0">
        <w:rPr>
          <w:rFonts w:asciiTheme="majorHAnsi" w:hAnsiTheme="majorHAnsi" w:cs="Courier New"/>
          <w:sz w:val="32"/>
          <w:szCs w:val="32"/>
          <w:lang w:val="en-US" w:eastAsia="en-US"/>
        </w:rPr>
        <w:t>a kanilang pag-awit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  <w:r w:rsidRPr="00114FC0">
        <w:rPr>
          <w:rFonts w:asciiTheme="majorHAnsi" w:hAnsiTheme="majorHAnsi" w:cs="Courier New"/>
          <w:b/>
          <w:bCs/>
          <w:color w:val="FF0000"/>
          <w:sz w:val="32"/>
          <w:szCs w:val="32"/>
          <w:lang w:val="en-US" w:eastAsia="en-US"/>
        </w:rPr>
        <w:t>KORO</w:t>
      </w:r>
      <w:r>
        <w:rPr>
          <w:rFonts w:asciiTheme="majorHAnsi" w:hAnsiTheme="majorHAnsi" w:cs="Courier New"/>
          <w:sz w:val="32"/>
          <w:szCs w:val="32"/>
          <w:lang w:val="en-US" w:eastAsia="en-US"/>
        </w:rPr>
        <w:br/>
      </w:r>
    </w:p>
    <w:p w14:paraId="0C2C710A" w14:textId="55EE2D2F" w:rsidR="000F345F" w:rsidRPr="00715316" w:rsidRDefault="000F345F" w:rsidP="000F345F"/>
    <w:p w14:paraId="4FBCE771" w14:textId="77777777" w:rsidR="000F345F" w:rsidRDefault="000F345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A651960" w14:textId="408BD6D1" w:rsidR="00BA0C66" w:rsidRPr="002801CD" w:rsidRDefault="00000000" w:rsidP="002274EF">
      <w:pPr>
        <w:pStyle w:val="Heading1"/>
        <w:rPr>
          <w:sz w:val="40"/>
          <w:szCs w:val="40"/>
        </w:rPr>
      </w:pPr>
      <w:hyperlink w:anchor="_top" w:history="1">
        <w:bookmarkStart w:id="25" w:name="_Toc182939749"/>
        <w:r w:rsidR="003F5932" w:rsidRPr="002801CD">
          <w:rPr>
            <w:rStyle w:val="Hyperlink"/>
            <w:sz w:val="48"/>
            <w:szCs w:val="40"/>
            <w:u w:val="none"/>
          </w:rPr>
          <w:t>HESUS NG AKING BUHAY</w:t>
        </w:r>
        <w:bookmarkEnd w:id="25"/>
      </w:hyperlink>
    </w:p>
    <w:p w14:paraId="138B75E9" w14:textId="77777777" w:rsidR="00BA0C66" w:rsidRPr="00715316" w:rsidRDefault="00BA0C66" w:rsidP="00BA0C66">
      <w:r w:rsidRPr="00715316">
        <w:t>by Arnel Aquino, SJ</w:t>
      </w:r>
    </w:p>
    <w:p w14:paraId="683723C4" w14:textId="77777777" w:rsidR="00BA0C66" w:rsidRPr="00715316" w:rsidRDefault="00BA0C66" w:rsidP="00BA0C66"/>
    <w:p w14:paraId="2663F1E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Sikat ng umaga</w:t>
      </w:r>
    </w:p>
    <w:p w14:paraId="6344846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Buhos ng ulan</w:t>
      </w:r>
    </w:p>
    <w:p w14:paraId="56997BC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Simoy ng dapithapon</w:t>
      </w:r>
    </w:p>
    <w:p w14:paraId="592E58E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Sinag ng buwan</w:t>
      </w:r>
    </w:p>
    <w:p w14:paraId="6214BCE7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Batis na malinaw</w:t>
      </w:r>
    </w:p>
    <w:p w14:paraId="509FCBD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Dagat na bughaw</w:t>
      </w:r>
    </w:p>
    <w:p w14:paraId="1D5C2D2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743E266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0F53744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0FA109E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3006E18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1305D6E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62110E0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4353839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75EC5DB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07D5481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1C3AB2B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12E781C2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Tinig ng kaibigan</w:t>
      </w:r>
    </w:p>
    <w:p w14:paraId="5669B070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Oyayi ng ina</w:t>
      </w:r>
    </w:p>
    <w:p w14:paraId="2FA2A509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Pag-asa ng ulila</w:t>
      </w:r>
    </w:p>
    <w:p w14:paraId="0DA216C6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Bisig ng dukha</w:t>
      </w:r>
    </w:p>
    <w:p w14:paraId="1E506ED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Ilaw ng may takot</w:t>
      </w:r>
    </w:p>
    <w:p w14:paraId="0EB9F253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Ginhawa ng aba</w:t>
      </w:r>
    </w:p>
    <w:p w14:paraId="0E920C0F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Gayon ang Panginoon kong</w:t>
      </w:r>
    </w:p>
    <w:p w14:paraId="13E54DE1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Hesus ng aking buhay</w:t>
      </w:r>
    </w:p>
    <w:p w14:paraId="5EE96D9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</w:p>
    <w:p w14:paraId="3C1DB37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Saan man ako bumaling</w:t>
      </w:r>
    </w:p>
    <w:p w14:paraId="5A7B8B64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Ika’y naroon</w:t>
      </w:r>
    </w:p>
    <w:p w14:paraId="509F5205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Tumalikod man sa ‘yo</w:t>
      </w:r>
    </w:p>
    <w:p w14:paraId="0B1A69BA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Dakilang pag-ibig mo</w:t>
      </w:r>
    </w:p>
    <w:p w14:paraId="0F56CB3B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Sa aki’y tatawag at magpapaalalang</w:t>
      </w:r>
    </w:p>
    <w:p w14:paraId="0FBF54ED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Ako’y iyong iniibig</w:t>
      </w:r>
    </w:p>
    <w:p w14:paraId="3A29CE4E" w14:textId="77777777" w:rsidR="00BA0C66" w:rsidRPr="00715316" w:rsidRDefault="00BA0C66" w:rsidP="00BA0C66">
      <w:pPr>
        <w:rPr>
          <w:rFonts w:asciiTheme="majorHAnsi" w:hAnsiTheme="majorHAnsi"/>
          <w:sz w:val="28"/>
        </w:rPr>
      </w:pPr>
      <w:r w:rsidRPr="00715316">
        <w:rPr>
          <w:rFonts w:asciiTheme="majorHAnsi" w:hAnsiTheme="majorHAnsi"/>
          <w:sz w:val="28"/>
        </w:rPr>
        <w:t>At siyang itatapat sa puso</w:t>
      </w:r>
    </w:p>
    <w:p w14:paraId="4435D94A" w14:textId="27F1FBF3" w:rsidR="00092B32" w:rsidRPr="00715316" w:rsidRDefault="00BA0C66" w:rsidP="00F848BC">
      <w:r w:rsidRPr="00715316">
        <w:br w:type="page"/>
      </w:r>
    </w:p>
    <w:p w14:paraId="4ACC56CF" w14:textId="4E69BA4C" w:rsidR="00D51692" w:rsidRPr="00C83E25" w:rsidRDefault="00000000" w:rsidP="00D51692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D51692" w:rsidRPr="00C83E25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HOSANA ANG AMING AWIT</w:t>
        </w:r>
      </w:hyperlink>
    </w:p>
    <w:p w14:paraId="1C2B200A" w14:textId="77777777" w:rsidR="00D51692" w:rsidRDefault="00D51692" w:rsidP="00D51692">
      <w:r>
        <w:t xml:space="preserve"> </w:t>
      </w:r>
    </w:p>
    <w:p w14:paraId="3D78D522" w14:textId="77777777" w:rsidR="00D51692" w:rsidRDefault="00D51692" w:rsidP="00D51692"/>
    <w:p w14:paraId="5F95475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Koro</w:t>
      </w:r>
    </w:p>
    <w:p w14:paraId="7CDF24E7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ang aming awit sa Anak ni David</w:t>
      </w:r>
    </w:p>
    <w:p w14:paraId="1797B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ngalan ng Diyos nasa langit</w:t>
      </w:r>
    </w:p>
    <w:p w14:paraId="315FA39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Pagpapala't pagtubos sa atin</w:t>
      </w:r>
    </w:p>
    <w:p w14:paraId="3D13E446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F29140B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</w:t>
      </w:r>
    </w:p>
    <w:p w14:paraId="25F2AFD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Magdala ng mga palaspas</w:t>
      </w:r>
    </w:p>
    <w:p w14:paraId="6A503CF1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Salubungin Sya nang may galak</w:t>
      </w:r>
    </w:p>
    <w:p w14:paraId="233EDD1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3DB498A4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sa langit</w:t>
      </w:r>
    </w:p>
    <w:p w14:paraId="5450AAE3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35B8A21A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</w:t>
      </w:r>
    </w:p>
    <w:p w14:paraId="072F9EE8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Kabataan ng Jerusalem</w:t>
      </w:r>
    </w:p>
    <w:p w14:paraId="48EFED7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Masayang nag-awitan</w:t>
      </w:r>
    </w:p>
    <w:p w14:paraId="3776D1FE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Hosana o manunubos</w:t>
      </w:r>
    </w:p>
    <w:p w14:paraId="6462C13B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Salamat sa Diyos na buhay</w:t>
      </w:r>
    </w:p>
    <w:p w14:paraId="3B9BEAF9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</w:p>
    <w:p w14:paraId="67921391" w14:textId="77777777" w:rsidR="00D51692" w:rsidRPr="009E78EA" w:rsidRDefault="00D51692" w:rsidP="00D51692">
      <w:pPr>
        <w:rPr>
          <w:rFonts w:asciiTheme="majorHAnsi" w:hAnsiTheme="majorHAnsi" w:cs="Calibri"/>
          <w:b/>
          <w:bCs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b/>
          <w:bCs/>
          <w:color w:val="000000"/>
          <w:sz w:val="32"/>
          <w:szCs w:val="32"/>
        </w:rPr>
        <w:t>III</w:t>
      </w:r>
    </w:p>
    <w:p w14:paraId="6A059BF5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Ang mga anghel sa langit</w:t>
      </w:r>
    </w:p>
    <w:p w14:paraId="743CF0A0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nagpupuring walang patid</w:t>
      </w:r>
    </w:p>
    <w:p w14:paraId="60E8162C" w14:textId="77777777" w:rsidR="00D51692" w:rsidRPr="009E78EA" w:rsidRDefault="00D51692" w:rsidP="00D51692">
      <w:pPr>
        <w:rPr>
          <w:rFonts w:asciiTheme="majorHAnsi" w:hAnsiTheme="majorHAnsi" w:cs="Calibri"/>
          <w:color w:val="000000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Dito sa daigdig kami nakianib</w:t>
      </w:r>
    </w:p>
    <w:p w14:paraId="4CB93721" w14:textId="42A76D20" w:rsidR="00D51692" w:rsidRDefault="00D51692" w:rsidP="00D5169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E78EA">
        <w:rPr>
          <w:rFonts w:asciiTheme="majorHAnsi" w:hAnsiTheme="majorHAnsi" w:cs="Calibri"/>
          <w:color w:val="000000"/>
          <w:sz w:val="32"/>
          <w:szCs w:val="32"/>
        </w:rPr>
        <w:t>sa kanilang pag-awit.</w:t>
      </w:r>
      <w:r>
        <w:br w:type="page"/>
      </w:r>
    </w:p>
    <w:p w14:paraId="6041A956" w14:textId="23CB639D" w:rsidR="006D43BD" w:rsidRPr="00A14050" w:rsidRDefault="00000000" w:rsidP="006D43BD">
      <w:pPr>
        <w:pStyle w:val="Heading1"/>
        <w:rPr>
          <w:sz w:val="48"/>
          <w:szCs w:val="40"/>
        </w:rPr>
      </w:pPr>
      <w:hyperlink w:anchor="_top" w:history="1">
        <w:bookmarkStart w:id="26" w:name="_Toc182939750"/>
        <w:r w:rsidR="006D43BD" w:rsidRPr="00A14050">
          <w:rPr>
            <w:rStyle w:val="Hyperlink"/>
            <w:sz w:val="48"/>
            <w:szCs w:val="40"/>
            <w:u w:val="none"/>
          </w:rPr>
          <w:t>HUMAYO’T IHAYAG</w:t>
        </w:r>
        <w:bookmarkEnd w:id="26"/>
      </w:hyperlink>
      <w:r w:rsidR="006D43BD" w:rsidRPr="00A14050">
        <w:rPr>
          <w:sz w:val="48"/>
          <w:szCs w:val="40"/>
        </w:rPr>
        <w:t xml:space="preserve"> </w:t>
      </w:r>
    </w:p>
    <w:p w14:paraId="2CCE2AB2" w14:textId="77777777" w:rsidR="006D43BD" w:rsidRDefault="006D43BD" w:rsidP="006D43BD">
      <w:pPr>
        <w:pStyle w:val="Default"/>
        <w:rPr>
          <w:sz w:val="32"/>
          <w:szCs w:val="32"/>
        </w:rPr>
      </w:pPr>
    </w:p>
    <w:p w14:paraId="0DABD086" w14:textId="136B5BC1" w:rsidR="002D1A5B" w:rsidRPr="002D1A5B" w:rsidRDefault="002D1A5B" w:rsidP="006D43BD">
      <w:pPr>
        <w:pStyle w:val="Default"/>
        <w:rPr>
          <w:b/>
          <w:bCs/>
          <w:sz w:val="32"/>
          <w:szCs w:val="32"/>
        </w:rPr>
      </w:pPr>
      <w:r w:rsidRPr="002D1A5B">
        <w:rPr>
          <w:b/>
          <w:bCs/>
          <w:sz w:val="32"/>
          <w:szCs w:val="32"/>
        </w:rPr>
        <w:t>I</w:t>
      </w:r>
    </w:p>
    <w:p w14:paraId="14CD4ED2" w14:textId="28508D02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H</w:t>
      </w:r>
      <w:r w:rsidRPr="00B4525B">
        <w:rPr>
          <w:rFonts w:asciiTheme="majorHAnsi" w:hAnsiTheme="majorHAnsi"/>
          <w:color w:val="FF0000"/>
          <w:sz w:val="32"/>
          <w:szCs w:val="32"/>
        </w:rPr>
        <w:t>umayo't ihayag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P</w:t>
      </w:r>
      <w:r w:rsidRPr="00B4525B">
        <w:rPr>
          <w:rFonts w:asciiTheme="majorHAnsi" w:hAnsiTheme="majorHAnsi"/>
          <w:color w:val="0070C0"/>
          <w:sz w:val="32"/>
          <w:szCs w:val="32"/>
        </w:rPr>
        <w:t>urihin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0F6E9E82" w14:textId="70D2CF9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1329">
        <w:rPr>
          <w:rFonts w:asciiTheme="majorHAnsi" w:hAnsiTheme="majorHAnsi"/>
          <w:color w:val="FF0000"/>
          <w:sz w:val="32"/>
          <w:szCs w:val="32"/>
        </w:rPr>
        <w:t>A</w:t>
      </w:r>
      <w:r w:rsidRPr="00B4525B">
        <w:rPr>
          <w:rFonts w:asciiTheme="majorHAnsi" w:hAnsiTheme="majorHAnsi"/>
          <w:color w:val="FF0000"/>
          <w:sz w:val="32"/>
          <w:szCs w:val="32"/>
        </w:rPr>
        <w:t>t ating ibunyag</w:t>
      </w:r>
      <w:r w:rsidRPr="006D43BD">
        <w:rPr>
          <w:rFonts w:asciiTheme="majorHAnsi" w:hAnsiTheme="majorHAnsi"/>
          <w:sz w:val="32"/>
          <w:szCs w:val="32"/>
        </w:rPr>
        <w:t xml:space="preserve"> (</w:t>
      </w:r>
      <w:r w:rsidRPr="003F6331">
        <w:rPr>
          <w:rFonts w:asciiTheme="majorHAnsi" w:hAnsiTheme="majorHAnsi"/>
          <w:color w:val="0070C0"/>
          <w:sz w:val="32"/>
          <w:szCs w:val="32"/>
        </w:rPr>
        <w:t>A</w:t>
      </w:r>
      <w:r w:rsidRPr="00B4525B">
        <w:rPr>
          <w:rFonts w:asciiTheme="majorHAnsi" w:hAnsiTheme="majorHAnsi"/>
          <w:color w:val="0070C0"/>
          <w:sz w:val="32"/>
          <w:szCs w:val="32"/>
        </w:rPr>
        <w:t>witan Siya!</w:t>
      </w:r>
      <w:r w:rsidR="00B4525B" w:rsidRPr="006D43BD">
        <w:rPr>
          <w:rFonts w:asciiTheme="majorHAnsi" w:hAnsiTheme="majorHAnsi"/>
          <w:sz w:val="32"/>
          <w:szCs w:val="32"/>
        </w:rPr>
        <w:t>)</w:t>
      </w:r>
    </w:p>
    <w:p w14:paraId="390181CD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P</w:t>
      </w:r>
      <w:r w:rsidRPr="006D43BD">
        <w:rPr>
          <w:rFonts w:asciiTheme="majorHAnsi" w:hAnsiTheme="majorHAnsi"/>
          <w:sz w:val="32"/>
          <w:szCs w:val="32"/>
        </w:rPr>
        <w:t xml:space="preserve">agliligtas ng Diyos na sa krus ni Hesus </w:t>
      </w:r>
    </w:p>
    <w:p w14:paraId="520A2168" w14:textId="21AF42AE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2D1A5B">
        <w:rPr>
          <w:rFonts w:asciiTheme="majorHAnsi" w:hAnsiTheme="majorHAnsi"/>
          <w:sz w:val="32"/>
          <w:szCs w:val="32"/>
        </w:rPr>
        <w:t>A</w:t>
      </w:r>
      <w:r w:rsidRPr="006D43BD">
        <w:rPr>
          <w:rFonts w:asciiTheme="majorHAnsi" w:hAnsiTheme="majorHAnsi"/>
          <w:sz w:val="32"/>
          <w:szCs w:val="32"/>
        </w:rPr>
        <w:t xml:space="preserve">ng siyang sa mundo'y tumubos! </w:t>
      </w:r>
    </w:p>
    <w:p w14:paraId="5B9DBF1D" w14:textId="77777777" w:rsidR="00690210" w:rsidRDefault="00690210" w:rsidP="006D43BD">
      <w:pPr>
        <w:pStyle w:val="Default"/>
        <w:rPr>
          <w:rFonts w:asciiTheme="majorHAnsi" w:hAnsiTheme="majorHAnsi"/>
          <w:sz w:val="32"/>
          <w:szCs w:val="32"/>
        </w:rPr>
      </w:pPr>
    </w:p>
    <w:p w14:paraId="103E2709" w14:textId="01B91B8B" w:rsidR="002D1A5B" w:rsidRPr="002D1A5B" w:rsidRDefault="002D1A5B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405A1F65" w14:textId="77777777" w:rsidR="00690210" w:rsidRPr="00435B94" w:rsidRDefault="006D43BD" w:rsidP="006D43BD">
      <w:pPr>
        <w:pStyle w:val="Default"/>
        <w:rPr>
          <w:rFonts w:asciiTheme="majorHAnsi" w:hAnsiTheme="majorHAnsi"/>
          <w:color w:val="FF0000"/>
          <w:sz w:val="32"/>
          <w:szCs w:val="32"/>
        </w:rPr>
      </w:pPr>
      <w:r w:rsidRPr="00435B94">
        <w:rPr>
          <w:rFonts w:asciiTheme="majorHAnsi" w:hAnsiTheme="majorHAnsi"/>
          <w:color w:val="FF0000"/>
          <w:sz w:val="32"/>
          <w:szCs w:val="32"/>
        </w:rPr>
        <w:t xml:space="preserve">Langit at lupa,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papurihan!</w:t>
      </w:r>
      <w:r w:rsidRPr="00435B94">
        <w:rPr>
          <w:rFonts w:asciiTheme="majorHAnsi" w:hAnsiTheme="majorHAnsi"/>
          <w:color w:val="FF0000"/>
          <w:sz w:val="32"/>
          <w:szCs w:val="32"/>
        </w:rPr>
        <w:t xml:space="preserve"> </w:t>
      </w:r>
    </w:p>
    <w:p w14:paraId="2AA5D7C0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DB4DEB">
        <w:rPr>
          <w:rFonts w:asciiTheme="majorHAnsi" w:hAnsiTheme="majorHAnsi"/>
          <w:color w:val="FF0000"/>
          <w:sz w:val="32"/>
          <w:szCs w:val="32"/>
        </w:rPr>
        <w:t>Araw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435B94">
        <w:rPr>
          <w:rFonts w:asciiTheme="majorHAnsi" w:hAnsiTheme="majorHAnsi"/>
          <w:color w:val="0070C0"/>
          <w:sz w:val="32"/>
          <w:szCs w:val="32"/>
        </w:rPr>
        <w:t>Siya'y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0C8D7C9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1D542D3E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Aleluya!</w:t>
      </w:r>
    </w:p>
    <w:p w14:paraId="69B07276" w14:textId="15F61A1B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5461DEB7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 isigaw sa lahat, kalinga Niya'y wagas </w:t>
      </w:r>
    </w:p>
    <w:p w14:paraId="3F441EC5" w14:textId="77777777" w:rsidR="00690210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>Kayong dukha't salat, pag-ibig Niya sa inyo ay tapat!</w:t>
      </w:r>
    </w:p>
    <w:p w14:paraId="31241759" w14:textId="119D7EE2" w:rsidR="006D43BD" w:rsidRPr="00AB13E3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Pr="00AB13E3">
        <w:rPr>
          <w:rFonts w:asciiTheme="majorHAnsi" w:hAnsiTheme="majorHAnsi"/>
          <w:b/>
          <w:bCs/>
          <w:sz w:val="32"/>
          <w:szCs w:val="32"/>
        </w:rPr>
        <w:t>II</w:t>
      </w:r>
      <w:r w:rsidR="006D43BD" w:rsidRPr="00AB13E3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04F9E675" w14:textId="77777777" w:rsidR="004F0D7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A07010">
        <w:rPr>
          <w:rFonts w:asciiTheme="majorHAnsi" w:hAnsiTheme="majorHAnsi"/>
          <w:color w:val="FF0000"/>
          <w:sz w:val="32"/>
          <w:szCs w:val="32"/>
        </w:rPr>
        <w:t>H</w:t>
      </w:r>
      <w:r w:rsidRPr="00DB4DEB">
        <w:rPr>
          <w:rFonts w:asciiTheme="majorHAnsi" w:hAnsiTheme="majorHAnsi"/>
          <w:color w:val="FF0000"/>
          <w:sz w:val="32"/>
          <w:szCs w:val="32"/>
        </w:rPr>
        <w:t>alina't sumayaw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D622AC">
        <w:rPr>
          <w:rFonts w:asciiTheme="majorHAnsi" w:hAnsiTheme="majorHAnsi"/>
          <w:color w:val="0070C0"/>
          <w:sz w:val="32"/>
          <w:szCs w:val="32"/>
        </w:rPr>
        <w:t>B</w:t>
      </w:r>
      <w:r w:rsidRPr="00435B94">
        <w:rPr>
          <w:rFonts w:asciiTheme="majorHAnsi" w:hAnsiTheme="majorHAnsi"/>
          <w:color w:val="0070C0"/>
          <w:sz w:val="32"/>
          <w:szCs w:val="32"/>
        </w:rPr>
        <w:t>uong bayan!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61925D0E" w14:textId="77777777" w:rsidR="004F0D7D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5A219F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ukso sabay sigaw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68133B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anlibutan! </w:t>
      </w:r>
    </w:p>
    <w:p w14:paraId="753F362B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Ang ngalan Niyang angkin, singningning ng bituin </w:t>
      </w:r>
    </w:p>
    <w:p w14:paraId="50A07C2F" w14:textId="0E2F50EF" w:rsid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Liwanag ng Diyos sumaatin! </w:t>
      </w:r>
    </w:p>
    <w:p w14:paraId="4840A36F" w14:textId="42262D25" w:rsidR="00B314A8" w:rsidRPr="00140724" w:rsidRDefault="00AB13E3" w:rsidP="006D43BD">
      <w:pPr>
        <w:pStyle w:val="Default"/>
        <w:rPr>
          <w:rFonts w:asciiTheme="majorHAnsi" w:hAnsiTheme="majorHAnsi"/>
          <w:b/>
          <w:bCs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/>
      </w:r>
      <w:r w:rsidR="00140724" w:rsidRPr="002D1A5B">
        <w:rPr>
          <w:rFonts w:asciiTheme="majorHAnsi" w:hAnsiTheme="majorHAnsi"/>
          <w:b/>
          <w:bCs/>
          <w:sz w:val="32"/>
          <w:szCs w:val="32"/>
        </w:rPr>
        <w:t>KORO</w:t>
      </w:r>
    </w:p>
    <w:p w14:paraId="66A60F10" w14:textId="77777777" w:rsidR="00B314A8" w:rsidRPr="00435B94" w:rsidRDefault="006D43BD" w:rsidP="006D43BD">
      <w:pPr>
        <w:pStyle w:val="Default"/>
        <w:rPr>
          <w:rFonts w:asciiTheme="majorHAnsi" w:hAnsiTheme="majorHAnsi"/>
          <w:color w:val="0070C0"/>
          <w:sz w:val="32"/>
          <w:szCs w:val="32"/>
        </w:rPr>
      </w:pPr>
      <w:r w:rsidRPr="00F560A3">
        <w:rPr>
          <w:rFonts w:asciiTheme="majorHAnsi" w:hAnsiTheme="majorHAnsi"/>
          <w:color w:val="FF0000"/>
          <w:sz w:val="32"/>
          <w:szCs w:val="32"/>
        </w:rPr>
        <w:t>L</w:t>
      </w:r>
      <w:r w:rsidRPr="00DB4DEB">
        <w:rPr>
          <w:rFonts w:asciiTheme="majorHAnsi" w:hAnsiTheme="majorHAnsi"/>
          <w:color w:val="FF0000"/>
          <w:sz w:val="32"/>
          <w:szCs w:val="32"/>
        </w:rPr>
        <w:t>angit at lupa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 xml:space="preserve">iya'y papurihan! </w:t>
      </w:r>
    </w:p>
    <w:p w14:paraId="12A7FCFC" w14:textId="77777777" w:rsidR="00B314A8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B322E1">
        <w:rPr>
          <w:rFonts w:asciiTheme="majorHAnsi" w:hAnsiTheme="majorHAnsi"/>
          <w:color w:val="FF0000"/>
          <w:sz w:val="32"/>
          <w:szCs w:val="32"/>
        </w:rPr>
        <w:t>A</w:t>
      </w:r>
      <w:r w:rsidRPr="00DB4DEB">
        <w:rPr>
          <w:rFonts w:asciiTheme="majorHAnsi" w:hAnsiTheme="majorHAnsi"/>
          <w:color w:val="FF0000"/>
          <w:sz w:val="32"/>
          <w:szCs w:val="32"/>
        </w:rPr>
        <w:t>raw at tala</w:t>
      </w:r>
      <w:r w:rsidRPr="006D43BD">
        <w:rPr>
          <w:rFonts w:asciiTheme="majorHAnsi" w:hAnsiTheme="majorHAnsi"/>
          <w:sz w:val="32"/>
          <w:szCs w:val="32"/>
        </w:rPr>
        <w:t xml:space="preserve">, </w:t>
      </w:r>
      <w:r w:rsidRPr="00A07E91">
        <w:rPr>
          <w:rFonts w:asciiTheme="majorHAnsi" w:hAnsiTheme="majorHAnsi"/>
          <w:color w:val="0070C0"/>
          <w:sz w:val="32"/>
          <w:szCs w:val="32"/>
        </w:rPr>
        <w:t>S</w:t>
      </w:r>
      <w:r w:rsidRPr="00435B94">
        <w:rPr>
          <w:rFonts w:asciiTheme="majorHAnsi" w:hAnsiTheme="majorHAnsi"/>
          <w:color w:val="0070C0"/>
          <w:sz w:val="32"/>
          <w:szCs w:val="32"/>
        </w:rPr>
        <w:t>iya'y parangalan!</w:t>
      </w:r>
      <w:r w:rsidRPr="006D43BD">
        <w:rPr>
          <w:rFonts w:asciiTheme="majorHAnsi" w:hAnsiTheme="majorHAnsi"/>
          <w:sz w:val="32"/>
          <w:szCs w:val="32"/>
        </w:rPr>
        <w:t xml:space="preserve"> </w:t>
      </w:r>
    </w:p>
    <w:p w14:paraId="37C90286" w14:textId="2470B3A1" w:rsidR="006D43BD" w:rsidRPr="006D43BD" w:rsidRDefault="006D43BD" w:rsidP="006D43BD">
      <w:pPr>
        <w:pStyle w:val="Default"/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tanan, sa tanan! </w:t>
      </w:r>
    </w:p>
    <w:p w14:paraId="0A0A74B0" w14:textId="77777777" w:rsidR="00B314A8" w:rsidRDefault="00B314A8" w:rsidP="006D43BD">
      <w:pPr>
        <w:rPr>
          <w:rFonts w:asciiTheme="majorHAnsi" w:hAnsiTheme="majorHAnsi"/>
          <w:sz w:val="32"/>
          <w:szCs w:val="32"/>
        </w:rPr>
      </w:pPr>
    </w:p>
    <w:p w14:paraId="2B2D70E8" w14:textId="77777777" w:rsidR="00B314A8" w:rsidRDefault="006D43BD" w:rsidP="006D43BD">
      <w:pPr>
        <w:rPr>
          <w:rFonts w:asciiTheme="majorHAnsi" w:hAnsiTheme="majorHAnsi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Ating 'pagdiwang pag-ibig ng Diyos sa tanan! </w:t>
      </w:r>
    </w:p>
    <w:p w14:paraId="3E1DCB68" w14:textId="71537E9E" w:rsidR="006D43BD" w:rsidRPr="006D43BD" w:rsidRDefault="006D43BD" w:rsidP="006D43B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D43BD">
        <w:rPr>
          <w:rFonts w:asciiTheme="majorHAnsi" w:hAnsiTheme="majorHAnsi"/>
          <w:sz w:val="32"/>
          <w:szCs w:val="32"/>
        </w:rPr>
        <w:t xml:space="preserve">Aleluya! </w:t>
      </w:r>
      <w:r w:rsidRPr="006D43BD">
        <w:rPr>
          <w:rFonts w:asciiTheme="majorHAnsi" w:hAnsiTheme="majorHAnsi"/>
        </w:rPr>
        <w:br w:type="page"/>
      </w:r>
    </w:p>
    <w:p w14:paraId="7D971EF9" w14:textId="5975C237" w:rsidR="00786BA2" w:rsidRPr="00973313" w:rsidRDefault="00000000" w:rsidP="00786BA2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27" w:name="_Toc182939751"/>
        <w:r w:rsidR="00786BA2" w:rsidRPr="00973313">
          <w:rPr>
            <w:rStyle w:val="Hyperlink"/>
            <w:sz w:val="48"/>
            <w:szCs w:val="40"/>
            <w:u w:val="none"/>
          </w:rPr>
          <w:t>HUWAG KANG MANGAMBA</w:t>
        </w:r>
        <w:bookmarkEnd w:id="27"/>
      </w:hyperlink>
      <w:r w:rsidR="00786BA2" w:rsidRPr="00973313">
        <w:rPr>
          <w:rStyle w:val="Hyperlink"/>
          <w:sz w:val="48"/>
          <w:szCs w:val="40"/>
          <w:u w:val="none"/>
        </w:rPr>
        <w:t xml:space="preserve"> </w:t>
      </w:r>
    </w:p>
    <w:p w14:paraId="298C3C0E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4648E67D" w14:textId="77777777" w:rsidR="009E3FD3" w:rsidRDefault="009E3FD3" w:rsidP="00786BA2">
      <w:pPr>
        <w:rPr>
          <w:rFonts w:asciiTheme="majorHAnsi" w:hAnsiTheme="majorHAnsi"/>
          <w:b/>
          <w:bCs/>
          <w:sz w:val="32"/>
          <w:szCs w:val="32"/>
        </w:rPr>
      </w:pPr>
    </w:p>
    <w:p w14:paraId="03E8B9D5" w14:textId="43664A9B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Koro</w:t>
      </w:r>
    </w:p>
    <w:p w14:paraId="122DE49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Huwag kang mangamba di ka nag-iisa</w:t>
      </w:r>
    </w:p>
    <w:p w14:paraId="05A64D6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Sasamahan kita saan man magpunta</w:t>
      </w:r>
    </w:p>
    <w:p w14:paraId="57F3D071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Ika'y mahalaga sa aking mga mata</w:t>
      </w:r>
    </w:p>
    <w:p w14:paraId="3F905418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Minamahal kita, minamahal kita</w:t>
      </w:r>
    </w:p>
    <w:p w14:paraId="1EF6FCC7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044C32E4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</w:t>
      </w:r>
    </w:p>
    <w:p w14:paraId="7A490B13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Tinawag kita sayong pangalan</w:t>
      </w:r>
    </w:p>
    <w:p w14:paraId="5F3AC539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Ikaw ay akin magpakailanman</w:t>
      </w:r>
    </w:p>
    <w:p w14:paraId="6CACF625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426BCC7F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</w:p>
    <w:p w14:paraId="3C910312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</w:p>
    <w:p w14:paraId="222FA8B3" w14:textId="77777777" w:rsidR="00786BA2" w:rsidRPr="00786BA2" w:rsidRDefault="00786BA2" w:rsidP="00786BA2">
      <w:pPr>
        <w:rPr>
          <w:rFonts w:asciiTheme="majorHAnsi" w:hAnsiTheme="majorHAnsi"/>
          <w:b/>
          <w:bCs/>
          <w:sz w:val="32"/>
          <w:szCs w:val="32"/>
        </w:rPr>
      </w:pPr>
      <w:r w:rsidRPr="00786BA2">
        <w:rPr>
          <w:rFonts w:asciiTheme="majorHAnsi" w:hAnsiTheme="majorHAnsi"/>
          <w:b/>
          <w:bCs/>
          <w:sz w:val="32"/>
          <w:szCs w:val="32"/>
        </w:rPr>
        <w:t>II</w:t>
      </w:r>
    </w:p>
    <w:p w14:paraId="1967A8BB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tubig ika'y sasagipin</w:t>
      </w:r>
    </w:p>
    <w:p w14:paraId="38C0CF46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Sa apoy ililigtas man din</w:t>
      </w:r>
    </w:p>
    <w:p w14:paraId="57DC72E4" w14:textId="77777777" w:rsidR="00786BA2" w:rsidRPr="00786BA2" w:rsidRDefault="00786BA2" w:rsidP="00786BA2">
      <w:pPr>
        <w:rPr>
          <w:rFonts w:asciiTheme="majorHAnsi" w:hAnsiTheme="majorHAnsi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Ako ang Panginoon mo at Diyos</w:t>
      </w:r>
    </w:p>
    <w:p w14:paraId="7DEF2117" w14:textId="3F307317" w:rsidR="00DF7D34" w:rsidRDefault="00786BA2" w:rsidP="00786BA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86BA2">
        <w:rPr>
          <w:rFonts w:asciiTheme="majorHAnsi" w:hAnsiTheme="majorHAnsi"/>
          <w:sz w:val="32"/>
          <w:szCs w:val="32"/>
        </w:rPr>
        <w:t>Tagapagligtas mo at taga tubos</w:t>
      </w:r>
      <w:r w:rsidR="00DF7D34">
        <w:br w:type="page"/>
      </w:r>
    </w:p>
    <w:p w14:paraId="13EF4847" w14:textId="260DE3F6" w:rsidR="00F17DBC" w:rsidRPr="00DB00B3" w:rsidRDefault="00000000" w:rsidP="00F17DBC">
      <w:pPr>
        <w:pStyle w:val="Heading1"/>
        <w:rPr>
          <w:sz w:val="46"/>
          <w:szCs w:val="46"/>
        </w:rPr>
      </w:pPr>
      <w:hyperlink w:anchor="_top" w:history="1">
        <w:bookmarkStart w:id="28" w:name="_Toc182939752"/>
        <w:r w:rsidR="00F17DBC" w:rsidRPr="00DB00B3">
          <w:rPr>
            <w:rStyle w:val="Hyperlink"/>
            <w:sz w:val="46"/>
            <w:szCs w:val="46"/>
            <w:u w:val="none"/>
          </w:rPr>
          <w:t>HUWAG LIMUTIN</w:t>
        </w:r>
        <w:bookmarkEnd w:id="28"/>
      </w:hyperlink>
      <w:r w:rsidR="00F17DBC" w:rsidRPr="00DB00B3">
        <w:rPr>
          <w:sz w:val="46"/>
          <w:szCs w:val="46"/>
        </w:rPr>
        <w:t xml:space="preserve"> </w:t>
      </w:r>
    </w:p>
    <w:p w14:paraId="5DB478D3" w14:textId="596A5493" w:rsidR="00F17DBC" w:rsidRPr="00D60CE8" w:rsidRDefault="00170805" w:rsidP="00F17DBC">
      <w:pPr>
        <w:pStyle w:val="HTMLPreformatted"/>
        <w:rPr>
          <w:rFonts w:asciiTheme="majorHAnsi" w:hAnsiTheme="majorHAnsi"/>
          <w:sz w:val="28"/>
          <w:szCs w:val="32"/>
        </w:rPr>
      </w:pPr>
      <w:r>
        <w:rPr>
          <w:rFonts w:asciiTheme="majorHAnsi" w:hAnsiTheme="majorHAnsi"/>
          <w:sz w:val="28"/>
          <w:szCs w:val="32"/>
        </w:rPr>
        <w:t xml:space="preserve">By </w:t>
      </w:r>
      <w:r w:rsidR="00F17DBC" w:rsidRPr="00D60CE8">
        <w:rPr>
          <w:rFonts w:asciiTheme="majorHAnsi" w:hAnsiTheme="majorHAnsi"/>
          <w:sz w:val="28"/>
          <w:szCs w:val="32"/>
        </w:rPr>
        <w:t xml:space="preserve">ArnelAquino, SJ </w:t>
      </w:r>
      <w:r w:rsidR="00F17DBC" w:rsidRPr="00D60CE8">
        <w:rPr>
          <w:rFonts w:asciiTheme="majorHAnsi" w:hAnsiTheme="majorHAnsi"/>
          <w:sz w:val="28"/>
          <w:szCs w:val="32"/>
        </w:rPr>
        <w:br/>
      </w:r>
    </w:p>
    <w:p w14:paraId="6F8C16DC" w14:textId="77777777" w:rsidR="00F17DBC" w:rsidRPr="00DB5360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>
        <w:rPr>
          <w:rFonts w:asciiTheme="majorHAnsi" w:hAnsiTheme="majorHAnsi"/>
          <w:b/>
          <w:sz w:val="32"/>
          <w:szCs w:val="32"/>
        </w:rPr>
        <w:t>Verse I</w:t>
      </w:r>
    </w:p>
    <w:p w14:paraId="6C55D873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</w:t>
      </w:r>
      <w:r w:rsidRPr="00DB5360">
        <w:rPr>
          <w:rFonts w:asciiTheme="majorHAnsi" w:hAnsiTheme="majorHAnsi"/>
          <w:sz w:val="32"/>
          <w:szCs w:val="32"/>
        </w:rPr>
        <w:t xml:space="preserve">'wag limutin nakaraang araw; </w:t>
      </w:r>
      <w:r w:rsidRPr="00DB5360">
        <w:rPr>
          <w:rFonts w:asciiTheme="majorHAnsi" w:hAnsiTheme="majorHAnsi"/>
          <w:sz w:val="32"/>
          <w:szCs w:val="32"/>
        </w:rPr>
        <w:br/>
        <w:t xml:space="preserve">Sariwain kahit balik--tanaw </w:t>
      </w:r>
      <w:r w:rsidRPr="00DB5360">
        <w:rPr>
          <w:rFonts w:asciiTheme="majorHAnsi" w:hAnsiTheme="majorHAnsi"/>
          <w:sz w:val="32"/>
          <w:szCs w:val="32"/>
        </w:rPr>
        <w:br/>
        <w:t xml:space="preserve">Takipsilim 'di man mapigilan, sandali lang ang dilim.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345DAE96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</w:t>
      </w:r>
    </w:p>
    <w:p w14:paraId="08FF7F3F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'Yong bilangin ang bawat sandaling </w:t>
      </w:r>
      <w:r w:rsidRPr="00DB5360">
        <w:rPr>
          <w:rFonts w:asciiTheme="majorHAnsi" w:hAnsiTheme="majorHAnsi"/>
          <w:sz w:val="32"/>
          <w:szCs w:val="32"/>
        </w:rPr>
        <w:br/>
        <w:t xml:space="preserve">Kagalaka'y warily walang patid </w:t>
      </w:r>
      <w:r w:rsidRPr="00DB5360">
        <w:rPr>
          <w:rFonts w:asciiTheme="majorHAnsi" w:hAnsiTheme="majorHAnsi"/>
          <w:sz w:val="32"/>
          <w:szCs w:val="32"/>
        </w:rPr>
        <w:br/>
        <w:t xml:space="preserve">Magkasama tayo sa pagsapit ng 'sang langit sa daigdig.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4CC143B1" w14:textId="77777777" w:rsidR="00F17DBC" w:rsidRPr="00DB5360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</w:t>
      </w:r>
      <w:r>
        <w:rPr>
          <w:rFonts w:asciiTheme="majorHAnsi" w:hAnsiTheme="majorHAnsi"/>
          <w:b/>
          <w:sz w:val="32"/>
          <w:szCs w:val="32"/>
        </w:rPr>
        <w:t>ORO:</w:t>
      </w:r>
      <w:r w:rsidRPr="00DB5360">
        <w:rPr>
          <w:rFonts w:asciiTheme="majorHAnsi" w:hAnsiTheme="majorHAnsi"/>
          <w:b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sayory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At Ako sa iyo’</w:t>
      </w:r>
      <w:r w:rsidRPr="00DB5360">
        <w:rPr>
          <w:rFonts w:asciiTheme="majorHAnsi" w:hAnsiTheme="majorHAnsi"/>
          <w:sz w:val="32"/>
          <w:szCs w:val="32"/>
        </w:rPr>
        <w:t xml:space="preserve">y a-a-wit.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D4EB2CC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Verse III</w:t>
      </w:r>
    </w:p>
    <w:p w14:paraId="3F2DF940" w14:textId="77777777" w:rsidR="00F17DBC" w:rsidRDefault="00F17DBC" w:rsidP="00F17DBC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Alaala ng pagkakaibigan </w:t>
      </w:r>
      <w:r w:rsidRPr="00DB5360">
        <w:rPr>
          <w:rFonts w:asciiTheme="majorHAnsi" w:hAnsiTheme="majorHAnsi"/>
          <w:sz w:val="32"/>
          <w:szCs w:val="32"/>
        </w:rPr>
        <w:br/>
        <w:t xml:space="preserve">Sa puso itago't ingatan </w:t>
      </w:r>
      <w:r w:rsidRPr="00DB5360">
        <w:rPr>
          <w:rFonts w:asciiTheme="majorHAnsi" w:hAnsiTheme="majorHAnsi"/>
          <w:sz w:val="32"/>
          <w:szCs w:val="32"/>
        </w:rPr>
        <w:br/>
        <w:t xml:space="preserve">Sa pagsilay ng bukas tingnan, ala-ala't puso'y iisa.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FEE7B" w14:textId="77777777" w:rsidR="00F17DBC" w:rsidRPr="00D60CE8" w:rsidRDefault="00F17DBC" w:rsidP="00F17DBC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60CE8">
        <w:rPr>
          <w:rFonts w:asciiTheme="majorHAnsi" w:hAnsiTheme="majorHAnsi"/>
          <w:b/>
          <w:sz w:val="32"/>
          <w:szCs w:val="32"/>
        </w:rPr>
        <w:t>KORO</w:t>
      </w:r>
      <w:r>
        <w:rPr>
          <w:rFonts w:asciiTheme="majorHAnsi" w:hAnsiTheme="majorHAnsi"/>
          <w:b/>
          <w:sz w:val="32"/>
          <w:szCs w:val="32"/>
        </w:rPr>
        <w:t>:</w:t>
      </w:r>
    </w:p>
    <w:p w14:paraId="5F5D28B3" w14:textId="1B2CC38C" w:rsidR="00F17DBC" w:rsidRDefault="00F17DBC" w:rsidP="00F17DB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Minamahal kitang tunay </w:t>
      </w:r>
      <w:r w:rsidRPr="00DB5360">
        <w:rPr>
          <w:rFonts w:asciiTheme="majorHAnsi" w:hAnsiTheme="majorHAnsi"/>
          <w:sz w:val="32"/>
          <w:szCs w:val="32"/>
        </w:rPr>
        <w:br/>
        <w:t xml:space="preserve">Ang tinig Ko sayo'y bubuhay </w:t>
      </w:r>
      <w:r w:rsidRPr="00DB5360">
        <w:rPr>
          <w:rFonts w:asciiTheme="majorHAnsi" w:hAnsiTheme="majorHAnsi"/>
          <w:sz w:val="32"/>
          <w:szCs w:val="32"/>
        </w:rPr>
        <w:br/>
        <w:t xml:space="preserve">Sambitin mo ang aking himig, </w:t>
      </w:r>
      <w:r w:rsidRPr="00DB5360">
        <w:rPr>
          <w:rFonts w:asciiTheme="majorHAnsi" w:hAnsiTheme="majorHAnsi"/>
          <w:sz w:val="32"/>
          <w:szCs w:val="32"/>
        </w:rPr>
        <w:br/>
        <w:t>At Ako sa iyo'y</w:t>
      </w:r>
      <w:r>
        <w:rPr>
          <w:rFonts w:asciiTheme="majorHAnsi" w:hAnsiTheme="majorHAnsi"/>
          <w:sz w:val="32"/>
          <w:szCs w:val="32"/>
        </w:rPr>
        <w:t xml:space="preserve"> a-a-wit, </w:t>
      </w:r>
      <w:r>
        <w:rPr>
          <w:rFonts w:asciiTheme="majorHAnsi" w:hAnsiTheme="majorHAnsi"/>
          <w:sz w:val="32"/>
          <w:szCs w:val="32"/>
        </w:rPr>
        <w:br/>
      </w:r>
      <w:r w:rsidRPr="00DB5360">
        <w:rPr>
          <w:rFonts w:asciiTheme="majorHAnsi" w:hAnsiTheme="majorHAnsi"/>
          <w:sz w:val="32"/>
          <w:szCs w:val="32"/>
        </w:rPr>
        <w:t xml:space="preserve">At Ako sa iyo'y a-a-wit. </w:t>
      </w:r>
      <w:r>
        <w:br w:type="page"/>
      </w:r>
    </w:p>
    <w:p w14:paraId="74EF4858" w14:textId="6495BC14" w:rsidR="008358B4" w:rsidRPr="005F41D2" w:rsidRDefault="008358B4" w:rsidP="009D68BA">
      <w:pPr>
        <w:pStyle w:val="Heading1"/>
        <w:rPr>
          <w:rStyle w:val="Hyperlink"/>
          <w:color w:val="2E74B5" w:themeColor="accent1" w:themeShade="BF"/>
          <w:sz w:val="40"/>
          <w:szCs w:val="40"/>
          <w:u w:val="none"/>
        </w:rPr>
      </w:pPr>
      <w:r w:rsidRPr="005F41D2">
        <w:lastRenderedPageBreak/>
        <w:fldChar w:fldCharType="begin"/>
      </w:r>
      <w:r w:rsidRPr="00715316">
        <w:instrText xml:space="preserve"> HYPERLINK  \l "_top" </w:instrText>
      </w:r>
      <w:r w:rsidRPr="005F41D2">
        <w:fldChar w:fldCharType="separate"/>
      </w:r>
      <w:bookmarkStart w:id="29" w:name="_Toc182939753"/>
      <w:r w:rsidRPr="005F41D2">
        <w:rPr>
          <w:rStyle w:val="Hyperlink"/>
          <w:color w:val="2E74B5" w:themeColor="accent1" w:themeShade="BF"/>
          <w:sz w:val="48"/>
          <w:szCs w:val="40"/>
          <w:u w:val="none"/>
        </w:rPr>
        <w:t>INANG SAKDAL LINIS</w:t>
      </w:r>
      <w:bookmarkEnd w:id="29"/>
    </w:p>
    <w:p w14:paraId="1AB75A1F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  <w:r w:rsidRPr="005F41D2"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  <w:fldChar w:fldCharType="end"/>
      </w:r>
    </w:p>
    <w:p w14:paraId="43259DE9" w14:textId="1527CAA4" w:rsidR="009055C7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 w:rsidRPr="009055C7">
        <w:rPr>
          <w:rFonts w:asciiTheme="majorHAnsi" w:hAnsiTheme="majorHAnsi"/>
          <w:b/>
          <w:bCs/>
          <w:sz w:val="32"/>
          <w:szCs w:val="28"/>
        </w:rPr>
        <w:t>I</w:t>
      </w:r>
    </w:p>
    <w:p w14:paraId="02FE4679" w14:textId="2B6B0182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Inang sakdal linis, </w:t>
      </w:r>
    </w:p>
    <w:p w14:paraId="07091E5F" w14:textId="5ECD3F32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kami ay ihingi</w:t>
      </w:r>
    </w:p>
    <w:p w14:paraId="558CB325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 Diyos Ama namin, </w:t>
      </w:r>
    </w:p>
    <w:p w14:paraId="03DEE474" w14:textId="6FE23EB6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awang minimithi.</w:t>
      </w:r>
    </w:p>
    <w:p w14:paraId="74AE7907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18EEE3A0" w14:textId="5BE4D439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KORO</w:t>
      </w:r>
    </w:p>
    <w:p w14:paraId="1F9F2E6B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**Ave, Ave, Ave Maria</w:t>
      </w:r>
    </w:p>
    <w:p w14:paraId="38C488AD" w14:textId="77777777" w:rsidR="008358B4" w:rsidRPr="00715316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   Ave, Ave, Ave Maria</w:t>
      </w:r>
    </w:p>
    <w:p w14:paraId="36EAFEE4" w14:textId="77777777" w:rsidR="005508E1" w:rsidRDefault="005508E1" w:rsidP="008358B4">
      <w:pPr>
        <w:rPr>
          <w:rFonts w:asciiTheme="majorHAnsi" w:hAnsiTheme="majorHAnsi"/>
          <w:sz w:val="32"/>
          <w:szCs w:val="28"/>
        </w:rPr>
      </w:pPr>
    </w:p>
    <w:p w14:paraId="66BC2B76" w14:textId="6465F814" w:rsidR="008358B4" w:rsidRPr="009055C7" w:rsidRDefault="009055C7" w:rsidP="008358B4">
      <w:pPr>
        <w:rPr>
          <w:rFonts w:asciiTheme="majorHAnsi" w:hAnsiTheme="majorHAnsi"/>
          <w:b/>
          <w:bCs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br/>
      </w:r>
      <w:r w:rsidRPr="009055C7">
        <w:rPr>
          <w:rFonts w:asciiTheme="majorHAnsi" w:hAnsiTheme="majorHAnsi"/>
          <w:b/>
          <w:bCs/>
          <w:sz w:val="32"/>
          <w:szCs w:val="28"/>
        </w:rPr>
        <w:t>II</w:t>
      </w:r>
    </w:p>
    <w:p w14:paraId="26041077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Bayang tinubua’y </w:t>
      </w:r>
    </w:p>
    <w:p w14:paraId="5BDC4D2B" w14:textId="7BB4B671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I</w:t>
      </w:r>
      <w:r w:rsidR="008358B4" w:rsidRPr="00715316">
        <w:rPr>
          <w:rFonts w:asciiTheme="majorHAnsi" w:hAnsiTheme="majorHAnsi"/>
          <w:sz w:val="32"/>
          <w:szCs w:val="28"/>
        </w:rPr>
        <w:t>pinagdarasal</w:t>
      </w:r>
    </w:p>
    <w:p w14:paraId="48C2EEA8" w14:textId="77777777" w:rsidR="009055C7" w:rsidRDefault="008358B4" w:rsidP="008358B4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At kapayapaan </w:t>
      </w:r>
    </w:p>
    <w:p w14:paraId="2D895BC4" w14:textId="72287289" w:rsidR="008358B4" w:rsidRPr="00715316" w:rsidRDefault="00F22323" w:rsidP="008358B4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N</w:t>
      </w:r>
      <w:r w:rsidR="008358B4" w:rsidRPr="00715316">
        <w:rPr>
          <w:rFonts w:asciiTheme="majorHAnsi" w:hAnsiTheme="majorHAnsi"/>
          <w:sz w:val="32"/>
          <w:szCs w:val="28"/>
        </w:rPr>
        <w:t>itong sanlibutan.</w:t>
      </w:r>
    </w:p>
    <w:p w14:paraId="09922C53" w14:textId="77777777" w:rsidR="008358B4" w:rsidRPr="00715316" w:rsidRDefault="008358B4" w:rsidP="008358B4">
      <w:pPr>
        <w:rPr>
          <w:rFonts w:ascii="Arial Rounded MT Bold" w:hAnsi="Arial Rounded MT Bold"/>
          <w:sz w:val="28"/>
          <w:szCs w:val="28"/>
        </w:rPr>
      </w:pPr>
    </w:p>
    <w:p w14:paraId="47BB0F85" w14:textId="77777777" w:rsidR="008358B4" w:rsidRPr="00715316" w:rsidRDefault="008358B4" w:rsidP="008358B4">
      <w:pPr>
        <w:rPr>
          <w:rFonts w:ascii="Arial Rounded MT Bold" w:hAnsi="Arial Rounded MT Bold"/>
          <w:sz w:val="32"/>
          <w:szCs w:val="32"/>
        </w:rPr>
      </w:pPr>
      <w:r w:rsidRPr="00715316">
        <w:rPr>
          <w:rFonts w:ascii="Arial Rounded MT Bold" w:hAnsi="Arial Rounded MT Bold"/>
          <w:sz w:val="32"/>
          <w:szCs w:val="32"/>
        </w:rPr>
        <w:t xml:space="preserve"> </w:t>
      </w:r>
    </w:p>
    <w:p w14:paraId="466F004A" w14:textId="77777777" w:rsidR="009055C7" w:rsidRDefault="009055C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F1650CA" w14:textId="11C179EC" w:rsidR="008358B4" w:rsidRPr="00A12E52" w:rsidRDefault="00000000" w:rsidP="009D68BA">
      <w:pPr>
        <w:pStyle w:val="Heading1"/>
        <w:rPr>
          <w:rFonts w:eastAsia="Times New Roman" w:cs="Times New Roman"/>
          <w:sz w:val="25"/>
          <w:szCs w:val="25"/>
          <w:lang w:eastAsia="en-CA"/>
        </w:rPr>
      </w:pPr>
      <w:hyperlink w:anchor="_top" w:history="1">
        <w:bookmarkStart w:id="30" w:name="_Toc182939754"/>
        <w:r w:rsidR="008358B4" w:rsidRPr="00A12E52">
          <w:rPr>
            <w:rStyle w:val="Hyperlink"/>
            <w:rFonts w:eastAsia="Times New Roman"/>
            <w:sz w:val="48"/>
            <w:szCs w:val="40"/>
            <w:u w:val="none"/>
            <w:lang w:eastAsia="en-CA"/>
          </w:rPr>
          <w:t>ISANG BANSA</w:t>
        </w:r>
        <w:bookmarkEnd w:id="30"/>
      </w:hyperlink>
    </w:p>
    <w:p w14:paraId="4626464D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="Verdana" w:eastAsia="Times New Roman" w:hAnsi="Verdana" w:cs="Times New Roman"/>
          <w:color w:val="2E2613"/>
          <w:sz w:val="17"/>
          <w:szCs w:val="17"/>
          <w:lang w:eastAsia="en-CA"/>
        </w:rPr>
      </w:pPr>
    </w:p>
    <w:p w14:paraId="4563C79F" w14:textId="77777777" w:rsidR="008358B4" w:rsidRPr="00715316" w:rsidRDefault="008358B4" w:rsidP="008358B4">
      <w:pPr>
        <w:shd w:val="clear" w:color="auto" w:fill="FFFFFF"/>
        <w:spacing w:line="273" w:lineRule="atLeast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FEDFBD3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ganda ng ating buhay</w:t>
      </w:r>
    </w:p>
    <w:p w14:paraId="07E2980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Napupuspos ng pagpapala</w:t>
      </w:r>
    </w:p>
    <w:p w14:paraId="1AF03917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Ng sakramentong mahiwaga</w:t>
      </w:r>
    </w:p>
    <w:p w14:paraId="0CCADF5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Kaloob ni Hesus sa’ting Gabay</w:t>
      </w:r>
    </w:p>
    <w:p w14:paraId="5DE6674A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3DAD6FB4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6B15708D" w14:textId="5CC99D89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</w:p>
    <w:p w14:paraId="308BB5ED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Oh kay tamis ng pagsasama</w:t>
      </w:r>
    </w:p>
    <w:p w14:paraId="7ACF23B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Nagmumula sa pagkakaisa</w:t>
      </w:r>
    </w:p>
    <w:p w14:paraId="779AA69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Bumubukal sa pagsasalo</w:t>
      </w:r>
    </w:p>
    <w:p w14:paraId="02F58078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iisang hapag ay dumalo</w:t>
      </w:r>
    </w:p>
    <w:p w14:paraId="1F4E2315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</w:p>
    <w:p w14:paraId="2BCA8DED" w14:textId="77777777" w:rsidR="003B79A1" w:rsidRDefault="003B79A1" w:rsidP="008358B4">
      <w:pPr>
        <w:shd w:val="clear" w:color="auto" w:fill="FFFFFF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</w:p>
    <w:p w14:paraId="13A4ABE9" w14:textId="41A32B8D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Koro:</w:t>
      </w:r>
    </w:p>
    <w:p w14:paraId="2F63B481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 Hesus sa sakramento</w:t>
      </w:r>
    </w:p>
    <w:p w14:paraId="1F108ECF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ng lahat ng tao</w:t>
      </w:r>
    </w:p>
    <w:p w14:paraId="59435BC9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Purihin siya ng Pilipino</w:t>
      </w:r>
    </w:p>
    <w:p w14:paraId="08251DE4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2E2613"/>
          <w:sz w:val="17"/>
          <w:szCs w:val="17"/>
          <w:lang w:eastAsia="en-CA"/>
        </w:rPr>
      </w:pPr>
      <w:r w:rsidRPr="00715316">
        <w:rPr>
          <w:rFonts w:asciiTheme="majorHAnsi" w:eastAsia="Times New Roman" w:hAnsiTheme="majorHAnsi" w:cs="Times"/>
          <w:color w:val="2E2613"/>
          <w:sz w:val="36"/>
          <w:lang w:eastAsia="en-CA"/>
        </w:rPr>
        <w:t>Sa pagkakaisa’y lingapin mo</w:t>
      </w:r>
    </w:p>
    <w:p w14:paraId="12F86E93" w14:textId="77777777" w:rsidR="008358B4" w:rsidRPr="00715316" w:rsidRDefault="008358B4" w:rsidP="008358B4"/>
    <w:p w14:paraId="58F33C8D" w14:textId="77777777" w:rsidR="00105949" w:rsidRDefault="00105949">
      <w:pP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b/>
          <w:bCs/>
          <w:color w:val="333333"/>
          <w:sz w:val="36"/>
          <w:szCs w:val="36"/>
          <w:shd w:val="clear" w:color="auto" w:fill="FFFFFF"/>
          <w:lang w:eastAsia="en-CA"/>
        </w:rPr>
        <w:br w:type="page"/>
      </w:r>
    </w:p>
    <w:p w14:paraId="0666CA36" w14:textId="77777777" w:rsidR="00105949" w:rsidRPr="00D055F7" w:rsidRDefault="00105949" w:rsidP="00105949">
      <w:pPr>
        <w:spacing w:line="276" w:lineRule="auto"/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</w:pPr>
      <w:r w:rsidRPr="00D055F7">
        <w:rPr>
          <w:rStyle w:val="Hyperlink"/>
          <w:rFonts w:asciiTheme="majorHAnsi" w:eastAsia="Times New Roman" w:hAnsiTheme="majorHAnsi" w:cstheme="majorBidi"/>
          <w:sz w:val="48"/>
          <w:szCs w:val="40"/>
          <w:u w:val="none"/>
          <w:lang w:eastAsia="en-CA"/>
        </w:rPr>
        <w:lastRenderedPageBreak/>
        <w:t>ISANG MUNTING PANALANGIN</w:t>
      </w:r>
    </w:p>
    <w:p w14:paraId="30683D0E" w14:textId="77777777" w:rsidR="00105949" w:rsidRPr="00753EA6" w:rsidRDefault="00105949" w:rsidP="00105949">
      <w:pPr>
        <w:spacing w:line="276" w:lineRule="auto"/>
        <w:rPr>
          <w:rFonts w:ascii="Verdana" w:hAnsi="Verdana" w:cs="Poppins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9FB07D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</w:t>
      </w:r>
    </w:p>
    <w:p w14:paraId="1E68C76E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Panginoon, ito ang aming alay</w:t>
      </w:r>
    </w:p>
    <w:p w14:paraId="34B7984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Sa iyong kabanalan.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 xml:space="preserve">tanggapin ang aming isip, </w:t>
      </w:r>
    </w:p>
    <w:p w14:paraId="0258F8E4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buhay at kalayaan.</w:t>
      </w:r>
    </w:p>
    <w:p w14:paraId="2A50FF4C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Sa Iyo ang aming katauhang </w:t>
      </w:r>
    </w:p>
    <w:p w14:paraId="005ED07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pinagbuklod ng ‘Yong katawan. </w:t>
      </w:r>
    </w:p>
    <w:p w14:paraId="50713FFF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 xml:space="preserve">Handog namin ang aming kalooban </w:t>
      </w:r>
    </w:p>
    <w:p w14:paraId="23B10BC2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t>na sa ‘Yo nagmumula.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A1CC57A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KORO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ang ‘Yong puso,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dakila ka, O Kristo.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Sambayanan kaming nagpupuri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sa 'Yong dugo at katawan.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1CD0B569" w14:textId="77777777" w:rsidR="00105949" w:rsidRPr="00105949" w:rsidRDefault="00105949" w:rsidP="00105949">
      <w:pPr>
        <w:spacing w:line="276" w:lineRule="auto"/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b/>
          <w:bCs/>
          <w:color w:val="2E2613"/>
          <w:sz w:val="36"/>
          <w:lang w:eastAsia="en-CA"/>
        </w:rPr>
        <w:t>II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Tunay ang pag-ibig mo Kristo,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liwanag ng aming puso.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Awit nami’y aming alay,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  <w:t>pasalamat sa’ming buhay.</w:t>
      </w: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/>
      </w:r>
    </w:p>
    <w:p w14:paraId="5FB6C076" w14:textId="7F3CC234" w:rsidR="008358B4" w:rsidRPr="00105949" w:rsidRDefault="008358B4" w:rsidP="008358B4">
      <w:pPr>
        <w:rPr>
          <w:rFonts w:asciiTheme="majorHAnsi" w:eastAsia="Times New Roman" w:hAnsiTheme="majorHAnsi" w:cs="Times"/>
          <w:color w:val="2E2613"/>
          <w:sz w:val="36"/>
          <w:lang w:eastAsia="en-CA"/>
        </w:rPr>
      </w:pPr>
      <w:r w:rsidRPr="00105949">
        <w:rPr>
          <w:rFonts w:asciiTheme="majorHAnsi" w:eastAsia="Times New Roman" w:hAnsiTheme="majorHAnsi" w:cs="Times"/>
          <w:color w:val="2E2613"/>
          <w:sz w:val="36"/>
          <w:lang w:eastAsia="en-CA"/>
        </w:rPr>
        <w:br w:type="page"/>
      </w:r>
    </w:p>
    <w:p w14:paraId="0CB3C5FA" w14:textId="67BEBC91" w:rsidR="00245247" w:rsidRDefault="00000000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hyperlink w:anchor="_top" w:history="1">
        <w:r w:rsidR="008358B4" w:rsidRPr="00602CE0">
          <w:rPr>
            <w:rStyle w:val="Hyperlink"/>
            <w:rFonts w:eastAsia="Times New Roman"/>
            <w:sz w:val="46"/>
            <w:szCs w:val="46"/>
            <w:u w:val="none"/>
            <w:lang w:eastAsia="en-CA"/>
          </w:rPr>
          <w:t>ISANG PAGKAIN, ISANG KATAWAN, ISANG BAYAN</w:t>
        </w:r>
      </w:hyperlink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8358B4" w:rsidRPr="00715316">
        <w:rPr>
          <w:rFonts w:asciiTheme="majorHAnsi" w:eastAsia="Times New Roman" w:hAnsiTheme="majorHAnsi" w:cs="Times New Roman"/>
          <w:color w:val="333333"/>
          <w:sz w:val="36"/>
          <w:szCs w:val="36"/>
          <w:lang w:eastAsia="en-CA"/>
        </w:rPr>
        <w:br/>
      </w:r>
      <w:r w:rsidR="00245247"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</w:t>
      </w:r>
    </w:p>
    <w:p w14:paraId="01025E84" w14:textId="3D1FEC29" w:rsidR="008358B4" w:rsidRPr="00715316" w:rsidRDefault="008358B4" w:rsidP="008358B4">
      <w:pPr>
        <w:rPr>
          <w:rFonts w:asciiTheme="majorHAnsi" w:eastAsia="Times New Roman" w:hAnsiTheme="majorHAnsi" w:cs="Times New Roman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Katulad ng mga butil na tinitipon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Upang maging tinapay na nagbibigay buhay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matipon din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At maging</w:t>
      </w:r>
      <w:r w:rsidRPr="00715316">
        <w:rPr>
          <w:rFonts w:asciiTheme="majorHAnsi" w:eastAsia="Times New Roman" w:hAnsiTheme="majorHAnsi" w:cs="Verdana"/>
          <w:color w:val="333333"/>
          <w:sz w:val="32"/>
          <w:szCs w:val="32"/>
          <w:shd w:val="clear" w:color="auto" w:fill="FFFFFF"/>
          <w:lang w:eastAsia="en-CA"/>
        </w:rPr>
        <w:t>﻿ bayan mong giliw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Refrain: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</w:p>
    <w:p w14:paraId="52F093CB" w14:textId="77777777" w:rsidR="008358B4" w:rsidRPr="00715316" w:rsidRDefault="008358B4" w:rsidP="008358B4">
      <w:pPr>
        <w:shd w:val="clear" w:color="auto" w:fill="FFFFFF"/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Iisang panginoon, iisang katawan,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isang bayan, isang lahi 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lang w:eastAsia="en-CA"/>
        </w:rPr>
        <w:t>sa'yo'y nagpupugay</w:t>
      </w:r>
    </w:p>
    <w:p w14:paraId="7262A22B" w14:textId="507DD54B" w:rsidR="008358B4" w:rsidRPr="00245247" w:rsidRDefault="00245247" w:rsidP="008358B4">
      <w:pPr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</w:pP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br/>
      </w:r>
      <w:r w:rsidRPr="00245247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II</w:t>
      </w:r>
    </w:p>
    <w:p w14:paraId="137B2550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Katulad din ng mga ubas </w:t>
      </w:r>
    </w:p>
    <w:p w14:paraId="6CBC2E01" w14:textId="77777777" w:rsidR="001E0198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na piniga at naging alak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 xml:space="preserve">Sino mang uminom nito: </w:t>
      </w:r>
    </w:p>
    <w:p w14:paraId="4CF4459B" w14:textId="76531792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"May buhay na walang hanggan"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Kami nawa'y maging sangkap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shd w:val="clear" w:color="auto" w:fill="FFFFFF"/>
          <w:lang w:eastAsia="en-CA"/>
        </w:rPr>
        <w:t>Sa pagbuo nitong bayang liyag</w:t>
      </w:r>
      <w:r w:rsidRPr="00715316"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  <w:t> </w:t>
      </w:r>
    </w:p>
    <w:p w14:paraId="521F1A0F" w14:textId="77777777" w:rsidR="008358B4" w:rsidRPr="00715316" w:rsidRDefault="008358B4" w:rsidP="008358B4">
      <w:pPr>
        <w:rPr>
          <w:rFonts w:asciiTheme="majorHAnsi" w:eastAsia="Times New Roman" w:hAnsiTheme="majorHAnsi" w:cs="Times New Roman"/>
          <w:color w:val="333333"/>
          <w:sz w:val="32"/>
          <w:szCs w:val="32"/>
          <w:lang w:eastAsia="en-CA"/>
        </w:rPr>
      </w:pPr>
    </w:p>
    <w:p w14:paraId="507A0A70" w14:textId="0E37879F" w:rsidR="008358B4" w:rsidRPr="00715316" w:rsidRDefault="008358B4" w:rsidP="008358B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t>(Refrain)</w:t>
      </w:r>
      <w:r w:rsidRPr="00715316">
        <w:rPr>
          <w:rFonts w:asciiTheme="majorHAnsi" w:eastAsia="Times New Roman" w:hAnsiTheme="majorHAnsi" w:cs="Times New Roman"/>
          <w:b/>
          <w:bCs/>
          <w:color w:val="333333"/>
          <w:sz w:val="32"/>
          <w:szCs w:val="32"/>
          <w:shd w:val="clear" w:color="auto" w:fill="FFFFFF"/>
          <w:lang w:eastAsia="en-CA"/>
        </w:rPr>
        <w:br/>
      </w:r>
    </w:p>
    <w:p w14:paraId="06FA1D46" w14:textId="77777777" w:rsidR="00023682" w:rsidRPr="00715316" w:rsidRDefault="0002368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715316">
        <w:br w:type="page"/>
      </w:r>
    </w:p>
    <w:p w14:paraId="5FE2D1A1" w14:textId="36DD327C" w:rsidR="00397AD6" w:rsidRPr="00567D94" w:rsidRDefault="00000000" w:rsidP="00397AD6">
      <w:pPr>
        <w:pStyle w:val="Heading1"/>
      </w:pPr>
      <w:hyperlink w:anchor="_top" w:history="1">
        <w:bookmarkStart w:id="31" w:name="_Toc182939755"/>
        <w:r w:rsidR="00397AD6" w:rsidRPr="00BF7FC5">
          <w:rPr>
            <w:rStyle w:val="Hyperlink"/>
            <w:sz w:val="48"/>
            <w:szCs w:val="40"/>
            <w:u w:val="none"/>
          </w:rPr>
          <w:t>ISANG PANANAMPALATAYA</w:t>
        </w:r>
        <w:bookmarkEnd w:id="31"/>
      </w:hyperlink>
      <w:r w:rsidR="00397AD6" w:rsidRPr="00BF7FC5">
        <w:rPr>
          <w:sz w:val="48"/>
          <w:szCs w:val="40"/>
        </w:rPr>
        <w:t xml:space="preserve"> </w:t>
      </w:r>
      <w:r w:rsidR="00397AD6" w:rsidRPr="00567D94">
        <w:br/>
      </w:r>
    </w:p>
    <w:p w14:paraId="1B90FFC2" w14:textId="77777777" w:rsidR="00397AD6" w:rsidRPr="000864FC" w:rsidRDefault="00397AD6" w:rsidP="00397AD6">
      <w:pPr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KORO:</w:t>
      </w:r>
    </w:p>
    <w:p w14:paraId="24B06907" w14:textId="77777777" w:rsidR="00397AD6" w:rsidRPr="009A5F90" w:rsidRDefault="00397AD6" w:rsidP="00397AD6">
      <w:pPr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Isang pananampalataya, isang pagbibinyag </w:t>
      </w:r>
      <w:r w:rsidRPr="009A5F90">
        <w:rPr>
          <w:rFonts w:asciiTheme="majorHAnsi" w:hAnsiTheme="majorHAnsi"/>
          <w:sz w:val="32"/>
          <w:szCs w:val="32"/>
        </w:rPr>
        <w:br/>
        <w:t xml:space="preserve">Isang Panginoon, angkinin nating lahat.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EBA0A2F" w14:textId="49170921" w:rsidR="00397AD6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</w:t>
      </w:r>
    </w:p>
    <w:p w14:paraId="62258257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Habilin ni Hesus noong Siya'y lumisan </w:t>
      </w:r>
      <w:r w:rsidRPr="009A5F90">
        <w:rPr>
          <w:rFonts w:asciiTheme="majorHAnsi" w:hAnsiTheme="majorHAnsi"/>
          <w:sz w:val="32"/>
          <w:szCs w:val="32"/>
        </w:rPr>
        <w:br/>
        <w:t xml:space="preserve">Kayo ay magkatipon sa pagmamahalan.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2E2A8197" w14:textId="16EC0591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</w:t>
      </w:r>
    </w:p>
    <w:p w14:paraId="54063891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Ama pakinggan mo ang aming panalangin </w:t>
      </w:r>
      <w:r w:rsidRPr="009A5F90">
        <w:rPr>
          <w:rFonts w:asciiTheme="majorHAnsi" w:hAnsiTheme="majorHAnsi"/>
          <w:sz w:val="32"/>
          <w:szCs w:val="32"/>
        </w:rPr>
        <w:br/>
        <w:t xml:space="preserve">Dalisay na pag-ibig sa ami'y lumapit.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1116DCBC" w14:textId="12945797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III</w:t>
      </w:r>
    </w:p>
    <w:p w14:paraId="0DB50146" w14:textId="77777777" w:rsidR="00397AD6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Mga alagad ko pa'no makikilala </w:t>
      </w:r>
      <w:r w:rsidRPr="009A5F90">
        <w:rPr>
          <w:rFonts w:asciiTheme="majorHAnsi" w:hAnsiTheme="majorHAnsi"/>
          <w:sz w:val="32"/>
          <w:szCs w:val="32"/>
        </w:rPr>
        <w:br/>
        <w:t xml:space="preserve">Tapat nilang pag-ibig wala nang iba pa. (koro) </w:t>
      </w:r>
      <w:r w:rsidRPr="009A5F90">
        <w:rPr>
          <w:rFonts w:asciiTheme="majorHAnsi" w:hAnsiTheme="majorHAnsi"/>
          <w:sz w:val="32"/>
          <w:szCs w:val="32"/>
        </w:rPr>
        <w:br/>
      </w:r>
    </w:p>
    <w:p w14:paraId="3845AB1F" w14:textId="3BDC2142" w:rsidR="000864FC" w:rsidRPr="000864FC" w:rsidRDefault="000864FC" w:rsidP="00397AD6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0864FC">
        <w:rPr>
          <w:rFonts w:asciiTheme="majorHAnsi" w:hAnsiTheme="majorHAnsi"/>
          <w:b/>
          <w:bCs/>
          <w:sz w:val="32"/>
          <w:szCs w:val="32"/>
        </w:rPr>
        <w:t>IV</w:t>
      </w:r>
    </w:p>
    <w:p w14:paraId="73FE91CD" w14:textId="77777777" w:rsidR="00397AD6" w:rsidRPr="009A5F90" w:rsidRDefault="00397AD6" w:rsidP="00397AD6">
      <w:pPr>
        <w:pStyle w:val="HTMLPreformatted"/>
        <w:rPr>
          <w:rFonts w:asciiTheme="majorHAnsi" w:hAnsiTheme="majorHAnsi"/>
          <w:sz w:val="32"/>
          <w:szCs w:val="32"/>
        </w:rPr>
      </w:pPr>
      <w:r w:rsidRPr="009A5F90">
        <w:rPr>
          <w:rFonts w:asciiTheme="majorHAnsi" w:hAnsiTheme="majorHAnsi"/>
          <w:sz w:val="32"/>
          <w:szCs w:val="32"/>
        </w:rPr>
        <w:t xml:space="preserve">Kaya nga O Ama, sana'y Iyong hawian </w:t>
      </w:r>
      <w:r w:rsidRPr="009A5F90">
        <w:rPr>
          <w:rFonts w:asciiTheme="majorHAnsi" w:hAnsiTheme="majorHAnsi"/>
          <w:sz w:val="32"/>
          <w:szCs w:val="32"/>
        </w:rPr>
        <w:br/>
        <w:t xml:space="preserve">Ang aming mga puso ng mga alitan. (koro) </w:t>
      </w:r>
    </w:p>
    <w:p w14:paraId="1E7DEC66" w14:textId="77777777" w:rsidR="00397AD6" w:rsidRDefault="00397AD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2A1E72" w14:textId="667985F2" w:rsidR="00AF4E62" w:rsidRPr="00715316" w:rsidRDefault="00000000" w:rsidP="00E6142D">
      <w:pPr>
        <w:pStyle w:val="Heading1"/>
        <w:shd w:val="clear" w:color="auto" w:fill="FFFFFF"/>
        <w:spacing w:before="0" w:line="321" w:lineRule="atLeast"/>
        <w:rPr>
          <w:sz w:val="16"/>
        </w:rPr>
      </w:pPr>
      <w:hyperlink w:anchor="_top" w:history="1">
        <w:bookmarkStart w:id="32" w:name="_Toc440145512"/>
        <w:bookmarkStart w:id="33" w:name="_Toc182939756"/>
        <w:r w:rsidR="00AF4E62" w:rsidRPr="009C225D">
          <w:rPr>
            <w:rStyle w:val="Hyperlink"/>
            <w:sz w:val="48"/>
            <w:szCs w:val="40"/>
            <w:u w:val="none"/>
          </w:rPr>
          <w:t>ITO ANG ARAW</w:t>
        </w:r>
      </w:hyperlink>
      <w:r w:rsidR="00AF4E62" w:rsidRPr="00715316">
        <w:rPr>
          <w:rFonts w:ascii="Arial" w:hAnsi="Arial" w:cs="Arial"/>
          <w:color w:val="000000"/>
          <w:sz w:val="38"/>
          <w:szCs w:val="38"/>
        </w:rPr>
        <w:t xml:space="preserve"> </w:t>
      </w:r>
      <w:r w:rsidR="00AF4E62" w:rsidRPr="00E6142D">
        <w:rPr>
          <w:sz w:val="24"/>
        </w:rPr>
        <w:t>HIMIG HESWITA</w:t>
      </w:r>
      <w:bookmarkEnd w:id="32"/>
      <w:bookmarkEnd w:id="33"/>
    </w:p>
    <w:p w14:paraId="7DDEB69B" w14:textId="77777777" w:rsidR="00AF4E62" w:rsidRPr="00715316" w:rsidRDefault="00AF4E62" w:rsidP="00AF4E62">
      <w:pPr>
        <w:rPr>
          <w:rFonts w:ascii="Arial" w:eastAsia="Times New Roman" w:hAnsi="Arial" w:cs="Arial"/>
          <w:b/>
          <w:bCs/>
          <w:color w:val="000000"/>
          <w:kern w:val="36"/>
          <w:sz w:val="36"/>
          <w:szCs w:val="38"/>
          <w:lang w:eastAsia="en-CA"/>
        </w:rPr>
      </w:pPr>
    </w:p>
    <w:p w14:paraId="6410452D" w14:textId="77777777" w:rsidR="00AF4E62" w:rsidRPr="00715316" w:rsidRDefault="00AF4E62" w:rsidP="00AF4E62">
      <w:pPr>
        <w:rPr>
          <w:rFonts w:asciiTheme="majorHAnsi" w:hAnsiTheme="majorHAnsi" w:cs="Arial"/>
          <w:color w:val="000000"/>
          <w:sz w:val="28"/>
          <w:szCs w:val="24"/>
          <w:shd w:val="clear" w:color="auto" w:fill="FFFFFF"/>
        </w:rPr>
      </w:pPr>
    </w:p>
    <w:p w14:paraId="5F3ACCB3" w14:textId="77777777" w:rsidR="00AF4E62" w:rsidRPr="00456BEB" w:rsidRDefault="00AF4E62" w:rsidP="00C6339A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456BE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DCBEACE" w14:textId="7DEC2C71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 galak!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Mag pa salamat kayo sa Panginoon,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Butihin S'ya, Kanyang  gawa'y walang hanggan.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Sabihin ng sambayanan ng Israel,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"Walang  hanggan, Kanyang  awa.  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t>(Koro)</w:t>
      </w:r>
      <w:r w:rsidRPr="004F0D64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Kanang kamay ng Diyos saki</w:t>
      </w:r>
      <w:r w:rsidR="003117C4">
        <w:rPr>
          <w:rFonts w:asciiTheme="majorHAnsi" w:eastAsia="Times New Roman" w:hAnsiTheme="majorHAnsi" w:cs="Courier New"/>
          <w:sz w:val="32"/>
          <w:szCs w:val="32"/>
        </w:rPr>
        <w:t>’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y humango.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bisig N'ya sa'kin ang tagapag tanggol.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Ako'y hindi mapapahamak kailan man.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Ipahahayag ko</w:t>
      </w:r>
      <w:r w:rsidR="00DE15DA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C6339A">
        <w:rPr>
          <w:rFonts w:asciiTheme="majorHAnsi" w:eastAsia="Times New Roman" w:hAnsiTheme="majorHAnsi" w:cs="Courier New"/>
          <w:sz w:val="32"/>
          <w:szCs w:val="32"/>
        </w:rPr>
        <w:t>l'walhati N'ya .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t xml:space="preserve">  (Koro)</w:t>
      </w:r>
      <w:r w:rsidRPr="00DE15DA">
        <w:rPr>
          <w:rFonts w:asciiTheme="majorHAnsi" w:eastAsia="Times New Roman" w:hAnsiTheme="majorHAnsi" w:cs="Courier New"/>
          <w:i/>
          <w:iCs/>
          <w:sz w:val="32"/>
          <w:szCs w:val="32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Ang aking Panginoon, moog ng buhay.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S'ya ang batong tinangihan ng tagapag tayo.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Kahanga-hanga sa aming mga mata,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 xml:space="preserve">Gawain N'ya; Purihin S'ya! 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t>(Koro)</w:t>
      </w:r>
      <w:r w:rsidRPr="004B1A45">
        <w:rPr>
          <w:rFonts w:asciiTheme="majorHAnsi" w:eastAsia="Times New Roman" w:hAnsiTheme="majorHAnsi" w:cs="Courier New"/>
          <w:i/>
          <w:iCs/>
          <w:sz w:val="32"/>
          <w:szCs w:val="32"/>
          <w:u w:val="single"/>
        </w:rPr>
        <w:br/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</w:r>
      <w:r w:rsidRPr="00985503">
        <w:rPr>
          <w:rFonts w:asciiTheme="majorHAnsi" w:eastAsia="Times New Roman" w:hAnsiTheme="majorHAnsi" w:cs="Courier New"/>
          <w:b/>
          <w:bCs/>
          <w:sz w:val="32"/>
          <w:szCs w:val="32"/>
        </w:rPr>
        <w:t xml:space="preserve">Koda: </w:t>
      </w:r>
    </w:p>
    <w:p w14:paraId="42FBE3BC" w14:textId="1D668C87" w:rsidR="00AF4E62" w:rsidRPr="00C6339A" w:rsidRDefault="00AF4E62" w:rsidP="00C6339A">
      <w:pPr>
        <w:rPr>
          <w:rFonts w:asciiTheme="majorHAnsi" w:eastAsia="Times New Roman" w:hAnsiTheme="majorHAnsi" w:cs="Courier New"/>
          <w:sz w:val="32"/>
          <w:szCs w:val="32"/>
        </w:rPr>
      </w:pPr>
      <w:r w:rsidRPr="00C6339A">
        <w:rPr>
          <w:rFonts w:asciiTheme="majorHAnsi" w:eastAsia="Times New Roman" w:hAnsiTheme="majorHAnsi" w:cs="Courier New"/>
          <w:sz w:val="32"/>
          <w:szCs w:val="32"/>
        </w:rPr>
        <w:t>Ito ang araw na ginawa ng Panginoon;</w:t>
      </w:r>
      <w:r w:rsidRPr="00C6339A">
        <w:rPr>
          <w:rFonts w:asciiTheme="majorHAnsi" w:eastAsia="Times New Roman" w:hAnsiTheme="majorHAnsi" w:cs="Courier New"/>
          <w:sz w:val="32"/>
          <w:szCs w:val="32"/>
        </w:rPr>
        <w:br/>
        <w:t>Tayo'y magsaya at magalak!</w:t>
      </w:r>
    </w:p>
    <w:p w14:paraId="267E9784" w14:textId="3AF45E78" w:rsidR="00C323BE" w:rsidRPr="00405020" w:rsidRDefault="00C323BE" w:rsidP="00405020">
      <w:pPr>
        <w:pStyle w:val="Heading1"/>
        <w:rPr>
          <w:rStyle w:val="textexposedshow"/>
        </w:rPr>
        <w:sectPr w:rsidR="00C323BE" w:rsidRPr="00405020" w:rsidSect="003F5932">
          <w:pgSz w:w="12240" w:h="15840"/>
          <w:pgMar w:top="1080" w:right="1440" w:bottom="1170" w:left="1440" w:header="720" w:footer="720" w:gutter="0"/>
          <w:cols w:space="720"/>
          <w:docGrid w:linePitch="360"/>
        </w:sectPr>
      </w:pPr>
      <w:r>
        <w:rPr>
          <w:rStyle w:val="textexposedshow"/>
          <w:rFonts w:cs="Helvetica"/>
          <w:color w:val="141823"/>
          <w:sz w:val="28"/>
          <w:szCs w:val="21"/>
        </w:rPr>
        <w:br w:type="page"/>
      </w:r>
      <w:hyperlink w:anchor="_top" w:history="1">
        <w:bookmarkStart w:id="34" w:name="_Toc182939757"/>
        <w:r w:rsidRPr="0038615E">
          <w:rPr>
            <w:rStyle w:val="Hyperlink"/>
            <w:sz w:val="48"/>
            <w:szCs w:val="36"/>
            <w:u w:val="none"/>
          </w:rPr>
          <w:t>ITO ANG BAGONG ARAW</w:t>
        </w:r>
        <w:bookmarkEnd w:id="34"/>
      </w:hyperlink>
    </w:p>
    <w:p w14:paraId="417DFBAD" w14:textId="57835410" w:rsidR="00405020" w:rsidRDefault="00405020" w:rsidP="00405020"/>
    <w:p w14:paraId="192D01D4" w14:textId="77777777" w:rsidR="00405020" w:rsidRDefault="00405020" w:rsidP="00405020">
      <w:r>
        <w:t>D Isidro SJ - F Ramires SJ</w:t>
      </w:r>
    </w:p>
    <w:p w14:paraId="6EABDDA8" w14:textId="77777777" w:rsidR="00405020" w:rsidRDefault="00405020" w:rsidP="00405020"/>
    <w:p w14:paraId="52636659" w14:textId="77777777" w:rsidR="00405020" w:rsidRPr="00405020" w:rsidRDefault="00405020" w:rsidP="00405020">
      <w:pPr>
        <w:rPr>
          <w:rFonts w:asciiTheme="majorHAnsi" w:hAnsiTheme="majorHAnsi"/>
          <w:sz w:val="32"/>
        </w:rPr>
      </w:pPr>
      <w:r w:rsidRPr="00405020">
        <w:rPr>
          <w:rFonts w:asciiTheme="majorHAnsi" w:hAnsiTheme="majorHAnsi"/>
          <w:sz w:val="32"/>
        </w:rPr>
        <w:t>Intro: A E7 A E7</w:t>
      </w:r>
    </w:p>
    <w:p w14:paraId="1A51DAC6" w14:textId="77777777" w:rsidR="00405020" w:rsidRDefault="00405020" w:rsidP="00405020"/>
    <w:p w14:paraId="4A5A48F6" w14:textId="4A041978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A                                       E</w:t>
      </w:r>
    </w:p>
    <w:p w14:paraId="04ADDD0A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ITO ANG BAGONG ARAW, ITO'Y ARAW NG TAGUMPAY</w:t>
      </w:r>
    </w:p>
    <w:p w14:paraId="1D0569AE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A</w:t>
      </w:r>
    </w:p>
    <w:p w14:paraId="73B3EFA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ANAK NG TAO'Y NABUHAY, SIYA'Y ATING PARANGALAN</w:t>
      </w:r>
    </w:p>
    <w:p w14:paraId="58FDE9C1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A7             D          B7              E E7</w:t>
      </w:r>
    </w:p>
    <w:p w14:paraId="1FFD7658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SI HESUS MULING NABUHAY SA KAMATAYA'Y NAGTAGUMPAY</w:t>
      </w:r>
    </w:p>
    <w:p w14:paraId="59B1D0A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 A                                          E</w:t>
      </w:r>
    </w:p>
    <w:p w14:paraId="159E89D6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MAGALAK, H'WAG NANG LUMUHA, HINANGO ANG TAO SA SALA</w:t>
      </w:r>
    </w:p>
    <w:p w14:paraId="7E1A912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E7                                               A</w:t>
      </w:r>
    </w:p>
    <w:p w14:paraId="5C40ABF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KRISTO HESUS, TUNAY KANG HARI, KAMI SA 'YO'Y NAGPUPURI</w:t>
      </w:r>
    </w:p>
    <w:p w14:paraId="3812E2C0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 xml:space="preserve">    A7              D           E7           A E7</w:t>
      </w:r>
    </w:p>
    <w:p w14:paraId="4791B16C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SA KRUS, IKA'Y NAMATAY NGUNIT MULI KANG NABUHAY</w:t>
      </w:r>
    </w:p>
    <w:p w14:paraId="05F48FC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4569EB9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13F1A95A" w14:textId="62E34F66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                      E   E7                     A</w:t>
      </w:r>
    </w:p>
    <w:p w14:paraId="38FAAD73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03DCE0C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A7                     D   E7                     A G7</w:t>
      </w:r>
    </w:p>
    <w:p w14:paraId="4BA72CFF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6776072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5FD5F2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                      G   G7                     C</w:t>
      </w:r>
    </w:p>
    <w:p w14:paraId="54390C6D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2B9E8B97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C7                     F   G7                     C</w:t>
      </w:r>
    </w:p>
    <w:p w14:paraId="7C5DD919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ALELUYA, LELUYA, ALELUYA!  ALELUYA, LELUYA, ALELUYA!</w:t>
      </w:r>
    </w:p>
    <w:p w14:paraId="31CE50E2" w14:textId="77777777" w:rsidR="00405020" w:rsidRPr="00405020" w:rsidRDefault="00405020" w:rsidP="00405020">
      <w:pPr>
        <w:rPr>
          <w:rFonts w:asciiTheme="majorHAnsi" w:hAnsiTheme="majorHAnsi"/>
          <w:sz w:val="28"/>
        </w:rPr>
      </w:pPr>
    </w:p>
    <w:p w14:paraId="375E8B98" w14:textId="13013EAE" w:rsidR="00405020" w:rsidRPr="00405020" w:rsidRDefault="00405020" w:rsidP="00405020">
      <w:pPr>
        <w:rPr>
          <w:rFonts w:asciiTheme="majorHAnsi" w:hAnsiTheme="majorHAnsi"/>
          <w:b/>
          <w:sz w:val="28"/>
        </w:rPr>
      </w:pPr>
      <w:r w:rsidRPr="00405020">
        <w:rPr>
          <w:rFonts w:asciiTheme="majorHAnsi" w:hAnsiTheme="majorHAnsi"/>
          <w:b/>
          <w:sz w:val="28"/>
        </w:rPr>
        <w:t>Wakas</w:t>
      </w:r>
    </w:p>
    <w:p w14:paraId="411E1545" w14:textId="77777777" w:rsidR="00405020" w:rsidRPr="00405020" w:rsidRDefault="00405020" w:rsidP="00405020">
      <w:pPr>
        <w:rPr>
          <w:rFonts w:asciiTheme="majorHAnsi" w:hAnsiTheme="majorHAnsi"/>
          <w:sz w:val="28"/>
        </w:rPr>
      </w:pPr>
      <w:r w:rsidRPr="00405020">
        <w:rPr>
          <w:rFonts w:asciiTheme="majorHAnsi" w:hAnsiTheme="majorHAnsi"/>
          <w:sz w:val="28"/>
        </w:rPr>
        <w:t>F6 Em   F  C</w:t>
      </w:r>
    </w:p>
    <w:p w14:paraId="291E96A4" w14:textId="3A22C3BF" w:rsidR="00C323BE" w:rsidRDefault="00405020" w:rsidP="00405020">
      <w:r w:rsidRPr="00405020">
        <w:rPr>
          <w:rFonts w:asciiTheme="majorHAnsi" w:hAnsiTheme="majorHAnsi"/>
          <w:sz w:val="28"/>
        </w:rPr>
        <w:t xml:space="preserve">  A- LE- LU- YA</w:t>
      </w:r>
      <w:r w:rsidR="00C323BE">
        <w:br w:type="page"/>
      </w:r>
    </w:p>
    <w:p w14:paraId="1D45E30C" w14:textId="3C83D8BD" w:rsidR="00317C32" w:rsidRPr="00715316" w:rsidRDefault="00000000" w:rsidP="00317C32">
      <w:hyperlink w:anchor="_top" w:history="1">
        <w:bookmarkStart w:id="35" w:name="_Toc182939758"/>
        <w:r w:rsidR="00317C32" w:rsidRPr="00531A39">
          <w:rPr>
            <w:rStyle w:val="Heading1Char"/>
            <w:sz w:val="42"/>
            <w:szCs w:val="34"/>
          </w:rPr>
          <w:t>KAHANGA HANGA</w:t>
        </w:r>
        <w:bookmarkEnd w:id="35"/>
      </w:hyperlink>
      <w:r w:rsidR="00317C32" w:rsidRPr="00715316">
        <w:t xml:space="preserve"> by E. Hontiveros</w:t>
      </w:r>
    </w:p>
    <w:p w14:paraId="1D23F4E4" w14:textId="77777777" w:rsidR="00317C32" w:rsidRPr="00715316" w:rsidRDefault="00317C32" w:rsidP="00317C32"/>
    <w:p w14:paraId="45EBBBC2" w14:textId="333BBC5A" w:rsidR="00BC6790" w:rsidRPr="003E25BF" w:rsidRDefault="003E25BF" w:rsidP="00317C32">
      <w:pPr>
        <w:rPr>
          <w:rFonts w:asciiTheme="majorHAnsi" w:hAnsiTheme="majorHAnsi"/>
          <w:b/>
          <w:bCs/>
          <w:sz w:val="32"/>
        </w:rPr>
      </w:pPr>
      <w:r w:rsidRPr="003E25BF">
        <w:rPr>
          <w:rFonts w:asciiTheme="majorHAnsi" w:hAnsiTheme="majorHAnsi"/>
          <w:b/>
          <w:bCs/>
          <w:sz w:val="32"/>
        </w:rPr>
        <w:t>KORO</w:t>
      </w:r>
    </w:p>
    <w:p w14:paraId="077684C8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Kahanga-hanga ang Iyong pangalan</w:t>
      </w:r>
    </w:p>
    <w:p w14:paraId="68D097BD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O Panginoon, sa sangkalupaan</w:t>
      </w:r>
    </w:p>
    <w:p w14:paraId="255A1883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Ipinagbunyi mo ang Iyong kamahalan</w:t>
      </w:r>
    </w:p>
    <w:p w14:paraId="0C6B0DD1" w14:textId="77777777" w:rsidR="00317C32" w:rsidRPr="00B265D9" w:rsidRDefault="00317C32" w:rsidP="00317C32">
      <w:pPr>
        <w:rPr>
          <w:rFonts w:asciiTheme="majorHAnsi" w:hAnsiTheme="majorHAnsi"/>
          <w:sz w:val="30"/>
          <w:szCs w:val="30"/>
        </w:rPr>
      </w:pPr>
      <w:r w:rsidRPr="00B265D9">
        <w:rPr>
          <w:rFonts w:asciiTheme="majorHAnsi" w:hAnsiTheme="majorHAnsi"/>
          <w:sz w:val="30"/>
          <w:szCs w:val="30"/>
        </w:rPr>
        <w:t>Sa buong kalangitan</w:t>
      </w:r>
    </w:p>
    <w:p w14:paraId="45F57033" w14:textId="77777777" w:rsidR="009F3575" w:rsidRDefault="009F3575">
      <w:pPr>
        <w:rPr>
          <w:rFonts w:asciiTheme="majorHAnsi" w:hAnsiTheme="majorHAnsi"/>
          <w:sz w:val="32"/>
        </w:rPr>
      </w:pPr>
    </w:p>
    <w:p w14:paraId="1D28175A" w14:textId="7003342C" w:rsidR="004126BB" w:rsidRPr="00E96D33" w:rsidRDefault="00C85C81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</w:t>
      </w:r>
    </w:p>
    <w:p w14:paraId="2D9F90A6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Pinagmamasdan ko ang langit</w:t>
      </w:r>
    </w:p>
    <w:p w14:paraId="033536D1" w14:textId="77777777" w:rsidR="004126BB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gawa ng yong mga kamay</w:t>
      </w:r>
    </w:p>
    <w:p w14:paraId="0FF17DEB" w14:textId="4305C93F" w:rsidR="00342A59" w:rsidRPr="005C69EE" w:rsidRDefault="004126BB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An</w:t>
      </w:r>
      <w:r w:rsidR="006749C8" w:rsidRPr="005C69EE">
        <w:rPr>
          <w:rFonts w:asciiTheme="majorHAnsi" w:hAnsiTheme="majorHAnsi"/>
          <w:sz w:val="32"/>
        </w:rPr>
        <w:t>g b</w:t>
      </w:r>
      <w:r w:rsidR="00974F9E" w:rsidRPr="005C69EE">
        <w:rPr>
          <w:rFonts w:asciiTheme="majorHAnsi" w:hAnsiTheme="majorHAnsi"/>
          <w:sz w:val="32"/>
        </w:rPr>
        <w:t>’</w:t>
      </w:r>
      <w:r w:rsidRPr="005C69EE">
        <w:rPr>
          <w:rFonts w:asciiTheme="majorHAnsi" w:hAnsiTheme="majorHAnsi"/>
          <w:sz w:val="32"/>
        </w:rPr>
        <w:t xml:space="preserve">wan at mga bituin Na </w:t>
      </w:r>
    </w:p>
    <w:p w14:paraId="7EC89F9D" w14:textId="3E785FD6" w:rsidR="001A74E3" w:rsidRPr="005C69EE" w:rsidRDefault="00342A59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S</w:t>
      </w:r>
      <w:r w:rsidR="004126BB" w:rsidRPr="005C69EE">
        <w:rPr>
          <w:rFonts w:asciiTheme="majorHAnsi" w:hAnsiTheme="majorHAnsi"/>
          <w:sz w:val="32"/>
        </w:rPr>
        <w:t>a langit yong inilagay</w:t>
      </w:r>
    </w:p>
    <w:p w14:paraId="2C2D7238" w14:textId="77777777" w:rsidR="00161A78" w:rsidRPr="005C69EE" w:rsidRDefault="00161A78">
      <w:pPr>
        <w:rPr>
          <w:rFonts w:asciiTheme="majorHAnsi" w:hAnsiTheme="majorHAnsi"/>
          <w:sz w:val="32"/>
        </w:rPr>
      </w:pPr>
    </w:p>
    <w:p w14:paraId="05760978" w14:textId="77777777" w:rsidR="00AF6A41" w:rsidRPr="00E96D33" w:rsidRDefault="001A74E3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II</w:t>
      </w:r>
    </w:p>
    <w:p w14:paraId="2733B737" w14:textId="69980448" w:rsidR="00AF6A41" w:rsidRPr="005C69EE" w:rsidRDefault="00D81EBE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O sino kaya siyang tao</w:t>
      </w:r>
    </w:p>
    <w:p w14:paraId="4DFD0BE3" w14:textId="77777777" w:rsidR="002364BF" w:rsidRPr="005C69EE" w:rsidRDefault="00AF6A4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Na iyong pinagmamasdan</w:t>
      </w:r>
    </w:p>
    <w:p w14:paraId="24B707B7" w14:textId="77777777" w:rsidR="009F3575" w:rsidRDefault="002364BF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Ginawa mong anghel</w:t>
      </w:r>
      <w:r w:rsidR="00766C07" w:rsidRPr="005C69EE">
        <w:rPr>
          <w:rFonts w:asciiTheme="majorHAnsi" w:hAnsiTheme="majorHAnsi"/>
          <w:sz w:val="32"/>
        </w:rPr>
        <w:t xml:space="preserve"> ang katulad</w:t>
      </w:r>
    </w:p>
    <w:p w14:paraId="1B803C32" w14:textId="7105AD0B" w:rsidR="009F3575" w:rsidRPr="005C69EE" w:rsidRDefault="00974631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Pinuno mo ng ka</w:t>
      </w:r>
      <w:r w:rsidR="00684B69" w:rsidRPr="005C69EE">
        <w:rPr>
          <w:rFonts w:asciiTheme="majorHAnsi" w:hAnsiTheme="majorHAnsi"/>
          <w:sz w:val="32"/>
        </w:rPr>
        <w:t>-</w:t>
      </w:r>
      <w:r w:rsidRPr="005C69EE">
        <w:rPr>
          <w:rFonts w:asciiTheme="majorHAnsi" w:hAnsiTheme="majorHAnsi"/>
          <w:sz w:val="32"/>
        </w:rPr>
        <w:t>rangalan</w:t>
      </w:r>
    </w:p>
    <w:p w14:paraId="7FF99E2A" w14:textId="77777777" w:rsidR="000A2261" w:rsidRPr="005C69EE" w:rsidRDefault="000A2261">
      <w:pPr>
        <w:rPr>
          <w:rFonts w:asciiTheme="majorHAnsi" w:hAnsiTheme="majorHAnsi"/>
          <w:sz w:val="32"/>
        </w:rPr>
      </w:pPr>
    </w:p>
    <w:p w14:paraId="37F5EA9F" w14:textId="77777777" w:rsidR="009F3575" w:rsidRDefault="009F3575">
      <w:pPr>
        <w:rPr>
          <w:rFonts w:asciiTheme="majorHAnsi" w:hAnsiTheme="majorHAnsi"/>
          <w:sz w:val="32"/>
        </w:rPr>
      </w:pPr>
    </w:p>
    <w:p w14:paraId="7DBEEFD2" w14:textId="77777777" w:rsidR="009F3575" w:rsidRDefault="009F3575">
      <w:pPr>
        <w:rPr>
          <w:rFonts w:asciiTheme="majorHAnsi" w:hAnsiTheme="majorHAnsi"/>
          <w:sz w:val="32"/>
        </w:rPr>
      </w:pPr>
    </w:p>
    <w:p w14:paraId="14A80737" w14:textId="77777777" w:rsidR="009F3575" w:rsidRDefault="009F3575">
      <w:pPr>
        <w:rPr>
          <w:rFonts w:asciiTheme="majorHAnsi" w:hAnsiTheme="majorHAnsi"/>
          <w:sz w:val="32"/>
        </w:rPr>
      </w:pPr>
    </w:p>
    <w:p w14:paraId="7A23E1D0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C1F8AAB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343C81B8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6388F3AE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0BB8C7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9D013A7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556924D4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292B5CDD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4677FDB6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1C1DDC81" w14:textId="77777777" w:rsidR="00D43619" w:rsidRDefault="00D43619">
      <w:pPr>
        <w:rPr>
          <w:rFonts w:asciiTheme="majorHAnsi" w:hAnsiTheme="majorHAnsi"/>
          <w:b/>
          <w:bCs/>
          <w:sz w:val="32"/>
        </w:rPr>
      </w:pPr>
    </w:p>
    <w:p w14:paraId="74CECEA5" w14:textId="044D14A6" w:rsidR="000A2261" w:rsidRPr="00E96D33" w:rsidRDefault="00A33800">
      <w:pPr>
        <w:rPr>
          <w:rFonts w:asciiTheme="majorHAnsi" w:hAnsiTheme="majorHAnsi"/>
          <w:b/>
          <w:bCs/>
          <w:sz w:val="32"/>
        </w:rPr>
      </w:pPr>
      <w:r>
        <w:rPr>
          <w:rFonts w:asciiTheme="majorHAnsi" w:hAnsiTheme="majorHAnsi"/>
          <w:b/>
          <w:bCs/>
          <w:sz w:val="32"/>
        </w:rPr>
        <w:br/>
      </w:r>
      <w:r w:rsidR="000A2261" w:rsidRPr="00E96D33">
        <w:rPr>
          <w:rFonts w:asciiTheme="majorHAnsi" w:hAnsiTheme="majorHAnsi"/>
          <w:b/>
          <w:bCs/>
          <w:sz w:val="32"/>
        </w:rPr>
        <w:t>III</w:t>
      </w:r>
    </w:p>
    <w:p w14:paraId="58E8815A" w14:textId="73606FF4" w:rsidR="00DB2310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 xml:space="preserve">Ipinagbunyi ang </w:t>
      </w:r>
      <w:r w:rsidR="00DA169B" w:rsidRPr="005C69EE">
        <w:rPr>
          <w:rFonts w:asciiTheme="majorHAnsi" w:hAnsiTheme="majorHAnsi"/>
          <w:sz w:val="32"/>
        </w:rPr>
        <w:t>‘</w:t>
      </w:r>
      <w:r w:rsidRPr="005C69EE">
        <w:rPr>
          <w:rFonts w:asciiTheme="majorHAnsi" w:hAnsiTheme="majorHAnsi"/>
          <w:sz w:val="32"/>
        </w:rPr>
        <w:t>yong pangalan</w:t>
      </w:r>
    </w:p>
    <w:p w14:paraId="089E20B5" w14:textId="77777777" w:rsid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Ng ibong lumilipad</w:t>
      </w:r>
    </w:p>
    <w:p w14:paraId="242AEE2D" w14:textId="4642B81E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Pinahahayag ng kabundukan</w:t>
      </w:r>
    </w:p>
    <w:p w14:paraId="1E0003A0" w14:textId="23D949D9" w:rsidR="00000256" w:rsidRPr="005C69EE" w:rsidRDefault="00000256">
      <w:pPr>
        <w:rPr>
          <w:rFonts w:asciiTheme="majorHAnsi" w:hAnsiTheme="majorHAnsi"/>
          <w:sz w:val="32"/>
        </w:rPr>
      </w:pPr>
      <w:r w:rsidRPr="005C69EE">
        <w:rPr>
          <w:rFonts w:asciiTheme="majorHAnsi" w:hAnsiTheme="majorHAnsi"/>
          <w:sz w:val="32"/>
        </w:rPr>
        <w:t>Ikaw ang Poon ng lahat</w:t>
      </w:r>
    </w:p>
    <w:p w14:paraId="432AD5AB" w14:textId="77777777" w:rsidR="005C69EE" w:rsidRPr="005C69EE" w:rsidRDefault="005C69EE">
      <w:pPr>
        <w:rPr>
          <w:rFonts w:asciiTheme="majorHAnsi" w:hAnsiTheme="majorHAnsi"/>
          <w:sz w:val="32"/>
        </w:rPr>
      </w:pPr>
    </w:p>
    <w:p w14:paraId="03D31CAC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IV</w:t>
      </w:r>
    </w:p>
    <w:p w14:paraId="54FFA9A1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Ipinagbubunyi 'Yong pangalan</w:t>
      </w:r>
    </w:p>
    <w:p w14:paraId="6F1B79B3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Ng mga ibong lumilipad</w:t>
      </w:r>
    </w:p>
    <w:p w14:paraId="0C18BDAB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Pinahahayag ng kabundukan</w:t>
      </w:r>
    </w:p>
    <w:p w14:paraId="2C31037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Ikaw ang Poon ng lahat</w:t>
      </w:r>
    </w:p>
    <w:p w14:paraId="6F5FBF5A" w14:textId="77777777" w:rsidR="00F82786" w:rsidRPr="005C69EE" w:rsidRDefault="00F82786" w:rsidP="00F82786">
      <w:pPr>
        <w:rPr>
          <w:rFonts w:asciiTheme="majorHAnsi" w:hAnsiTheme="majorHAnsi"/>
          <w:sz w:val="32"/>
        </w:rPr>
      </w:pPr>
    </w:p>
    <w:p w14:paraId="473CE3F2" w14:textId="77777777" w:rsidR="00F82786" w:rsidRPr="00E96D33" w:rsidRDefault="00F82786" w:rsidP="00F82786">
      <w:pPr>
        <w:rPr>
          <w:rFonts w:asciiTheme="majorHAnsi" w:hAnsiTheme="majorHAnsi"/>
          <w:b/>
          <w:bCs/>
          <w:sz w:val="32"/>
        </w:rPr>
      </w:pPr>
      <w:r w:rsidRPr="00E96D33">
        <w:rPr>
          <w:rFonts w:asciiTheme="majorHAnsi" w:hAnsiTheme="majorHAnsi"/>
          <w:b/>
          <w:bCs/>
          <w:sz w:val="32"/>
        </w:rPr>
        <w:t>V</w:t>
      </w:r>
    </w:p>
    <w:p w14:paraId="06018552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dahong hinihipan ng simoy</w:t>
      </w:r>
    </w:p>
    <w:p w14:paraId="03645C6E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Tinig Mo'y mapakikinggan</w:t>
      </w:r>
    </w:p>
    <w:p w14:paraId="3C3A9FEF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Sa ulan na biyaya ng langit</w:t>
      </w:r>
    </w:p>
    <w:p w14:paraId="3016619A" w14:textId="77777777" w:rsidR="00F82786" w:rsidRPr="00715316" w:rsidRDefault="00F82786" w:rsidP="00F82786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Kabutihan Mo'y makakamtan</w:t>
      </w:r>
    </w:p>
    <w:p w14:paraId="5CF962F5" w14:textId="40D3D52B" w:rsidR="00F82786" w:rsidRPr="00BD662F" w:rsidRDefault="00F82786">
      <w:pPr>
        <w:rPr>
          <w:sz w:val="28"/>
          <w:szCs w:val="28"/>
        </w:rPr>
        <w:sectPr w:rsidR="00F82786" w:rsidRPr="00BD662F" w:rsidSect="00D43619">
          <w:headerReference w:type="default" r:id="rId23"/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27322790" w14:textId="54084985" w:rsidR="00000256" w:rsidRPr="00BD662F" w:rsidRDefault="00000256">
      <w:pPr>
        <w:rPr>
          <w:sz w:val="28"/>
          <w:szCs w:val="28"/>
        </w:rPr>
      </w:pPr>
    </w:p>
    <w:p w14:paraId="166B0777" w14:textId="77777777" w:rsidR="004D5935" w:rsidRDefault="004D59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6D3869A" w14:textId="736FE496" w:rsidR="00066F6C" w:rsidRPr="000A042A" w:rsidRDefault="00000000" w:rsidP="00066F6C">
      <w:pPr>
        <w:spacing w:line="360" w:lineRule="auto"/>
        <w:rPr>
          <w:rFonts w:ascii="Verdana" w:hAnsi="Verdana" w:cs="Arial"/>
          <w:b/>
          <w:bCs/>
          <w:color w:val="000000"/>
          <w:sz w:val="40"/>
          <w:szCs w:val="40"/>
          <w:shd w:val="clear" w:color="auto" w:fill="FFFFFF"/>
        </w:rPr>
      </w:pPr>
      <w:hyperlink w:anchor="_top" w:history="1">
        <w:r w:rsidR="00066F6C" w:rsidRPr="000A042A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KAIBIGAN</w:t>
        </w:r>
      </w:hyperlink>
    </w:p>
    <w:p w14:paraId="0BDFA4B4" w14:textId="77777777" w:rsidR="00066F6C" w:rsidRPr="00D6049D" w:rsidRDefault="00066F6C" w:rsidP="00066F6C">
      <w:pPr>
        <w:spacing w:line="360" w:lineRule="auto"/>
        <w:rPr>
          <w:rFonts w:ascii="Verdana" w:hAnsi="Verdana" w:cs="Arial"/>
          <w:b/>
          <w:bCs/>
          <w:color w:val="000000"/>
          <w:sz w:val="24"/>
          <w:szCs w:val="24"/>
          <w:shd w:val="clear" w:color="auto" w:fill="FFFFFF"/>
        </w:rPr>
      </w:pPr>
    </w:p>
    <w:p w14:paraId="1DBE504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 xml:space="preserve">Sino pa'ng tutulong sa'yo kundi ang katulad ko, </w:t>
      </w:r>
    </w:p>
    <w:p w14:paraId="291B7BA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Sa Akin mo sabihin ang problema mo</w:t>
      </w:r>
    </w:p>
    <w:p w14:paraId="1E6496A8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magtiwala kang di ka mabibigo.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13F479B5" w14:textId="0E2E15E3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Kapag nasaktan ka ay h'wag kang susuko.</w:t>
      </w:r>
      <w:r w:rsidRPr="00066F6C">
        <w:rPr>
          <w:rFonts w:asciiTheme="majorHAnsi" w:hAnsiTheme="majorHAnsi"/>
          <w:sz w:val="32"/>
        </w:rPr>
        <w:br/>
        <w:t>Kahit may takot ka ay h'wag kang magtago.</w:t>
      </w:r>
      <w:r w:rsidRPr="00066F6C">
        <w:rPr>
          <w:rFonts w:asciiTheme="majorHAnsi" w:hAnsiTheme="majorHAnsi"/>
          <w:sz w:val="32"/>
        </w:rPr>
        <w:br/>
        <w:t>Di ka nag-iisa, kasama mo</w:t>
      </w:r>
      <w:r w:rsidR="001B40FA">
        <w:rPr>
          <w:rFonts w:asciiTheme="majorHAnsi" w:hAnsiTheme="majorHAnsi"/>
          <w:sz w:val="32"/>
        </w:rPr>
        <w:t xml:space="preserve"> </w:t>
      </w:r>
      <w:r w:rsidRPr="00066F6C">
        <w:rPr>
          <w:rFonts w:asciiTheme="majorHAnsi" w:hAnsiTheme="majorHAnsi"/>
          <w:sz w:val="32"/>
        </w:rPr>
        <w:t>ako</w:t>
      </w:r>
    </w:p>
    <w:p w14:paraId="24EDE3F5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Tawagin mo lamang di ka mabibigo</w:t>
      </w:r>
    </w:p>
    <w:p w14:paraId="554EE141" w14:textId="426E1F4E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br/>
      </w:r>
      <w:r w:rsidR="005A5330" w:rsidRPr="005A5330">
        <w:rPr>
          <w:rFonts w:asciiTheme="majorHAnsi" w:hAnsiTheme="majorHAnsi"/>
          <w:b/>
          <w:bCs/>
          <w:sz w:val="32"/>
        </w:rPr>
        <w:t>KORO</w:t>
      </w:r>
      <w:r w:rsidRPr="00066F6C">
        <w:rPr>
          <w:rFonts w:asciiTheme="majorHAnsi" w:hAnsiTheme="majorHAnsi"/>
          <w:sz w:val="32"/>
        </w:rPr>
        <w:br/>
        <w:t>Kaibigan kita, kaibigan tuwina.</w:t>
      </w:r>
      <w:r w:rsidRPr="00066F6C">
        <w:rPr>
          <w:rFonts w:asciiTheme="majorHAnsi" w:hAnsiTheme="majorHAnsi"/>
          <w:sz w:val="32"/>
        </w:rPr>
        <w:br/>
        <w:t>Sino pa</w:t>
      </w:r>
      <w:r w:rsidR="00EE4962">
        <w:rPr>
          <w:rFonts w:asciiTheme="majorHAnsi" w:hAnsiTheme="majorHAnsi"/>
          <w:sz w:val="32"/>
        </w:rPr>
        <w:t xml:space="preserve"> an</w:t>
      </w:r>
      <w:r w:rsidRPr="00066F6C">
        <w:rPr>
          <w:rFonts w:asciiTheme="majorHAnsi" w:hAnsiTheme="majorHAnsi"/>
          <w:sz w:val="32"/>
        </w:rPr>
        <w:t>g tutulong sa'yo kundi ang katulad ko, kaibigan mo Ako.</w:t>
      </w:r>
      <w:r w:rsidRPr="00066F6C">
        <w:rPr>
          <w:rFonts w:asciiTheme="majorHAnsi" w:hAnsiTheme="majorHAnsi"/>
          <w:sz w:val="32"/>
        </w:rPr>
        <w:br/>
      </w:r>
      <w:r w:rsidRPr="00066F6C">
        <w:rPr>
          <w:rFonts w:asciiTheme="majorHAnsi" w:hAnsiTheme="majorHAnsi"/>
          <w:sz w:val="32"/>
        </w:rPr>
        <w:br/>
        <w:t>Ngayon nalaman mo na may kasama ka.</w:t>
      </w:r>
      <w:r w:rsidRPr="00066F6C">
        <w:rPr>
          <w:rFonts w:asciiTheme="majorHAnsi" w:hAnsiTheme="majorHAnsi"/>
          <w:sz w:val="32"/>
        </w:rPr>
        <w:br/>
        <w:t>Hinding-hindi kailanpaman mag-iisa.</w:t>
      </w:r>
      <w:r w:rsidRPr="00066F6C">
        <w:rPr>
          <w:rFonts w:asciiTheme="majorHAnsi" w:hAnsiTheme="majorHAnsi"/>
          <w:sz w:val="32"/>
        </w:rPr>
        <w:br/>
        <w:t xml:space="preserve">Kasama mo Ako sa hirap at ginhawa, </w:t>
      </w:r>
    </w:p>
    <w:p w14:paraId="4E245DBE" w14:textId="77777777" w:rsidR="00066F6C" w:rsidRPr="00066F6C" w:rsidRDefault="00066F6C" w:rsidP="00066F6C">
      <w:pPr>
        <w:rPr>
          <w:rFonts w:asciiTheme="majorHAnsi" w:hAnsiTheme="majorHAnsi"/>
          <w:sz w:val="32"/>
        </w:rPr>
      </w:pPr>
      <w:r w:rsidRPr="00066F6C">
        <w:rPr>
          <w:rFonts w:asciiTheme="majorHAnsi" w:hAnsiTheme="majorHAnsi"/>
          <w:sz w:val="32"/>
        </w:rPr>
        <w:t>at may karamay ka sa 'yong pagdurusa.</w:t>
      </w:r>
    </w:p>
    <w:p w14:paraId="1A054277" w14:textId="77777777" w:rsidR="00066F6C" w:rsidRDefault="00066F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44EDABC4" w14:textId="142CE977" w:rsidR="0010627F" w:rsidRPr="00C610B7" w:rsidRDefault="00000000" w:rsidP="0010627F">
      <w:pPr>
        <w:pStyle w:val="Heading1"/>
      </w:pPr>
      <w:hyperlink w:anchor="_top" w:history="1">
        <w:bookmarkStart w:id="36" w:name="_Toc182939759"/>
        <w:r w:rsidR="0010627F" w:rsidRPr="00652BDF">
          <w:rPr>
            <w:rStyle w:val="Hyperlink"/>
            <w:sz w:val="48"/>
            <w:szCs w:val="40"/>
            <w:u w:val="none"/>
          </w:rPr>
          <w:t>KORDERO NG DIYOS</w:t>
        </w:r>
        <w:bookmarkEnd w:id="36"/>
      </w:hyperlink>
      <w:r w:rsidR="0010627F" w:rsidRPr="00652BDF">
        <w:rPr>
          <w:sz w:val="40"/>
          <w:szCs w:val="40"/>
        </w:rPr>
        <w:t xml:space="preserve"> </w:t>
      </w:r>
      <w:r w:rsidR="0010627F" w:rsidRPr="00C610B7">
        <w:br/>
      </w:r>
    </w:p>
    <w:p w14:paraId="6CE3470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6628ED06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sanlibutan, maawa </w:t>
      </w:r>
    </w:p>
    <w:p w14:paraId="4B19E768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Ka, mamawa ka sa amin (2X) </w:t>
      </w:r>
      <w:r w:rsidRPr="003F5F17">
        <w:rPr>
          <w:rFonts w:asciiTheme="majorHAnsi" w:hAnsiTheme="majorHAnsi"/>
          <w:sz w:val="40"/>
        </w:rPr>
        <w:br/>
      </w:r>
    </w:p>
    <w:p w14:paraId="3BCF4DA9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Kordero ng Diyos na nag-aalis ng </w:t>
      </w:r>
    </w:p>
    <w:p w14:paraId="1AE30DCF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Mga kasalanan ng sanlibutan </w:t>
      </w:r>
    </w:p>
    <w:p w14:paraId="139587A2" w14:textId="77777777" w:rsidR="0010627F" w:rsidRPr="003F5F17" w:rsidRDefault="0010627F" w:rsidP="0010627F">
      <w:pPr>
        <w:pStyle w:val="HTMLPreformatted"/>
        <w:rPr>
          <w:rFonts w:asciiTheme="majorHAnsi" w:hAnsiTheme="majorHAnsi"/>
          <w:sz w:val="40"/>
        </w:rPr>
      </w:pPr>
      <w:r w:rsidRPr="003F5F17">
        <w:rPr>
          <w:rFonts w:asciiTheme="majorHAnsi" w:hAnsiTheme="majorHAnsi"/>
          <w:sz w:val="40"/>
        </w:rPr>
        <w:t xml:space="preserve">Ipagkaloob mo sa amin ang </w:t>
      </w:r>
    </w:p>
    <w:p w14:paraId="4C5A72A9" w14:textId="6A8105A0" w:rsidR="0010627F" w:rsidRDefault="0010627F" w:rsidP="001062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40"/>
        </w:rPr>
        <w:t xml:space="preserve">Kapayapaan </w:t>
      </w:r>
      <w:r>
        <w:rPr>
          <w:sz w:val="40"/>
        </w:rPr>
        <w:br w:type="page"/>
      </w:r>
    </w:p>
    <w:p w14:paraId="5131D072" w14:textId="4A6FA352" w:rsidR="00620D0C" w:rsidRPr="00300B7B" w:rsidRDefault="00000000" w:rsidP="00620D0C">
      <w:pPr>
        <w:pStyle w:val="Heading1"/>
        <w:rPr>
          <w:sz w:val="48"/>
          <w:szCs w:val="40"/>
        </w:rPr>
      </w:pPr>
      <w:hyperlink w:anchor="_top" w:history="1">
        <w:bookmarkStart w:id="37" w:name="_Toc182939760"/>
        <w:r w:rsidR="00620D0C" w:rsidRPr="00300B7B">
          <w:rPr>
            <w:rStyle w:val="Hyperlink"/>
            <w:sz w:val="48"/>
            <w:szCs w:val="40"/>
            <w:u w:val="none"/>
          </w:rPr>
          <w:t>KORDERO NG DIYOS (Papal Mass)</w:t>
        </w:r>
        <w:bookmarkEnd w:id="37"/>
      </w:hyperlink>
    </w:p>
    <w:p w14:paraId="3FF8B2C5" w14:textId="77777777" w:rsidR="00620D0C" w:rsidRDefault="00620D0C">
      <w:r w:rsidRPr="00620D0C">
        <w:rPr>
          <w:noProof/>
        </w:rPr>
        <w:drawing>
          <wp:inline distT="0" distB="0" distL="0" distR="0" wp14:anchorId="78E1FBBB" wp14:editId="108321CF">
            <wp:extent cx="5943600" cy="2148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1CF3" w14:textId="289F8CBB" w:rsidR="00620D0C" w:rsidRDefault="00620D0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20D0C">
        <w:rPr>
          <w:noProof/>
        </w:rPr>
        <w:drawing>
          <wp:inline distT="0" distB="0" distL="0" distR="0" wp14:anchorId="7B5CB561" wp14:editId="01EEDEEA">
            <wp:extent cx="5943600" cy="2581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rPr>
          <w:noProof/>
        </w:rPr>
        <w:t xml:space="preserve"> </w:t>
      </w:r>
      <w:r w:rsidRPr="00620D0C">
        <w:rPr>
          <w:noProof/>
        </w:rPr>
        <w:drawing>
          <wp:inline distT="0" distB="0" distL="0" distR="0" wp14:anchorId="4F71F27B" wp14:editId="3F987471">
            <wp:extent cx="5943600" cy="1764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D0C">
        <w:t xml:space="preserve"> </w:t>
      </w:r>
      <w:r>
        <w:br w:type="page"/>
      </w:r>
    </w:p>
    <w:p w14:paraId="5E46F8C4" w14:textId="076C5485" w:rsidR="001D1881" w:rsidRPr="00BA2A7C" w:rsidRDefault="00000000" w:rsidP="001D1881">
      <w:pPr>
        <w:pStyle w:val="Heading1"/>
        <w:rPr>
          <w:sz w:val="40"/>
          <w:szCs w:val="40"/>
        </w:rPr>
      </w:pPr>
      <w:hyperlink w:anchor="_top" w:history="1">
        <w:bookmarkStart w:id="38" w:name="_Toc182939761"/>
        <w:r w:rsidR="001D1881" w:rsidRPr="00BA2A7C">
          <w:rPr>
            <w:rStyle w:val="Hyperlink"/>
            <w:sz w:val="48"/>
            <w:szCs w:val="40"/>
            <w:u w:val="none"/>
          </w:rPr>
          <w:t>KRISTO</w:t>
        </w:r>
        <w:bookmarkEnd w:id="38"/>
      </w:hyperlink>
      <w:r w:rsidR="001D1881" w:rsidRPr="00BA2A7C">
        <w:rPr>
          <w:sz w:val="48"/>
          <w:szCs w:val="40"/>
        </w:rPr>
        <w:t xml:space="preserve"> </w:t>
      </w:r>
      <w:r w:rsidR="001D1881" w:rsidRPr="00BA2A7C">
        <w:rPr>
          <w:sz w:val="40"/>
          <w:szCs w:val="40"/>
        </w:rPr>
        <w:br/>
      </w:r>
    </w:p>
    <w:p w14:paraId="63C26DD0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lagi kong kausap </w:t>
      </w:r>
      <w:r w:rsidRPr="00BF6A82">
        <w:rPr>
          <w:rFonts w:asciiTheme="majorHAnsi" w:hAnsiTheme="majorHAnsi"/>
          <w:sz w:val="32"/>
          <w:szCs w:val="32"/>
        </w:rPr>
        <w:br/>
        <w:t xml:space="preserve">Ikaw ang laging tinatawag </w:t>
      </w:r>
      <w:r w:rsidRPr="00BF6A82">
        <w:rPr>
          <w:rFonts w:asciiTheme="majorHAnsi" w:hAnsiTheme="majorHAnsi"/>
          <w:sz w:val="32"/>
          <w:szCs w:val="32"/>
        </w:rPr>
        <w:br/>
        <w:t xml:space="preserve">Gabay Ka ng bawat pangarap </w:t>
      </w:r>
      <w:r w:rsidRPr="00BF6A82">
        <w:rPr>
          <w:rFonts w:asciiTheme="majorHAnsi" w:hAnsiTheme="majorHAnsi"/>
          <w:sz w:val="32"/>
          <w:szCs w:val="32"/>
        </w:rPr>
        <w:br/>
        <w:t xml:space="preserve">Lakas ng bawat pagsisikap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4FBB302" w14:textId="77777777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Ikaw ang tunay na kaibigan </w:t>
      </w:r>
      <w:r w:rsidRPr="00BF6A82">
        <w:rPr>
          <w:rFonts w:asciiTheme="majorHAnsi" w:hAnsiTheme="majorHAnsi"/>
          <w:sz w:val="32"/>
          <w:szCs w:val="32"/>
        </w:rPr>
        <w:br/>
        <w:t xml:space="preserve">Ginto ang puso't kalooban </w:t>
      </w:r>
      <w:r w:rsidRPr="00BF6A82">
        <w:rPr>
          <w:rFonts w:asciiTheme="majorHAnsi" w:hAnsiTheme="majorHAnsi"/>
          <w:sz w:val="32"/>
          <w:szCs w:val="32"/>
        </w:rPr>
        <w:br/>
        <w:t xml:space="preserve">Ngunit hindi lahat ay may alam </w:t>
      </w:r>
      <w:r w:rsidRPr="00BF6A82">
        <w:rPr>
          <w:rFonts w:asciiTheme="majorHAnsi" w:hAnsiTheme="majorHAnsi"/>
          <w:sz w:val="32"/>
          <w:szCs w:val="32"/>
        </w:rPr>
        <w:br/>
        <w:t xml:space="preserve">Na Kristo ang iyong pangalan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370F2387" w14:textId="14A82713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 </w:t>
      </w:r>
      <w:r w:rsidRPr="00BF6A82">
        <w:rPr>
          <w:rFonts w:asciiTheme="majorHAnsi" w:hAnsiTheme="majorHAnsi"/>
          <w:sz w:val="32"/>
          <w:szCs w:val="32"/>
        </w:rPr>
        <w:br/>
        <w:t xml:space="preserve">Bakit minsan ka lang nakikilala </w:t>
      </w:r>
      <w:r w:rsidRPr="00BF6A82">
        <w:rPr>
          <w:rFonts w:asciiTheme="majorHAnsi" w:hAnsiTheme="majorHAnsi"/>
          <w:sz w:val="32"/>
          <w:szCs w:val="32"/>
        </w:rPr>
        <w:br/>
        <w:t xml:space="preserve">Kapag nakadama ng dusa't pangamba </w:t>
      </w:r>
      <w:r w:rsidRPr="00BF6A82">
        <w:rPr>
          <w:rFonts w:asciiTheme="majorHAnsi" w:hAnsiTheme="majorHAnsi"/>
          <w:sz w:val="32"/>
          <w:szCs w:val="32"/>
        </w:rPr>
        <w:br/>
        <w:t xml:space="preserve">Tinatawagan ka, sana'y maawa na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5AD2B6AD" w14:textId="58362B81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Kristo, Kristo, </w:t>
      </w:r>
      <w:r w:rsidRPr="00BF6A82">
        <w:rPr>
          <w:rFonts w:asciiTheme="majorHAnsi" w:hAnsiTheme="majorHAnsi"/>
          <w:sz w:val="32"/>
          <w:szCs w:val="32"/>
        </w:rPr>
        <w:br/>
        <w:t xml:space="preserve">Kulang pa ba ang pag-ibig na dulot </w:t>
      </w:r>
      <w:r w:rsidR="00887B04">
        <w:rPr>
          <w:rFonts w:asciiTheme="majorHAnsi" w:hAnsiTheme="majorHAnsi"/>
          <w:sz w:val="32"/>
          <w:szCs w:val="32"/>
        </w:rPr>
        <w:t>M</w:t>
      </w:r>
      <w:r w:rsidR="005A6E9D">
        <w:rPr>
          <w:rFonts w:asciiTheme="majorHAnsi" w:hAnsiTheme="majorHAnsi"/>
          <w:sz w:val="32"/>
          <w:szCs w:val="32"/>
        </w:rPr>
        <w:t>o</w:t>
      </w:r>
      <w:r w:rsidRPr="00BF6A82">
        <w:rPr>
          <w:rFonts w:asciiTheme="majorHAnsi" w:hAnsiTheme="majorHAnsi"/>
          <w:sz w:val="32"/>
          <w:szCs w:val="32"/>
        </w:rPr>
        <w:br/>
        <w:t xml:space="preserve">Bakit ba ang mundo ngayo'y </w:t>
      </w:r>
      <w:r w:rsidRPr="00BF6A82">
        <w:rPr>
          <w:rFonts w:asciiTheme="majorHAnsi" w:hAnsiTheme="majorHAnsi"/>
          <w:sz w:val="32"/>
          <w:szCs w:val="32"/>
        </w:rPr>
        <w:br/>
        <w:t xml:space="preserve">Gulung-gulo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60B6F35F" w14:textId="53DDEDDC" w:rsidR="001D1881" w:rsidRPr="00BF6A82" w:rsidRDefault="001D1881" w:rsidP="001D1881">
      <w:pPr>
        <w:pStyle w:val="HTMLPreformatted"/>
        <w:rPr>
          <w:rFonts w:asciiTheme="majorHAnsi" w:hAnsiTheme="majorHAnsi"/>
          <w:sz w:val="32"/>
          <w:szCs w:val="32"/>
        </w:rPr>
      </w:pPr>
      <w:r w:rsidRPr="00BF6A82">
        <w:rPr>
          <w:rFonts w:asciiTheme="majorHAnsi" w:hAnsiTheme="majorHAnsi"/>
          <w:sz w:val="32"/>
          <w:szCs w:val="32"/>
        </w:rPr>
        <w:t xml:space="preserve">Anong dapat </w:t>
      </w:r>
      <w:r w:rsidR="009F4A66" w:rsidRPr="00BF6A82">
        <w:rPr>
          <w:rFonts w:asciiTheme="majorHAnsi" w:hAnsiTheme="majorHAnsi"/>
          <w:sz w:val="32"/>
          <w:szCs w:val="32"/>
        </w:rPr>
        <w:t>gawin,</w:t>
      </w:r>
      <w:r w:rsidRPr="00BF6A82">
        <w:rPr>
          <w:rFonts w:asciiTheme="majorHAnsi" w:hAnsiTheme="majorHAnsi"/>
          <w:sz w:val="32"/>
          <w:szCs w:val="32"/>
        </w:rPr>
        <w:t xml:space="preserve"> kami'y tulungan Mo. </w:t>
      </w:r>
      <w:r w:rsidRPr="00BF6A82">
        <w:rPr>
          <w:rFonts w:asciiTheme="majorHAnsi" w:hAnsiTheme="majorHAnsi"/>
          <w:sz w:val="32"/>
          <w:szCs w:val="32"/>
        </w:rPr>
        <w:br/>
      </w:r>
    </w:p>
    <w:p w14:paraId="7A104C2B" w14:textId="2CAA317F" w:rsidR="001D1881" w:rsidRDefault="001D1881" w:rsidP="001D1881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BF6A82">
        <w:rPr>
          <w:rFonts w:asciiTheme="majorHAnsi" w:hAnsiTheme="majorHAnsi"/>
          <w:sz w:val="32"/>
          <w:szCs w:val="32"/>
        </w:rPr>
        <w:t>Pangwakas: O Kristo, Kristo, Kristo</w:t>
      </w:r>
      <w:r w:rsidRPr="00BF6A82">
        <w:rPr>
          <w:rFonts w:asciiTheme="majorHAnsi" w:hAnsiTheme="majorHAnsi"/>
          <w:sz w:val="32"/>
          <w:szCs w:val="32"/>
        </w:rPr>
        <w:br/>
      </w:r>
      <w:r>
        <w:rPr>
          <w:sz w:val="40"/>
        </w:rPr>
        <w:br w:type="page"/>
      </w:r>
    </w:p>
    <w:p w14:paraId="2C19C613" w14:textId="4F547E35" w:rsidR="00D07103" w:rsidRDefault="00000000" w:rsidP="00D07103">
      <w:pPr>
        <w:pStyle w:val="Heading1"/>
      </w:pPr>
      <w:hyperlink w:anchor="_top" w:history="1">
        <w:bookmarkStart w:id="39" w:name="_Toc182939762"/>
        <w:r w:rsidR="00D07103" w:rsidRPr="00C07383">
          <w:rPr>
            <w:rStyle w:val="Hyperlink"/>
            <w:sz w:val="48"/>
            <w:szCs w:val="40"/>
            <w:u w:val="none"/>
          </w:rPr>
          <w:t>KUNIN MO O DIYOS</w:t>
        </w:r>
        <w:bookmarkEnd w:id="39"/>
      </w:hyperlink>
      <w:r w:rsidR="00D07103" w:rsidRPr="00C07383">
        <w:rPr>
          <w:sz w:val="38"/>
          <w:szCs w:val="38"/>
        </w:rPr>
        <w:t xml:space="preserve"> </w:t>
      </w:r>
      <w:r w:rsidR="00D07103" w:rsidRPr="001C6704">
        <w:br/>
      </w:r>
    </w:p>
    <w:p w14:paraId="51F4F057" w14:textId="09041E66" w:rsidR="0024084B" w:rsidRPr="006411F9" w:rsidRDefault="006411F9" w:rsidP="006411F9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411F9">
        <w:rPr>
          <w:rFonts w:asciiTheme="majorHAnsi" w:hAnsiTheme="majorHAnsi"/>
          <w:b/>
          <w:bCs/>
          <w:sz w:val="32"/>
          <w:szCs w:val="32"/>
        </w:rPr>
        <w:t>I</w:t>
      </w:r>
    </w:p>
    <w:p w14:paraId="0003EBE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Kunin mo O Diyos </w:t>
      </w:r>
    </w:p>
    <w:p w14:paraId="2245A28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>at tanggapin mo</w:t>
      </w:r>
      <w:r w:rsidRPr="00097DB2">
        <w:rPr>
          <w:rFonts w:asciiTheme="majorHAnsi" w:hAnsiTheme="majorHAnsi"/>
          <w:sz w:val="32"/>
          <w:szCs w:val="32"/>
        </w:rPr>
        <w:br/>
        <w:t xml:space="preserve">Ang aking kalayaan, </w:t>
      </w:r>
    </w:p>
    <w:p w14:paraId="6F6F3AE7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aking kalooban </w:t>
      </w:r>
      <w:r w:rsidRPr="00097DB2">
        <w:rPr>
          <w:rFonts w:asciiTheme="majorHAnsi" w:hAnsiTheme="majorHAnsi"/>
          <w:sz w:val="32"/>
          <w:szCs w:val="32"/>
        </w:rPr>
        <w:br/>
        <w:t xml:space="preserve">Ang isip at gunita ko </w:t>
      </w:r>
    </w:p>
    <w:p w14:paraId="6FBEBE02" w14:textId="77777777" w:rsidR="00CC543C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Lahat ng hawak ko, </w:t>
      </w:r>
    </w:p>
    <w:p w14:paraId="73D0950D" w14:textId="1933B54B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lahat ng loob ko </w:t>
      </w:r>
      <w:r w:rsidRPr="00097DB2">
        <w:rPr>
          <w:rFonts w:asciiTheme="majorHAnsi" w:hAnsiTheme="majorHAnsi"/>
          <w:sz w:val="32"/>
          <w:szCs w:val="32"/>
        </w:rPr>
        <w:br/>
        <w:t xml:space="preserve">Lahat ay aking alay sa Iyo. </w:t>
      </w:r>
      <w:r w:rsidRPr="00097DB2">
        <w:rPr>
          <w:rFonts w:asciiTheme="majorHAnsi" w:hAnsiTheme="majorHAnsi"/>
          <w:sz w:val="32"/>
          <w:szCs w:val="32"/>
        </w:rPr>
        <w:br/>
      </w:r>
    </w:p>
    <w:p w14:paraId="23F2FEDF" w14:textId="4703B252" w:rsidR="00D07103" w:rsidRPr="00CC543C" w:rsidRDefault="00CC543C" w:rsidP="00D0710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CC543C">
        <w:rPr>
          <w:rFonts w:asciiTheme="majorHAnsi" w:hAnsiTheme="majorHAnsi"/>
          <w:b/>
          <w:bCs/>
          <w:sz w:val="32"/>
          <w:szCs w:val="32"/>
        </w:rPr>
        <w:t>KORO</w:t>
      </w:r>
    </w:p>
    <w:p w14:paraId="1E6AF2C9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Mula sa Iyo ang lahat ng ito, </w:t>
      </w:r>
    </w:p>
    <w:p w14:paraId="3C9861FC" w14:textId="77777777" w:rsidR="00E14E96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muli kong handog sa Iyo </w:t>
      </w:r>
      <w:r w:rsidRPr="00097DB2">
        <w:rPr>
          <w:rFonts w:asciiTheme="majorHAnsi" w:hAnsiTheme="majorHAnsi"/>
          <w:sz w:val="32"/>
          <w:szCs w:val="32"/>
        </w:rPr>
        <w:br/>
        <w:t xml:space="preserve">Patnubayan Mo't paghariang lahat, </w:t>
      </w:r>
    </w:p>
    <w:p w14:paraId="1950F087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ayon sa kalooban mo. </w:t>
      </w:r>
    </w:p>
    <w:p w14:paraId="0B1F0661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br/>
        <w:t xml:space="preserve">Mag-utos Ka Panginoon ko, </w:t>
      </w:r>
    </w:p>
    <w:p w14:paraId="1D87CB98" w14:textId="77777777" w:rsidR="001D359F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dagling tatalima ako. </w:t>
      </w:r>
      <w:r w:rsidRPr="00097DB2">
        <w:rPr>
          <w:rFonts w:asciiTheme="majorHAnsi" w:hAnsiTheme="majorHAnsi"/>
          <w:sz w:val="32"/>
          <w:szCs w:val="32"/>
        </w:rPr>
        <w:br/>
        <w:t xml:space="preserve">Ipagkaloob mo lamang ang pag-ibig mo, </w:t>
      </w:r>
    </w:p>
    <w:p w14:paraId="3C288143" w14:textId="404476A1" w:rsidR="00D07103" w:rsidRPr="00097DB2" w:rsidRDefault="00D07103" w:rsidP="00D07103">
      <w:pPr>
        <w:pStyle w:val="HTMLPreformatted"/>
        <w:rPr>
          <w:rFonts w:asciiTheme="majorHAnsi" w:hAnsiTheme="majorHAnsi"/>
          <w:sz w:val="32"/>
          <w:szCs w:val="32"/>
        </w:rPr>
      </w:pPr>
      <w:r w:rsidRPr="00097DB2">
        <w:rPr>
          <w:rFonts w:asciiTheme="majorHAnsi" w:hAnsiTheme="majorHAnsi"/>
          <w:sz w:val="32"/>
          <w:szCs w:val="32"/>
        </w:rPr>
        <w:t xml:space="preserve">ang lahat tatalikdan ko. </w:t>
      </w:r>
    </w:p>
    <w:p w14:paraId="762CB49C" w14:textId="77777777" w:rsidR="00D07103" w:rsidRDefault="00D07103">
      <w:pPr>
        <w:rPr>
          <w:rFonts w:asciiTheme="majorHAnsi" w:eastAsiaTheme="majorEastAsia" w:hAnsiTheme="majorHAnsi" w:cstheme="majorBidi"/>
          <w:color w:val="2E74B5" w:themeColor="accent1" w:themeShade="BF"/>
          <w:sz w:val="50"/>
          <w:szCs w:val="32"/>
        </w:rPr>
      </w:pPr>
      <w:r>
        <w:rPr>
          <w:sz w:val="50"/>
        </w:rPr>
        <w:br w:type="page"/>
      </w:r>
    </w:p>
    <w:p w14:paraId="148A8B38" w14:textId="5AD9F22E" w:rsidR="00CE3697" w:rsidRPr="004B6250" w:rsidRDefault="00000000" w:rsidP="00CE3697">
      <w:pPr>
        <w:pStyle w:val="Heading1"/>
      </w:pPr>
      <w:hyperlink w:anchor="_top" w:history="1">
        <w:bookmarkStart w:id="40" w:name="_Toc182939763"/>
        <w:r w:rsidR="00CE3697" w:rsidRPr="004B6250">
          <w:rPr>
            <w:rStyle w:val="Hyperlink"/>
            <w:sz w:val="50"/>
            <w:u w:val="none"/>
          </w:rPr>
          <w:t>KYRIE</w:t>
        </w:r>
        <w:bookmarkEnd w:id="40"/>
      </w:hyperlink>
      <w:r w:rsidR="00CE3697" w:rsidRPr="004B6250">
        <w:t xml:space="preserve"> </w:t>
      </w:r>
      <w:r w:rsidR="00CE3697" w:rsidRPr="004B6250">
        <w:br/>
      </w:r>
    </w:p>
    <w:p w14:paraId="220BAF96" w14:textId="77777777" w:rsidR="00CE3697" w:rsidRPr="00F71F22" w:rsidRDefault="00CE3697" w:rsidP="00CE3697"/>
    <w:p w14:paraId="355BCD3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Panginoon maawa ka (2X) </w:t>
      </w:r>
    </w:p>
    <w:p w14:paraId="1DDCB6A0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 xml:space="preserve">Kristo maawa ka (2X) </w:t>
      </w:r>
    </w:p>
    <w:p w14:paraId="3756C8B8" w14:textId="77777777" w:rsidR="00CE3697" w:rsidRPr="00F71F22" w:rsidRDefault="00CE3697" w:rsidP="00CE3697">
      <w:pPr>
        <w:pStyle w:val="HTMLPreformatted"/>
        <w:rPr>
          <w:rFonts w:asciiTheme="majorHAnsi" w:hAnsiTheme="majorHAnsi"/>
          <w:sz w:val="48"/>
          <w:szCs w:val="40"/>
        </w:rPr>
      </w:pPr>
      <w:r w:rsidRPr="00F71F22">
        <w:rPr>
          <w:rFonts w:asciiTheme="majorHAnsi" w:hAnsiTheme="majorHAnsi"/>
          <w:sz w:val="48"/>
          <w:szCs w:val="40"/>
        </w:rPr>
        <w:t>Panginoon maawa ka</w:t>
      </w:r>
    </w:p>
    <w:p w14:paraId="1555C8EA" w14:textId="175EF999" w:rsidR="00C04E32" w:rsidRDefault="00CE3697" w:rsidP="00CE3697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F71F22">
        <w:rPr>
          <w:rFonts w:asciiTheme="majorHAnsi" w:hAnsiTheme="majorHAnsi"/>
          <w:sz w:val="48"/>
          <w:szCs w:val="40"/>
        </w:rPr>
        <w:t>Panginoon maawa, ma-awa ka</w:t>
      </w:r>
      <w:r w:rsidRPr="00F71F22">
        <w:rPr>
          <w:sz w:val="28"/>
        </w:rPr>
        <w:t xml:space="preserve"> </w:t>
      </w:r>
      <w:r w:rsidR="00C04E32">
        <w:rPr>
          <w:sz w:val="40"/>
        </w:rPr>
        <w:br w:type="page"/>
      </w:r>
    </w:p>
    <w:p w14:paraId="479E6653" w14:textId="77777777" w:rsidR="00425AFE" w:rsidRPr="009729A9" w:rsidRDefault="00425AFE" w:rsidP="00425AFE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9729A9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LIKHAIN MONG MULI</w:t>
      </w:r>
    </w:p>
    <w:p w14:paraId="22C861E2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7C5FEBDF" w14:textId="77777777" w:rsidR="00425AFE" w:rsidRDefault="00425AFE" w:rsidP="00425AFE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06E8C2E0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2A88BE6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puso,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Hugasan ang kamay na basa ng dugo.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Linisin ang diwang sa halay ay puno.</w:t>
      </w:r>
    </w:p>
    <w:p w14:paraId="5AFD43A4" w14:textId="67194899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Ilikha mo kami ng 'sang bagong puso</w:t>
      </w:r>
      <w:r w:rsidR="008C242F">
        <w:rPr>
          <w:rFonts w:asciiTheme="majorHAnsi" w:eastAsia="Times New Roman" w:hAnsiTheme="majorHAnsi" w:cs="Courier New"/>
          <w:sz w:val="32"/>
          <w:szCs w:val="32"/>
        </w:rPr>
        <w:t>.</w:t>
      </w:r>
    </w:p>
    <w:p w14:paraId="4118DCB2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1D764A3" w14:textId="10F0E2A1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Akayin sa landas patungo sa kapwa.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Ihatid sa piging na 'yong inihanda.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Itindig mo kami, kaming iyong bansa.</w:t>
      </w:r>
    </w:p>
    <w:p w14:paraId="6F3CC875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9E32B77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b/>
          <w:bCs/>
          <w:sz w:val="32"/>
          <w:szCs w:val="32"/>
        </w:rPr>
        <w:t>III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Amang d'yos, 'yong baguhin ang tao't daigdig.</w:t>
      </w:r>
      <w:r w:rsidRPr="00996D02">
        <w:rPr>
          <w:rFonts w:asciiTheme="majorHAnsi" w:eastAsia="Times New Roman" w:hAnsiTheme="majorHAnsi" w:cs="Courier New"/>
          <w:sz w:val="32"/>
          <w:szCs w:val="32"/>
        </w:rPr>
        <w:br/>
        <w:t>Sa banal na takot, Sambang nanginginig,</w:t>
      </w:r>
    </w:p>
    <w:p w14:paraId="6B072A8D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Ibalik ang puso't Bayang nanlalamig</w:t>
      </w:r>
    </w:p>
    <w:p w14:paraId="0CF85784" w14:textId="77777777" w:rsidR="00425AFE" w:rsidRPr="00996D02" w:rsidRDefault="00425AFE" w:rsidP="00425AF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996D02">
        <w:rPr>
          <w:rFonts w:asciiTheme="majorHAnsi" w:eastAsia="Times New Roman" w:hAnsiTheme="majorHAnsi" w:cs="Courier New"/>
          <w:sz w:val="32"/>
          <w:szCs w:val="32"/>
        </w:rPr>
        <w:t>Likhain mong muli kami sa pag-ibig.</w:t>
      </w:r>
    </w:p>
    <w:p w14:paraId="073545B9" w14:textId="77777777" w:rsidR="00E00383" w:rsidRDefault="00E0038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A9719FF" w14:textId="053FBB70" w:rsidR="004F0ED4" w:rsidRPr="00543C0A" w:rsidRDefault="008A01F5" w:rsidP="004F0ED4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r w:rsidRPr="00543C0A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lastRenderedPageBreak/>
        <w:t>LIWANAG NG AMING PUSO</w:t>
      </w:r>
    </w:p>
    <w:p w14:paraId="31CD155E" w14:textId="77777777" w:rsidR="004F0ED4" w:rsidRDefault="004F0ED4" w:rsidP="004F0ED4">
      <w:pPr>
        <w:spacing w:line="360" w:lineRule="auto"/>
        <w:rPr>
          <w:rFonts w:ascii="Verdana" w:hAnsi="Verdana" w:cs="Arial"/>
          <w:color w:val="000000"/>
          <w:sz w:val="28"/>
          <w:szCs w:val="28"/>
          <w:shd w:val="clear" w:color="auto" w:fill="FFFFFF"/>
        </w:rPr>
      </w:pPr>
    </w:p>
    <w:p w14:paraId="476E3125" w14:textId="77777777" w:rsidR="002D033A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t>Liwanag ng aming puso, sa ami'y manahan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Ang init ng ‘Yong biyaya, sa ami'y ipadama.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Patnubay ng mahihirap, O aming pag-asa't gabay.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Sa aming saya at hapis, tanglaw Kang kaaya-aya.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</w:r>
    </w:p>
    <w:p w14:paraId="23B986CD" w14:textId="7BC81F85" w:rsidR="004F0ED4" w:rsidRPr="002D033A" w:rsidRDefault="004F0ED4" w:rsidP="009A0E7B">
      <w:pPr>
        <w:rPr>
          <w:rFonts w:asciiTheme="majorHAnsi" w:eastAsia="Times New Roman" w:hAnsiTheme="majorHAnsi" w:cs="Courier New"/>
          <w:sz w:val="36"/>
          <w:szCs w:val="36"/>
        </w:rPr>
      </w:pP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Liwanag ng kaaliwan, sa ami'y dumalaw Ka.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Kalinga Mo ang takbuhan noong unang-una pa.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Pawiin ang aming pagod, ang pasani'y pagaanin.</w:t>
      </w:r>
      <w:r w:rsidRPr="002D033A">
        <w:rPr>
          <w:rFonts w:asciiTheme="majorHAnsi" w:eastAsia="Times New Roman" w:hAnsiTheme="majorHAnsi" w:cs="Courier New"/>
          <w:sz w:val="36"/>
          <w:szCs w:val="36"/>
        </w:rPr>
        <w:br/>
        <w:t>Minamahal kong kandungan, sa hapis kami hanguin.</w:t>
      </w:r>
    </w:p>
    <w:p w14:paraId="347C2B55" w14:textId="77777777" w:rsidR="004F0ED4" w:rsidRPr="008A01F5" w:rsidRDefault="004F0ED4">
      <w:pPr>
        <w:rPr>
          <w:rFonts w:asciiTheme="majorHAnsi" w:eastAsia="Times New Roman" w:hAnsiTheme="majorHAnsi" w:cs="Courier New"/>
          <w:sz w:val="32"/>
          <w:szCs w:val="32"/>
        </w:rPr>
      </w:pPr>
      <w:r w:rsidRPr="008A01F5">
        <w:rPr>
          <w:rFonts w:asciiTheme="majorHAnsi" w:eastAsia="Times New Roman" w:hAnsiTheme="majorHAnsi" w:cs="Courier New"/>
          <w:sz w:val="32"/>
          <w:szCs w:val="32"/>
        </w:rPr>
        <w:br w:type="page"/>
      </w:r>
    </w:p>
    <w:p w14:paraId="46D7F18B" w14:textId="50976C00" w:rsidR="009320C5" w:rsidRDefault="00000000" w:rsidP="00076599">
      <w:pPr>
        <w:pStyle w:val="Heading1"/>
        <w:rPr>
          <w:b/>
          <w:bCs/>
          <w:sz w:val="34"/>
          <w:szCs w:val="34"/>
        </w:rPr>
      </w:pPr>
      <w:hyperlink w:anchor="_top" w:history="1">
        <w:bookmarkStart w:id="41" w:name="_Toc182939764"/>
        <w:r w:rsidR="0015062B" w:rsidRPr="00D67EAD">
          <w:rPr>
            <w:rStyle w:val="Hyperlink"/>
            <w:sz w:val="48"/>
            <w:szCs w:val="40"/>
            <w:u w:val="none"/>
          </w:rPr>
          <w:t>LUWALHATI KAY KRISTONG HARI</w:t>
        </w:r>
        <w:bookmarkEnd w:id="41"/>
      </w:hyperlink>
      <w:r w:rsidR="0015062B" w:rsidRPr="00D67EAD">
        <w:rPr>
          <w:sz w:val="40"/>
          <w:szCs w:val="40"/>
        </w:rPr>
        <w:t xml:space="preserve"> </w:t>
      </w:r>
      <w:r w:rsidR="0015062B" w:rsidRPr="00915643">
        <w:rPr>
          <w:sz w:val="34"/>
          <w:szCs w:val="34"/>
        </w:rPr>
        <w:br/>
      </w:r>
    </w:p>
    <w:p w14:paraId="7AD63FFC" w14:textId="77777777" w:rsidR="00076599" w:rsidRPr="00076599" w:rsidRDefault="00076599" w:rsidP="00076599"/>
    <w:p w14:paraId="267CE1A2" w14:textId="5D093F8D" w:rsidR="0015062B" w:rsidRPr="006153BC" w:rsidRDefault="0015062B" w:rsidP="0015062B">
      <w:pPr>
        <w:pStyle w:val="HTMLPreformatted"/>
        <w:rPr>
          <w:rFonts w:asciiTheme="majorHAnsi" w:hAnsiTheme="majorHAnsi"/>
          <w:b/>
          <w:bCs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Koro: </w:t>
      </w:r>
    </w:p>
    <w:p w14:paraId="22A958AB" w14:textId="77777777" w:rsidR="005E046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Magsaya pagkat narito na, </w:t>
      </w:r>
    </w:p>
    <w:p w14:paraId="2B708AA1" w14:textId="77777777" w:rsidR="00AC5ED0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ang anak ng Diyos na lumikha </w:t>
      </w:r>
      <w:r w:rsidRPr="006153BC">
        <w:rPr>
          <w:rFonts w:asciiTheme="majorHAnsi" w:hAnsiTheme="majorHAnsi"/>
          <w:sz w:val="34"/>
          <w:szCs w:val="34"/>
        </w:rPr>
        <w:br/>
        <w:t xml:space="preserve">Upang tayong lahat ay mailigtas nya, </w:t>
      </w:r>
    </w:p>
    <w:p w14:paraId="3508F41C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sa mundo na puno ng sala </w:t>
      </w:r>
    </w:p>
    <w:p w14:paraId="3FF68585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br/>
        <w:t xml:space="preserve">Magalak tayo't magpasalamat, </w:t>
      </w:r>
    </w:p>
    <w:p w14:paraId="4476E737" w14:textId="77777777" w:rsidR="006948B2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kay Hesus na tagapagligtas </w:t>
      </w:r>
      <w:r w:rsidRPr="006153BC">
        <w:rPr>
          <w:rFonts w:asciiTheme="majorHAnsi" w:hAnsiTheme="majorHAnsi"/>
          <w:sz w:val="34"/>
          <w:szCs w:val="34"/>
        </w:rPr>
        <w:br/>
        <w:t>Umawit tayo ng mga papuri,</w:t>
      </w:r>
    </w:p>
    <w:p w14:paraId="1FE8C138" w14:textId="20910C1D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>luwalhati kay Kristong Hari</w:t>
      </w:r>
      <w:r w:rsidRPr="006153BC">
        <w:rPr>
          <w:rFonts w:asciiTheme="majorHAnsi" w:hAnsiTheme="majorHAnsi"/>
          <w:sz w:val="34"/>
          <w:szCs w:val="34"/>
        </w:rPr>
        <w:br/>
      </w:r>
      <w:r w:rsidR="006153BC" w:rsidRPr="006153BC">
        <w:rPr>
          <w:rFonts w:asciiTheme="majorHAnsi" w:hAnsiTheme="majorHAnsi"/>
          <w:sz w:val="34"/>
          <w:szCs w:val="34"/>
        </w:rPr>
        <w:br/>
      </w:r>
    </w:p>
    <w:p w14:paraId="7AE01B64" w14:textId="4551041A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b/>
          <w:bCs/>
          <w:sz w:val="34"/>
          <w:szCs w:val="34"/>
        </w:rPr>
        <w:t xml:space="preserve">Verso: </w:t>
      </w:r>
      <w:r w:rsidRPr="006153BC">
        <w:rPr>
          <w:rFonts w:asciiTheme="majorHAnsi" w:hAnsiTheme="majorHAnsi"/>
          <w:sz w:val="34"/>
          <w:szCs w:val="34"/>
        </w:rPr>
        <w:br/>
        <w:t xml:space="preserve">Tayo na't salubungin, ihayag kabutihan Nya sa 'tin </w:t>
      </w:r>
      <w:r w:rsidRPr="006153BC">
        <w:rPr>
          <w:rFonts w:asciiTheme="majorHAnsi" w:hAnsiTheme="majorHAnsi"/>
          <w:sz w:val="34"/>
          <w:szCs w:val="34"/>
        </w:rPr>
        <w:br/>
        <w:t xml:space="preserve">Ang pagmamahal Nya sa ti'y walang kupas </w:t>
      </w:r>
      <w:r w:rsidRPr="006153BC">
        <w:rPr>
          <w:rFonts w:asciiTheme="majorHAnsi" w:hAnsiTheme="majorHAnsi"/>
          <w:sz w:val="34"/>
          <w:szCs w:val="34"/>
        </w:rPr>
        <w:br/>
        <w:t>Kabutihan Nya'y laging wagas (</w:t>
      </w:r>
      <w:r w:rsidRPr="00433804">
        <w:rPr>
          <w:rFonts w:asciiTheme="majorHAnsi" w:hAnsiTheme="majorHAnsi"/>
          <w:i/>
          <w:iCs/>
          <w:sz w:val="34"/>
          <w:szCs w:val="34"/>
        </w:rPr>
        <w:t>Koro</w:t>
      </w:r>
      <w:r w:rsidRPr="006153BC">
        <w:rPr>
          <w:rFonts w:asciiTheme="majorHAnsi" w:hAnsiTheme="majorHAnsi"/>
          <w:sz w:val="34"/>
          <w:szCs w:val="34"/>
        </w:rPr>
        <w:t xml:space="preserve">) </w:t>
      </w:r>
      <w:r w:rsidRPr="006153BC">
        <w:rPr>
          <w:rFonts w:asciiTheme="majorHAnsi" w:hAnsiTheme="majorHAnsi"/>
          <w:sz w:val="34"/>
          <w:szCs w:val="34"/>
        </w:rPr>
        <w:br/>
      </w:r>
    </w:p>
    <w:p w14:paraId="706992A7" w14:textId="77777777" w:rsidR="00EC4205" w:rsidRDefault="00EC4205" w:rsidP="0015062B">
      <w:pPr>
        <w:pStyle w:val="HTMLPreformatted"/>
        <w:rPr>
          <w:rFonts w:asciiTheme="majorHAnsi" w:hAnsiTheme="majorHAnsi"/>
          <w:sz w:val="34"/>
          <w:szCs w:val="34"/>
        </w:rPr>
      </w:pPr>
    </w:p>
    <w:p w14:paraId="0287CB03" w14:textId="06AB3053" w:rsidR="0015062B" w:rsidRPr="006153BC" w:rsidRDefault="0015062B" w:rsidP="0015062B">
      <w:pPr>
        <w:pStyle w:val="HTMLPreformatted"/>
        <w:rPr>
          <w:rFonts w:asciiTheme="majorHAnsi" w:hAnsiTheme="majorHAnsi"/>
          <w:sz w:val="34"/>
          <w:szCs w:val="34"/>
        </w:rPr>
      </w:pPr>
      <w:r w:rsidRPr="006153BC">
        <w:rPr>
          <w:rFonts w:asciiTheme="majorHAnsi" w:hAnsiTheme="majorHAnsi"/>
          <w:sz w:val="34"/>
          <w:szCs w:val="34"/>
        </w:rPr>
        <w:t xml:space="preserve">*Luwalhati, luwalhati, luwalhati kay Kristong Hari. </w:t>
      </w:r>
    </w:p>
    <w:p w14:paraId="47E792C7" w14:textId="77777777" w:rsidR="0015062B" w:rsidRDefault="0015062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C51943D" w14:textId="696ADDD1" w:rsidR="00AA2C8C" w:rsidRPr="00FB06A1" w:rsidRDefault="00000000" w:rsidP="00AA2C8C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AA2C8C" w:rsidRPr="00FB06A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MAGNINGNING KA</w:t>
        </w:r>
      </w:hyperlink>
    </w:p>
    <w:p w14:paraId="50B0A29B" w14:textId="77777777" w:rsidR="00AA2C8C" w:rsidRPr="00ED3525" w:rsidRDefault="00AA2C8C" w:rsidP="00AA2C8C">
      <w:pPr>
        <w:spacing w:line="276" w:lineRule="auto"/>
        <w:rPr>
          <w:rFonts w:ascii="Verdana" w:hAnsi="Verdana" w:cstheme="minorHAnsi"/>
          <w:sz w:val="40"/>
          <w:szCs w:val="40"/>
        </w:rPr>
      </w:pPr>
    </w:p>
    <w:p w14:paraId="235AE1DD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0978EAF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 liwanag ng Iyong pag-ibig</w:t>
      </w:r>
    </w:p>
    <w:p w14:paraId="0149C0A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gitna ng dilim nagniningning</w:t>
      </w:r>
    </w:p>
    <w:p w14:paraId="057031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Ilaw ng mundo’y si Hesukristo</w:t>
      </w:r>
    </w:p>
    <w:p w14:paraId="3C1AED1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 kasalanan ay palayain Mo</w:t>
      </w:r>
    </w:p>
    <w:p w14:paraId="7005EEEA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2EAB6F0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01CE7E11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69C6F99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Magningning Ka</w:t>
      </w:r>
    </w:p>
    <w:p w14:paraId="1161DE2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Sa’ming bayan O Panginoon</w:t>
      </w:r>
    </w:p>
    <w:p w14:paraId="7294C699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Aming puso, pagningasin Mo</w:t>
      </w:r>
    </w:p>
    <w:p w14:paraId="5093D783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Ipadama Mo sa amin biyaya’t awa</w:t>
      </w:r>
    </w:p>
    <w:p w14:paraId="52BFA736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‘Yong salita, Diyos, ang aming tanglaw</w:t>
      </w:r>
    </w:p>
    <w:p w14:paraId="1D7EAEAB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FFF86C0" w14:textId="77777777" w:rsidR="00AA2C8C" w:rsidRPr="002B113D" w:rsidRDefault="00AA2C8C" w:rsidP="00AA2C8C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2B113D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8E1492C" w14:textId="7988704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Diyos,</w:t>
      </w:r>
      <w:r w:rsidR="002B113D">
        <w:rPr>
          <w:rFonts w:asciiTheme="majorHAnsi" w:eastAsia="Times New Roman" w:hAnsiTheme="majorHAnsi" w:cs="Courier New"/>
          <w:sz w:val="32"/>
          <w:szCs w:val="32"/>
        </w:rPr>
        <w:t xml:space="preserve"> </w:t>
      </w:r>
      <w:r w:rsidRPr="00AA2C8C">
        <w:rPr>
          <w:rFonts w:asciiTheme="majorHAnsi" w:eastAsia="Times New Roman" w:hAnsiTheme="majorHAnsi" w:cs="Courier New"/>
          <w:sz w:val="32"/>
          <w:szCs w:val="32"/>
        </w:rPr>
        <w:t>ako sa Iyo’y lumalapit</w:t>
      </w:r>
    </w:p>
    <w:p w14:paraId="65C0D328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Ang kaningningan Mo’y anong rikit</w:t>
      </w:r>
    </w:p>
    <w:p w14:paraId="31718BE2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Dahil sa dugo’y makalalapit na</w:t>
      </w:r>
    </w:p>
    <w:p w14:paraId="6C103B95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Siyasatin Mo ang aking sala</w:t>
      </w:r>
    </w:p>
    <w:p w14:paraId="45CAC534" w14:textId="77777777" w:rsidR="00AA2C8C" w:rsidRPr="00AA2C8C" w:rsidRDefault="00AA2C8C" w:rsidP="00AA2C8C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AA2C8C">
        <w:rPr>
          <w:rFonts w:asciiTheme="majorHAnsi" w:eastAsia="Times New Roman" w:hAnsiTheme="majorHAnsi" w:cs="Courier New"/>
          <w:sz w:val="32"/>
          <w:szCs w:val="32"/>
        </w:rPr>
        <w:t>Sa’kin O Diyos, magningning Ka</w:t>
      </w:r>
    </w:p>
    <w:p w14:paraId="16740026" w14:textId="77777777" w:rsidR="000C334C" w:rsidRDefault="000C334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EC16911" w14:textId="039EB777" w:rsidR="00FA53AB" w:rsidRPr="00E748B9" w:rsidRDefault="00000000" w:rsidP="00FA53AB">
      <w:pPr>
        <w:pStyle w:val="Heading1"/>
        <w:rPr>
          <w:rStyle w:val="Hyperlink"/>
          <w:sz w:val="48"/>
          <w:szCs w:val="48"/>
          <w:u w:val="none"/>
        </w:rPr>
      </w:pPr>
      <w:hyperlink w:anchor="_top" w:history="1">
        <w:bookmarkStart w:id="42" w:name="_Toc182939765"/>
        <w:r w:rsidR="00FA53AB" w:rsidRPr="00E748B9">
          <w:rPr>
            <w:rStyle w:val="Hyperlink"/>
            <w:sz w:val="48"/>
            <w:szCs w:val="48"/>
            <w:u w:val="none"/>
          </w:rPr>
          <w:t>MAGPASALAMAT KAYO SA PANGINOON</w:t>
        </w:r>
        <w:bookmarkEnd w:id="42"/>
      </w:hyperlink>
    </w:p>
    <w:p w14:paraId="1CE89223" w14:textId="77777777" w:rsidR="00FA53AB" w:rsidRPr="00E748B9" w:rsidRDefault="00FA53AB" w:rsidP="00FA53AB"/>
    <w:p w14:paraId="4B030E02" w14:textId="77777777" w:rsidR="00FA53A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kern w:val="2"/>
          <w:sz w:val="36"/>
          <w:szCs w:val="20"/>
          <w:lang w:eastAsia="en-US"/>
          <w14:ligatures w14:val="standardContextual"/>
        </w:rPr>
      </w:pPr>
    </w:p>
    <w:p w14:paraId="213AFDD7" w14:textId="2B753871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Syang lumikha ng lahat ng bagay dito sa mundo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Siya’y gumawa ng buwan at mga bit'win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Upang magbigay ng liwanag sa pagsapit ng dilim</w:t>
      </w:r>
    </w:p>
    <w:p w14:paraId="6F28F2A0" w14:textId="5A3640B0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b/>
          <w:bCs/>
          <w:sz w:val="32"/>
          <w:szCs w:val="32"/>
          <w:lang w:val="en-US" w:eastAsia="en-US"/>
        </w:rPr>
        <w:t>Koro: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O magpasalamat sa kanyang mga biyaya at awa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ating purihin ang Poon na mahabagin sa atin</w:t>
      </w:r>
    </w:p>
    <w:p w14:paraId="10F0D5F2" w14:textId="6F30FC83" w:rsidR="00FA53AB" w:rsidRPr="0098307B" w:rsidRDefault="00FA53AB" w:rsidP="00FA53AB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Theme="majorHAnsi" w:hAnsiTheme="majorHAnsi" w:cs="Courier New"/>
          <w:sz w:val="32"/>
          <w:szCs w:val="32"/>
          <w:lang w:val="en-US" w:eastAsia="en-US"/>
        </w:rPr>
      </w:pP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t>Magpasalamat kayo sa Panginoon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Dahil sa kagandahang loob niya’y magpakailanman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At pagpalain ng Diyos habang buhay</w:t>
      </w:r>
      <w:r w:rsidRPr="0098307B">
        <w:rPr>
          <w:rFonts w:asciiTheme="majorHAnsi" w:hAnsiTheme="majorHAnsi" w:cs="Courier New"/>
          <w:sz w:val="32"/>
          <w:szCs w:val="32"/>
          <w:lang w:val="en-US" w:eastAsia="en-US"/>
        </w:rPr>
        <w:br/>
        <w:t>Na siyang nagligtas sa Kanyang hinirang bayang Israel</w:t>
      </w:r>
    </w:p>
    <w:p w14:paraId="2722623D" w14:textId="77777777" w:rsidR="00FA53AB" w:rsidRDefault="00FA53A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ABF898E" w14:textId="5E70C42A" w:rsidR="0017188B" w:rsidRPr="00195204" w:rsidRDefault="00000000" w:rsidP="0017188B">
      <w:pPr>
        <w:pStyle w:val="Heading1"/>
      </w:pPr>
      <w:hyperlink w:anchor="_top" w:history="1">
        <w:bookmarkStart w:id="43" w:name="_Toc182939766"/>
        <w:r w:rsidR="0017188B" w:rsidRPr="009A6D64">
          <w:rPr>
            <w:rStyle w:val="Hyperlink"/>
            <w:sz w:val="48"/>
            <w:szCs w:val="40"/>
            <w:u w:val="none"/>
          </w:rPr>
          <w:t>MAGSIAWIT SA PANGINOON</w:t>
        </w:r>
        <w:bookmarkEnd w:id="43"/>
      </w:hyperlink>
      <w:r w:rsidR="0017188B" w:rsidRPr="009A6D64">
        <w:rPr>
          <w:sz w:val="40"/>
          <w:szCs w:val="40"/>
        </w:rPr>
        <w:t xml:space="preserve"> </w:t>
      </w:r>
      <w:r w:rsidR="0017188B" w:rsidRPr="00195204">
        <w:br/>
      </w:r>
    </w:p>
    <w:p w14:paraId="710CD2A4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13F9D76A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Magsiawit kayo sa Panginoon, Aleluya, *magsiawit sa Panginoon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72C9BE78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409CEDF1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Purihin, purihin ang Kanyang pangalan </w:t>
      </w:r>
      <w:r w:rsidRPr="00DB5360">
        <w:rPr>
          <w:rFonts w:asciiTheme="majorHAnsi" w:hAnsiTheme="majorHAnsi"/>
          <w:sz w:val="32"/>
          <w:szCs w:val="32"/>
        </w:rPr>
        <w:br/>
        <w:t xml:space="preserve">Ipahayag, ipahayag ang dulot N'yang kaligtasan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F610333" w14:textId="77777777" w:rsidR="0017188B" w:rsidRPr="00DB5360" w:rsidRDefault="0017188B" w:rsidP="0017188B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II</w:t>
      </w:r>
    </w:p>
    <w:p w14:paraId="27C4B4C3" w14:textId="77777777" w:rsidR="0017188B" w:rsidRPr="00DB5360" w:rsidRDefault="0017188B" w:rsidP="0017188B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Kayong mga angkan, maghandog sa Poon </w:t>
      </w:r>
      <w:r w:rsidRPr="00DB5360">
        <w:rPr>
          <w:rFonts w:asciiTheme="majorHAnsi" w:hAnsiTheme="majorHAnsi"/>
          <w:sz w:val="32"/>
          <w:szCs w:val="32"/>
        </w:rPr>
        <w:br/>
        <w:t xml:space="preserve">Luwalhati at papuri ialay sa Panginoon.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2254472" w14:textId="405772A2" w:rsidR="0017188B" w:rsidRDefault="0017188B" w:rsidP="0017188B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*Magsiawit, magsiawit, magsiawit sa Panginoon, sa Panginoon, sa Panginoon! </w:t>
      </w:r>
      <w:r>
        <w:rPr>
          <w:sz w:val="40"/>
        </w:rPr>
        <w:br w:type="page"/>
      </w:r>
    </w:p>
    <w:p w14:paraId="7DA855FD" w14:textId="2D4A9AE6" w:rsidR="00E86CFB" w:rsidRPr="00071547" w:rsidRDefault="00000000" w:rsidP="00E86CFB">
      <w:pPr>
        <w:pStyle w:val="Heading1"/>
      </w:pPr>
      <w:hyperlink w:anchor="_top" w:history="1">
        <w:bookmarkStart w:id="44" w:name="_Toc182939767"/>
        <w:r w:rsidR="00E86CFB" w:rsidRPr="00071547">
          <w:rPr>
            <w:rStyle w:val="Hyperlink"/>
            <w:sz w:val="40"/>
            <w:u w:val="none"/>
          </w:rPr>
          <w:t>MALIGAYANG PASKO AT MASAGANANG BAGONG TAON</w:t>
        </w:r>
        <w:bookmarkEnd w:id="44"/>
      </w:hyperlink>
      <w:r w:rsidR="00E86CFB" w:rsidRPr="00071547">
        <w:t xml:space="preserve"> </w:t>
      </w:r>
    </w:p>
    <w:p w14:paraId="3DF7B948" w14:textId="77777777" w:rsidR="00E86CFB" w:rsidRDefault="00E86CFB" w:rsidP="00E86CFB">
      <w:pPr>
        <w:pStyle w:val="HTMLPreformatted"/>
      </w:pPr>
      <w:r>
        <w:br/>
      </w:r>
    </w:p>
    <w:p w14:paraId="638BC80F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bookmarkStart w:id="45" w:name="_Hlk154185565"/>
      <w:r w:rsidRPr="005319EE">
        <w:rPr>
          <w:rFonts w:asciiTheme="majorHAnsi" w:hAnsiTheme="majorHAnsi"/>
          <w:sz w:val="32"/>
          <w:szCs w:val="32"/>
        </w:rPr>
        <w:t>Ang pasko ay</w:t>
      </w:r>
      <w:bookmarkEnd w:id="45"/>
      <w:r w:rsidRPr="005319EE">
        <w:rPr>
          <w:rFonts w:asciiTheme="majorHAnsi" w:hAnsiTheme="majorHAnsi"/>
          <w:sz w:val="32"/>
          <w:szCs w:val="32"/>
        </w:rPr>
        <w:t xml:space="preserve"> sumapit tayo ay mangagsiawit </w:t>
      </w:r>
      <w:r w:rsidRPr="005319EE">
        <w:rPr>
          <w:rFonts w:asciiTheme="majorHAnsi" w:hAnsiTheme="majorHAnsi"/>
          <w:sz w:val="32"/>
          <w:szCs w:val="32"/>
        </w:rPr>
        <w:br/>
        <w:t xml:space="preserve">Ng magagandang himig dahil sa ang Diyos ay pag-ibig. </w:t>
      </w:r>
      <w:r w:rsidRPr="005319EE">
        <w:rPr>
          <w:rFonts w:asciiTheme="majorHAnsi" w:hAnsiTheme="majorHAnsi"/>
          <w:sz w:val="32"/>
          <w:szCs w:val="32"/>
        </w:rPr>
        <w:br/>
        <w:t xml:space="preserve">Nang si Kristo'y isilang may tatlong haring nagsidalaw </w:t>
      </w:r>
      <w:r w:rsidRPr="005319EE">
        <w:rPr>
          <w:rFonts w:asciiTheme="majorHAnsi" w:hAnsiTheme="majorHAnsi"/>
          <w:sz w:val="32"/>
          <w:szCs w:val="32"/>
        </w:rPr>
        <w:br/>
        <w:t xml:space="preserve">At ang bawa't isa ay nagsipaghandog ng tanging alay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0486DD8A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44EDB4CC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b/>
          <w:sz w:val="32"/>
          <w:szCs w:val="32"/>
        </w:rPr>
        <w:t>Koro</w:t>
      </w:r>
      <w:r w:rsidRPr="005319EE">
        <w:rPr>
          <w:rFonts w:asciiTheme="majorHAnsi" w:hAnsiTheme="majorHAnsi"/>
          <w:sz w:val="32"/>
          <w:szCs w:val="32"/>
        </w:rPr>
        <w:t xml:space="preserve"> </w:t>
      </w:r>
      <w:r w:rsidRPr="005319EE">
        <w:rPr>
          <w:rFonts w:asciiTheme="majorHAnsi" w:hAnsiTheme="majorHAnsi"/>
          <w:sz w:val="32"/>
          <w:szCs w:val="32"/>
        </w:rPr>
        <w:br/>
        <w:t xml:space="preserve">Bagong taon ay magbagong buhay </w:t>
      </w:r>
      <w:r w:rsidRPr="005319EE">
        <w:rPr>
          <w:rFonts w:asciiTheme="majorHAnsi" w:hAnsiTheme="majorHAnsi"/>
          <w:sz w:val="32"/>
          <w:szCs w:val="32"/>
        </w:rPr>
        <w:br/>
        <w:t xml:space="preserve">Nang lumigaya ang ating bayan </w:t>
      </w:r>
      <w:r w:rsidRPr="005319EE">
        <w:rPr>
          <w:rFonts w:asciiTheme="majorHAnsi" w:hAnsiTheme="majorHAnsi"/>
          <w:sz w:val="32"/>
          <w:szCs w:val="32"/>
        </w:rPr>
        <w:br/>
        <w:t xml:space="preserve">Tayo'y magsikap upang makamtan </w:t>
      </w:r>
      <w:r w:rsidRPr="005319EE">
        <w:rPr>
          <w:rFonts w:asciiTheme="majorHAnsi" w:hAnsiTheme="majorHAnsi"/>
          <w:sz w:val="32"/>
          <w:szCs w:val="32"/>
        </w:rPr>
        <w:br/>
        <w:t xml:space="preserve">Natin ang kasaganaan </w:t>
      </w:r>
      <w:r w:rsidRPr="005319EE">
        <w:rPr>
          <w:rFonts w:asciiTheme="majorHAnsi" w:hAnsiTheme="majorHAnsi"/>
          <w:sz w:val="32"/>
          <w:szCs w:val="32"/>
        </w:rPr>
        <w:br/>
      </w:r>
    </w:p>
    <w:p w14:paraId="6E3DE2C1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</w:p>
    <w:p w14:paraId="5730EE7D" w14:textId="77777777" w:rsidR="00E86CFB" w:rsidRPr="005319EE" w:rsidRDefault="00E86CFB" w:rsidP="00E86CFB">
      <w:pPr>
        <w:pStyle w:val="HTMLPreformatted"/>
        <w:rPr>
          <w:rFonts w:asciiTheme="majorHAnsi" w:hAnsiTheme="majorHAnsi"/>
          <w:sz w:val="32"/>
          <w:szCs w:val="32"/>
        </w:rPr>
      </w:pPr>
      <w:r w:rsidRPr="005319EE">
        <w:rPr>
          <w:rFonts w:asciiTheme="majorHAnsi" w:hAnsiTheme="majorHAnsi"/>
          <w:sz w:val="32"/>
          <w:szCs w:val="32"/>
        </w:rPr>
        <w:t xml:space="preserve">Tayo'y mangagsiawit habang ang mundo'y tahimik </w:t>
      </w:r>
      <w:r w:rsidRPr="005319EE">
        <w:rPr>
          <w:rFonts w:asciiTheme="majorHAnsi" w:hAnsiTheme="majorHAnsi"/>
          <w:sz w:val="32"/>
          <w:szCs w:val="32"/>
        </w:rPr>
        <w:br/>
        <w:t xml:space="preserve">Ang araw ay sumapit nang sanggol na dulot ng langit </w:t>
      </w:r>
      <w:r w:rsidRPr="005319EE">
        <w:rPr>
          <w:rFonts w:asciiTheme="majorHAnsi" w:hAnsiTheme="majorHAnsi"/>
          <w:sz w:val="32"/>
          <w:szCs w:val="32"/>
        </w:rPr>
        <w:br/>
        <w:t xml:space="preserve">Tayo ay magmahalan ating sundin ang gintong aral </w:t>
      </w:r>
      <w:r w:rsidRPr="005319EE">
        <w:rPr>
          <w:rFonts w:asciiTheme="majorHAnsi" w:hAnsiTheme="majorHAnsi"/>
          <w:sz w:val="32"/>
          <w:szCs w:val="32"/>
        </w:rPr>
        <w:br/>
        <w:t xml:space="preserve">At magbuhat ngayon </w:t>
      </w:r>
      <w:r w:rsidRPr="005319EE">
        <w:rPr>
          <w:rFonts w:asciiTheme="majorHAnsi" w:hAnsiTheme="majorHAnsi"/>
          <w:sz w:val="32"/>
          <w:szCs w:val="32"/>
        </w:rPr>
        <w:br/>
        <w:t xml:space="preserve">Kahit hindi Pasko ay magbigayan. </w:t>
      </w:r>
    </w:p>
    <w:p w14:paraId="242013E7" w14:textId="77777777" w:rsidR="00E86CFB" w:rsidRDefault="00E86CF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97CC862" w14:textId="6746D9D8" w:rsidR="0044257F" w:rsidRPr="00C67D3F" w:rsidRDefault="00ED046D" w:rsidP="0044257F">
      <w:pPr>
        <w:pStyle w:val="Heading1"/>
        <w:rPr>
          <w:rStyle w:val="Hyperlink"/>
          <w:sz w:val="44"/>
          <w:szCs w:val="36"/>
          <w:u w:val="none"/>
        </w:rPr>
      </w:pPr>
      <w:r w:rsidRPr="00C67D3F">
        <w:lastRenderedPageBreak/>
        <w:fldChar w:fldCharType="begin"/>
      </w:r>
      <w:r w:rsidRPr="00715316">
        <w:instrText xml:space="preserve"> HYPERLINK  \l "_top" </w:instrText>
      </w:r>
      <w:r w:rsidRPr="00C67D3F">
        <w:fldChar w:fldCharType="separate"/>
      </w:r>
      <w:bookmarkStart w:id="46" w:name="_Toc182939768"/>
      <w:r w:rsidR="0044257F" w:rsidRPr="00C67D3F">
        <w:rPr>
          <w:rStyle w:val="Hyperlink"/>
          <w:sz w:val="44"/>
          <w:szCs w:val="36"/>
          <w:u w:val="none"/>
        </w:rPr>
        <w:t>MAMAMALAKAYA NG TAO</w:t>
      </w:r>
      <w:bookmarkEnd w:id="46"/>
    </w:p>
    <w:p w14:paraId="03203950" w14:textId="5E861E78" w:rsidR="0044257F" w:rsidRPr="00715316" w:rsidRDefault="00ED046D" w:rsidP="0044257F">
      <w:pPr>
        <w:rPr>
          <w:rFonts w:ascii="Arial" w:hAnsi="Arial" w:cs="Arial"/>
          <w:sz w:val="28"/>
          <w:szCs w:val="28"/>
        </w:rPr>
      </w:pPr>
      <w:r w:rsidRPr="00C67D3F"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  <w:fldChar w:fldCharType="end"/>
      </w:r>
    </w:p>
    <w:p w14:paraId="252FE936" w14:textId="77777777" w:rsidR="000469E8" w:rsidRDefault="000469E8" w:rsidP="0044257F">
      <w:pPr>
        <w:rPr>
          <w:rFonts w:asciiTheme="majorHAnsi" w:hAnsiTheme="majorHAnsi" w:cs="Arial"/>
          <w:sz w:val="32"/>
          <w:szCs w:val="32"/>
        </w:rPr>
        <w:sectPr w:rsidR="000469E8" w:rsidSect="00733E75">
          <w:type w:val="continuous"/>
          <w:pgSz w:w="12240" w:h="15840"/>
          <w:pgMar w:top="851" w:right="1440" w:bottom="1440" w:left="1440" w:header="720" w:footer="720" w:gutter="0"/>
          <w:cols w:space="720"/>
          <w:docGrid w:linePitch="360"/>
        </w:sectPr>
      </w:pPr>
    </w:p>
    <w:p w14:paraId="18813594" w14:textId="57C4055D" w:rsidR="00D67599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</w:t>
      </w:r>
    </w:p>
    <w:p w14:paraId="6ADF528A" w14:textId="449EBB38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06436026" w14:textId="5D14326C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tulad ng ating buhay</w:t>
      </w:r>
    </w:p>
    <w:p w14:paraId="6D7B6805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minsan ay tahimik </w:t>
      </w:r>
    </w:p>
    <w:p w14:paraId="61CC3A1E" w14:textId="146E7B4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kung minsa’y magalaw</w:t>
      </w:r>
    </w:p>
    <w:p w14:paraId="1E67D11F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4C1D5D77" w14:textId="57A9936A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</w:t>
      </w:r>
    </w:p>
    <w:p w14:paraId="79D7387D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Ganyan ang ating buhay </w:t>
      </w:r>
    </w:p>
    <w:p w14:paraId="72DE7717" w14:textId="0FCE567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kung mayro’ng kalungkutan </w:t>
      </w:r>
    </w:p>
    <w:p w14:paraId="01F11D83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Paglipas ng hilahil, </w:t>
      </w:r>
    </w:p>
    <w:p w14:paraId="5B8B94FB" w14:textId="509F14E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mayro’ng kaligayahan.</w:t>
      </w:r>
    </w:p>
    <w:p w14:paraId="6F13991D" w14:textId="77777777" w:rsidR="00232F60" w:rsidRDefault="00232F60" w:rsidP="0044257F">
      <w:pPr>
        <w:rPr>
          <w:rFonts w:asciiTheme="majorHAnsi" w:hAnsiTheme="majorHAnsi" w:cs="Arial"/>
          <w:sz w:val="36"/>
          <w:szCs w:val="36"/>
        </w:rPr>
      </w:pPr>
    </w:p>
    <w:p w14:paraId="6F0BF1BD" w14:textId="0C0C4C61" w:rsidR="00733E75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III</w:t>
      </w:r>
    </w:p>
    <w:p w14:paraId="56FB5322" w14:textId="77777777" w:rsidR="00232F60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Itong alon sa dagat </w:t>
      </w:r>
    </w:p>
    <w:p w14:paraId="14DF431E" w14:textId="5DE5E12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itulak man ng hangin</w:t>
      </w:r>
    </w:p>
    <w:p w14:paraId="317318E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Hindi makalampas </w:t>
      </w:r>
    </w:p>
    <w:p w14:paraId="541E98E2" w14:textId="4AC98EAB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sapagkat mabuhangin</w:t>
      </w:r>
    </w:p>
    <w:p w14:paraId="1539EC04" w14:textId="5B3ABDAE" w:rsidR="0006013E" w:rsidRPr="00A5089C" w:rsidRDefault="00733E75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IV</w:t>
      </w:r>
    </w:p>
    <w:p w14:paraId="69346D71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Kahit may suliranin</w:t>
      </w:r>
    </w:p>
    <w:p w14:paraId="34DBFEC7" w14:textId="6A200388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 awa’y dumarating din</w:t>
      </w:r>
    </w:p>
    <w:p w14:paraId="067AC9A7" w14:textId="77777777" w:rsidR="0006013E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ito’y bathin </w:t>
      </w:r>
    </w:p>
    <w:p w14:paraId="76C9E89D" w14:textId="1B577D9E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at ito’y ating lutasin</w:t>
      </w:r>
    </w:p>
    <w:p w14:paraId="3AEDC473" w14:textId="77777777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</w:p>
    <w:p w14:paraId="517C0D88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26B65466" w14:textId="77777777" w:rsidR="00D67599" w:rsidRDefault="00D67599" w:rsidP="0044257F">
      <w:pPr>
        <w:rPr>
          <w:rFonts w:asciiTheme="majorHAnsi" w:hAnsiTheme="majorHAnsi" w:cs="Arial"/>
          <w:sz w:val="36"/>
          <w:szCs w:val="36"/>
        </w:rPr>
      </w:pPr>
    </w:p>
    <w:p w14:paraId="11D48892" w14:textId="77777777" w:rsidR="00731AE1" w:rsidRDefault="00731AE1" w:rsidP="0044257F">
      <w:pPr>
        <w:rPr>
          <w:rFonts w:asciiTheme="majorHAnsi" w:hAnsiTheme="majorHAnsi" w:cs="Arial"/>
          <w:sz w:val="36"/>
          <w:szCs w:val="36"/>
        </w:rPr>
      </w:pPr>
    </w:p>
    <w:p w14:paraId="5C79E377" w14:textId="77777777" w:rsidR="00733E75" w:rsidRDefault="00733E75" w:rsidP="0044257F">
      <w:pPr>
        <w:rPr>
          <w:rFonts w:asciiTheme="majorHAnsi" w:hAnsiTheme="majorHAnsi" w:cs="Arial"/>
          <w:sz w:val="36"/>
          <w:szCs w:val="36"/>
        </w:rPr>
      </w:pPr>
    </w:p>
    <w:p w14:paraId="4BA5B322" w14:textId="49FC2DC5" w:rsidR="00D67599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 w:rsidRPr="00A5089C">
        <w:rPr>
          <w:rFonts w:asciiTheme="majorHAnsi" w:hAnsiTheme="majorHAnsi" w:cs="Arial"/>
          <w:b/>
          <w:bCs/>
          <w:sz w:val="36"/>
          <w:szCs w:val="36"/>
        </w:rPr>
        <w:t>V</w:t>
      </w:r>
    </w:p>
    <w:p w14:paraId="01F87EA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Bawat alon sa dagat, </w:t>
      </w:r>
    </w:p>
    <w:p w14:paraId="4E963B87" w14:textId="465690A9" w:rsidR="0044257F" w:rsidRPr="000469E8" w:rsidRDefault="0044257F" w:rsidP="00057699">
      <w:pPr>
        <w:ind w:right="-1440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tinig na tumatawag</w:t>
      </w:r>
    </w:p>
    <w:p w14:paraId="216208E9" w14:textId="77777777" w:rsidR="000469E8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Habang naghahayuma </w:t>
      </w:r>
    </w:p>
    <w:p w14:paraId="74769C61" w14:textId="351FD603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o namamalakaya</w:t>
      </w:r>
    </w:p>
    <w:p w14:paraId="1D7824FE" w14:textId="4CC37DF0" w:rsidR="000469E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</w:t>
      </w:r>
    </w:p>
    <w:p w14:paraId="41492335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Lambat ng aking buhay </w:t>
      </w:r>
    </w:p>
    <w:p w14:paraId="055A3C7D" w14:textId="15C1A7A5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maari bang iwanan</w:t>
      </w:r>
    </w:p>
    <w:p w14:paraId="65B04824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Upang mamalakaya </w:t>
      </w:r>
    </w:p>
    <w:p w14:paraId="71CF35A3" w14:textId="2DD87FEC" w:rsidR="0044257F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taong iyong hirang?</w:t>
      </w:r>
    </w:p>
    <w:p w14:paraId="5B2D7030" w14:textId="467D27E4" w:rsidR="00887A28" w:rsidRPr="00A5089C" w:rsidRDefault="00EB326A" w:rsidP="0044257F">
      <w:pPr>
        <w:rPr>
          <w:rFonts w:asciiTheme="majorHAnsi" w:hAnsiTheme="majorHAnsi" w:cs="Arial"/>
          <w:b/>
          <w:bCs/>
          <w:sz w:val="36"/>
          <w:szCs w:val="36"/>
        </w:rPr>
      </w:pPr>
      <w:r>
        <w:rPr>
          <w:rFonts w:asciiTheme="majorHAnsi" w:hAnsiTheme="majorHAnsi" w:cs="Arial"/>
          <w:sz w:val="36"/>
          <w:szCs w:val="36"/>
        </w:rPr>
        <w:br/>
      </w:r>
      <w:r w:rsidRPr="00A5089C">
        <w:rPr>
          <w:rFonts w:asciiTheme="majorHAnsi" w:hAnsiTheme="majorHAnsi" w:cs="Arial"/>
          <w:b/>
          <w:bCs/>
          <w:sz w:val="36"/>
          <w:szCs w:val="36"/>
        </w:rPr>
        <w:t>VII</w:t>
      </w:r>
    </w:p>
    <w:p w14:paraId="1F1070F0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Humayo ka sa laot </w:t>
      </w:r>
    </w:p>
    <w:p w14:paraId="3549B131" w14:textId="7935C696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ng aking karagatan</w:t>
      </w:r>
    </w:p>
    <w:p w14:paraId="50148A79" w14:textId="77777777" w:rsidR="00887A2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 xml:space="preserve">Ang lambat ay ihulog </w:t>
      </w:r>
    </w:p>
    <w:p w14:paraId="671F6BC1" w14:textId="54C9782F" w:rsidR="0044257F" w:rsidRPr="000469E8" w:rsidRDefault="0044257F" w:rsidP="0044257F">
      <w:pPr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dakong kalaliman</w:t>
      </w:r>
    </w:p>
    <w:p w14:paraId="3B75CBD7" w14:textId="77777777" w:rsidR="0044257F" w:rsidRPr="000469E8" w:rsidRDefault="0044257F" w:rsidP="00663FED">
      <w:pPr>
        <w:ind w:right="-1151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Sa iyong salita at kung ika’y kapiling</w:t>
      </w:r>
    </w:p>
    <w:p w14:paraId="3119D332" w14:textId="77777777" w:rsidR="0044257F" w:rsidRPr="000469E8" w:rsidRDefault="0044257F" w:rsidP="00057699">
      <w:pPr>
        <w:ind w:right="-1015"/>
        <w:rPr>
          <w:rFonts w:asciiTheme="majorHAnsi" w:hAnsiTheme="majorHAnsi" w:cs="Arial"/>
          <w:sz w:val="36"/>
          <w:szCs w:val="36"/>
        </w:rPr>
      </w:pPr>
      <w:r w:rsidRPr="000469E8">
        <w:rPr>
          <w:rFonts w:asciiTheme="majorHAnsi" w:hAnsiTheme="majorHAnsi" w:cs="Arial"/>
          <w:sz w:val="36"/>
          <w:szCs w:val="36"/>
        </w:rPr>
        <w:t>Mga kawan sa dagat ay huhuliin.</w:t>
      </w:r>
    </w:p>
    <w:p w14:paraId="3A12744A" w14:textId="77777777" w:rsidR="000469E8" w:rsidRDefault="000469E8">
      <w:pPr>
        <w:rPr>
          <w:rFonts w:ascii="Arial" w:hAnsi="Arial" w:cs="Arial"/>
          <w:sz w:val="32"/>
          <w:szCs w:val="32"/>
        </w:rPr>
        <w:sectPr w:rsidR="000469E8" w:rsidSect="00057699">
          <w:type w:val="continuous"/>
          <w:pgSz w:w="12240" w:h="15840"/>
          <w:pgMar w:top="1440" w:right="1608" w:bottom="1440" w:left="1440" w:header="720" w:footer="720" w:gutter="0"/>
          <w:cols w:num="2" w:space="164"/>
          <w:docGrid w:linePitch="360"/>
        </w:sectPr>
      </w:pPr>
    </w:p>
    <w:p w14:paraId="20E59BB8" w14:textId="77777777" w:rsidR="004F49EA" w:rsidRDefault="004F49E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3DC419F1" w14:textId="77777777" w:rsidR="006315FD" w:rsidRDefault="006315FD" w:rsidP="00C02369">
      <w:pPr>
        <w:spacing w:line="360" w:lineRule="auto"/>
        <w:rPr>
          <w:rStyle w:val="Hyperlink"/>
          <w:rFonts w:asciiTheme="majorHAnsi" w:eastAsiaTheme="majorEastAsia" w:hAnsiTheme="majorHAnsi" w:cstheme="majorBidi"/>
          <w:sz w:val="44"/>
          <w:szCs w:val="36"/>
          <w:u w:val="none"/>
        </w:rPr>
        <w:sectPr w:rsidR="006315F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66A5DE1" w14:textId="52FB72D4" w:rsidR="00C02369" w:rsidRPr="002E118F" w:rsidRDefault="00000000" w:rsidP="00C02369">
      <w:pPr>
        <w:spacing w:line="360" w:lineRule="auto"/>
        <w:rPr>
          <w:rFonts w:ascii="Verdana" w:hAnsi="Verdana" w:cs="Arial"/>
          <w:b/>
          <w:bCs/>
          <w:color w:val="000000"/>
          <w:sz w:val="44"/>
          <w:szCs w:val="44"/>
          <w:shd w:val="clear" w:color="auto" w:fill="FFFFFF"/>
        </w:rPr>
      </w:pPr>
      <w:hyperlink w:anchor="_top" w:history="1">
        <w:r w:rsidR="00C02369" w:rsidRPr="002E118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MAPAPALAD</w:t>
        </w:r>
      </w:hyperlink>
    </w:p>
    <w:p w14:paraId="79A06510" w14:textId="77777777" w:rsidR="00C02369" w:rsidRPr="00A90A68" w:rsidRDefault="00C02369" w:rsidP="00C02369">
      <w:pPr>
        <w:spacing w:line="360" w:lineRule="auto"/>
        <w:rPr>
          <w:rFonts w:ascii="Verdana" w:hAnsi="Verdana" w:cs="Arial"/>
          <w:b/>
          <w:bCs/>
          <w:color w:val="000000"/>
          <w:sz w:val="28"/>
          <w:szCs w:val="28"/>
          <w:shd w:val="clear" w:color="auto" w:fill="FFFFFF"/>
        </w:rPr>
      </w:pPr>
    </w:p>
    <w:p w14:paraId="19521F56" w14:textId="77777777" w:rsidR="00C02369" w:rsidRPr="00A92AFA" w:rsidRDefault="00C02369" w:rsidP="00A25638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E88D7EB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mahihirap, </w:t>
      </w:r>
    </w:p>
    <w:p w14:paraId="62D03C9E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kaharian ng Diyos sa inyo.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nagugutom, </w:t>
      </w:r>
    </w:p>
    <w:p w14:paraId="69B269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bubusugin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nahahapis, </w:t>
      </w:r>
    </w:p>
    <w:p w14:paraId="7C777711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aaliwin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0E1FB8D8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Koro: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Mapapalad, Panginoon, </w:t>
      </w:r>
    </w:p>
    <w:p w14:paraId="7202FF12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ang abang katulad Mo.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</w:r>
    </w:p>
    <w:p w14:paraId="7800561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  <w:r w:rsidRPr="00A92AFA">
        <w:rPr>
          <w:rFonts w:asciiTheme="majorHAnsi" w:eastAsia="Times New Roman" w:hAnsiTheme="majorHAnsi" w:cs="Courier New"/>
          <w:b/>
          <w:bCs/>
          <w:sz w:val="32"/>
          <w:szCs w:val="32"/>
        </w:rPr>
        <w:br/>
      </w: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Mapapalad kayong maawain, </w:t>
      </w:r>
    </w:p>
    <w:p w14:paraId="3FF48B0D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kaaawaan kayo ng Diyos.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tumatangis, </w:t>
      </w:r>
    </w:p>
    <w:p w14:paraId="23873695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>sapagkat liligaya kayo.</w:t>
      </w:r>
      <w:r w:rsidRPr="00E4585D">
        <w:rPr>
          <w:rFonts w:asciiTheme="majorHAnsi" w:eastAsia="Times New Roman" w:hAnsiTheme="majorHAnsi" w:cs="Courier New"/>
          <w:sz w:val="32"/>
          <w:szCs w:val="32"/>
        </w:rPr>
        <w:br/>
        <w:t xml:space="preserve">Mapapalad kayong inuusig, </w:t>
      </w:r>
    </w:p>
    <w:p w14:paraId="1545C933" w14:textId="77777777" w:rsidR="00C02369" w:rsidRPr="00E4585D" w:rsidRDefault="00C02369" w:rsidP="00A25638">
      <w:pPr>
        <w:rPr>
          <w:rFonts w:asciiTheme="majorHAnsi" w:eastAsia="Times New Roman" w:hAnsiTheme="majorHAnsi" w:cs="Courier New"/>
          <w:sz w:val="32"/>
          <w:szCs w:val="32"/>
        </w:rPr>
      </w:pPr>
      <w:r w:rsidRPr="00E4585D">
        <w:rPr>
          <w:rFonts w:asciiTheme="majorHAnsi" w:eastAsia="Times New Roman" w:hAnsiTheme="majorHAnsi" w:cs="Courier New"/>
          <w:sz w:val="32"/>
          <w:szCs w:val="32"/>
        </w:rPr>
        <w:t xml:space="preserve">maghahari ang D'yos sa inyo. </w:t>
      </w:r>
    </w:p>
    <w:p w14:paraId="2723F8FC" w14:textId="77777777" w:rsidR="006315FD" w:rsidRDefault="00B93301">
      <w:pPr>
        <w:sectPr w:rsidR="006315FD" w:rsidSect="006315F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>
        <w:br w:type="page"/>
      </w:r>
    </w:p>
    <w:p w14:paraId="0FD55B0E" w14:textId="77777777" w:rsidR="00B93301" w:rsidRDefault="00B9330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6840178A" w14:textId="77777777" w:rsidR="00C9544D" w:rsidRDefault="00C9544D" w:rsidP="002D077F">
      <w:pPr>
        <w:pStyle w:val="Heading1"/>
        <w:sectPr w:rsidR="00C9544D" w:rsidSect="00CE63CC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</w:p>
    <w:p w14:paraId="40418FA6" w14:textId="2B8B0897" w:rsidR="002D077F" w:rsidRPr="00FC616A" w:rsidRDefault="00000000" w:rsidP="002D077F">
      <w:pPr>
        <w:pStyle w:val="Heading1"/>
        <w:rPr>
          <w:sz w:val="40"/>
          <w:szCs w:val="40"/>
        </w:rPr>
      </w:pPr>
      <w:hyperlink w:anchor="_top" w:history="1">
        <w:bookmarkStart w:id="47" w:name="_Toc182939769"/>
        <w:r w:rsidR="002D077F" w:rsidRPr="00FC616A">
          <w:rPr>
            <w:rStyle w:val="Hyperlink"/>
            <w:sz w:val="48"/>
            <w:szCs w:val="40"/>
            <w:u w:val="none"/>
          </w:rPr>
          <w:t>MARIANG INA KO</w:t>
        </w:r>
        <w:bookmarkEnd w:id="47"/>
      </w:hyperlink>
      <w:r w:rsidR="002D077F" w:rsidRPr="00FC616A">
        <w:rPr>
          <w:sz w:val="40"/>
          <w:szCs w:val="40"/>
        </w:rPr>
        <w:t xml:space="preserve"> </w:t>
      </w:r>
      <w:r w:rsidR="002D077F" w:rsidRPr="00FC616A">
        <w:rPr>
          <w:sz w:val="40"/>
          <w:szCs w:val="40"/>
        </w:rPr>
        <w:br/>
      </w:r>
    </w:p>
    <w:p w14:paraId="0E24DD5C" w14:textId="77777777" w:rsidR="00280524" w:rsidRDefault="004573CB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</w:t>
      </w:r>
      <w:r>
        <w:rPr>
          <w:rFonts w:asciiTheme="majorHAnsi" w:hAnsiTheme="majorHAnsi"/>
          <w:sz w:val="32"/>
          <w:szCs w:val="32"/>
        </w:rPr>
        <w:br/>
      </w:r>
      <w:r w:rsidR="002D077F" w:rsidRPr="00E93C9E">
        <w:rPr>
          <w:rFonts w:asciiTheme="majorHAnsi" w:hAnsiTheme="majorHAnsi"/>
          <w:sz w:val="32"/>
          <w:szCs w:val="32"/>
        </w:rPr>
        <w:t xml:space="preserve">Sa king paglalakbay, </w:t>
      </w:r>
    </w:p>
    <w:p w14:paraId="1750DA3B" w14:textId="77777777" w:rsidR="00280524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bundok ng buhay </w:t>
      </w:r>
      <w:r w:rsidRPr="00E93C9E">
        <w:rPr>
          <w:rFonts w:asciiTheme="majorHAnsi" w:hAnsiTheme="majorHAnsi"/>
          <w:sz w:val="32"/>
          <w:szCs w:val="32"/>
        </w:rPr>
        <w:br/>
        <w:t xml:space="preserve">Sa ligaya't lumbay, </w:t>
      </w:r>
    </w:p>
    <w:p w14:paraId="2E30ABF2" w14:textId="374CC5E6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talang gabay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1C41382F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0D1531AD" w14:textId="0B9B3BB6" w:rsidR="002D077F" w:rsidRPr="00E93C9E" w:rsidRDefault="002D077F" w:rsidP="002D077F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E93C9E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11F8215" w14:textId="77777777" w:rsidR="002D077F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Mariang Ina ko, ako ri'y anak mo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  <w:t xml:space="preserve">Kay Kristong kuya ko, akayin mo ako </w:t>
      </w:r>
      <w:r w:rsidRPr="00E93C9E">
        <w:rPr>
          <w:rFonts w:asciiTheme="majorHAnsi" w:hAnsiTheme="majorHAnsi"/>
          <w:sz w:val="32"/>
          <w:szCs w:val="32"/>
        </w:rPr>
        <w:br/>
      </w:r>
    </w:p>
    <w:p w14:paraId="6EB5DB5D" w14:textId="064CB47D" w:rsidR="007C5589" w:rsidRPr="007C5589" w:rsidRDefault="007C5589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7C5589">
        <w:rPr>
          <w:rFonts w:asciiTheme="majorHAnsi" w:hAnsiTheme="majorHAnsi"/>
          <w:b/>
          <w:bCs/>
          <w:sz w:val="32"/>
          <w:szCs w:val="32"/>
        </w:rPr>
        <w:t>II</w:t>
      </w:r>
    </w:p>
    <w:p w14:paraId="7EA0C4EB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Maging aking tulay, </w:t>
      </w:r>
    </w:p>
    <w:p w14:paraId="7C881A87" w14:textId="77777777" w:rsidR="007C5589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sa langit kong pakay </w:t>
      </w:r>
      <w:r w:rsidRPr="00E93C9E">
        <w:rPr>
          <w:rFonts w:asciiTheme="majorHAnsi" w:hAnsiTheme="majorHAnsi"/>
          <w:sz w:val="32"/>
          <w:szCs w:val="32"/>
        </w:rPr>
        <w:br/>
        <w:t xml:space="preserve">Sa bingit ng hukay, </w:t>
      </w:r>
    </w:p>
    <w:p w14:paraId="30CE1701" w14:textId="50627175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tangan aking kamay </w:t>
      </w:r>
      <w:r w:rsidRPr="00E93C9E">
        <w:rPr>
          <w:rFonts w:asciiTheme="majorHAnsi" w:hAnsiTheme="majorHAnsi"/>
          <w:sz w:val="32"/>
          <w:szCs w:val="32"/>
        </w:rPr>
        <w:br/>
      </w:r>
      <w:r w:rsidRPr="001D73E2">
        <w:rPr>
          <w:rFonts w:asciiTheme="majorHAnsi" w:hAnsiTheme="majorHAnsi"/>
          <w:i/>
          <w:iCs/>
          <w:sz w:val="32"/>
          <w:szCs w:val="32"/>
        </w:rPr>
        <w:t xml:space="preserve">(repeat Koro) </w:t>
      </w:r>
      <w:r w:rsidRPr="001D73E2">
        <w:rPr>
          <w:rFonts w:asciiTheme="majorHAnsi" w:hAnsiTheme="majorHAnsi"/>
          <w:i/>
          <w:iCs/>
          <w:sz w:val="32"/>
          <w:szCs w:val="32"/>
        </w:rPr>
        <w:br/>
      </w:r>
      <w:r w:rsidR="00DB2C69">
        <w:rPr>
          <w:rFonts w:asciiTheme="majorHAnsi" w:hAnsiTheme="majorHAnsi"/>
          <w:sz w:val="32"/>
          <w:szCs w:val="32"/>
        </w:rPr>
        <w:br/>
      </w:r>
      <w:r w:rsidR="00DB2C69" w:rsidRPr="00DB2C69">
        <w:rPr>
          <w:rFonts w:asciiTheme="majorHAnsi" w:hAnsiTheme="majorHAnsi"/>
          <w:b/>
          <w:bCs/>
          <w:sz w:val="32"/>
          <w:szCs w:val="32"/>
        </w:rPr>
        <w:t>III</w:t>
      </w:r>
    </w:p>
    <w:p w14:paraId="069431A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>Sabih</w:t>
      </w:r>
      <w:r w:rsidR="00A66305">
        <w:rPr>
          <w:rFonts w:asciiTheme="majorHAnsi" w:hAnsiTheme="majorHAnsi"/>
          <w:sz w:val="32"/>
          <w:szCs w:val="32"/>
        </w:rPr>
        <w:t>i</w:t>
      </w:r>
      <w:r w:rsidRPr="00E93C9E">
        <w:rPr>
          <w:rFonts w:asciiTheme="majorHAnsi" w:hAnsiTheme="majorHAnsi"/>
          <w:sz w:val="32"/>
          <w:szCs w:val="32"/>
        </w:rPr>
        <w:t xml:space="preserve">n sa Kanya, </w:t>
      </w:r>
    </w:p>
    <w:p w14:paraId="59D567DE" w14:textId="77777777" w:rsidR="00C854B6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aking dusa at saya </w:t>
      </w:r>
      <w:r w:rsidRPr="00E93C9E">
        <w:rPr>
          <w:rFonts w:asciiTheme="majorHAnsi" w:hAnsiTheme="majorHAnsi"/>
          <w:sz w:val="32"/>
          <w:szCs w:val="32"/>
        </w:rPr>
        <w:br/>
        <w:t xml:space="preserve">Ibulong sa Kanya </w:t>
      </w:r>
    </w:p>
    <w:p w14:paraId="6D553DC1" w14:textId="7E428AD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  <w:r w:rsidRPr="00E93C9E">
        <w:rPr>
          <w:rFonts w:asciiTheme="majorHAnsi" w:hAnsiTheme="majorHAnsi"/>
          <w:sz w:val="32"/>
          <w:szCs w:val="32"/>
        </w:rPr>
        <w:t xml:space="preserve">minamahal ko Sya </w:t>
      </w:r>
    </w:p>
    <w:p w14:paraId="7A2F09E3" w14:textId="77777777" w:rsidR="002D077F" w:rsidRPr="00E026AA" w:rsidRDefault="002D077F" w:rsidP="002D077F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E026AA">
        <w:rPr>
          <w:rFonts w:asciiTheme="majorHAnsi" w:hAnsiTheme="majorHAnsi"/>
          <w:i/>
          <w:iCs/>
          <w:sz w:val="32"/>
          <w:szCs w:val="32"/>
        </w:rPr>
        <w:t xml:space="preserve">(repeat Koro) </w:t>
      </w:r>
    </w:p>
    <w:p w14:paraId="799B39EE" w14:textId="77777777" w:rsidR="002D077F" w:rsidRPr="00E93C9E" w:rsidRDefault="002D077F" w:rsidP="002D077F">
      <w:pPr>
        <w:pStyle w:val="HTMLPreformatted"/>
        <w:rPr>
          <w:rFonts w:asciiTheme="majorHAnsi" w:hAnsiTheme="majorHAnsi"/>
          <w:sz w:val="32"/>
          <w:szCs w:val="32"/>
        </w:rPr>
      </w:pPr>
    </w:p>
    <w:p w14:paraId="530A5207" w14:textId="77777777" w:rsidR="002D077F" w:rsidRPr="00F657F6" w:rsidRDefault="002D077F" w:rsidP="002D077F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F657F6">
        <w:rPr>
          <w:rFonts w:asciiTheme="majorHAnsi" w:hAnsiTheme="majorHAnsi"/>
          <w:b/>
          <w:bCs/>
          <w:sz w:val="32"/>
          <w:szCs w:val="32"/>
        </w:rPr>
        <w:t>Ending:</w:t>
      </w:r>
    </w:p>
    <w:p w14:paraId="7DD3EDE8" w14:textId="77777777" w:rsidR="00C9544D" w:rsidRDefault="002D077F" w:rsidP="002D077F">
      <w:pPr>
        <w:rPr>
          <w:rFonts w:asciiTheme="majorHAnsi" w:hAnsiTheme="majorHAnsi"/>
          <w:sz w:val="32"/>
          <w:szCs w:val="32"/>
        </w:rPr>
        <w:sectPr w:rsidR="00C9544D" w:rsidSect="00C9544D">
          <w:type w:val="continuous"/>
          <w:pgSz w:w="12240" w:h="15840"/>
          <w:pgMar w:top="810" w:right="1440" w:bottom="360" w:left="1440" w:header="720" w:footer="720" w:gutter="0"/>
          <w:cols w:space="720"/>
        </w:sectPr>
      </w:pPr>
      <w:r w:rsidRPr="00E93C9E">
        <w:rPr>
          <w:rFonts w:asciiTheme="majorHAnsi" w:hAnsiTheme="majorHAnsi"/>
          <w:sz w:val="32"/>
          <w:szCs w:val="32"/>
        </w:rPr>
        <w:t>Kay Kristong Kuya ko, Akayin mo ---- Ako</w:t>
      </w:r>
    </w:p>
    <w:p w14:paraId="4A9138EC" w14:textId="4DF9A60B" w:rsidR="002D077F" w:rsidRDefault="002D077F" w:rsidP="002D077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0FF1697" w14:textId="4D222593" w:rsidR="00FC010A" w:rsidRPr="00E74F45" w:rsidRDefault="00000000" w:rsidP="00FC010A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  <w:hyperlink w:anchor="_top" w:history="1">
        <w:r w:rsidR="00FC010A" w:rsidRPr="00E74F45">
          <w:rPr>
            <w:rStyle w:val="Hyperlink"/>
            <w:rFonts w:asciiTheme="majorHAnsi" w:eastAsiaTheme="majorEastAsia" w:hAnsiTheme="majorHAnsi" w:cstheme="majorBidi"/>
            <w:sz w:val="40"/>
            <w:szCs w:val="32"/>
            <w:u w:val="none"/>
          </w:rPr>
          <w:t>MGA PUNONG KABANALAN</w:t>
        </w:r>
      </w:hyperlink>
    </w:p>
    <w:p w14:paraId="3512813D" w14:textId="77777777" w:rsidR="00FC010A" w:rsidRPr="0087541E" w:rsidRDefault="00FC010A" w:rsidP="00FC010A">
      <w:pPr>
        <w:rPr>
          <w:rFonts w:ascii="Verdana" w:hAnsi="Verdana" w:cs="Arial"/>
          <w:b/>
          <w:bCs/>
          <w:color w:val="333333"/>
          <w:sz w:val="28"/>
          <w:szCs w:val="28"/>
          <w:shd w:val="clear" w:color="auto" w:fill="FFFFFF"/>
        </w:rPr>
      </w:pPr>
    </w:p>
    <w:p w14:paraId="67C1BF75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D4DB223" w14:textId="577D4C0E" w:rsidR="0056625E" w:rsidRDefault="00FC010A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 sa buhay na aba</w:t>
      </w:r>
      <w:r w:rsidRPr="001C1226">
        <w:rPr>
          <w:rFonts w:asciiTheme="majorHAnsi" w:hAnsiTheme="majorHAnsi"/>
          <w:sz w:val="28"/>
          <w:szCs w:val="28"/>
        </w:rPr>
        <w:br/>
        <w:t>Sila'y makakasama sa langit ng Ama.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Koro:</w:t>
      </w:r>
      <w:r w:rsidRPr="001C1226">
        <w:rPr>
          <w:rFonts w:asciiTheme="majorHAnsi" w:hAnsiTheme="majorHAnsi"/>
          <w:sz w:val="28"/>
          <w:szCs w:val="28"/>
        </w:rPr>
        <w:br/>
        <w:t>Hesus, ako'y di dapat sa 'Yo ay tumanggap,</w:t>
      </w:r>
      <w:r w:rsidRPr="001C1226">
        <w:rPr>
          <w:rFonts w:asciiTheme="majorHAnsi" w:hAnsiTheme="majorHAnsi"/>
          <w:sz w:val="28"/>
          <w:szCs w:val="28"/>
        </w:rPr>
        <w:br/>
        <w:t>Ngunit sa salita Mo ay gagaling na ako.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</w:t>
      </w:r>
      <w:r w:rsidRPr="001C1226">
        <w:rPr>
          <w:rFonts w:asciiTheme="majorHAnsi" w:hAnsiTheme="majorHAnsi"/>
          <w:sz w:val="28"/>
          <w:szCs w:val="28"/>
        </w:rPr>
        <w:br/>
        <w:t>Mapapalad ang nahahapis ang D'yos ang S'yang aliw,</w:t>
      </w:r>
      <w:r w:rsidRPr="001C1226">
        <w:rPr>
          <w:rFonts w:asciiTheme="majorHAnsi" w:hAnsiTheme="majorHAnsi"/>
          <w:sz w:val="28"/>
          <w:szCs w:val="28"/>
        </w:rPr>
        <w:br/>
        <w:t>Ligaya at liwanag ang s'yang makakamtan.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III</w:t>
      </w:r>
      <w:r w:rsidRPr="001C1226">
        <w:rPr>
          <w:rFonts w:asciiTheme="majorHAnsi" w:hAnsiTheme="majorHAnsi"/>
          <w:sz w:val="28"/>
          <w:szCs w:val="28"/>
        </w:rPr>
        <w:br/>
        <w:t>Mapapalad ang naawa sa taong dalita,</w:t>
      </w:r>
      <w:r w:rsidRPr="001C1226">
        <w:rPr>
          <w:rFonts w:asciiTheme="majorHAnsi" w:hAnsiTheme="majorHAnsi"/>
          <w:sz w:val="28"/>
          <w:szCs w:val="28"/>
        </w:rPr>
        <w:br/>
        <w:t>Sila'y kaaawaan at tutulungan N'ya.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IV</w:t>
      </w:r>
      <w:r w:rsidRPr="001C1226">
        <w:rPr>
          <w:rFonts w:asciiTheme="majorHAnsi" w:hAnsiTheme="majorHAnsi"/>
          <w:sz w:val="28"/>
          <w:szCs w:val="28"/>
        </w:rPr>
        <w:br/>
        <w:t>Mapapalad ang umiibig, sa galit ng iba,</w:t>
      </w:r>
      <w:r w:rsidRPr="001C1226">
        <w:rPr>
          <w:rFonts w:asciiTheme="majorHAnsi" w:hAnsiTheme="majorHAnsi"/>
          <w:sz w:val="28"/>
          <w:szCs w:val="28"/>
        </w:rPr>
        <w:br/>
        <w:t>Sila'y magtatagumpay at di mabibigo.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</w:p>
    <w:p w14:paraId="5C39B88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D94200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47EA34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58A433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1C2E486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349435BD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55AAAD1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52A8259B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908571E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1FC5A35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08B74F2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25FE0904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0263F23F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737B7923" w14:textId="77777777" w:rsidR="0056625E" w:rsidRDefault="0056625E" w:rsidP="001C1226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</w:p>
    <w:p w14:paraId="65EB762B" w14:textId="62E33351" w:rsidR="005F75B4" w:rsidRPr="001C1226" w:rsidRDefault="00FC010A" w:rsidP="001C1226">
      <w:pPr>
        <w:pStyle w:val="HTMLPreformatted"/>
        <w:rPr>
          <w:rFonts w:asciiTheme="majorHAnsi" w:hAnsiTheme="majorHAnsi"/>
          <w:sz w:val="28"/>
          <w:szCs w:val="28"/>
        </w:rPr>
      </w:pPr>
      <w:r w:rsidRPr="0069236F">
        <w:rPr>
          <w:rFonts w:asciiTheme="majorHAnsi" w:hAnsiTheme="majorHAnsi"/>
          <w:b/>
          <w:bCs/>
          <w:sz w:val="28"/>
          <w:szCs w:val="28"/>
        </w:rPr>
        <w:t>V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umiibig, masunurin sa D'yos,</w:t>
      </w:r>
      <w:r w:rsidRPr="001C1226">
        <w:rPr>
          <w:rFonts w:asciiTheme="majorHAnsi" w:hAnsiTheme="majorHAnsi"/>
          <w:sz w:val="28"/>
          <w:szCs w:val="28"/>
        </w:rPr>
        <w:br/>
        <w:t>Makakamtan ang nais kay Kristong tumubos.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</w:t>
      </w:r>
      <w:r w:rsidRPr="001C1226">
        <w:rPr>
          <w:rFonts w:asciiTheme="majorHAnsi" w:hAnsiTheme="majorHAnsi"/>
          <w:sz w:val="28"/>
          <w:szCs w:val="28"/>
        </w:rPr>
        <w:br/>
        <w:t>Mapapalad ang tumatangis, sila'y magagalak.</w:t>
      </w:r>
      <w:r w:rsidRPr="001C1226">
        <w:rPr>
          <w:rFonts w:asciiTheme="majorHAnsi" w:hAnsiTheme="majorHAnsi"/>
          <w:sz w:val="28"/>
          <w:szCs w:val="28"/>
        </w:rPr>
        <w:br/>
        <w:t>Mapalad ang magutom Ama ang bubusog.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</w:t>
      </w:r>
      <w:r w:rsidRPr="0069236F">
        <w:rPr>
          <w:rFonts w:asciiTheme="majorHAnsi" w:hAnsiTheme="majorHAnsi"/>
          <w:b/>
          <w:bCs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t>Mapapalad ang inuusig ng dahil kay Hesus,</w:t>
      </w:r>
      <w:r w:rsidRPr="001C1226">
        <w:rPr>
          <w:rFonts w:asciiTheme="majorHAnsi" w:hAnsiTheme="majorHAnsi"/>
          <w:sz w:val="28"/>
          <w:szCs w:val="28"/>
        </w:rPr>
        <w:br/>
        <w:t>Ang langit at biyaya makakamtang lubos.</w:t>
      </w:r>
      <w:r w:rsidRPr="001C1226">
        <w:rPr>
          <w:rFonts w:asciiTheme="majorHAnsi" w:hAnsiTheme="majorHAnsi"/>
          <w:sz w:val="28"/>
          <w:szCs w:val="28"/>
        </w:rPr>
        <w:br/>
      </w:r>
      <w:r w:rsidRPr="001C1226">
        <w:rPr>
          <w:rFonts w:asciiTheme="majorHAnsi" w:hAnsiTheme="majorHAnsi"/>
          <w:sz w:val="28"/>
          <w:szCs w:val="28"/>
        </w:rPr>
        <w:br/>
      </w:r>
      <w:r w:rsidRPr="0069236F">
        <w:rPr>
          <w:rFonts w:asciiTheme="majorHAnsi" w:hAnsiTheme="majorHAnsi"/>
          <w:b/>
          <w:bCs/>
          <w:sz w:val="28"/>
          <w:szCs w:val="28"/>
        </w:rPr>
        <w:t>VIII</w:t>
      </w:r>
      <w:r w:rsidRPr="001C1226">
        <w:rPr>
          <w:rFonts w:asciiTheme="majorHAnsi" w:hAnsiTheme="majorHAnsi"/>
          <w:sz w:val="28"/>
          <w:szCs w:val="28"/>
        </w:rPr>
        <w:br/>
        <w:t>Mapapalad ang umiibig sa kapwa at sa D'yos,</w:t>
      </w:r>
      <w:r w:rsidRPr="001C1226">
        <w:rPr>
          <w:rFonts w:asciiTheme="majorHAnsi" w:hAnsiTheme="majorHAnsi"/>
          <w:sz w:val="28"/>
          <w:szCs w:val="28"/>
        </w:rPr>
        <w:br/>
        <w:t>Habilin 'to ni Kristo sa ati'y tumubos.</w:t>
      </w:r>
      <w:r w:rsidR="005F75B4" w:rsidRPr="001C1226">
        <w:rPr>
          <w:rFonts w:asciiTheme="majorHAnsi" w:hAnsiTheme="majorHAnsi"/>
          <w:sz w:val="28"/>
          <w:szCs w:val="28"/>
        </w:rPr>
        <w:br w:type="page"/>
      </w:r>
    </w:p>
    <w:p w14:paraId="7FAB438A" w14:textId="77777777" w:rsidR="00EA1D70" w:rsidRDefault="00EA1D70" w:rsidP="00F12CF4">
      <w:pPr>
        <w:pStyle w:val="Heading1"/>
        <w:rPr>
          <w:sz w:val="36"/>
          <w:szCs w:val="36"/>
        </w:rPr>
        <w:sectPr w:rsidR="00EA1D70" w:rsidSect="0056625E">
          <w:type w:val="continuous"/>
          <w:pgSz w:w="12240" w:h="15840"/>
          <w:pgMar w:top="810" w:right="1440" w:bottom="360" w:left="1440" w:header="720" w:footer="720" w:gutter="0"/>
          <w:cols w:num="2" w:space="48"/>
        </w:sectPr>
      </w:pPr>
    </w:p>
    <w:p w14:paraId="198EF9C8" w14:textId="7547FE16" w:rsidR="00F12CF4" w:rsidRPr="00B03448" w:rsidRDefault="00000000" w:rsidP="00F12CF4">
      <w:pPr>
        <w:pStyle w:val="Heading1"/>
      </w:pPr>
      <w:hyperlink w:anchor="_top" w:history="1">
        <w:bookmarkStart w:id="48" w:name="_Toc182939770"/>
        <w:r w:rsidR="00F12CF4" w:rsidRPr="0035227D">
          <w:rPr>
            <w:rStyle w:val="Hyperlink"/>
            <w:sz w:val="48"/>
            <w:szCs w:val="40"/>
            <w:u w:val="none"/>
          </w:rPr>
          <w:t>NARITO NA</w:t>
        </w:r>
        <w:bookmarkEnd w:id="48"/>
      </w:hyperlink>
      <w:r w:rsidR="00F12CF4" w:rsidRPr="0035227D">
        <w:rPr>
          <w:sz w:val="40"/>
          <w:szCs w:val="40"/>
        </w:rPr>
        <w:t xml:space="preserve"> </w:t>
      </w:r>
      <w:r w:rsidR="00F12CF4" w:rsidRPr="00B03448">
        <w:br/>
      </w:r>
    </w:p>
    <w:p w14:paraId="79853325" w14:textId="77777777" w:rsidR="00F0038E" w:rsidRDefault="00F0038E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1D113BE2" w14:textId="04A643D7" w:rsidR="00F12CF4" w:rsidRPr="00A01EF2" w:rsidRDefault="00F12CF4" w:rsidP="00F12CF4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1EF2">
        <w:rPr>
          <w:rFonts w:asciiTheme="majorHAnsi" w:hAnsiTheme="majorHAnsi"/>
          <w:b/>
          <w:bCs/>
          <w:sz w:val="32"/>
          <w:szCs w:val="32"/>
        </w:rPr>
        <w:t>Refrain</w:t>
      </w:r>
    </w:p>
    <w:p w14:paraId="393318DB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Narito na ang pag-asa </w:t>
      </w:r>
    </w:p>
    <w:p w14:paraId="784D5588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Salubungin ng pagsamba</w:t>
      </w:r>
    </w:p>
    <w:p w14:paraId="49D749A7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Ang panginoo'y narito na Aleluya </w:t>
      </w:r>
      <w:r w:rsidRPr="003F5F17">
        <w:rPr>
          <w:rFonts w:asciiTheme="majorHAnsi" w:hAnsiTheme="majorHAnsi"/>
          <w:sz w:val="32"/>
          <w:szCs w:val="32"/>
        </w:rPr>
        <w:br/>
        <w:t xml:space="preserve">Aleluya (2X) </w:t>
      </w:r>
      <w:r w:rsidRPr="003F5F17">
        <w:rPr>
          <w:rFonts w:asciiTheme="majorHAnsi" w:hAnsiTheme="majorHAnsi"/>
          <w:sz w:val="32"/>
          <w:szCs w:val="32"/>
        </w:rPr>
        <w:br/>
      </w:r>
    </w:p>
    <w:p w14:paraId="6331604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Purihin, purihin, purihin natin S'ya </w:t>
      </w:r>
      <w:r w:rsidRPr="003F5F17">
        <w:rPr>
          <w:rFonts w:asciiTheme="majorHAnsi" w:hAnsiTheme="majorHAnsi"/>
          <w:sz w:val="32"/>
          <w:szCs w:val="32"/>
        </w:rPr>
        <w:br/>
        <w:t xml:space="preserve">Sa nag-iisang awit panalangin </w:t>
      </w:r>
      <w:r w:rsidRPr="003F5F17">
        <w:rPr>
          <w:rFonts w:asciiTheme="majorHAnsi" w:hAnsiTheme="majorHAnsi"/>
          <w:sz w:val="32"/>
          <w:szCs w:val="32"/>
        </w:rPr>
        <w:br/>
        <w:t>Papuri sa Panginoon</w:t>
      </w:r>
    </w:p>
    <w:p w14:paraId="7846C6F3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Tanging S’ya, nagiisa</w:t>
      </w:r>
    </w:p>
    <w:p w14:paraId="4E4B4599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  <w:r w:rsidRPr="003F5F17">
        <w:rPr>
          <w:rFonts w:asciiTheme="majorHAnsi" w:hAnsiTheme="majorHAnsi"/>
          <w:sz w:val="32"/>
          <w:szCs w:val="32"/>
        </w:rPr>
        <w:t xml:space="preserve">Aleluya (3X) </w:t>
      </w:r>
    </w:p>
    <w:p w14:paraId="38B9D905" w14:textId="77777777" w:rsidR="00F12CF4" w:rsidRPr="003F5F17" w:rsidRDefault="00F12CF4" w:rsidP="00F12CF4">
      <w:pPr>
        <w:pStyle w:val="HTMLPreformatted"/>
        <w:rPr>
          <w:rFonts w:asciiTheme="majorHAnsi" w:hAnsiTheme="majorHAnsi"/>
          <w:sz w:val="32"/>
          <w:szCs w:val="32"/>
        </w:rPr>
      </w:pPr>
    </w:p>
    <w:p w14:paraId="4C6353B4" w14:textId="4CC777DF" w:rsidR="00F12CF4" w:rsidRDefault="00F12CF4" w:rsidP="00F12CF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3F5F17">
        <w:rPr>
          <w:rFonts w:asciiTheme="majorHAnsi" w:hAnsiTheme="majorHAnsi"/>
          <w:sz w:val="32"/>
          <w:szCs w:val="32"/>
        </w:rPr>
        <w:t>**Pa ra ra rap pa</w:t>
      </w:r>
      <w:r>
        <w:rPr>
          <w:sz w:val="40"/>
        </w:rPr>
        <w:br w:type="page"/>
      </w:r>
    </w:p>
    <w:p w14:paraId="3E8A39CD" w14:textId="0D696872" w:rsidR="00CC28CE" w:rsidRPr="009A0708" w:rsidRDefault="00000000" w:rsidP="009A0708">
      <w:pPr>
        <w:pStyle w:val="Heading1"/>
        <w:rPr>
          <w:rStyle w:val="Hyperlink"/>
          <w:color w:val="2E74B5" w:themeColor="accent1" w:themeShade="BF"/>
          <w:sz w:val="48"/>
          <w:szCs w:val="48"/>
          <w:u w:val="none"/>
        </w:rPr>
      </w:pPr>
      <w:hyperlink w:anchor="_top" w:history="1">
        <w:bookmarkStart w:id="49" w:name="_Toc182939771"/>
        <w:r w:rsidR="00CC28CE" w:rsidRPr="009A0708">
          <w:rPr>
            <w:rStyle w:val="Hyperlink"/>
            <w:color w:val="2E74B5" w:themeColor="accent1" w:themeShade="BF"/>
            <w:sz w:val="48"/>
            <w:szCs w:val="48"/>
            <w:u w:val="none"/>
          </w:rPr>
          <w:t>O HESUS, HILUMIN MO</w:t>
        </w:r>
        <w:bookmarkEnd w:id="49"/>
      </w:hyperlink>
    </w:p>
    <w:p w14:paraId="57D836E7" w14:textId="77777777" w:rsidR="00CC28CE" w:rsidRPr="008E216B" w:rsidRDefault="00CC28CE" w:rsidP="00CC28CE">
      <w:pPr>
        <w:shd w:val="clear" w:color="auto" w:fill="FFFFFF"/>
        <w:tabs>
          <w:tab w:val="left" w:pos="816"/>
        </w:tabs>
        <w:spacing w:line="360" w:lineRule="auto"/>
        <w:rPr>
          <w:rFonts w:ascii="Verdana" w:eastAsia="Times New Roman" w:hAnsi="Verdana" w:cs="Arial"/>
          <w:b/>
          <w:bCs/>
          <w:color w:val="444444"/>
          <w:sz w:val="28"/>
          <w:szCs w:val="28"/>
          <w:lang w:eastAsia="en-CA"/>
        </w:rPr>
      </w:pPr>
    </w:p>
    <w:p w14:paraId="1CBF160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>Koro</w:t>
      </w:r>
    </w:p>
    <w:p w14:paraId="69BE04A1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Oh, Hesus, hilumin Mo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Aking sugatang puso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aking mahango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Kapwa kong kasimbigo</w:t>
      </w:r>
    </w:p>
    <w:p w14:paraId="39C483C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2FF7933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Hapis at pait, Iyong patamisin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At hagkan ang sakit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Nang magningas ang rikit</w:t>
      </w:r>
    </w:p>
    <w:p w14:paraId="5DD97D8E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7BB29D3B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sugatang diwa't katawan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Ay gawing daan</w:t>
      </w:r>
      <w:r w:rsidRPr="00A605B7">
        <w:rPr>
          <w:rFonts w:asciiTheme="majorHAnsi" w:eastAsia="Times New Roman" w:hAnsiTheme="majorHAnsi" w:cs="Courier New"/>
          <w:sz w:val="36"/>
          <w:szCs w:val="20"/>
        </w:rPr>
        <w:br/>
        <w:t>Ng 'Yong kaligtasan</w:t>
      </w:r>
    </w:p>
    <w:p w14:paraId="0E46C8D0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</w:p>
    <w:p w14:paraId="4C928816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----------------------------------------</w:t>
      </w:r>
    </w:p>
    <w:p w14:paraId="2C7B9A7F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6"/>
          <w:szCs w:val="20"/>
        </w:rPr>
      </w:pPr>
      <w:r w:rsidRPr="00A605B7">
        <w:rPr>
          <w:rFonts w:asciiTheme="majorHAnsi" w:eastAsia="Times New Roman" w:hAnsiTheme="majorHAnsi" w:cs="Courier New"/>
          <w:b/>
          <w:bCs/>
          <w:sz w:val="36"/>
          <w:szCs w:val="20"/>
        </w:rPr>
        <w:t xml:space="preserve">ALTO: </w:t>
      </w:r>
    </w:p>
    <w:p w14:paraId="1CE2C03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Aking sugatan, sugatang diwa</w:t>
      </w:r>
    </w:p>
    <w:p w14:paraId="41F411A2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Katawan ay gawing daan</w:t>
      </w:r>
    </w:p>
    <w:p w14:paraId="4B555B07" w14:textId="77777777" w:rsidR="00CC28CE" w:rsidRPr="00A605B7" w:rsidRDefault="00CC28CE" w:rsidP="00CC28CE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6"/>
          <w:szCs w:val="20"/>
        </w:rPr>
      </w:pPr>
      <w:r w:rsidRPr="00A605B7">
        <w:rPr>
          <w:rFonts w:asciiTheme="majorHAnsi" w:eastAsia="Times New Roman" w:hAnsiTheme="majorHAnsi" w:cs="Courier New"/>
          <w:sz w:val="36"/>
          <w:szCs w:val="20"/>
        </w:rPr>
        <w:t>Tungo sa’yong kaligtasan</w:t>
      </w:r>
    </w:p>
    <w:p w14:paraId="3004ADBF" w14:textId="77777777" w:rsidR="00CC28CE" w:rsidRDefault="00CC28C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684AFBF8" w14:textId="77777777" w:rsidR="00EA1D70" w:rsidRDefault="00EA1D70" w:rsidP="00E6097A">
      <w:pPr>
        <w:pStyle w:val="Heading1"/>
        <w:ind w:left="600"/>
        <w:rPr>
          <w:sz w:val="34"/>
          <w:szCs w:val="34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7075A2B8" w14:textId="00E64D2E" w:rsidR="00E33C1D" w:rsidRPr="00865B62" w:rsidRDefault="00000000" w:rsidP="00A14CD4">
      <w:pPr>
        <w:pStyle w:val="Heading1"/>
        <w:rPr>
          <w:rStyle w:val="Hyperlink"/>
          <w:color w:val="2E74B5" w:themeColor="accent1" w:themeShade="BF"/>
          <w:sz w:val="50"/>
          <w:szCs w:val="34"/>
          <w:u w:val="none"/>
        </w:rPr>
      </w:pPr>
      <w:hyperlink w:anchor="_top" w:history="1">
        <w:bookmarkStart w:id="50" w:name="_Toc182939772"/>
        <w:r w:rsidR="00E33C1D" w:rsidRPr="00865B62">
          <w:rPr>
            <w:rStyle w:val="Hyperlink"/>
            <w:sz w:val="50"/>
            <w:szCs w:val="34"/>
            <w:u w:val="none"/>
          </w:rPr>
          <w:t>PAG-AALAALA (</w:t>
        </w:r>
        <w:r w:rsidR="00E33C1D" w:rsidRPr="00865B62">
          <w:rPr>
            <w:rStyle w:val="Hyperlink"/>
            <w:sz w:val="46"/>
            <w:szCs w:val="34"/>
            <w:u w:val="none"/>
          </w:rPr>
          <w:t>Bukas Palad</w:t>
        </w:r>
      </w:hyperlink>
      <w:r w:rsidR="00E33C1D" w:rsidRPr="00865B62">
        <w:rPr>
          <w:rStyle w:val="Hyperlink"/>
          <w:color w:val="2E74B5" w:themeColor="accent1" w:themeShade="BF"/>
          <w:sz w:val="50"/>
          <w:szCs w:val="34"/>
          <w:u w:val="none"/>
        </w:rPr>
        <w:t>)</w:t>
      </w:r>
      <w:bookmarkEnd w:id="50"/>
    </w:p>
    <w:p w14:paraId="1D062838" w14:textId="77777777" w:rsidR="00865B62" w:rsidRDefault="00865B62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sz w:val="32"/>
          <w:szCs w:val="20"/>
        </w:rPr>
      </w:pPr>
    </w:p>
    <w:p w14:paraId="70F42F56" w14:textId="743B2BA4" w:rsidR="00E33C1D" w:rsidRDefault="00E33C1D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sz w:val="36"/>
          <w:szCs w:val="20"/>
        </w:rPr>
      </w:pPr>
      <w:r w:rsidRPr="00565F7D">
        <w:rPr>
          <w:rFonts w:asciiTheme="majorHAnsi" w:eastAsia="Times New Roman" w:hAnsiTheme="majorHAnsi" w:cs="Courier New"/>
          <w:b/>
          <w:sz w:val="32"/>
          <w:szCs w:val="20"/>
        </w:rPr>
        <w:t>KORO: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muling magtipon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Awitan ang Panginoon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Sa piging sariwain</w:t>
      </w:r>
      <w:r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Pagliligtas Niya sa atin</w:t>
      </w:r>
    </w:p>
    <w:p w14:paraId="62C8E656" w14:textId="030D66B0" w:rsidR="00E33C1D" w:rsidRPr="003053D2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b/>
          <w:i/>
          <w:iCs/>
          <w:sz w:val="32"/>
          <w:szCs w:val="20"/>
        </w:rPr>
      </w:pPr>
      <w:r>
        <w:rPr>
          <w:rFonts w:asciiTheme="majorHAnsi" w:eastAsia="Times New Roman" w:hAnsiTheme="majorHAnsi" w:cs="Courier New"/>
          <w:sz w:val="36"/>
          <w:szCs w:val="20"/>
        </w:rPr>
        <w:br/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t>I</w:t>
      </w:r>
      <w:r w:rsidRPr="008A3F55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 ating alalahanin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Panahong tayo'y inalipin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Nang ngalan Niya'y ating sambitin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Paanong di tayo lingapin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3053D2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0394C6E" w14:textId="37B3D426" w:rsidR="00E33C1D" w:rsidRPr="00AE7994" w:rsidRDefault="00A47445" w:rsidP="00A14CD4">
      <w:pPr>
        <w:shd w:val="clear" w:color="auto" w:fill="FFFFFF"/>
        <w:spacing w:before="300" w:after="300" w:line="336" w:lineRule="atLeast"/>
        <w:ind w:right="600"/>
        <w:rPr>
          <w:rFonts w:asciiTheme="majorHAnsi" w:eastAsia="Times New Roman" w:hAnsiTheme="majorHAnsi" w:cs="Courier New"/>
          <w:i/>
          <w:iCs/>
          <w:sz w:val="36"/>
          <w:szCs w:val="20"/>
        </w:rPr>
      </w:pP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t>II</w:t>
      </w:r>
      <w:r w:rsidRPr="00C66A8F">
        <w:rPr>
          <w:rFonts w:asciiTheme="majorHAnsi" w:eastAsia="Times New Roman" w:hAnsiTheme="majorHAnsi" w:cs="Courier New"/>
          <w:b/>
          <w:bCs/>
          <w:sz w:val="36"/>
          <w:szCs w:val="20"/>
        </w:rPr>
        <w:br/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t>Bayan, walang sawang purihin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Ang Poon nating mahabagin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Bayan, isayaw ang damdamin</w:t>
      </w:r>
      <w:r w:rsidR="00E33C1D" w:rsidRPr="00E33C1D">
        <w:rPr>
          <w:rFonts w:asciiTheme="majorHAnsi" w:eastAsia="Times New Roman" w:hAnsiTheme="majorHAnsi" w:cs="Courier New"/>
          <w:sz w:val="36"/>
          <w:szCs w:val="20"/>
        </w:rPr>
        <w:br w:type="textWrapping" w:clear="all"/>
        <w:t>Kandili Niya'y ating awitin</w:t>
      </w:r>
      <w:r w:rsidR="00E33C1D" w:rsidRPr="00565F7D">
        <w:rPr>
          <w:rFonts w:asciiTheme="majorHAnsi" w:eastAsia="Times New Roman" w:hAnsiTheme="majorHAnsi" w:cs="Courier New"/>
          <w:sz w:val="36"/>
          <w:szCs w:val="20"/>
        </w:rPr>
        <w:t> </w:t>
      </w:r>
      <w:r w:rsidR="00E33C1D" w:rsidRPr="00AE7994">
        <w:rPr>
          <w:rFonts w:asciiTheme="majorHAnsi" w:eastAsia="Times New Roman" w:hAnsiTheme="majorHAnsi" w:cs="Courier New"/>
          <w:b/>
          <w:i/>
          <w:iCs/>
          <w:sz w:val="32"/>
          <w:szCs w:val="20"/>
        </w:rPr>
        <w:t>(KORO)</w:t>
      </w:r>
    </w:p>
    <w:p w14:paraId="5AE4AD18" w14:textId="77777777" w:rsidR="00E33C1D" w:rsidRDefault="00E33C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68D2C06" w14:textId="0616884F" w:rsidR="00751968" w:rsidRPr="00CF6E44" w:rsidRDefault="00000000" w:rsidP="00751968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751968" w:rsidRPr="00CF6E4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PAG-AALAY NG PUSO</w:t>
        </w:r>
      </w:hyperlink>
      <w:r w:rsidR="00751968" w:rsidRPr="00CF6E44"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  <w:t xml:space="preserve"> </w:t>
      </w:r>
    </w:p>
    <w:p w14:paraId="10DEAC23" w14:textId="77777777" w:rsidR="00751968" w:rsidRPr="00FC52B9" w:rsidRDefault="00751968" w:rsidP="00751968">
      <w:pPr>
        <w:spacing w:line="360" w:lineRule="auto"/>
        <w:rPr>
          <w:rFonts w:ascii="Verdana" w:hAnsi="Verdana"/>
          <w:sz w:val="24"/>
          <w:szCs w:val="24"/>
        </w:rPr>
      </w:pPr>
    </w:p>
    <w:p w14:paraId="497E78E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Minsan lamang ako daraan sa daigdig na ito</w:t>
      </w:r>
    </w:p>
    <w:p w14:paraId="13F12CFB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Kaya anuman ang mabuting maaring gawin ko ngayon</w:t>
      </w:r>
    </w:p>
    <w:p w14:paraId="265764B7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anumang kabutihan ang maari kong ipadama?</w:t>
      </w:r>
    </w:p>
    <w:p w14:paraId="01BF778F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Itulot ninyong magawa ko ngayon ang mga bagay na ito</w:t>
      </w:r>
    </w:p>
    <w:p w14:paraId="295A4978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7C153FF" w14:textId="77777777" w:rsidR="00751968" w:rsidRPr="00FF347D" w:rsidRDefault="00751968" w:rsidP="007953B8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FF347D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1EC00820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Nawa’y h’wag ko ‘tong ipagpaliban </w:t>
      </w:r>
    </w:p>
    <w:p w14:paraId="480466BA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O ipagwalang-bahala</w:t>
      </w:r>
    </w:p>
    <w:p w14:paraId="6BE5C2C3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 xml:space="preserve">Sapagkat di na ‘ko muling daraan </w:t>
      </w:r>
    </w:p>
    <w:p w14:paraId="686DA0D5" w14:textId="77777777" w:rsidR="00751968" w:rsidRPr="00753E66" w:rsidRDefault="00751968" w:rsidP="007953B8">
      <w:pPr>
        <w:rPr>
          <w:rFonts w:asciiTheme="majorHAnsi" w:eastAsia="Times New Roman" w:hAnsiTheme="majorHAnsi" w:cs="Courier New"/>
          <w:sz w:val="32"/>
          <w:szCs w:val="20"/>
        </w:rPr>
      </w:pPr>
      <w:r w:rsidRPr="00753E66">
        <w:rPr>
          <w:rFonts w:asciiTheme="majorHAnsi" w:eastAsia="Times New Roman" w:hAnsiTheme="majorHAnsi" w:cs="Courier New"/>
          <w:sz w:val="32"/>
          <w:szCs w:val="20"/>
        </w:rPr>
        <w:t>Sa ganitong mga landas</w:t>
      </w:r>
    </w:p>
    <w:p w14:paraId="1FB1363B" w14:textId="77777777" w:rsidR="00EA1D70" w:rsidRDefault="00751968" w:rsidP="008041EE">
      <w:pPr>
        <w:rPr>
          <w:rFonts w:asciiTheme="majorHAnsi" w:eastAsia="Times New Roman" w:hAnsiTheme="majorHAnsi" w:cs="Courier New"/>
          <w:sz w:val="32"/>
          <w:szCs w:val="20"/>
        </w:rPr>
        <w:sectPr w:rsidR="00EA1D70" w:rsidSect="00EA1D70">
          <w:type w:val="continuous"/>
          <w:pgSz w:w="12240" w:h="15840"/>
          <w:pgMar w:top="810" w:right="1440" w:bottom="360" w:left="1440" w:header="720" w:footer="720" w:gutter="0"/>
          <w:cols w:space="48"/>
        </w:sectPr>
      </w:pPr>
      <w:r w:rsidRPr="00753E66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5AB9D8C7" w14:textId="71BA297C" w:rsidR="008041EE" w:rsidRPr="0034133B" w:rsidRDefault="00000000" w:rsidP="008041EE">
      <w:pPr>
        <w:rPr>
          <w:rFonts w:asciiTheme="majorHAnsi" w:eastAsia="Times New Roman" w:hAnsiTheme="majorHAnsi" w:cs="Courier New"/>
          <w:sz w:val="32"/>
          <w:szCs w:val="20"/>
        </w:rPr>
      </w:pPr>
      <w:hyperlink w:anchor="_top" w:history="1">
        <w:r w:rsidR="008041EE" w:rsidRPr="0034133B">
          <w:rPr>
            <w:rStyle w:val="Hyperlink"/>
            <w:rFonts w:eastAsiaTheme="majorEastAsia" w:cstheme="majorBidi"/>
            <w:sz w:val="48"/>
            <w:szCs w:val="40"/>
            <w:u w:val="none"/>
          </w:rPr>
          <w:t>PAG-AALAY, PAG-AALAALA</w:t>
        </w:r>
      </w:hyperlink>
    </w:p>
    <w:p w14:paraId="26BE40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6BAA4DE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7F7BE4E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Paga-alay namin sana ay kalugdan Mo</w:t>
      </w:r>
    </w:p>
    <w:p w14:paraId="4F090BC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Isang bayan na nagpupugay nagmamahal Sa’yo</w:t>
      </w:r>
    </w:p>
    <w:p w14:paraId="291551AB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anyo nitong tinapay na nagdudulot ng buhay</w:t>
      </w:r>
    </w:p>
    <w:p w14:paraId="31EAE37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At alak na sagisag ng bigay Mong kaligtasan</w:t>
      </w:r>
    </w:p>
    <w:p w14:paraId="1B24231F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54641129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</w:t>
      </w:r>
    </w:p>
    <w:p w14:paraId="1DF334E1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Pakinggan Mo kami mapagkalingang Diyos</w:t>
      </w:r>
    </w:p>
    <w:p w14:paraId="16404D3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Itulot Mong sarili namin laging maihandog</w:t>
      </w:r>
    </w:p>
    <w:p w14:paraId="3BDE2625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Mong hapag ngayon amin ng ginaganap</w:t>
      </w:r>
    </w:p>
    <w:p w14:paraId="546A2F02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</w:p>
    <w:p w14:paraId="089A4A34" w14:textId="77777777" w:rsidR="008041EE" w:rsidRPr="008041EE" w:rsidRDefault="008041EE" w:rsidP="008041EE">
      <w:pPr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8041EE">
        <w:rPr>
          <w:rFonts w:asciiTheme="majorHAnsi" w:eastAsia="Times New Roman" w:hAnsiTheme="majorHAnsi" w:cs="Courier New"/>
          <w:b/>
          <w:bCs/>
          <w:sz w:val="32"/>
          <w:szCs w:val="20"/>
        </w:rPr>
        <w:t>II</w:t>
      </w:r>
    </w:p>
    <w:p w14:paraId="221D64A4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Tunghayan mo kami sa yaman ay kapos</w:t>
      </w:r>
    </w:p>
    <w:p w14:paraId="5CAAA073" w14:textId="77777777" w:rsidR="008041EE" w:rsidRPr="008041EE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Gawing karapatdapat bunga ng paghahandog</w:t>
      </w:r>
    </w:p>
    <w:p w14:paraId="279E0300" w14:textId="18DA3073" w:rsidR="002A69A8" w:rsidRDefault="008041EE" w:rsidP="008041EE">
      <w:pPr>
        <w:rPr>
          <w:rFonts w:asciiTheme="majorHAnsi" w:eastAsia="Times New Roman" w:hAnsiTheme="majorHAnsi" w:cs="Courier New"/>
          <w:sz w:val="32"/>
          <w:szCs w:val="20"/>
        </w:rPr>
      </w:pPr>
      <w:r w:rsidRPr="008041EE">
        <w:rPr>
          <w:rFonts w:asciiTheme="majorHAnsi" w:eastAsia="Times New Roman" w:hAnsiTheme="majorHAnsi" w:cs="Courier New"/>
          <w:sz w:val="32"/>
          <w:szCs w:val="20"/>
        </w:rPr>
        <w:t>Sa banal na pagtitipon pagibig ang tugon</w:t>
      </w:r>
      <w:r w:rsidR="00F10339" w:rsidRPr="002A69A8">
        <w:rPr>
          <w:rFonts w:asciiTheme="majorHAnsi" w:eastAsia="Times New Roman" w:hAnsiTheme="majorHAnsi" w:cs="Courier New"/>
          <w:sz w:val="32"/>
          <w:szCs w:val="20"/>
        </w:rPr>
        <w:br/>
      </w:r>
    </w:p>
    <w:p w14:paraId="4093FEAA" w14:textId="77777777" w:rsidR="002A69A8" w:rsidRDefault="002A69A8">
      <w:pPr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23F734B7" w14:textId="77777777" w:rsidR="00751968" w:rsidRPr="00DF580B" w:rsidRDefault="00751968" w:rsidP="007953B8">
      <w:pPr>
        <w:rPr>
          <w:rStyle w:val="Hyperlink"/>
          <w:rFonts w:eastAsiaTheme="majorEastAsia" w:cstheme="majorBidi"/>
          <w:sz w:val="40"/>
          <w:szCs w:val="32"/>
          <w:u w:val="none"/>
        </w:rPr>
      </w:pPr>
    </w:p>
    <w:p w14:paraId="1B4F27A4" w14:textId="7A350372" w:rsidR="001C751A" w:rsidRPr="00826A14" w:rsidRDefault="00000000" w:rsidP="001C751A">
      <w:pPr>
        <w:pStyle w:val="NormalWeb"/>
        <w:shd w:val="clear" w:color="auto" w:fill="FFFFFF"/>
        <w:spacing w:before="0" w:beforeAutospacing="0" w:after="60" w:afterAutospacing="0"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  <w:lang w:val="en-US" w:eastAsia="en-US"/>
        </w:rPr>
      </w:pPr>
      <w:hyperlink w:anchor="_top" w:history="1">
        <w:r w:rsidR="001C751A" w:rsidRPr="00826A14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  <w:lang w:val="en-US" w:eastAsia="en-US"/>
          </w:rPr>
          <w:t>PAGBABALIK LOOB</w:t>
        </w:r>
      </w:hyperlink>
    </w:p>
    <w:p w14:paraId="46B0859C" w14:textId="77777777" w:rsidR="001C751A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09837A2F" w14:textId="77777777" w:rsidR="00FA6923" w:rsidRPr="009C4765" w:rsidRDefault="00FA6923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Verdana" w:hAnsi="Verdana" w:cs="Arial"/>
          <w:color w:val="222222"/>
          <w:sz w:val="26"/>
          <w:szCs w:val="26"/>
        </w:rPr>
      </w:pPr>
    </w:p>
    <w:p w14:paraId="7D02930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Masdan mo Oh Diyos ang lingkod mo </w:t>
      </w:r>
    </w:p>
    <w:p w14:paraId="66CE65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na nagbabalik loob sa iyo</w:t>
      </w:r>
    </w:p>
    <w:p w14:paraId="17122AF3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Bagamat di marapat ay dumudulog sa’yo</w:t>
      </w:r>
    </w:p>
    <w:p w14:paraId="2F06612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22CADE54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5BC0145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diwa ko’y naninimdim kung malayo sa’yo</w:t>
      </w:r>
    </w:p>
    <w:p w14:paraId="72D8D63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pusoy koy’s namimighati kung mawalay sa’yo</w:t>
      </w:r>
    </w:p>
    <w:p w14:paraId="039F1E4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ko pa kaya matitikman ang awa mo</w:t>
      </w:r>
    </w:p>
    <w:p w14:paraId="0A594E0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Kailan tatamuhin ang patawad mo</w:t>
      </w:r>
    </w:p>
    <w:p w14:paraId="1F1434C6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6539408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 tagal kong nalayo sa’yo</w:t>
      </w:r>
    </w:p>
    <w:p w14:paraId="606E835E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kay daming mga taong sinaktan ko</w:t>
      </w:r>
    </w:p>
    <w:p w14:paraId="0AB289B0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At and siyang iniisip ko ay kaginhawahan ko</w:t>
      </w:r>
    </w:p>
    <w:p w14:paraId="7E58E4EC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Pininid sa kapwa puso ko</w:t>
      </w:r>
    </w:p>
    <w:p w14:paraId="33533695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</w:p>
    <w:p w14:paraId="1A61CDEB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Kaya nga O Diyos kalugdan mo</w:t>
      </w:r>
    </w:p>
    <w:p w14:paraId="3525776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Ang pagbabalik loob sa iyo</w:t>
      </w:r>
    </w:p>
    <w:p w14:paraId="79628BBF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Diwa ko linisin mo</w:t>
      </w:r>
    </w:p>
    <w:p w14:paraId="54981CB7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Puso ko ay buksan mo</w:t>
      </w:r>
    </w:p>
    <w:p w14:paraId="6A927BE8" w14:textId="77777777" w:rsidR="001C751A" w:rsidRPr="00653D1D" w:rsidRDefault="001C751A" w:rsidP="001C751A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HAnsi" w:hAnsiTheme="majorHAnsi" w:cs="Courier New"/>
          <w:sz w:val="32"/>
          <w:szCs w:val="20"/>
          <w:lang w:val="en-US" w:eastAsia="en-US"/>
        </w:rPr>
      </w:pPr>
      <w:r w:rsidRPr="00653D1D">
        <w:rPr>
          <w:rFonts w:asciiTheme="majorHAnsi" w:hAnsiTheme="majorHAnsi" w:cs="Courier New"/>
          <w:sz w:val="32"/>
          <w:szCs w:val="20"/>
          <w:lang w:val="en-US" w:eastAsia="en-US"/>
        </w:rPr>
        <w:t>Upang makamtan ang awa mo</w:t>
      </w:r>
    </w:p>
    <w:p w14:paraId="10A874E9" w14:textId="77777777" w:rsidR="001C751A" w:rsidRPr="009C4765" w:rsidRDefault="001C751A" w:rsidP="001C751A">
      <w:pPr>
        <w:spacing w:line="276" w:lineRule="auto"/>
        <w:rPr>
          <w:rFonts w:ascii="Verdana" w:hAnsi="Verdana"/>
        </w:rPr>
      </w:pPr>
    </w:p>
    <w:p w14:paraId="0942D325" w14:textId="77777777" w:rsidR="0074475B" w:rsidRDefault="0074475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0CB49B" w14:textId="400072A3" w:rsidR="00A84BF8" w:rsidRPr="00FC0907" w:rsidRDefault="00000000" w:rsidP="00A84BF8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5F42BD" w:rsidRPr="00FC0907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PAGHAHANDOG</w:t>
        </w:r>
      </w:hyperlink>
    </w:p>
    <w:p w14:paraId="39796BDC" w14:textId="77777777" w:rsidR="00A84BF8" w:rsidRDefault="00A84BF8" w:rsidP="00A84BF8">
      <w:pPr>
        <w:shd w:val="clear" w:color="auto" w:fill="FFFFFF"/>
        <w:spacing w:line="276" w:lineRule="auto"/>
        <w:rPr>
          <w:rFonts w:ascii="Verdana" w:eastAsia="Times New Roman" w:hAnsi="Verdana" w:cs="Times New Roman"/>
          <w:color w:val="444444"/>
          <w:sz w:val="28"/>
          <w:szCs w:val="28"/>
          <w:lang w:eastAsia="en-CA"/>
        </w:rPr>
      </w:pPr>
    </w:p>
    <w:p w14:paraId="022BB0B1" w14:textId="0D88EA15" w:rsidR="00A84BF8" w:rsidRPr="00A665F8" w:rsidRDefault="00A665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>
        <w:rPr>
          <w:rFonts w:asciiTheme="majorHAnsi" w:eastAsia="Times New Roman" w:hAnsiTheme="majorHAnsi" w:cs="Courier New"/>
          <w:sz w:val="32"/>
          <w:szCs w:val="20"/>
        </w:rPr>
        <w:br/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t>Ang himig Mo ang awit ko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Lahat ng ito'y nagmula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Muling ihahandog sa Iyo</w:t>
      </w:r>
      <w:r w:rsidR="00A84BF8" w:rsidRPr="00A665F8">
        <w:rPr>
          <w:rFonts w:asciiTheme="majorHAnsi" w:eastAsia="Times New Roman" w:hAnsiTheme="majorHAnsi" w:cs="Courier New"/>
          <w:sz w:val="32"/>
          <w:szCs w:val="20"/>
        </w:rPr>
        <w:br/>
        <w:t>Buong puso kong inaalay sa 'Yo</w:t>
      </w:r>
    </w:p>
    <w:p w14:paraId="61261AA4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0DD8E318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20"/>
        </w:rPr>
      </w:pPr>
      <w:r w:rsidRPr="00A665F8">
        <w:rPr>
          <w:rFonts w:asciiTheme="majorHAnsi" w:eastAsia="Times New Roman" w:hAnsiTheme="majorHAnsi" w:cs="Courier New"/>
          <w:b/>
          <w:bCs/>
          <w:sz w:val="32"/>
          <w:szCs w:val="20"/>
        </w:rPr>
        <w:t>Koro</w:t>
      </w:r>
    </w:p>
    <w:p w14:paraId="548CCE35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O Diyos, O Panginoon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biyayang aming inampon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Aming buhay at kakayahan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Ito'y para lamang sa 'Yong kalwalhatian</w:t>
      </w:r>
    </w:p>
    <w:p w14:paraId="38CFB3D3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</w:p>
    <w:p w14:paraId="13328710" w14:textId="77777777" w:rsidR="00A84BF8" w:rsidRPr="00A665F8" w:rsidRDefault="00A84BF8" w:rsidP="00A84BF8">
      <w:pPr>
        <w:shd w:val="clear" w:color="auto" w:fill="FFFFFF"/>
        <w:spacing w:line="276" w:lineRule="auto"/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t>Ang tanging ninanais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Ay matamo lamang ang pag-ibig Mo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Lahat ay iiwanan ko</w:t>
      </w:r>
      <w:r w:rsidRPr="00A665F8">
        <w:rPr>
          <w:rFonts w:asciiTheme="majorHAnsi" w:eastAsia="Times New Roman" w:hAnsiTheme="majorHAnsi" w:cs="Courier New"/>
          <w:sz w:val="32"/>
          <w:szCs w:val="20"/>
        </w:rPr>
        <w:br/>
        <w:t>Wala nang kailangan, sapat na ito</w:t>
      </w:r>
    </w:p>
    <w:p w14:paraId="6A5DB4C2" w14:textId="77777777" w:rsidR="00931154" w:rsidRPr="00A665F8" w:rsidRDefault="00931154">
      <w:pPr>
        <w:rPr>
          <w:rFonts w:asciiTheme="majorHAnsi" w:eastAsia="Times New Roman" w:hAnsiTheme="majorHAnsi" w:cs="Courier New"/>
          <w:sz w:val="32"/>
          <w:szCs w:val="20"/>
        </w:rPr>
      </w:pPr>
      <w:r w:rsidRPr="00A665F8">
        <w:rPr>
          <w:rFonts w:asciiTheme="majorHAnsi" w:eastAsia="Times New Roman" w:hAnsiTheme="majorHAnsi" w:cs="Courier New"/>
          <w:sz w:val="32"/>
          <w:szCs w:val="20"/>
        </w:rPr>
        <w:br w:type="page"/>
      </w:r>
    </w:p>
    <w:p w14:paraId="031B8A0B" w14:textId="77777777" w:rsidR="00882C84" w:rsidRDefault="00882C84" w:rsidP="00A8180A">
      <w:pPr>
        <w:pStyle w:val="Heading1"/>
        <w:rPr>
          <w:sz w:val="36"/>
          <w:szCs w:val="36"/>
        </w:rPr>
        <w:sectPr w:rsidR="00882C84" w:rsidSect="00882C84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4ED836B7" w14:textId="7FA52FA7" w:rsidR="00A8180A" w:rsidRPr="007F5382" w:rsidRDefault="00000000" w:rsidP="00A8180A">
      <w:pPr>
        <w:pStyle w:val="Heading1"/>
        <w:rPr>
          <w:rFonts w:eastAsia="Times New Roman" w:cs="Courier New"/>
          <w:i/>
          <w:iCs/>
          <w:color w:val="auto"/>
          <w:szCs w:val="20"/>
        </w:rPr>
      </w:pPr>
      <w:hyperlink w:anchor="_top" w:history="1">
        <w:bookmarkStart w:id="51" w:name="_Toc182939773"/>
        <w:r w:rsidR="00666444" w:rsidRPr="00942AE7">
          <w:rPr>
            <w:rStyle w:val="Hyperlink"/>
            <w:sz w:val="48"/>
            <w:szCs w:val="40"/>
            <w:u w:val="none"/>
          </w:rPr>
          <w:t>PAGHAHANDOG SA SARILI</w:t>
        </w:r>
      </w:hyperlink>
      <w:r w:rsidR="00666444" w:rsidRPr="00014129">
        <w:rPr>
          <w:sz w:val="36"/>
          <w:szCs w:val="36"/>
        </w:rPr>
        <w:t xml:space="preserve"> </w:t>
      </w:r>
      <w:r w:rsidR="00666444" w:rsidRPr="00014129">
        <w:rPr>
          <w:sz w:val="36"/>
          <w:szCs w:val="36"/>
        </w:rPr>
        <w:br/>
      </w:r>
      <w:r w:rsidR="00A8180A" w:rsidRPr="007F5382">
        <w:rPr>
          <w:i/>
          <w:iCs/>
        </w:rPr>
        <w:t>(Kunin mo, O Diyos)</w:t>
      </w:r>
      <w:bookmarkEnd w:id="51"/>
    </w:p>
    <w:p w14:paraId="6B0F5DB3" w14:textId="77777777" w:rsidR="00A8180A" w:rsidRDefault="00A8180A" w:rsidP="00666444">
      <w:pPr>
        <w:pStyle w:val="HTMLPreformatted"/>
        <w:rPr>
          <w:rFonts w:asciiTheme="majorHAnsi" w:hAnsiTheme="majorHAnsi"/>
          <w:sz w:val="32"/>
        </w:rPr>
      </w:pPr>
    </w:p>
    <w:p w14:paraId="2E654A89" w14:textId="77777777" w:rsid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</w:p>
    <w:p w14:paraId="41518E04" w14:textId="5EA65705" w:rsidR="00B70758" w:rsidRPr="00B70758" w:rsidRDefault="00B70758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70758">
        <w:rPr>
          <w:rFonts w:asciiTheme="majorHAnsi" w:hAnsiTheme="majorHAnsi"/>
          <w:b/>
          <w:bCs/>
          <w:sz w:val="32"/>
        </w:rPr>
        <w:t>I</w:t>
      </w:r>
    </w:p>
    <w:p w14:paraId="23BA2D16" w14:textId="58CDFE2A" w:rsidR="00666444" w:rsidRPr="00F360A7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Kunin mo, O Diyos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at tanggapin </w:t>
      </w:r>
      <w:r w:rsidR="00B70758"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, </w:t>
      </w:r>
    </w:p>
    <w:p w14:paraId="38606ECC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Ang aking kalayaan</w:t>
      </w:r>
      <w:r w:rsidRPr="00F360A7">
        <w:rPr>
          <w:rFonts w:asciiTheme="majorHAnsi" w:hAnsiTheme="majorHAnsi"/>
          <w:sz w:val="32"/>
        </w:rPr>
        <w:t>,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ang aking Kalooban, </w:t>
      </w:r>
    </w:p>
    <w:p w14:paraId="66875EB9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>Ang isip at gunita ko</w:t>
      </w:r>
      <w:r>
        <w:rPr>
          <w:rFonts w:asciiTheme="majorHAnsi" w:hAnsiTheme="majorHAnsi"/>
          <w:sz w:val="32"/>
        </w:rPr>
        <w:t xml:space="preserve">, </w:t>
      </w:r>
    </w:p>
    <w:p w14:paraId="7249DE82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Lahat ng hawak mo, lahat ng </w:t>
      </w:r>
      <w:r>
        <w:rPr>
          <w:rFonts w:asciiTheme="majorHAnsi" w:hAnsiTheme="majorHAnsi"/>
          <w:sz w:val="32"/>
        </w:rPr>
        <w:t>loo</w:t>
      </w:r>
      <w:r w:rsidRPr="00F360A7">
        <w:rPr>
          <w:rFonts w:asciiTheme="majorHAnsi" w:hAnsiTheme="majorHAnsi"/>
          <w:sz w:val="32"/>
        </w:rPr>
        <w:t xml:space="preserve">b ko </w:t>
      </w:r>
      <w:r w:rsidRPr="00F360A7">
        <w:rPr>
          <w:rFonts w:asciiTheme="majorHAnsi" w:hAnsiTheme="majorHAnsi"/>
          <w:sz w:val="32"/>
        </w:rPr>
        <w:br/>
        <w:t xml:space="preserve">Lahat ay aking alay sa iyo. </w:t>
      </w:r>
      <w:r w:rsidRPr="00F360A7">
        <w:rPr>
          <w:rFonts w:asciiTheme="majorHAnsi" w:hAnsiTheme="majorHAnsi"/>
          <w:sz w:val="32"/>
        </w:rPr>
        <w:br/>
      </w:r>
    </w:p>
    <w:p w14:paraId="7B1B15E1" w14:textId="71898D12" w:rsidR="00BD4401" w:rsidRPr="00BD4401" w:rsidRDefault="00BD4401" w:rsidP="00666444">
      <w:pPr>
        <w:pStyle w:val="HTMLPreformatted"/>
        <w:rPr>
          <w:rFonts w:asciiTheme="majorHAnsi" w:hAnsiTheme="majorHAnsi"/>
          <w:b/>
          <w:bCs/>
          <w:sz w:val="32"/>
        </w:rPr>
      </w:pPr>
      <w:r w:rsidRPr="00BD4401">
        <w:rPr>
          <w:rFonts w:asciiTheme="majorHAnsi" w:hAnsiTheme="majorHAnsi"/>
          <w:b/>
          <w:bCs/>
          <w:sz w:val="32"/>
        </w:rPr>
        <w:t>KORO</w:t>
      </w:r>
    </w:p>
    <w:p w14:paraId="16EA125F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Mula sa Iyo, ang lahat ng ito, </w:t>
      </w:r>
    </w:p>
    <w:p w14:paraId="2CCF84C7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>M</w:t>
      </w:r>
      <w:r w:rsidRPr="00F360A7">
        <w:rPr>
          <w:rFonts w:asciiTheme="majorHAnsi" w:hAnsiTheme="majorHAnsi"/>
          <w:sz w:val="32"/>
        </w:rPr>
        <w:t>uli</w:t>
      </w:r>
      <w:r>
        <w:rPr>
          <w:rFonts w:asciiTheme="majorHAnsi" w:hAnsiTheme="majorHAnsi"/>
          <w:sz w:val="32"/>
        </w:rPr>
        <w:t xml:space="preserve"> </w:t>
      </w:r>
      <w:r w:rsidRPr="00F360A7">
        <w:rPr>
          <w:rFonts w:asciiTheme="majorHAnsi" w:hAnsiTheme="majorHAnsi"/>
          <w:sz w:val="32"/>
        </w:rPr>
        <w:t xml:space="preserve">Kong handog sa Iyo, </w:t>
      </w:r>
    </w:p>
    <w:p w14:paraId="30259DF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 w:rsidRPr="00F360A7">
        <w:rPr>
          <w:rFonts w:asciiTheme="majorHAnsi" w:hAnsiTheme="majorHAnsi"/>
          <w:sz w:val="32"/>
        </w:rPr>
        <w:t xml:space="preserve">Putnubayan mo't Paghariang lahat </w:t>
      </w:r>
    </w:p>
    <w:p w14:paraId="2E29ADC6" w14:textId="77777777" w:rsidR="00666444" w:rsidRDefault="00666444" w:rsidP="00666444">
      <w:pPr>
        <w:pStyle w:val="HTMLPreformatted"/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t xml:space="preserve">Ayon sa kalooban </w:t>
      </w:r>
      <w:r w:rsidRPr="00F360A7">
        <w:rPr>
          <w:rFonts w:asciiTheme="majorHAnsi" w:hAnsiTheme="majorHAnsi"/>
          <w:sz w:val="32"/>
        </w:rPr>
        <w:t xml:space="preserve">Mo. </w:t>
      </w:r>
    </w:p>
    <w:p w14:paraId="096159D1" w14:textId="2048B84C" w:rsidR="004F49EA" w:rsidRDefault="00666444" w:rsidP="006664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360A7">
        <w:rPr>
          <w:rFonts w:asciiTheme="majorHAnsi" w:hAnsiTheme="majorHAnsi"/>
          <w:sz w:val="32"/>
        </w:rPr>
        <w:t xml:space="preserve">Magutos ka Panginoon ko, </w:t>
      </w:r>
      <w:r w:rsidRPr="00F360A7">
        <w:rPr>
          <w:rFonts w:asciiTheme="majorHAnsi" w:hAnsiTheme="majorHAnsi"/>
          <w:sz w:val="32"/>
        </w:rPr>
        <w:br/>
        <w:t xml:space="preserve">Dagling tatalima ako. Ipagkaloob mo </w:t>
      </w:r>
      <w:r w:rsidRPr="00F360A7">
        <w:rPr>
          <w:rFonts w:asciiTheme="majorHAnsi" w:hAnsiTheme="majorHAnsi"/>
          <w:sz w:val="32"/>
        </w:rPr>
        <w:br/>
        <w:t xml:space="preserve">Lamang ang pag-ibig </w:t>
      </w:r>
      <w:r>
        <w:rPr>
          <w:rFonts w:asciiTheme="majorHAnsi" w:hAnsiTheme="majorHAnsi"/>
          <w:sz w:val="32"/>
        </w:rPr>
        <w:t>mo</w:t>
      </w:r>
      <w:r w:rsidRPr="00F360A7">
        <w:rPr>
          <w:rFonts w:asciiTheme="majorHAnsi" w:hAnsiTheme="majorHAnsi"/>
          <w:sz w:val="32"/>
        </w:rPr>
        <w:t xml:space="preserve"> ang lahat </w:t>
      </w:r>
      <w:r w:rsidRPr="00F360A7">
        <w:rPr>
          <w:rFonts w:asciiTheme="majorHAnsi" w:hAnsiTheme="majorHAnsi"/>
          <w:sz w:val="32"/>
        </w:rPr>
        <w:br/>
        <w:t xml:space="preserve">Tatalikdan ko. </w:t>
      </w:r>
      <w:r w:rsidRPr="00F360A7">
        <w:rPr>
          <w:rFonts w:asciiTheme="majorHAnsi" w:hAnsiTheme="majorHAnsi"/>
          <w:sz w:val="32"/>
        </w:rPr>
        <w:br/>
      </w:r>
    </w:p>
    <w:p w14:paraId="6D0FE153" w14:textId="77777777" w:rsidR="004F49EA" w:rsidRDefault="004F49E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194CEE24" w14:textId="3E6DCD92" w:rsidR="00CE63CC" w:rsidRDefault="00CE63CC" w:rsidP="00CE63CC">
      <w:pPr>
        <w:rPr>
          <w:sz w:val="40"/>
        </w:rPr>
        <w:sectPr w:rsidR="00CE63CC" w:rsidSect="00E920B5">
          <w:type w:val="continuous"/>
          <w:pgSz w:w="12240" w:h="15840"/>
          <w:pgMar w:top="810" w:right="1440" w:bottom="360" w:left="1440" w:header="720" w:footer="720" w:gutter="0"/>
          <w:cols w:space="48"/>
        </w:sectPr>
      </w:pPr>
    </w:p>
    <w:p w14:paraId="3885588C" w14:textId="6BE3B2BD" w:rsidR="00CE63CC" w:rsidRDefault="00CE63CC" w:rsidP="00CE63CC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</w:p>
    <w:p w14:paraId="7A0706A2" w14:textId="4E309307" w:rsidR="00120C3A" w:rsidRPr="00E31D6B" w:rsidRDefault="00000000" w:rsidP="004F49EA">
      <w:pPr>
        <w:pStyle w:val="Heading1"/>
        <w:rPr>
          <w:sz w:val="44"/>
          <w:szCs w:val="36"/>
        </w:rPr>
      </w:pPr>
      <w:hyperlink w:anchor="_top" w:history="1">
        <w:bookmarkStart w:id="52" w:name="_Toc182939774"/>
        <w:r w:rsidR="00120C3A" w:rsidRPr="009C7EB1">
          <w:rPr>
            <w:rStyle w:val="Hyperlink"/>
            <w:sz w:val="48"/>
            <w:szCs w:val="40"/>
            <w:u w:val="none"/>
          </w:rPr>
          <w:t>PANALANGIN SA PAGIGING BUKAS PALAD</w:t>
        </w:r>
        <w:bookmarkEnd w:id="52"/>
      </w:hyperlink>
    </w:p>
    <w:p w14:paraId="7A9661F2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</w:p>
    <w:p w14:paraId="0FCCCAC6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76386CBC" w14:textId="5B4F646F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Panginoon, turuan Mo </w:t>
      </w:r>
      <w:r w:rsidR="00C849E7">
        <w:rPr>
          <w:rFonts w:asciiTheme="majorHAnsi" w:hAnsiTheme="majorHAnsi"/>
          <w:sz w:val="32"/>
          <w:szCs w:val="32"/>
        </w:rPr>
        <w:t>Akong</w:t>
      </w:r>
      <w:r w:rsidRPr="00715316">
        <w:rPr>
          <w:rFonts w:asciiTheme="majorHAnsi" w:hAnsiTheme="majorHAnsi"/>
          <w:sz w:val="32"/>
          <w:szCs w:val="32"/>
        </w:rPr>
        <w:t xml:space="preserve"> maging bukas palad,</w:t>
      </w:r>
    </w:p>
    <w:p w14:paraId="6DB050D2" w14:textId="32AFEC9B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3EC50CD" wp14:editId="21B0AC34">
                <wp:simplePos x="0" y="0"/>
                <wp:positionH relativeFrom="column">
                  <wp:posOffset>2749854</wp:posOffset>
                </wp:positionH>
                <wp:positionV relativeFrom="paragraph">
                  <wp:posOffset>246380</wp:posOffset>
                </wp:positionV>
                <wp:extent cx="0" cy="198783"/>
                <wp:effectExtent l="76200" t="38100" r="57150" b="1079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73B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16.5pt;margin-top:19.4pt;width:0;height:15.65pt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Turuan mo akong maglingkod sa iyo, na magbigay ng ayon sa nararapat</w:t>
      </w:r>
    </w:p>
    <w:p w14:paraId="2019711E" w14:textId="2E36EB3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walang hinihintay mula sa ‘yo</w:t>
      </w:r>
    </w:p>
    <w:p w14:paraId="184778B4" w14:textId="77777777" w:rsidR="00DC7AD0" w:rsidRDefault="00DC7AD0" w:rsidP="00120C3A">
      <w:pPr>
        <w:rPr>
          <w:rFonts w:asciiTheme="majorHAnsi" w:hAnsiTheme="majorHAnsi"/>
          <w:sz w:val="32"/>
          <w:szCs w:val="32"/>
        </w:rPr>
      </w:pPr>
    </w:p>
    <w:p w14:paraId="0B1543E0" w14:textId="79ADB6B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makibakang ‘di inaalintana, mga hirap na dinaranas,</w:t>
      </w:r>
    </w:p>
    <w:p w14:paraId="49D98FC9" w14:textId="2ADC13D9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Sa t’wina’y magsumikap na hindi</w:t>
      </w:r>
      <w:r w:rsidR="00120C3A" w:rsidRPr="00715316">
        <w:rPr>
          <w:rFonts w:asciiTheme="majorHAnsi" w:hAnsiTheme="majorHAnsi"/>
          <w:sz w:val="32"/>
          <w:szCs w:val="32"/>
        </w:rPr>
        <w:t xml:space="preserve"> humahanap</w:t>
      </w:r>
    </w:p>
    <w:p w14:paraId="3A6E00B0" w14:textId="5D39D9A5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 kapalit na kaginhawahan</w:t>
      </w:r>
    </w:p>
    <w:p w14:paraId="291D44A5" w14:textId="48A0F2B8" w:rsidR="00120C3A" w:rsidRPr="00715316" w:rsidRDefault="000338DB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31B5FD" wp14:editId="428986C0">
                <wp:simplePos x="0" y="0"/>
                <wp:positionH relativeFrom="column">
                  <wp:posOffset>3093029</wp:posOffset>
                </wp:positionH>
                <wp:positionV relativeFrom="paragraph">
                  <wp:posOffset>247015</wp:posOffset>
                </wp:positionV>
                <wp:extent cx="7951" cy="230588"/>
                <wp:effectExtent l="76200" t="0" r="68580" b="552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85F1" id="Straight Arrow Connector 5" o:spid="_x0000_s1026" type="#_x0000_t32" style="position:absolute;margin-left:243.55pt;margin-top:19.45pt;width:.65pt;height:18.1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="00120C3A" w:rsidRPr="00715316">
        <w:rPr>
          <w:rFonts w:asciiTheme="majorHAnsi" w:hAnsiTheme="majorHAnsi"/>
          <w:sz w:val="32"/>
          <w:szCs w:val="32"/>
        </w:rPr>
        <w:t>Na ‘di naghihintay kundi ang aking mabatid</w:t>
      </w:r>
    </w:p>
    <w:p w14:paraId="62DF2636" w14:textId="1D650C98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Na ang loob mo’y s’yang sinusunda</w:t>
      </w:r>
      <w:r w:rsidR="002D1690">
        <w:rPr>
          <w:rFonts w:asciiTheme="majorHAnsi" w:hAnsiTheme="majorHAnsi"/>
          <w:sz w:val="32"/>
          <w:szCs w:val="32"/>
        </w:rPr>
        <w:t>n</w:t>
      </w:r>
      <w:r w:rsidRPr="00715316">
        <w:rPr>
          <w:rFonts w:asciiTheme="majorHAnsi" w:hAnsiTheme="majorHAnsi"/>
          <w:sz w:val="32"/>
          <w:szCs w:val="32"/>
        </w:rPr>
        <w:t>.</w:t>
      </w:r>
    </w:p>
    <w:p w14:paraId="115AE12D" w14:textId="77777777" w:rsidR="00E31D6B" w:rsidRDefault="00E31D6B" w:rsidP="00120C3A">
      <w:pPr>
        <w:rPr>
          <w:rFonts w:asciiTheme="majorHAnsi" w:hAnsiTheme="majorHAnsi"/>
          <w:sz w:val="32"/>
          <w:szCs w:val="32"/>
        </w:rPr>
      </w:pPr>
    </w:p>
    <w:p w14:paraId="25C9CF45" w14:textId="3A23FAD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Panginoon, turuan mo akong maging bukas-palad,</w:t>
      </w:r>
    </w:p>
    <w:p w14:paraId="4A2141E3" w14:textId="04DC13E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Turuan mo akong maglingkod sa </w:t>
      </w:r>
      <w:r w:rsidR="00120C3A" w:rsidRPr="00715316">
        <w:rPr>
          <w:rFonts w:asciiTheme="majorHAnsi" w:hAnsiTheme="majorHAnsi"/>
          <w:sz w:val="32"/>
          <w:szCs w:val="32"/>
        </w:rPr>
        <w:t xml:space="preserve">iyo, na magbigay ng ayon </w:t>
      </w:r>
    </w:p>
    <w:p w14:paraId="78E987AA" w14:textId="77777777" w:rsidR="00120C3A" w:rsidRPr="00715316" w:rsidRDefault="00120C3A" w:rsidP="00120C3A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Sa nararapat,</w:t>
      </w:r>
    </w:p>
    <w:p w14:paraId="32067BAC" w14:textId="16AF181C" w:rsidR="00120C3A" w:rsidRPr="00715316" w:rsidRDefault="00ED2FA6" w:rsidP="00120C3A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Na walang hinihintay mula </w:t>
      </w:r>
      <w:r w:rsidR="00120C3A" w:rsidRPr="00715316">
        <w:rPr>
          <w:rFonts w:asciiTheme="majorHAnsi" w:hAnsiTheme="majorHAnsi"/>
          <w:sz w:val="32"/>
          <w:szCs w:val="32"/>
        </w:rPr>
        <w:t xml:space="preserve">sa ‘yo </w:t>
      </w:r>
    </w:p>
    <w:p w14:paraId="537992F1" w14:textId="048E2574" w:rsidR="0044257F" w:rsidRPr="00715316" w:rsidRDefault="00120C3A" w:rsidP="0044257F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86CA5BE" w14:textId="77777777" w:rsidR="00395F8D" w:rsidRPr="00715316" w:rsidRDefault="00395F8D" w:rsidP="00317C32">
      <w:pPr>
        <w:pStyle w:val="Heading1"/>
        <w:rPr>
          <w:color w:val="0070C0"/>
        </w:rPr>
        <w:sectPr w:rsidR="00395F8D" w:rsidRPr="00715316" w:rsidSect="00E920B5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2B5847D1" w14:textId="217849F7" w:rsidR="00A80683" w:rsidRPr="009D1FEB" w:rsidRDefault="00000000" w:rsidP="00A80683">
      <w:pPr>
        <w:pStyle w:val="Heading1"/>
        <w:rPr>
          <w:sz w:val="22"/>
          <w:szCs w:val="36"/>
        </w:rPr>
      </w:pPr>
      <w:hyperlink w:anchor="_top" w:history="1">
        <w:bookmarkStart w:id="53" w:name="_Toc182939775"/>
        <w:r w:rsidR="00A80683" w:rsidRPr="00627306">
          <w:rPr>
            <w:rStyle w:val="Hyperlink"/>
            <w:sz w:val="50"/>
            <w:szCs w:val="42"/>
            <w:u w:val="none"/>
          </w:rPr>
          <w:t>PANANAGUTAN</w:t>
        </w:r>
        <w:bookmarkEnd w:id="53"/>
      </w:hyperlink>
      <w:r w:rsidR="00A80683" w:rsidRPr="00627306">
        <w:rPr>
          <w:sz w:val="42"/>
          <w:szCs w:val="42"/>
        </w:rPr>
        <w:t xml:space="preserve"> </w:t>
      </w:r>
      <w:r w:rsidR="00A80683" w:rsidRPr="009D1FEB">
        <w:rPr>
          <w:sz w:val="36"/>
          <w:szCs w:val="36"/>
        </w:rPr>
        <w:br/>
      </w:r>
    </w:p>
    <w:p w14:paraId="7247A69A" w14:textId="77777777" w:rsidR="009D1FEB" w:rsidRDefault="009D1FEB" w:rsidP="00A80683">
      <w:pPr>
        <w:pStyle w:val="HTMLPreformatted"/>
        <w:rPr>
          <w:rFonts w:asciiTheme="majorHAnsi" w:hAnsiTheme="majorHAnsi"/>
          <w:sz w:val="32"/>
          <w:szCs w:val="32"/>
        </w:rPr>
      </w:pPr>
    </w:p>
    <w:p w14:paraId="74C7E72D" w14:textId="20AEF05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Walang sinuman ang nabubuhay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  <w:t xml:space="preserve">Walang sinuman ang namamatay </w:t>
      </w:r>
      <w:r w:rsidRPr="006276CF">
        <w:rPr>
          <w:rFonts w:asciiTheme="majorHAnsi" w:hAnsiTheme="majorHAnsi"/>
          <w:sz w:val="32"/>
          <w:szCs w:val="32"/>
        </w:rPr>
        <w:br/>
        <w:t xml:space="preserve">Para sa sarili lamang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3FCA9C7" w14:textId="41CF5017" w:rsidR="00A80683" w:rsidRPr="009D1FEB" w:rsidRDefault="00A80683" w:rsidP="00A80683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9D1FEB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7F09F7A7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Tayong lahat ay may pananagutan </w:t>
      </w:r>
      <w:r w:rsidRPr="006276CF">
        <w:rPr>
          <w:rFonts w:asciiTheme="majorHAnsi" w:hAnsiTheme="majorHAnsi"/>
          <w:sz w:val="32"/>
          <w:szCs w:val="32"/>
        </w:rPr>
        <w:br/>
        <w:t xml:space="preserve">Sa isa't isa </w:t>
      </w:r>
      <w:r w:rsidRPr="006276CF">
        <w:rPr>
          <w:rFonts w:asciiTheme="majorHAnsi" w:hAnsiTheme="majorHAnsi"/>
          <w:sz w:val="32"/>
          <w:szCs w:val="32"/>
        </w:rPr>
        <w:br/>
        <w:t xml:space="preserve">Tayong lahat ay tinipon ng Diyos </w:t>
      </w:r>
      <w:r w:rsidRPr="006276CF">
        <w:rPr>
          <w:rFonts w:asciiTheme="majorHAnsi" w:hAnsiTheme="majorHAnsi"/>
          <w:sz w:val="32"/>
          <w:szCs w:val="32"/>
        </w:rPr>
        <w:br/>
        <w:t xml:space="preserve">Na makapiling N'ya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3C6EC2FF" w14:textId="77777777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Sa ating pagmamahalan </w:t>
      </w:r>
      <w:r w:rsidRPr="006276CF">
        <w:rPr>
          <w:rFonts w:asciiTheme="majorHAnsi" w:hAnsiTheme="majorHAnsi"/>
          <w:sz w:val="32"/>
          <w:szCs w:val="32"/>
        </w:rPr>
        <w:br/>
        <w:t xml:space="preserve">At paglilingkod sa kanino man </w:t>
      </w:r>
      <w:r w:rsidRPr="006276CF">
        <w:rPr>
          <w:rFonts w:asciiTheme="majorHAnsi" w:hAnsiTheme="majorHAnsi"/>
          <w:sz w:val="32"/>
          <w:szCs w:val="32"/>
        </w:rPr>
        <w:br/>
        <w:t xml:space="preserve">Tayo ay nagdadala ng balita ng </w:t>
      </w:r>
    </w:p>
    <w:p w14:paraId="003B77E6" w14:textId="49405CCB" w:rsidR="00A80683" w:rsidRPr="006276CF" w:rsidRDefault="00A80683" w:rsidP="00A80683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Kaligtasan </w:t>
      </w:r>
    </w:p>
    <w:p w14:paraId="04735C12" w14:textId="77777777" w:rsidR="00A80683" w:rsidRPr="009D1FEB" w:rsidRDefault="00A80683" w:rsidP="00A80683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Fonts w:asciiTheme="majorHAnsi" w:hAnsiTheme="majorHAnsi"/>
          <w:i/>
          <w:iCs/>
          <w:sz w:val="32"/>
          <w:szCs w:val="32"/>
        </w:rPr>
        <w:br/>
      </w:r>
    </w:p>
    <w:p w14:paraId="53A2E5D7" w14:textId="7C0E9A32" w:rsidR="00A80683" w:rsidRPr="009D1FEB" w:rsidRDefault="00A80683" w:rsidP="009D1FEB">
      <w:pPr>
        <w:pStyle w:val="HTMLPreformatted"/>
        <w:rPr>
          <w:rStyle w:val="Heading1Char"/>
          <w:b/>
          <w:bCs/>
          <w:i/>
          <w:iCs/>
          <w:smallCaps/>
        </w:rPr>
      </w:pPr>
      <w:r w:rsidRPr="006276CF">
        <w:rPr>
          <w:rFonts w:asciiTheme="majorHAnsi" w:hAnsiTheme="majorHAnsi"/>
          <w:sz w:val="32"/>
          <w:szCs w:val="32"/>
        </w:rPr>
        <w:t xml:space="preserve">Sabay sabay ngang mag-aawitan ang mga bansa </w:t>
      </w:r>
      <w:r w:rsidRPr="006276CF">
        <w:rPr>
          <w:rFonts w:asciiTheme="majorHAnsi" w:hAnsiTheme="majorHAnsi"/>
          <w:sz w:val="32"/>
          <w:szCs w:val="32"/>
        </w:rPr>
        <w:br/>
        <w:t xml:space="preserve">Tayo 'y tinuring ng Panginoon bilang </w:t>
      </w:r>
      <w:r w:rsidRPr="006276CF">
        <w:rPr>
          <w:rFonts w:asciiTheme="majorHAnsi" w:hAnsiTheme="majorHAnsi"/>
          <w:sz w:val="32"/>
          <w:szCs w:val="32"/>
        </w:rPr>
        <w:br/>
        <w:t xml:space="preserve">Mga anak </w:t>
      </w:r>
      <w:r w:rsidRPr="006276CF">
        <w:rPr>
          <w:rFonts w:asciiTheme="majorHAnsi" w:hAnsiTheme="majorHAnsi"/>
          <w:sz w:val="32"/>
          <w:szCs w:val="32"/>
        </w:rPr>
        <w:br/>
      </w:r>
      <w:r w:rsidRPr="009D1FEB">
        <w:rPr>
          <w:rFonts w:asciiTheme="majorHAnsi" w:hAnsiTheme="majorHAnsi"/>
          <w:i/>
          <w:iCs/>
          <w:sz w:val="32"/>
          <w:szCs w:val="32"/>
        </w:rPr>
        <w:t xml:space="preserve">(Koro) </w:t>
      </w:r>
      <w:r w:rsidRPr="009D1FEB">
        <w:rPr>
          <w:rStyle w:val="Heading1Char"/>
          <w:b/>
          <w:bCs/>
          <w:i/>
          <w:iCs/>
          <w:smallCaps/>
        </w:rPr>
        <w:br w:type="page"/>
      </w:r>
    </w:p>
    <w:p w14:paraId="20C0E1F8" w14:textId="22773E6F" w:rsidR="000C5426" w:rsidRPr="00FE5418" w:rsidRDefault="000C5426" w:rsidP="000C5426">
      <w:pPr>
        <w:pStyle w:val="Heading1"/>
        <w:rPr>
          <w:rStyle w:val="Hyperlink"/>
          <w:b/>
          <w:bCs/>
          <w:smallCaps/>
          <w:sz w:val="40"/>
          <w:szCs w:val="40"/>
          <w:u w:val="none"/>
        </w:rPr>
      </w:pPr>
      <w:r w:rsidRPr="00FE5418">
        <w:rPr>
          <w:rStyle w:val="Heading1Char"/>
          <w:b/>
          <w:bCs/>
          <w:smallCaps/>
        </w:rPr>
        <w:lastRenderedPageBreak/>
        <w:fldChar w:fldCharType="begin"/>
      </w:r>
      <w:r w:rsidRPr="00715316">
        <w:rPr>
          <w:rStyle w:val="Heading1Char"/>
          <w:b/>
          <w:bCs/>
          <w:smallCaps/>
        </w:rPr>
        <w:instrText xml:space="preserve"> HYPERLINK  \l "_top" \o "click to go back to Table of Contents" </w:instrText>
      </w:r>
      <w:r w:rsidRPr="00FE5418">
        <w:rPr>
          <w:rStyle w:val="Heading1Char"/>
          <w:b/>
          <w:bCs/>
          <w:smallCaps/>
        </w:rPr>
      </w:r>
      <w:r w:rsidRPr="00FE5418">
        <w:rPr>
          <w:rStyle w:val="Heading1Char"/>
          <w:b/>
          <w:bCs/>
          <w:smallCaps/>
        </w:rPr>
        <w:fldChar w:fldCharType="separate"/>
      </w:r>
      <w:bookmarkStart w:id="54" w:name="_Toc440146626"/>
      <w:bookmarkStart w:id="55" w:name="_Toc182939776"/>
      <w:r w:rsidRPr="00FE5418">
        <w:rPr>
          <w:rStyle w:val="Hyperlink"/>
          <w:sz w:val="48"/>
          <w:szCs w:val="40"/>
          <w:u w:val="none"/>
        </w:rPr>
        <w:t>PANGINOON, AKING TANGLAW</w:t>
      </w:r>
      <w:bookmarkEnd w:id="54"/>
      <w:bookmarkEnd w:id="55"/>
    </w:p>
    <w:p w14:paraId="22A9ADD4" w14:textId="77777777" w:rsidR="000C5426" w:rsidRPr="00715316" w:rsidRDefault="000C5426" w:rsidP="000C5426">
      <w:pPr>
        <w:pStyle w:val="Heading1"/>
        <w:rPr>
          <w:rStyle w:val="Heading1Char"/>
          <w:bCs/>
          <w:i/>
        </w:rPr>
      </w:pPr>
      <w:r w:rsidRPr="00FE5418">
        <w:rPr>
          <w:rStyle w:val="Heading1Char"/>
          <w:sz w:val="40"/>
          <w:szCs w:val="40"/>
        </w:rPr>
        <w:fldChar w:fldCharType="end"/>
      </w:r>
    </w:p>
    <w:p w14:paraId="627E637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  <w:r w:rsidRPr="00715316">
        <w:rPr>
          <w:rFonts w:eastAsia="Times New Roman" w:cs="Arial"/>
          <w:b/>
          <w:i/>
          <w:smallCaps/>
          <w:sz w:val="24"/>
        </w:rPr>
        <w:t>Music by:</w:t>
      </w:r>
      <w:r w:rsidRPr="00715316">
        <w:rPr>
          <w:rFonts w:eastAsia="Times New Roman" w:cs="Arial"/>
          <w:i/>
          <w:smallCaps/>
          <w:sz w:val="24"/>
        </w:rPr>
        <w:t xml:space="preserve"> Fruto Ramirez, SJ</w:t>
      </w:r>
      <w:r w:rsidRPr="00715316">
        <w:rPr>
          <w:rFonts w:eastAsia="Times New Roman" w:cs="Arial"/>
          <w:i/>
          <w:smallCaps/>
          <w:sz w:val="24"/>
        </w:rPr>
        <w:br/>
      </w:r>
      <w:r w:rsidRPr="00715316">
        <w:rPr>
          <w:rFonts w:eastAsia="Times New Roman" w:cs="Arial"/>
          <w:b/>
          <w:i/>
          <w:smallCaps/>
          <w:sz w:val="24"/>
        </w:rPr>
        <w:t>Lyrics by:</w:t>
      </w:r>
      <w:r w:rsidRPr="00715316">
        <w:rPr>
          <w:rFonts w:eastAsia="Times New Roman" w:cs="Arial"/>
          <w:i/>
          <w:smallCaps/>
          <w:sz w:val="24"/>
        </w:rPr>
        <w:t xml:space="preserve"> Tim Ofrasio, SJ</w:t>
      </w:r>
    </w:p>
    <w:p w14:paraId="25BB0169" w14:textId="77777777" w:rsidR="000C5426" w:rsidRPr="00715316" w:rsidRDefault="000C5426" w:rsidP="000C5426">
      <w:pPr>
        <w:rPr>
          <w:rFonts w:eastAsia="Times New Roman" w:cs="Arial"/>
          <w:i/>
          <w:smallCaps/>
          <w:sz w:val="24"/>
        </w:rPr>
      </w:pPr>
    </w:p>
    <w:p w14:paraId="1231D491" w14:textId="328E4154" w:rsidR="000C5426" w:rsidRPr="006B39AB" w:rsidRDefault="000C5426" w:rsidP="000C5426">
      <w:pPr>
        <w:rPr>
          <w:rFonts w:eastAsia="Times New Roman" w:cs="Arial"/>
          <w:smallCaps/>
          <w:sz w:val="28"/>
          <w:szCs w:val="24"/>
        </w:rPr>
      </w:pP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panganib ingatan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Anyaya Mo'y lumapit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Huwag magkubli, huwag kang magtago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bawat sulok n</w:t>
      </w:r>
      <w:r w:rsidR="00DF2582"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t>g mundo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hahanap sa 'Yo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tawag ko'y 'Yong pakinggan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Lingapin Mo at kahabagan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Panginoon, aking tanglaw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Tanging Ikaw ang kaligtasan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Sa masama ilayo Mo ako</w:t>
      </w:r>
      <w:r w:rsidRPr="006B39AB">
        <w:rPr>
          <w:rFonts w:asciiTheme="majorHAnsi" w:eastAsia="Times New Roman" w:hAnsiTheme="majorHAnsi" w:cs="Arial"/>
          <w:i/>
          <w:smallCaps/>
          <w:sz w:val="36"/>
          <w:szCs w:val="24"/>
        </w:rPr>
        <w:br/>
        <w:t>Ang lingkod Mong nananalig sa 'Yo</w:t>
      </w:r>
      <w:r w:rsidRPr="006B39AB">
        <w:rPr>
          <w:rFonts w:eastAsia="Times New Roman" w:cs="Arial"/>
          <w:i/>
          <w:smallCaps/>
          <w:sz w:val="28"/>
          <w:szCs w:val="24"/>
        </w:rPr>
        <w:t>.</w:t>
      </w:r>
    </w:p>
    <w:p w14:paraId="00A153E5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481C16E9" w14:textId="77777777" w:rsidR="00C76EE0" w:rsidRPr="00715316" w:rsidRDefault="00C76EE0" w:rsidP="000C5426">
      <w:pPr>
        <w:rPr>
          <w:rFonts w:eastAsia="Times New Roman" w:cs="Arial"/>
          <w:smallCaps/>
          <w:sz w:val="24"/>
        </w:rPr>
      </w:pPr>
    </w:p>
    <w:p w14:paraId="12D48523" w14:textId="0CC406AD" w:rsidR="006965C9" w:rsidRPr="006965C9" w:rsidRDefault="00C76EE0" w:rsidP="00004BA1">
      <w:pPr>
        <w:pStyle w:val="Heading1"/>
        <w:rPr>
          <w:rFonts w:eastAsiaTheme="minorHAnsi" w:cstheme="minorBidi"/>
          <w:color w:val="auto"/>
          <w:szCs w:val="22"/>
        </w:rPr>
      </w:pPr>
      <w:r w:rsidRPr="00715316">
        <w:rPr>
          <w:rFonts w:eastAsia="Times New Roman" w:cs="Arial"/>
          <w:smallCaps/>
          <w:sz w:val="24"/>
        </w:rPr>
        <w:br w:type="page"/>
      </w:r>
      <w:hyperlink w:anchor="_top" w:tooltip="click to go back to Table of Contents" w:history="1"/>
    </w:p>
    <w:p w14:paraId="49B5065F" w14:textId="7F920126" w:rsidR="006403BC" w:rsidRPr="00656269" w:rsidRDefault="006403BC" w:rsidP="006403BC">
      <w:pPr>
        <w:shd w:val="clear" w:color="auto" w:fill="FFFFFF"/>
        <w:spacing w:line="276" w:lineRule="auto"/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</w:pPr>
      <w:r w:rsidRPr="00656269"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  <w:lastRenderedPageBreak/>
        <w:t xml:space="preserve">PRAYER OF ST. FRANCIS </w:t>
      </w:r>
      <w:r w:rsidRPr="00656269">
        <w:rPr>
          <w:rStyle w:val="Hyperlink"/>
          <w:rFonts w:asciiTheme="majorHAnsi" w:eastAsiaTheme="majorEastAsia" w:hAnsiTheme="majorHAnsi" w:cstheme="majorBidi"/>
          <w:i/>
          <w:iCs/>
          <w:sz w:val="48"/>
          <w:szCs w:val="30"/>
          <w:u w:val="none"/>
        </w:rPr>
        <w:t>(Tagalog)</w:t>
      </w:r>
    </w:p>
    <w:p w14:paraId="40C24DF1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6F68DA63" w14:textId="77777777" w:rsidR="00D3144B" w:rsidRDefault="00D3144B" w:rsidP="001D5AB2">
      <w:pPr>
        <w:shd w:val="clear" w:color="auto" w:fill="FFFFFF"/>
        <w:rPr>
          <w:rFonts w:ascii="Verdana" w:eastAsia="Times New Roman" w:hAnsi="Verdana" w:cs="Arial"/>
          <w:b/>
          <w:bCs/>
          <w:color w:val="444444"/>
          <w:sz w:val="24"/>
          <w:szCs w:val="24"/>
          <w:lang w:eastAsia="en-CA"/>
        </w:rPr>
      </w:pPr>
    </w:p>
    <w:p w14:paraId="7934F1CF" w14:textId="247D210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</w:t>
      </w:r>
      <w:r w:rsidRPr="00D3144B">
        <w:rPr>
          <w:rFonts w:asciiTheme="majorHAnsi" w:hAnsiTheme="majorHAnsi" w:cs="Arial"/>
          <w:b/>
          <w:bCs/>
          <w:sz w:val="32"/>
          <w:szCs w:val="32"/>
        </w:rPr>
        <w:tab/>
      </w:r>
    </w:p>
    <w:p w14:paraId="7F2D9B8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13B4FB6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211CE15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poot pag-ibig ang dala</w:t>
      </w:r>
    </w:p>
    <w:p w14:paraId="6BFE121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Pag may sakit patawad po</w:t>
      </w:r>
    </w:p>
    <w:p w14:paraId="45BB2C9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38AA914B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KORO</w:t>
      </w:r>
    </w:p>
    <w:p w14:paraId="0294CE6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Panginoon hindi ko hahanapin</w:t>
      </w:r>
    </w:p>
    <w:p w14:paraId="21BFFFD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damayan bagkus ako ang dadamay</w:t>
      </w:r>
    </w:p>
    <w:p w14:paraId="5DC5D50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alitan ako ang uunawa</w:t>
      </w:r>
    </w:p>
    <w:p w14:paraId="098B930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Di man mahalin ako magmamahal</w:t>
      </w:r>
    </w:p>
    <w:p w14:paraId="4A93CFE0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239AB2E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0CDD1F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72FC8AE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5D68C2A3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pangamba tiwala ang alay</w:t>
      </w:r>
    </w:p>
    <w:p w14:paraId="16FFD7FC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Kapag sawi hatid ay pag-asa</w:t>
      </w:r>
    </w:p>
    <w:p w14:paraId="700DA02E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55C70968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b/>
          <w:bCs/>
          <w:sz w:val="32"/>
          <w:szCs w:val="32"/>
        </w:rPr>
      </w:pPr>
      <w:r w:rsidRPr="00D3144B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4FC0CEFF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32D1DBE9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7EE5A3A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dilim nawa’y liwanag Mo</w:t>
      </w:r>
    </w:p>
    <w:p w14:paraId="4E08421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Sa lungkot handog Mo’y ligaya</w:t>
      </w:r>
    </w:p>
    <w:p w14:paraId="2DDBDF65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</w:p>
    <w:p w14:paraId="6715EF45" w14:textId="77777777" w:rsidR="006403BC" w:rsidRPr="001D5AB2" w:rsidRDefault="006403BC" w:rsidP="006403BC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sz w:val="32"/>
          <w:szCs w:val="32"/>
        </w:rPr>
      </w:pPr>
      <w:r w:rsidRPr="001D5AB2">
        <w:rPr>
          <w:rFonts w:asciiTheme="majorHAnsi" w:hAnsiTheme="majorHAnsi" w:cs="Arial"/>
          <w:b/>
          <w:bCs/>
          <w:sz w:val="32"/>
          <w:szCs w:val="32"/>
        </w:rPr>
        <w:t>IV</w:t>
      </w:r>
    </w:p>
    <w:p w14:paraId="4F891224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Gawin mo po sana akong daan</w:t>
      </w:r>
    </w:p>
    <w:p w14:paraId="5889D461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Daan tungo sa’yong kapayapaan</w:t>
      </w:r>
    </w:p>
    <w:p w14:paraId="3AA57D42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 xml:space="preserve">Ang nagpatawad siya’y patatawarin </w:t>
      </w:r>
    </w:p>
    <w:p w14:paraId="79C315A7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Ang nagbigay siya ring tatanggap</w:t>
      </w:r>
    </w:p>
    <w:p w14:paraId="4C22AF36" w14:textId="77777777" w:rsidR="006403BC" w:rsidRPr="00D3144B" w:rsidRDefault="006403BC" w:rsidP="001D5AB2">
      <w:pPr>
        <w:shd w:val="clear" w:color="auto" w:fill="FFFFFF"/>
        <w:rPr>
          <w:rFonts w:asciiTheme="majorHAnsi" w:hAnsiTheme="majorHAnsi" w:cs="Arial"/>
          <w:sz w:val="32"/>
          <w:szCs w:val="32"/>
        </w:rPr>
      </w:pPr>
      <w:r w:rsidRPr="00D3144B">
        <w:rPr>
          <w:rFonts w:asciiTheme="majorHAnsi" w:hAnsiTheme="majorHAnsi" w:cs="Arial"/>
          <w:sz w:val="32"/>
          <w:szCs w:val="32"/>
        </w:rPr>
        <w:t>Mamatay man may buhay na walang hanggan</w:t>
      </w:r>
    </w:p>
    <w:p w14:paraId="69A89B15" w14:textId="77777777" w:rsidR="006403BC" w:rsidRDefault="006403BC" w:rsidP="006403BC">
      <w:pPr>
        <w:shd w:val="clear" w:color="auto" w:fill="FFFFFF"/>
        <w:spacing w:line="276" w:lineRule="auto"/>
        <w:rPr>
          <w:rFonts w:ascii="Verdana" w:eastAsia="Times New Roman" w:hAnsi="Verdana" w:cs="Arial"/>
          <w:color w:val="444444"/>
          <w:sz w:val="24"/>
          <w:szCs w:val="24"/>
          <w:lang w:eastAsia="en-CA"/>
        </w:rPr>
      </w:pPr>
    </w:p>
    <w:p w14:paraId="4497F289" w14:textId="77777777" w:rsidR="00575651" w:rsidRPr="00252854" w:rsidRDefault="00000000" w:rsidP="00575651">
      <w:pPr>
        <w:pStyle w:val="Heading1"/>
        <w:rPr>
          <w:sz w:val="48"/>
          <w:szCs w:val="48"/>
        </w:rPr>
      </w:pPr>
      <w:hyperlink w:anchor="_top" w:history="1">
        <w:bookmarkStart w:id="56" w:name="_Toc182939777"/>
        <w:r w:rsidR="00575651" w:rsidRPr="00252854">
          <w:rPr>
            <w:rStyle w:val="Hyperlink"/>
            <w:sz w:val="48"/>
            <w:szCs w:val="48"/>
            <w:u w:val="none"/>
          </w:rPr>
          <w:t>PAPURI SA DIYOS (men)</w:t>
        </w:r>
        <w:bookmarkEnd w:id="56"/>
      </w:hyperlink>
    </w:p>
    <w:p w14:paraId="14405D25" w14:textId="77777777" w:rsidR="00575651" w:rsidRPr="00715316" w:rsidRDefault="00575651" w:rsidP="00575651">
      <w:pPr>
        <w:rPr>
          <w:rFonts w:ascii="Helvetica" w:hAnsi="Helvetica" w:cs="Helvetica"/>
          <w:color w:val="404040"/>
        </w:rPr>
      </w:pPr>
    </w:p>
    <w:p w14:paraId="04421316" w14:textId="77777777" w:rsidR="00575651" w:rsidRPr="00715316" w:rsidRDefault="00575651" w:rsidP="00575651">
      <w:pPr>
        <w:rPr>
          <w:rFonts w:ascii="Helvetica" w:hAnsi="Helvetica" w:cs="Helvetica"/>
          <w:color w:val="404040"/>
        </w:rPr>
        <w:sectPr w:rsidR="00575651" w:rsidRPr="00715316" w:rsidSect="003E3BD2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75E2E0C5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0B1255">
        <w:rPr>
          <w:rFonts w:asciiTheme="majorHAnsi" w:hAnsiTheme="majorHAnsi" w:cs="Helvetica"/>
          <w:b/>
          <w:bCs/>
          <w:color w:val="404040"/>
          <w:sz w:val="32"/>
        </w:rPr>
        <w:t>Refrain:</w:t>
      </w:r>
      <w:r w:rsidRPr="00715316">
        <w:rPr>
          <w:rFonts w:asciiTheme="majorHAnsi" w:hAnsiTheme="majorHAnsi" w:cs="Helvetica"/>
          <w:color w:val="404040"/>
          <w:sz w:val="32"/>
        </w:rPr>
        <w:t xml:space="preserve"> 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1BD5E519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Papuri sa Diyos</w:t>
      </w:r>
      <w:r w:rsidRPr="00715316">
        <w:rPr>
          <w:rFonts w:asciiTheme="majorHAnsi" w:hAnsiTheme="majorHAnsi" w:cs="Helvetica"/>
          <w:color w:val="404040"/>
          <w:sz w:val="32"/>
        </w:rPr>
        <w:br/>
        <w:t>sa kaitaasan</w:t>
      </w:r>
    </w:p>
    <w:p w14:paraId="77C2A98D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 xml:space="preserve">At sa lu--pa'y </w:t>
      </w:r>
    </w:p>
    <w:p w14:paraId="01EF6C47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Ka-payapa-an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 mga taong kinalulugdan niya</w:t>
      </w:r>
      <w:r w:rsidRPr="00715316">
        <w:rPr>
          <w:rFonts w:asciiTheme="majorHAnsi" w:hAnsiTheme="majorHAnsi" w:cs="Helvetica"/>
          <w:color w:val="404040"/>
          <w:sz w:val="32"/>
        </w:rPr>
        <w:br/>
        <w:t>Pi-nu-pu-ri at di-narangal ka namin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Si-nasamba ka na---min,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Pi-na-sasalamatan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a-ngking kapuri-han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Hari ng Langit</w:t>
      </w:r>
      <w:r w:rsidRPr="00715316">
        <w:rPr>
          <w:rFonts w:asciiTheme="majorHAnsi" w:hAnsiTheme="majorHAnsi" w:cs="Helvetica"/>
          <w:color w:val="404040"/>
          <w:sz w:val="32"/>
        </w:rPr>
        <w:br/>
        <w:t>Diyos Amang makapangyarihan sa lahat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Hesukristo</w:t>
      </w:r>
      <w:r w:rsidRPr="00715316">
        <w:rPr>
          <w:rFonts w:asciiTheme="majorHAnsi" w:hAnsiTheme="majorHAnsi" w:cs="Helvetica"/>
          <w:color w:val="404040"/>
          <w:sz w:val="32"/>
        </w:rPr>
        <w:br/>
        <w:t>Bugtong na Anak</w:t>
      </w:r>
      <w:r w:rsidRPr="00715316">
        <w:rPr>
          <w:rFonts w:asciiTheme="majorHAnsi" w:hAnsiTheme="majorHAnsi" w:cs="Helvetica"/>
          <w:color w:val="404040"/>
          <w:sz w:val="32"/>
        </w:rPr>
        <w:br/>
        <w:t>Panginoong Diyos</w:t>
      </w:r>
      <w:r w:rsidRPr="00715316">
        <w:rPr>
          <w:rFonts w:asciiTheme="majorHAnsi" w:hAnsiTheme="majorHAnsi" w:cs="Helvetica"/>
          <w:color w:val="404040"/>
          <w:sz w:val="32"/>
        </w:rPr>
        <w:br/>
        <w:t>Kordero ng Diyos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Anak ng Ama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(Solo)</w:t>
      </w:r>
    </w:p>
    <w:p w14:paraId="5919A28E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t>Ikaw na nag-aalis ng mga kasalanan ng sanlibutan</w:t>
      </w:r>
      <w:r w:rsidRPr="00715316">
        <w:rPr>
          <w:rFonts w:asciiTheme="majorHAnsi" w:hAnsiTheme="majorHAnsi" w:cs="Helvetica"/>
          <w:color w:val="404040"/>
          <w:sz w:val="32"/>
        </w:rPr>
        <w:br/>
        <w:t>Maawa ka, maawa ka, sa amin</w:t>
      </w:r>
    </w:p>
    <w:p w14:paraId="477DF55C" w14:textId="77777777" w:rsidR="00575651" w:rsidRPr="00715316" w:rsidRDefault="00575651" w:rsidP="00575651">
      <w:pPr>
        <w:rPr>
          <w:rFonts w:asciiTheme="majorHAnsi" w:hAnsiTheme="majorHAnsi" w:cs="Helvetica"/>
          <w:color w:val="404040"/>
          <w:sz w:val="32"/>
        </w:rPr>
      </w:pPr>
      <w:r w:rsidRPr="00715316">
        <w:rPr>
          <w:rFonts w:asciiTheme="majorHAnsi" w:hAnsiTheme="majorHAnsi" w:cs="Helvetica"/>
          <w:color w:val="404040"/>
          <w:sz w:val="32"/>
        </w:rPr>
        <w:br/>
        <w:t>Ikaw na nag-aalis ng ka-sa-la-nan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Tanggapin a-ming kahi-lingan</w:t>
      </w:r>
      <w:r w:rsidRPr="00715316">
        <w:rPr>
          <w:rFonts w:asciiTheme="majorHAnsi" w:hAnsiTheme="majorHAnsi" w:cs="Helvetica"/>
          <w:color w:val="404040"/>
          <w:sz w:val="32"/>
        </w:rPr>
        <w:br/>
        <w:t>Ikaw na nalu-luklok sa ka-nan ng Ama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Ma-a-wa ka 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Sa a-min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refrain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Sa-pagkat ikaw lamang ang banal</w:t>
      </w:r>
      <w:r w:rsidRPr="00715316">
        <w:rPr>
          <w:rFonts w:asciiTheme="majorHAnsi" w:hAnsiTheme="majorHAnsi" w:cs="Helvetica"/>
          <w:color w:val="404040"/>
          <w:sz w:val="32"/>
        </w:rPr>
        <w:br/>
        <w:t>kataas-taasan at</w:t>
      </w:r>
      <w:r w:rsidRPr="00715316">
        <w:rPr>
          <w:rFonts w:asciiTheme="majorHAnsi" w:hAnsiTheme="majorHAnsi" w:cs="Helvetica"/>
          <w:color w:val="404040"/>
          <w:sz w:val="32"/>
        </w:rPr>
        <w:br/>
        <w:t>Ang Panginoon</w:t>
      </w:r>
      <w:r w:rsidRPr="00715316">
        <w:rPr>
          <w:rFonts w:asciiTheme="majorHAnsi" w:hAnsiTheme="majorHAnsi" w:cs="Helvetica"/>
          <w:color w:val="404040"/>
          <w:sz w:val="32"/>
        </w:rPr>
        <w:br/>
        <w:t>Pa-nginoon</w:t>
      </w:r>
      <w:r w:rsidRPr="00715316">
        <w:rPr>
          <w:rFonts w:asciiTheme="majorHAnsi" w:hAnsiTheme="majorHAnsi" w:cs="Helvetica"/>
          <w:color w:val="404040"/>
          <w:sz w:val="32"/>
        </w:rPr>
        <w:br/>
        <w:t>Kasama ng Espiritu sa ka-dakilaan</w:t>
      </w:r>
      <w:r w:rsidRPr="00715316">
        <w:rPr>
          <w:rFonts w:asciiTheme="majorHAnsi" w:hAnsiTheme="majorHAnsi" w:cs="Helvetica"/>
          <w:color w:val="404040"/>
          <w:sz w:val="32"/>
        </w:rPr>
        <w:br/>
        <w:t>Ng Diyos Ama Amen</w:t>
      </w:r>
      <w:r w:rsidRPr="00715316">
        <w:rPr>
          <w:rFonts w:asciiTheme="majorHAnsi" w:hAnsiTheme="majorHAnsi" w:cs="Helvetica"/>
          <w:color w:val="404040"/>
          <w:sz w:val="32"/>
        </w:rPr>
        <w:br/>
        <w:t xml:space="preserve">Ng Diyos Ama Amen </w:t>
      </w:r>
      <w:r w:rsidRPr="00715316">
        <w:rPr>
          <w:rFonts w:asciiTheme="majorHAnsi" w:hAnsiTheme="majorHAnsi" w:cs="Helvetica"/>
          <w:color w:val="404040"/>
          <w:sz w:val="32"/>
        </w:rPr>
        <w:br/>
      </w:r>
      <w:r w:rsidRPr="00715316">
        <w:rPr>
          <w:rFonts w:asciiTheme="majorHAnsi" w:hAnsiTheme="majorHAnsi" w:cs="Helvetica"/>
          <w:color w:val="404040"/>
          <w:sz w:val="32"/>
        </w:rPr>
        <w:br/>
        <w:t>refrain</w:t>
      </w:r>
    </w:p>
    <w:p w14:paraId="463A97BF" w14:textId="77777777" w:rsidR="00575651" w:rsidRPr="00715316" w:rsidRDefault="00575651" w:rsidP="00575651">
      <w:pPr>
        <w:pStyle w:val="Heading1"/>
        <w:sectPr w:rsidR="00575651" w:rsidRPr="00715316" w:rsidSect="005D48E8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5E141C8B" w14:textId="77777777" w:rsidR="003E3BD2" w:rsidRPr="00715316" w:rsidRDefault="003E3BD2" w:rsidP="003E3BD2">
      <w:pPr>
        <w:rPr>
          <w:rFonts w:ascii="Arial" w:hAnsi="Arial" w:cs="Arial"/>
          <w:b/>
          <w:sz w:val="32"/>
          <w:szCs w:val="32"/>
        </w:rPr>
      </w:pPr>
    </w:p>
    <w:p w14:paraId="3B95AF7E" w14:textId="7A0E7BF3" w:rsidR="00E3614D" w:rsidRPr="000667D3" w:rsidRDefault="00EB34C6" w:rsidP="00E3614D">
      <w:pPr>
        <w:pStyle w:val="Heading1"/>
      </w:pPr>
      <w:r w:rsidRPr="00715316">
        <w:br w:type="page"/>
      </w:r>
      <w:hyperlink w:anchor="_top" w:history="1">
        <w:bookmarkStart w:id="57" w:name="_Toc182939778"/>
        <w:r w:rsidR="00E3614D" w:rsidRPr="00642BD0">
          <w:rPr>
            <w:rStyle w:val="Hyperlink"/>
            <w:sz w:val="48"/>
            <w:szCs w:val="40"/>
            <w:u w:val="none"/>
          </w:rPr>
          <w:t>PURIHIN ANG PANGINOON</w:t>
        </w:r>
        <w:bookmarkEnd w:id="57"/>
      </w:hyperlink>
      <w:r w:rsidR="00E3614D" w:rsidRPr="00642BD0">
        <w:rPr>
          <w:sz w:val="40"/>
          <w:szCs w:val="40"/>
        </w:rPr>
        <w:t xml:space="preserve"> </w:t>
      </w:r>
      <w:r w:rsidR="00E3614D" w:rsidRPr="004B18F3">
        <w:rPr>
          <w:sz w:val="36"/>
          <w:szCs w:val="36"/>
        </w:rPr>
        <w:br/>
      </w:r>
    </w:p>
    <w:p w14:paraId="266F5853" w14:textId="77777777" w:rsidR="004B18F3" w:rsidRDefault="004B18F3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</w:p>
    <w:p w14:paraId="787A56ED" w14:textId="189C3C13" w:rsidR="00E3614D" w:rsidRPr="004B18F3" w:rsidRDefault="00E3614D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B18F3">
        <w:rPr>
          <w:rFonts w:asciiTheme="majorHAnsi" w:hAnsiTheme="majorHAnsi"/>
          <w:b/>
          <w:bCs/>
          <w:sz w:val="32"/>
          <w:szCs w:val="32"/>
        </w:rPr>
        <w:t xml:space="preserve">KORO </w:t>
      </w:r>
    </w:p>
    <w:p w14:paraId="6790EF8B" w14:textId="39FC0824" w:rsidR="004B18F3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Purihin ang panginoon, </w:t>
      </w:r>
      <w:r w:rsidR="004B18F3">
        <w:rPr>
          <w:rFonts w:asciiTheme="majorHAnsi" w:hAnsiTheme="majorHAnsi"/>
          <w:sz w:val="32"/>
          <w:szCs w:val="32"/>
        </w:rPr>
        <w:br/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 xml:space="preserve">umawit ng kagalakan </w:t>
      </w:r>
      <w:r w:rsidRPr="004F4E6F">
        <w:rPr>
          <w:rFonts w:asciiTheme="majorHAnsi" w:hAnsiTheme="majorHAnsi"/>
          <w:sz w:val="32"/>
          <w:szCs w:val="32"/>
        </w:rPr>
        <w:br/>
        <w:t xml:space="preserve">At tugtugin ang gitara </w:t>
      </w:r>
      <w:r w:rsidR="004B18F3">
        <w:rPr>
          <w:rFonts w:asciiTheme="majorHAnsi" w:hAnsiTheme="majorHAnsi"/>
          <w:sz w:val="32"/>
          <w:szCs w:val="32"/>
        </w:rPr>
        <w:br/>
      </w:r>
      <w:r w:rsidR="007A10B8">
        <w:rPr>
          <w:rFonts w:asciiTheme="majorHAnsi" w:hAnsiTheme="majorHAnsi"/>
          <w:sz w:val="32"/>
          <w:szCs w:val="32"/>
        </w:rPr>
        <w:t xml:space="preserve"> </w:t>
      </w:r>
      <w:r w:rsidR="00407CC6">
        <w:rPr>
          <w:rFonts w:asciiTheme="majorHAnsi" w:hAnsiTheme="majorHAnsi"/>
          <w:sz w:val="32"/>
          <w:szCs w:val="32"/>
        </w:rPr>
        <w:t xml:space="preserve"> </w:t>
      </w:r>
      <w:r w:rsidRPr="004F4E6F">
        <w:rPr>
          <w:rFonts w:asciiTheme="majorHAnsi" w:hAnsiTheme="majorHAnsi"/>
          <w:sz w:val="32"/>
          <w:szCs w:val="32"/>
        </w:rPr>
        <w:t>at ang kaayaayang Lira,</w:t>
      </w:r>
      <w:r>
        <w:rPr>
          <w:rFonts w:asciiTheme="majorHAnsi" w:hAnsiTheme="majorHAnsi"/>
          <w:sz w:val="32"/>
          <w:szCs w:val="32"/>
        </w:rPr>
        <w:t xml:space="preserve"> </w:t>
      </w:r>
    </w:p>
    <w:p w14:paraId="0865C05B" w14:textId="2FBE5F6C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>Hipan ninyo ang t</w:t>
      </w:r>
      <w:r w:rsidR="00C30819">
        <w:rPr>
          <w:rFonts w:asciiTheme="majorHAnsi" w:hAnsiTheme="majorHAnsi"/>
          <w:sz w:val="32"/>
          <w:szCs w:val="32"/>
        </w:rPr>
        <w:t>ru</w:t>
      </w:r>
      <w:r w:rsidRPr="004F4E6F">
        <w:rPr>
          <w:rFonts w:asciiTheme="majorHAnsi" w:hAnsiTheme="majorHAnsi"/>
          <w:sz w:val="32"/>
          <w:szCs w:val="32"/>
        </w:rPr>
        <w:t xml:space="preserve">mpeta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42911915" w14:textId="3BE54D7B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</w:t>
      </w:r>
      <w:r w:rsidR="00E3614D" w:rsidRPr="00A04B2E">
        <w:rPr>
          <w:rFonts w:asciiTheme="majorHAnsi" w:hAnsiTheme="majorHAnsi"/>
          <w:b/>
          <w:bCs/>
          <w:sz w:val="32"/>
          <w:szCs w:val="32"/>
        </w:rPr>
        <w:t xml:space="preserve"> </w:t>
      </w:r>
    </w:p>
    <w:p w14:paraId="7BBACA86" w14:textId="77777777" w:rsidR="00F22E1E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Sa ating pagkabagabag, </w:t>
      </w:r>
    </w:p>
    <w:p w14:paraId="22BEC4CC" w14:textId="38B82BEC" w:rsidR="00F22E1E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sa Diyos tayo' tumawag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Sa ating mga kaaway, </w:t>
      </w:r>
    </w:p>
    <w:p w14:paraId="537C130B" w14:textId="70789FF8" w:rsidR="00E3614D" w:rsidRPr="004F4E6F" w:rsidRDefault="00407CC6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tayo ay Kanyang iniligtas </w:t>
      </w:r>
      <w:r w:rsidR="00E3614D" w:rsidRPr="004F4E6F">
        <w:rPr>
          <w:rFonts w:asciiTheme="majorHAnsi" w:hAnsiTheme="majorHAnsi"/>
          <w:sz w:val="32"/>
          <w:szCs w:val="32"/>
        </w:rPr>
        <w:br/>
      </w:r>
    </w:p>
    <w:p w14:paraId="59F373B9" w14:textId="79F5D25F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</w:t>
      </w:r>
    </w:p>
    <w:p w14:paraId="6BAB5B2B" w14:textId="7926A4D7" w:rsidR="00E3614D" w:rsidRPr="004F4E6F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Ang pasaning mabigat,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sa'ting mga balikat </w:t>
      </w:r>
      <w:r w:rsidRPr="004F4E6F">
        <w:rPr>
          <w:rFonts w:asciiTheme="majorHAnsi" w:hAnsiTheme="majorHAnsi"/>
          <w:sz w:val="32"/>
          <w:szCs w:val="32"/>
        </w:rPr>
        <w:br/>
        <w:t>pinagaan ng lubusan,</w:t>
      </w:r>
      <w:r>
        <w:rPr>
          <w:rFonts w:asciiTheme="majorHAnsi" w:hAnsiTheme="majorHAnsi"/>
          <w:sz w:val="32"/>
          <w:szCs w:val="32"/>
        </w:rPr>
        <w:t xml:space="preserve"> </w:t>
      </w:r>
      <w:r w:rsidR="00B44146">
        <w:rPr>
          <w:rFonts w:asciiTheme="majorHAnsi" w:hAnsiTheme="majorHAnsi"/>
          <w:sz w:val="32"/>
          <w:szCs w:val="32"/>
        </w:rPr>
        <w:br/>
        <w:t xml:space="preserve">  </w:t>
      </w:r>
      <w:r w:rsidRPr="004F4E6F">
        <w:rPr>
          <w:rFonts w:asciiTheme="majorHAnsi" w:hAnsiTheme="majorHAnsi"/>
          <w:sz w:val="32"/>
          <w:szCs w:val="32"/>
        </w:rPr>
        <w:t xml:space="preserve">ng Diyos na tagapaglistas. </w:t>
      </w:r>
      <w:r w:rsidRPr="004F4E6F">
        <w:rPr>
          <w:rFonts w:asciiTheme="majorHAnsi" w:hAnsiTheme="majorHAnsi"/>
          <w:sz w:val="32"/>
          <w:szCs w:val="32"/>
        </w:rPr>
        <w:br/>
      </w:r>
    </w:p>
    <w:p w14:paraId="27D56E18" w14:textId="6500D752" w:rsidR="00E3614D" w:rsidRPr="00A04B2E" w:rsidRDefault="00A04B2E" w:rsidP="00E3614D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A04B2E">
        <w:rPr>
          <w:rFonts w:asciiTheme="majorHAnsi" w:hAnsiTheme="majorHAnsi"/>
          <w:b/>
          <w:bCs/>
          <w:sz w:val="32"/>
          <w:szCs w:val="32"/>
        </w:rPr>
        <w:t>III</w:t>
      </w:r>
    </w:p>
    <w:p w14:paraId="5DAA9DF8" w14:textId="77777777" w:rsidR="00CA0260" w:rsidRDefault="00E3614D" w:rsidP="00E3614D">
      <w:pPr>
        <w:pStyle w:val="HTMLPreformatted"/>
        <w:rPr>
          <w:rFonts w:asciiTheme="majorHAnsi" w:hAnsiTheme="majorHAnsi"/>
          <w:sz w:val="32"/>
          <w:szCs w:val="32"/>
        </w:rPr>
      </w:pPr>
      <w:r w:rsidRPr="004F4E6F">
        <w:rPr>
          <w:rFonts w:asciiTheme="majorHAnsi" w:hAnsiTheme="majorHAnsi"/>
          <w:sz w:val="32"/>
          <w:szCs w:val="32"/>
        </w:rPr>
        <w:t xml:space="preserve">Kaya't Panginoo'y dinggin, </w:t>
      </w:r>
    </w:p>
    <w:p w14:paraId="41ED50BB" w14:textId="0DF96F7F" w:rsidR="00E3614D" w:rsidRPr="004F4E6F" w:rsidRDefault="00CA0260" w:rsidP="00E3614D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 xml:space="preserve">ang landas N'ya'y tahakin </w:t>
      </w:r>
      <w:r w:rsidR="00E3614D" w:rsidRPr="004F4E6F">
        <w:rPr>
          <w:rFonts w:asciiTheme="majorHAnsi" w:hAnsiTheme="majorHAnsi"/>
          <w:sz w:val="32"/>
          <w:szCs w:val="32"/>
        </w:rPr>
        <w:br/>
        <w:t xml:space="preserve">Habang buhay ay purihin. </w:t>
      </w:r>
    </w:p>
    <w:p w14:paraId="6837B132" w14:textId="486CDEE7" w:rsidR="00E3614D" w:rsidRDefault="00CB4C26" w:rsidP="00E3614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E3614D" w:rsidRPr="004F4E6F">
        <w:rPr>
          <w:rFonts w:asciiTheme="majorHAnsi" w:hAnsiTheme="majorHAnsi"/>
          <w:sz w:val="32"/>
          <w:szCs w:val="32"/>
        </w:rPr>
        <w:t>Kagandahang loob n'ya sa atin</w:t>
      </w:r>
      <w:r w:rsidR="00E3614D">
        <w:br w:type="page"/>
      </w:r>
    </w:p>
    <w:p w14:paraId="206ED3A0" w14:textId="51B00188" w:rsidR="00E4614C" w:rsidRPr="004218BF" w:rsidRDefault="00000000" w:rsidP="00E4614C">
      <w:pPr>
        <w:pStyle w:val="Heading1"/>
      </w:pPr>
      <w:hyperlink w:anchor="_top" w:history="1">
        <w:bookmarkStart w:id="58" w:name="_Toc182939779"/>
        <w:r w:rsidR="00E4614C" w:rsidRPr="008033A2">
          <w:rPr>
            <w:rStyle w:val="Hyperlink"/>
            <w:sz w:val="48"/>
            <w:szCs w:val="40"/>
            <w:u w:val="none"/>
          </w:rPr>
          <w:t>PURIHIN KA O DIYOS</w:t>
        </w:r>
        <w:bookmarkEnd w:id="58"/>
      </w:hyperlink>
      <w:r w:rsidR="00E4614C" w:rsidRPr="008033A2">
        <w:rPr>
          <w:sz w:val="48"/>
          <w:szCs w:val="40"/>
        </w:rPr>
        <w:t xml:space="preserve"> </w:t>
      </w:r>
      <w:r w:rsidR="00E4614C" w:rsidRPr="004218BF">
        <w:br/>
      </w:r>
    </w:p>
    <w:p w14:paraId="56B957BF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mo Panginoon 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MO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F682430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</w:p>
    <w:p w14:paraId="79410B31" w14:textId="77777777" w:rsidR="00E4614C" w:rsidRPr="00FF1F3D" w:rsidRDefault="00E4614C" w:rsidP="00E4614C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Purihin Ka O Diyos, Purihin ka O Diyos </w:t>
      </w:r>
      <w:r w:rsidRPr="00FF1F3D">
        <w:rPr>
          <w:rFonts w:asciiTheme="majorHAnsi" w:hAnsiTheme="majorHAnsi"/>
          <w:sz w:val="32"/>
          <w:szCs w:val="32"/>
        </w:rPr>
        <w:br/>
        <w:t xml:space="preserve">Purihin ang dakilang ngalan </w:t>
      </w:r>
      <w:r>
        <w:rPr>
          <w:rFonts w:asciiTheme="majorHAnsi" w:hAnsiTheme="majorHAnsi"/>
          <w:sz w:val="32"/>
          <w:szCs w:val="32"/>
        </w:rPr>
        <w:t>mo Panginoon</w:t>
      </w:r>
      <w:r w:rsidRPr="00FF1F3D">
        <w:rPr>
          <w:rFonts w:asciiTheme="majorHAnsi" w:hAnsiTheme="majorHAnsi"/>
          <w:sz w:val="32"/>
          <w:szCs w:val="32"/>
        </w:rPr>
        <w:br/>
        <w:t xml:space="preserve">Dahil sa biyaya mo, ako ay naligtas </w:t>
      </w:r>
      <w:r w:rsidRPr="00FF1F3D">
        <w:rPr>
          <w:rFonts w:asciiTheme="majorHAnsi" w:hAnsiTheme="majorHAnsi"/>
          <w:sz w:val="32"/>
          <w:szCs w:val="32"/>
        </w:rPr>
        <w:br/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59EAD15D" w14:textId="4F575B20" w:rsidR="00E4614C" w:rsidRDefault="00E4614C" w:rsidP="00E4614C">
      <w:r w:rsidRPr="00FF1F3D">
        <w:rPr>
          <w:rFonts w:asciiTheme="majorHAnsi" w:hAnsiTheme="majorHAnsi"/>
          <w:sz w:val="32"/>
          <w:szCs w:val="32"/>
        </w:rPr>
        <w:t xml:space="preserve">Pagpapala </w:t>
      </w:r>
      <w:r>
        <w:rPr>
          <w:rFonts w:asciiTheme="majorHAnsi" w:hAnsiTheme="majorHAnsi"/>
          <w:sz w:val="32"/>
          <w:szCs w:val="32"/>
        </w:rPr>
        <w:t>mo</w:t>
      </w:r>
      <w:r w:rsidRPr="00FF1F3D">
        <w:rPr>
          <w:rFonts w:asciiTheme="majorHAnsi" w:hAnsiTheme="majorHAnsi"/>
          <w:sz w:val="32"/>
          <w:szCs w:val="32"/>
        </w:rPr>
        <w:t xml:space="preserve"> sa ki'y hindi magwawakas. </w:t>
      </w:r>
      <w:r w:rsidRPr="00FF1F3D">
        <w:rPr>
          <w:rFonts w:asciiTheme="majorHAnsi" w:hAnsiTheme="majorHAnsi"/>
          <w:sz w:val="32"/>
          <w:szCs w:val="32"/>
        </w:rPr>
        <w:br/>
      </w:r>
      <w:r>
        <w:br w:type="page"/>
      </w:r>
    </w:p>
    <w:p w14:paraId="0CB13CE3" w14:textId="3D9914B0" w:rsidR="00F06620" w:rsidRPr="006C1AF6" w:rsidRDefault="00000000" w:rsidP="00F06620">
      <w:pPr>
        <w:pStyle w:val="Heading1"/>
        <w:rPr>
          <w:sz w:val="34"/>
        </w:rPr>
      </w:pPr>
      <w:hyperlink w:anchor="_top" w:history="1">
        <w:bookmarkStart w:id="59" w:name="_Toc182939780"/>
        <w:r w:rsidR="00F06620" w:rsidRPr="008B536A">
          <w:rPr>
            <w:rStyle w:val="Hyperlink"/>
            <w:sz w:val="48"/>
            <w:szCs w:val="40"/>
            <w:u w:val="none"/>
          </w:rPr>
          <w:t>PURIHI'T PASALAMATAN</w:t>
        </w:r>
        <w:bookmarkEnd w:id="59"/>
      </w:hyperlink>
      <w:r w:rsidR="00F06620" w:rsidRPr="008B536A">
        <w:rPr>
          <w:sz w:val="42"/>
          <w:szCs w:val="40"/>
        </w:rPr>
        <w:t xml:space="preserve"> </w:t>
      </w:r>
      <w:r w:rsidR="00F06620" w:rsidRPr="006C1AF6">
        <w:rPr>
          <w:sz w:val="34"/>
        </w:rPr>
        <w:br/>
      </w:r>
    </w:p>
    <w:p w14:paraId="06798E22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 xml:space="preserve">KORO: </w:t>
      </w:r>
    </w:p>
    <w:p w14:paraId="004E74A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Purihi't pasalamatan sa masayang awit </w:t>
      </w:r>
      <w:r w:rsidRPr="00DB5360">
        <w:rPr>
          <w:rFonts w:asciiTheme="majorHAnsi" w:hAnsiTheme="majorHAnsi"/>
          <w:sz w:val="32"/>
          <w:szCs w:val="32"/>
        </w:rPr>
        <w:br/>
        <w:t xml:space="preserve">Purihin natin at pasalamatan ang Diyos ng pag-ibig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5CDD533A" w14:textId="77777777" w:rsidR="00F06620" w:rsidRPr="00DB5360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Verse I</w:t>
      </w:r>
    </w:p>
    <w:p w14:paraId="31CEB2E3" w14:textId="77777777" w:rsidR="00F06620" w:rsidRPr="00DB5360" w:rsidRDefault="00F06620" w:rsidP="00F06620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 'Yo Ama salamat, sa mayamang lupa't dagat </w:t>
      </w:r>
      <w:r w:rsidRPr="00DB5360">
        <w:rPr>
          <w:rFonts w:asciiTheme="majorHAnsi" w:hAnsiTheme="majorHAnsi"/>
          <w:sz w:val="32"/>
          <w:szCs w:val="32"/>
        </w:rPr>
        <w:br/>
        <w:t xml:space="preserve">At sa magandang kalikasan, at sa aming tanang buhay (KORO)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61B17605" w14:textId="77777777" w:rsidR="00F06620" w:rsidRPr="003F7841" w:rsidRDefault="00F06620" w:rsidP="00F06620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3F7841">
        <w:rPr>
          <w:rFonts w:asciiTheme="majorHAnsi" w:hAnsiTheme="majorHAnsi"/>
          <w:b/>
          <w:sz w:val="32"/>
          <w:szCs w:val="32"/>
        </w:rPr>
        <w:t>Verse II</w:t>
      </w:r>
    </w:p>
    <w:p w14:paraId="70A1DD3C" w14:textId="70098990" w:rsidR="00F06620" w:rsidRDefault="00F06620" w:rsidP="00F06620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Salamat din kay Kristo sa Kanyang halimbawa </w:t>
      </w:r>
      <w:r w:rsidRPr="00DB5360">
        <w:rPr>
          <w:rFonts w:asciiTheme="majorHAnsi" w:hAnsiTheme="majorHAnsi"/>
          <w:sz w:val="32"/>
          <w:szCs w:val="32"/>
        </w:rPr>
        <w:br/>
        <w:t xml:space="preserve">At sa buhay Nyang inialay, saating kaligtasan (KORO) </w:t>
      </w:r>
      <w:r>
        <w:rPr>
          <w:sz w:val="40"/>
        </w:rPr>
        <w:br w:type="page"/>
      </w:r>
    </w:p>
    <w:p w14:paraId="54398B09" w14:textId="20A79F29" w:rsidR="00675802" w:rsidRPr="00BC33D1" w:rsidRDefault="00000000" w:rsidP="0067580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675802" w:rsidRPr="00BC33D1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REYNA NG LANGIT</w:t>
        </w:r>
      </w:hyperlink>
    </w:p>
    <w:p w14:paraId="3E97C763" w14:textId="77777777" w:rsidR="00675802" w:rsidRPr="00481C45" w:rsidRDefault="00675802" w:rsidP="00675802">
      <w:pPr>
        <w:spacing w:line="276" w:lineRule="auto"/>
        <w:rPr>
          <w:rFonts w:ascii="Verdana" w:hAnsi="Verdana" w:cs="Calibri"/>
          <w:color w:val="000000" w:themeColor="text1"/>
          <w:sz w:val="32"/>
          <w:szCs w:val="32"/>
        </w:rPr>
      </w:pPr>
    </w:p>
    <w:p w14:paraId="7BB272DE" w14:textId="77777777" w:rsidR="00343B6A" w:rsidRDefault="00343B6A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</w:p>
    <w:p w14:paraId="5FC9091D" w14:textId="1DF92FFB" w:rsidR="00675802" w:rsidRPr="008E1B8D" w:rsidRDefault="00000000" w:rsidP="00675802">
      <w:pPr>
        <w:spacing w:line="276" w:lineRule="auto"/>
        <w:rPr>
          <w:rFonts w:asciiTheme="majorHAnsi" w:eastAsia="Times New Roman" w:hAnsiTheme="majorHAnsi" w:cs="Courier New"/>
          <w:sz w:val="38"/>
          <w:szCs w:val="38"/>
        </w:rPr>
      </w:pPr>
      <w:hyperlink r:id="rId27" w:history="1">
        <w:r w:rsidR="00675802" w:rsidRPr="008E1B8D">
          <w:rPr>
            <w:rFonts w:asciiTheme="majorHAnsi" w:eastAsia="Times New Roman" w:hAnsiTheme="majorHAnsi" w:cs="Courier New"/>
            <w:sz w:val="38"/>
            <w:szCs w:val="38"/>
          </w:rPr>
          <w:t>Reyna ng Langit</w:t>
        </w:r>
      </w:hyperlink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t>, magsaya!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Anak mong dinala sa tuwa!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Ay nabuhay nang magmuli!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  <w:t>Ipanalangin mo kami sa Ama! Aleluya!</w:t>
      </w:r>
      <w:r w:rsidR="00675802" w:rsidRPr="008E1B8D">
        <w:rPr>
          <w:rFonts w:asciiTheme="majorHAnsi" w:eastAsia="Times New Roman" w:hAnsiTheme="majorHAnsi" w:cs="Courier New"/>
          <w:sz w:val="38"/>
          <w:szCs w:val="38"/>
        </w:rPr>
        <w:br/>
      </w:r>
    </w:p>
    <w:p w14:paraId="5D807A7B" w14:textId="77777777" w:rsidR="00DD382F" w:rsidRDefault="00DD382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3C44085" w14:textId="1691413D" w:rsidR="00386C92" w:rsidRPr="00BD7E3E" w:rsidRDefault="00000000" w:rsidP="00386C92">
      <w:pPr>
        <w:pStyle w:val="Heading1"/>
        <w:rPr>
          <w:sz w:val="16"/>
        </w:rPr>
      </w:pPr>
      <w:hyperlink w:anchor="_top" w:history="1">
        <w:bookmarkStart w:id="60" w:name="_Toc182939781"/>
        <w:r w:rsidR="00386C92" w:rsidRPr="00436ABD">
          <w:rPr>
            <w:rStyle w:val="Hyperlink"/>
            <w:sz w:val="48"/>
            <w:szCs w:val="40"/>
            <w:u w:val="none"/>
          </w:rPr>
          <w:t>SA BUONG MUNDO'Y IPAPAMALITA</w:t>
        </w:r>
        <w:bookmarkEnd w:id="60"/>
      </w:hyperlink>
      <w:r w:rsidR="00386C92" w:rsidRPr="00BD7E3E">
        <w:rPr>
          <w:sz w:val="40"/>
        </w:rPr>
        <w:t xml:space="preserve"> </w:t>
      </w:r>
      <w:r w:rsidR="00386C92" w:rsidRPr="00BD7E3E">
        <w:rPr>
          <w:sz w:val="40"/>
        </w:rPr>
        <w:br/>
      </w:r>
    </w:p>
    <w:p w14:paraId="3AEBF84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Ako'y aawit ng may kagalakan </w:t>
      </w:r>
      <w:r w:rsidRPr="006276CF">
        <w:rPr>
          <w:rFonts w:asciiTheme="majorHAnsi" w:hAnsiTheme="majorHAnsi"/>
          <w:sz w:val="32"/>
          <w:szCs w:val="32"/>
        </w:rPr>
        <w:br/>
        <w:t xml:space="preserve">Sapagkat dakila ka Panginoon </w:t>
      </w:r>
      <w:r w:rsidRPr="006276CF">
        <w:rPr>
          <w:rFonts w:asciiTheme="majorHAnsi" w:hAnsiTheme="majorHAnsi"/>
          <w:sz w:val="32"/>
          <w:szCs w:val="32"/>
        </w:rPr>
        <w:br/>
        <w:t xml:space="preserve">Ako'y aawit , papuri sa 'Yo </w:t>
      </w:r>
      <w:r w:rsidRPr="006276CF">
        <w:rPr>
          <w:rFonts w:asciiTheme="majorHAnsi" w:hAnsiTheme="majorHAnsi"/>
          <w:sz w:val="32"/>
          <w:szCs w:val="32"/>
        </w:rPr>
        <w:br/>
        <w:t xml:space="preserve">Makapangyarihang Panginoon.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09A053A0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Pupurihin kita aking Ama </w:t>
      </w:r>
      <w:r w:rsidRPr="006276CF">
        <w:rPr>
          <w:rFonts w:asciiTheme="majorHAnsi" w:hAnsiTheme="majorHAnsi"/>
          <w:sz w:val="32"/>
          <w:szCs w:val="32"/>
        </w:rPr>
        <w:br/>
        <w:t xml:space="preserve">Buong puso kong alay ang pagsamba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 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ipapamalita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66B4CB75" w14:textId="77777777" w:rsidR="00386C92" w:rsidRPr="006276CF" w:rsidRDefault="00386C92" w:rsidP="00386C92">
      <w:pPr>
        <w:pStyle w:val="HTMLPreformatted"/>
        <w:rPr>
          <w:rFonts w:asciiTheme="majorHAnsi" w:hAnsiTheme="majorHAnsi"/>
          <w:sz w:val="32"/>
          <w:szCs w:val="32"/>
        </w:rPr>
      </w:pPr>
      <w:r w:rsidRPr="006276CF">
        <w:rPr>
          <w:rFonts w:asciiTheme="majorHAnsi" w:hAnsiTheme="majorHAnsi"/>
          <w:sz w:val="32"/>
          <w:szCs w:val="32"/>
        </w:rPr>
        <w:t xml:space="preserve">Maghari ka magpakailanman </w:t>
      </w:r>
      <w:r w:rsidRPr="006276CF">
        <w:rPr>
          <w:rFonts w:asciiTheme="majorHAnsi" w:hAnsiTheme="majorHAnsi"/>
          <w:sz w:val="32"/>
          <w:szCs w:val="32"/>
        </w:rPr>
        <w:br/>
        <w:t xml:space="preserve">Maghari ka sa buong sandaigdigan </w:t>
      </w:r>
      <w:r w:rsidRPr="006276CF">
        <w:rPr>
          <w:rFonts w:asciiTheme="majorHAnsi" w:hAnsiTheme="majorHAnsi"/>
          <w:sz w:val="32"/>
          <w:szCs w:val="32"/>
        </w:rPr>
        <w:br/>
        <w:t xml:space="preserve">Ang iyong mga gawa tunay </w:t>
      </w:r>
      <w:r w:rsidRPr="006276CF">
        <w:rPr>
          <w:rFonts w:asciiTheme="majorHAnsi" w:hAnsiTheme="majorHAnsi"/>
          <w:sz w:val="32"/>
          <w:szCs w:val="32"/>
        </w:rPr>
        <w:br/>
        <w:t xml:space="preserve">Ngang kamangha-mangha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  <w:t xml:space="preserve">Sa buong mundo'y ipamamalita </w:t>
      </w:r>
      <w:r w:rsidRPr="006276CF">
        <w:rPr>
          <w:rFonts w:asciiTheme="majorHAnsi" w:hAnsiTheme="majorHAnsi"/>
          <w:sz w:val="32"/>
          <w:szCs w:val="32"/>
        </w:rPr>
        <w:br/>
      </w:r>
    </w:p>
    <w:p w14:paraId="2E378A60" w14:textId="77777777" w:rsidR="00386C92" w:rsidRDefault="00386C92">
      <w:r>
        <w:br w:type="page"/>
      </w:r>
    </w:p>
    <w:p w14:paraId="15CF3D34" w14:textId="637F85A9" w:rsidR="00DA0CE3" w:rsidRPr="00715316" w:rsidRDefault="00000000" w:rsidP="00DA0CE3">
      <w:pPr>
        <w:rPr>
          <w:b/>
          <w:color w:val="000000"/>
          <w:sz w:val="28"/>
          <w:szCs w:val="28"/>
          <w:lang w:eastAsia="en-CA"/>
        </w:rPr>
      </w:pPr>
      <w:hyperlink w:anchor="_top" w:history="1">
        <w:bookmarkStart w:id="61" w:name="_Toc182939782"/>
        <w:r w:rsidR="00DA0CE3" w:rsidRPr="007A1C7D">
          <w:rPr>
            <w:rStyle w:val="Heading1Char"/>
            <w:sz w:val="48"/>
            <w:szCs w:val="40"/>
          </w:rPr>
          <w:t>SA DIYOS LAMANG MAPAPANATAG</w:t>
        </w:r>
        <w:bookmarkEnd w:id="61"/>
      </w:hyperlink>
      <w:r w:rsidR="00DA0CE3" w:rsidRPr="00715316">
        <w:rPr>
          <w:sz w:val="14"/>
          <w:lang w:eastAsia="en-CA"/>
        </w:rPr>
        <w:br/>
      </w:r>
      <w:r w:rsidR="00DA0CE3" w:rsidRPr="00715316">
        <w:rPr>
          <w:lang w:eastAsia="en-CA"/>
        </w:rPr>
        <w:t>Danilo Isidro SJ - Nemesio Que SJ</w:t>
      </w:r>
    </w:p>
    <w:p w14:paraId="4A6BA69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="Arial" w:eastAsia="Times New Roman" w:hAnsi="Arial" w:cs="Arial"/>
          <w:color w:val="333333"/>
          <w:sz w:val="20"/>
          <w:szCs w:val="20"/>
          <w:lang w:eastAsia="en-CA"/>
        </w:rPr>
      </w:pPr>
    </w:p>
    <w:p w14:paraId="1EE3D41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Intro: D G/B D G/B</w:t>
      </w:r>
    </w:p>
    <w:p w14:paraId="254D38C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E87CE6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1</w:t>
      </w:r>
    </w:p>
    <w:p w14:paraId="5B065AC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1DD451F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5593EE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BCE28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2F035CB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2F08A0A3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790763F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1</w:t>
      </w:r>
    </w:p>
    <w:p w14:paraId="2B937B1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A            F#m7    Bm           Em7  Asus         D  D7</w:t>
      </w:r>
    </w:p>
    <w:p w14:paraId="53E4D76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O DIYOS IKAW ANG AKING   KALIGTASAN, NASA 'YO  AKING KALWALHATIAN</w:t>
      </w:r>
    </w:p>
    <w:p w14:paraId="0D2936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G     A        F#m7 Bm     Em7    A     A7     D G/B</w:t>
      </w:r>
    </w:p>
    <w:p w14:paraId="0119FEE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IKAW LAMANG AKING INAASAHAN, ANG AKING MOOG AT TANGGULAN</w:t>
      </w:r>
    </w:p>
    <w:p w14:paraId="5D543E01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03DB89A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2</w:t>
      </w:r>
    </w:p>
    <w:p w14:paraId="183C901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D     G/B    D    G/B  F#m  Em7     Asus A</w:t>
      </w:r>
    </w:p>
    <w:p w14:paraId="667022E2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76F72D3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038E6D2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09FE207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752FA6D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4020F98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Verse 2</w:t>
      </w:r>
    </w:p>
    <w:p w14:paraId="4C124F8B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F#m7    Bm            Em7  Asus        D  D7</w:t>
      </w:r>
    </w:p>
    <w:p w14:paraId="75825F9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PANINIIL DI KO PA- NANALIGAN, PUSO'Y DI  IHIHILIG SA YAMAN</w:t>
      </w:r>
    </w:p>
    <w:p w14:paraId="259AD4E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   G        A         F#m7 Bm    Em7    A      A7   D G/B</w:t>
      </w:r>
    </w:p>
    <w:p w14:paraId="3FE5F3F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KUNDI SA DIYOS NA MAKAPANGYARIHAN, NA AKING LAKAS AT TAKBUHAN</w:t>
      </w:r>
    </w:p>
    <w:p w14:paraId="73CDFD7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3F3F3"/>
          <w:sz w:val="32"/>
          <w:szCs w:val="32"/>
          <w:lang w:eastAsia="en-CA"/>
        </w:rPr>
        <w:t>catholicsongbook.blogspot.com</w:t>
      </w:r>
    </w:p>
    <w:p w14:paraId="4082705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</w:p>
    <w:p w14:paraId="671B870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i/>
          <w:iCs/>
          <w:color w:val="333333"/>
          <w:sz w:val="32"/>
          <w:szCs w:val="32"/>
          <w:lang w:eastAsia="en-CA"/>
        </w:rPr>
      </w:pPr>
    </w:p>
    <w:p w14:paraId="2618DD55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Koro 3</w:t>
      </w:r>
    </w:p>
    <w:p w14:paraId="22EFD707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6618F684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66B6110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 D7</w:t>
      </w:r>
    </w:p>
    <w:p w14:paraId="71B802A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3B4B651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5672E14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10392F2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i/>
          <w:iCs/>
          <w:color w:val="333333"/>
          <w:sz w:val="32"/>
          <w:szCs w:val="32"/>
          <w:lang w:eastAsia="en-CA"/>
        </w:rPr>
        <w:t>Verse 3</w:t>
      </w:r>
    </w:p>
    <w:p w14:paraId="7CD35E4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G   A          F#m7   Bm            Em7     Asus        D  D7</w:t>
      </w:r>
    </w:p>
    <w:p w14:paraId="53D5E6C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POON IKA'Y PUNO NG  KABUTIHAN, PASTOL KANG NAGMAMAHAL SA KAWAN</w:t>
      </w:r>
    </w:p>
    <w:p w14:paraId="500401BE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 xml:space="preserve">    G      A           F#m7 Bm       Em7           A  A7    D G/B</w:t>
      </w:r>
    </w:p>
    <w:p w14:paraId="44C3A380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  <w:t>INAAKAY SA LUNTIANG PASTULAN, TUPA'Y HANAP MO KUNG MAWAGLIT MAN</w:t>
      </w:r>
    </w:p>
    <w:p w14:paraId="2064384C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 w:val="32"/>
          <w:szCs w:val="32"/>
          <w:lang w:eastAsia="en-CA"/>
        </w:rPr>
      </w:pPr>
    </w:p>
    <w:p w14:paraId="3FD08A6F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Koro 4</w:t>
      </w:r>
    </w:p>
    <w:p w14:paraId="3E5BA176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D     G/B    D    G/B  F#m  Em7     Asus A</w:t>
      </w:r>
    </w:p>
    <w:p w14:paraId="5C4DFD3D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DIYOS LAMANG MAPAPANATAG ANG AKING  KALULUWA</w:t>
      </w:r>
    </w:p>
    <w:p w14:paraId="36F8F10A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FF0000"/>
          <w:sz w:val="32"/>
          <w:szCs w:val="32"/>
          <w:lang w:eastAsia="en-CA"/>
        </w:rPr>
        <w:t>F#/Bb  Bm Bm/A     G      D/F#      Em7    A    A7  D</w:t>
      </w:r>
    </w:p>
    <w:p w14:paraId="0743EB59" w14:textId="77777777" w:rsidR="00DA0CE3" w:rsidRPr="00715316" w:rsidRDefault="00DA0CE3" w:rsidP="00DA0C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Courier New"/>
          <w:color w:val="333333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bCs/>
          <w:color w:val="333333"/>
          <w:sz w:val="32"/>
          <w:szCs w:val="32"/>
          <w:lang w:eastAsia="en-CA"/>
        </w:rPr>
        <w:t>SA  KANYA   NAGMUMULA ANG AKING PAG-ASA AT KALIGTA- SAN</w:t>
      </w:r>
    </w:p>
    <w:p w14:paraId="53A85939" w14:textId="77777777" w:rsidR="00DA0CE3" w:rsidRPr="00715316" w:rsidRDefault="00DA0CE3" w:rsidP="00DA0CE3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70D450A8" w14:textId="3700098A" w:rsidR="00D21C38" w:rsidRPr="000D1A26" w:rsidRDefault="00D21C38">
      <w:pPr>
        <w:rPr>
          <w:rStyle w:val="Hyperlink"/>
          <w:rFonts w:asciiTheme="majorHAnsi" w:eastAsiaTheme="majorEastAsia" w:hAnsiTheme="majorHAnsi" w:cstheme="majorBidi"/>
          <w:sz w:val="40"/>
          <w:szCs w:val="32"/>
          <w:u w:val="none"/>
        </w:rPr>
      </w:pPr>
    </w:p>
    <w:p w14:paraId="6CB3E757" w14:textId="0B02AD22" w:rsidR="008568BB" w:rsidRPr="00C909EB" w:rsidRDefault="00000000" w:rsidP="008568BB">
      <w:pPr>
        <w:pStyle w:val="Default"/>
        <w:rPr>
          <w:rStyle w:val="Hyperlink"/>
          <w:rFonts w:asciiTheme="majorHAnsi" w:eastAsiaTheme="majorEastAsia" w:hAnsiTheme="majorHAnsi" w:cstheme="majorBidi"/>
          <w:sz w:val="48"/>
          <w:szCs w:val="32"/>
          <w:u w:val="none"/>
        </w:rPr>
      </w:pPr>
      <w:hyperlink w:anchor="_top" w:history="1">
        <w:r w:rsidR="000D1A26" w:rsidRPr="00C909EB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DIYOS LAMANG MAPAPANATAG</w:t>
        </w:r>
      </w:hyperlink>
    </w:p>
    <w:p w14:paraId="4CBEED8A" w14:textId="77777777" w:rsidR="008568BB" w:rsidRDefault="008568BB" w:rsidP="008568BB">
      <w:pPr>
        <w:pStyle w:val="Default"/>
        <w:rPr>
          <w:rFonts w:ascii="Helvetica" w:eastAsia="Helvetica" w:hAnsi="Helvetica" w:cs="Helvetica"/>
          <w:sz w:val="32"/>
          <w:szCs w:val="32"/>
        </w:rPr>
      </w:pPr>
    </w:p>
    <w:p w14:paraId="53ABA791" w14:textId="57057ED5" w:rsidR="008568BB" w:rsidRPr="002F1E65" w:rsidRDefault="00105096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>
        <w:rPr>
          <w:rFonts w:asciiTheme="majorHAnsi" w:eastAsia="Batang" w:hAnsiTheme="majorHAnsi" w:cstheme="minorBidi"/>
          <w:b/>
          <w:bCs/>
          <w:color w:val="auto"/>
          <w:sz w:val="32"/>
        </w:rPr>
        <w:br/>
      </w:r>
      <w:r w:rsidR="008568BB"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Koro</w:t>
      </w:r>
    </w:p>
    <w:p w14:paraId="7B4836B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Diyos lamang mapapanatag</w:t>
      </w:r>
    </w:p>
    <w:p w14:paraId="1C692BC2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kaluluwa</w:t>
      </w:r>
    </w:p>
    <w:p w14:paraId="09C07A6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Sa Kanya nagmumula</w:t>
      </w:r>
    </w:p>
    <w:p w14:paraId="3823D153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pag-asa at kaligtasan</w:t>
      </w:r>
    </w:p>
    <w:p w14:paraId="5122412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2A2B6E5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</w:t>
      </w:r>
    </w:p>
    <w:p w14:paraId="5F35816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O Diyos, Ikaw ang aking kaligtasan</w:t>
      </w:r>
    </w:p>
    <w:p w14:paraId="22B35A2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Nasa 'Yo aking kalwalhatian</w:t>
      </w:r>
    </w:p>
    <w:p w14:paraId="5595D0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Ikaw lamang aking inaasahan</w:t>
      </w:r>
    </w:p>
    <w:p w14:paraId="6F62F16D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Ang aking moog at tanggulan</w:t>
      </w:r>
    </w:p>
    <w:p w14:paraId="41D4D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1E0AEFD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24A09E8B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Paniniil di ko pananaligan</w:t>
      </w:r>
    </w:p>
    <w:p w14:paraId="40EF093F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Puso'y 'di ihihilig sa yaman</w:t>
      </w:r>
    </w:p>
    <w:p w14:paraId="2D428C0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Kundi sa Diyos na makapangyarihan</w:t>
      </w:r>
    </w:p>
    <w:p w14:paraId="6D03CA94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Na aking lakas at takbuhan</w:t>
      </w:r>
    </w:p>
    <w:p w14:paraId="457F7345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</w:p>
    <w:p w14:paraId="4576004C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b/>
          <w:bCs/>
          <w:color w:val="auto"/>
          <w:sz w:val="32"/>
        </w:rPr>
      </w:pPr>
      <w:r w:rsidRPr="002F1E65">
        <w:rPr>
          <w:rFonts w:asciiTheme="majorHAnsi" w:eastAsia="Batang" w:hAnsiTheme="majorHAnsi" w:cstheme="minorBidi"/>
          <w:b/>
          <w:bCs/>
          <w:color w:val="auto"/>
          <w:sz w:val="32"/>
        </w:rPr>
        <w:t>II</w:t>
      </w:r>
    </w:p>
    <w:p w14:paraId="5AF6427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Poon, Ika'y puno ng kabutihan</w:t>
      </w:r>
    </w:p>
    <w:p w14:paraId="3460CDC9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Pastol Kang nagmamahal sa kawan</w:t>
      </w:r>
    </w:p>
    <w:p w14:paraId="00C369D8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Inaakay sa luntiang pastulan</w:t>
      </w:r>
    </w:p>
    <w:p w14:paraId="63C0446E" w14:textId="77777777" w:rsidR="008568BB" w:rsidRPr="002F1E65" w:rsidRDefault="008568BB" w:rsidP="008568BB">
      <w:pPr>
        <w:pStyle w:val="Default"/>
        <w:rPr>
          <w:rFonts w:asciiTheme="majorHAnsi" w:eastAsia="Batang" w:hAnsiTheme="majorHAnsi" w:cstheme="minorBidi"/>
          <w:color w:val="auto"/>
          <w:sz w:val="32"/>
        </w:rPr>
      </w:pPr>
      <w:r w:rsidRPr="002F1E65">
        <w:rPr>
          <w:rFonts w:asciiTheme="majorHAnsi" w:eastAsia="Batang" w:hAnsiTheme="majorHAnsi" w:cstheme="minorBidi"/>
          <w:color w:val="auto"/>
          <w:sz w:val="32"/>
        </w:rPr>
        <w:t>Tupa'y hanap Mo kung mawaglit man</w:t>
      </w:r>
    </w:p>
    <w:p w14:paraId="1E087DC0" w14:textId="77777777" w:rsidR="001E2E76" w:rsidRDefault="001E2E7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582583F" w14:textId="45327A4C" w:rsidR="008D2C0B" w:rsidRPr="00497750" w:rsidRDefault="00000000" w:rsidP="008D2C0B">
      <w:pPr>
        <w:jc w:val="both"/>
        <w:rPr>
          <w:sz w:val="32"/>
          <w:szCs w:val="26"/>
        </w:rPr>
      </w:pPr>
      <w:hyperlink w:anchor="_top" w:history="1">
        <w:r w:rsidR="008D2C0B" w:rsidRPr="00497750">
          <w:rPr>
            <w:rStyle w:val="Hyperlink"/>
            <w:rFonts w:asciiTheme="majorHAnsi" w:eastAsiaTheme="majorEastAsia" w:hAnsiTheme="majorHAnsi" w:cstheme="majorBidi"/>
            <w:sz w:val="48"/>
            <w:szCs w:val="32"/>
            <w:u w:val="none"/>
          </w:rPr>
          <w:t>SA HAPAG NG PANGINOON</w:t>
        </w:r>
      </w:hyperlink>
    </w:p>
    <w:p w14:paraId="6480396F" w14:textId="77777777" w:rsidR="008D2C0B" w:rsidRPr="008D2C0B" w:rsidRDefault="008D2C0B" w:rsidP="008D2C0B">
      <w:pPr>
        <w:jc w:val="both"/>
        <w:rPr>
          <w:sz w:val="28"/>
        </w:rPr>
      </w:pPr>
    </w:p>
    <w:p w14:paraId="26285249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hapag ng Panginoon, Buong Bayan ngayo’y nagtitipon</w:t>
      </w:r>
    </w:p>
    <w:p w14:paraId="73E970C4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Upang pagsaluhan ang kaligtasan, handog ng diyos sa tanan</w:t>
      </w:r>
    </w:p>
    <w:p w14:paraId="5D97FC86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2ABF7B1F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tigang ang lupa,</w:t>
      </w:r>
    </w:p>
    <w:p w14:paraId="0EE310F5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panahong ang ani’y sagana</w:t>
      </w:r>
    </w:p>
    <w:p w14:paraId="380E3F6D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digmaan at kaguluhan</w:t>
      </w:r>
    </w:p>
    <w:p w14:paraId="15A409D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panahon ng kapayapaan.</w:t>
      </w:r>
    </w:p>
    <w:p w14:paraId="5119933B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5D32256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mga dakila’t dukha</w:t>
      </w:r>
    </w:p>
    <w:p w14:paraId="67D11078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banal at makasalanan</w:t>
      </w:r>
    </w:p>
    <w:p w14:paraId="5A71ACB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bulag at lumpo, ang api at sugatan</w:t>
      </w:r>
    </w:p>
    <w:p w14:paraId="55FB3873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Ang lahat at inaanyayahan.</w:t>
      </w:r>
    </w:p>
    <w:p w14:paraId="21B1836C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</w:p>
    <w:p w14:paraId="320B9270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‘ming pagdadalamhati</w:t>
      </w:r>
    </w:p>
    <w:p w14:paraId="00FDA21E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Sa ’ming pagbibigay-puri</w:t>
      </w:r>
    </w:p>
    <w:p w14:paraId="1D40FAB2" w14:textId="77777777" w:rsidR="008D2C0B" w:rsidRPr="008D2C0B" w:rsidRDefault="008D2C0B" w:rsidP="008D2C0B">
      <w:pPr>
        <w:jc w:val="both"/>
        <w:rPr>
          <w:rFonts w:asciiTheme="majorHAnsi" w:eastAsia="Batang" w:hAnsiTheme="majorHAnsi"/>
          <w:sz w:val="32"/>
          <w:szCs w:val="24"/>
        </w:rPr>
      </w:pPr>
      <w:r w:rsidRPr="008D2C0B">
        <w:rPr>
          <w:rFonts w:asciiTheme="majorHAnsi" w:eastAsia="Batang" w:hAnsiTheme="majorHAnsi"/>
          <w:sz w:val="32"/>
          <w:szCs w:val="24"/>
        </w:rPr>
        <w:t>Anupamang pagtangis, hapo’t pasakit</w:t>
      </w:r>
    </w:p>
    <w:p w14:paraId="57998D5B" w14:textId="60DE2F11" w:rsidR="00665138" w:rsidRPr="00715316" w:rsidRDefault="008D2C0B" w:rsidP="008D2C0B">
      <w:pPr>
        <w:jc w:val="both"/>
        <w:rPr>
          <w:sz w:val="28"/>
        </w:rPr>
      </w:pPr>
      <w:r w:rsidRPr="008D2C0B">
        <w:rPr>
          <w:rFonts w:asciiTheme="majorHAnsi" w:eastAsia="Batang" w:hAnsiTheme="majorHAnsi"/>
          <w:sz w:val="32"/>
          <w:szCs w:val="24"/>
        </w:rPr>
        <w:t>Ang Pangalan Niya’y sinasambit.</w:t>
      </w:r>
      <w:r w:rsidRPr="008D2C0B">
        <w:rPr>
          <w:sz w:val="28"/>
        </w:rPr>
        <w:t xml:space="preserve"> </w:t>
      </w:r>
      <w:r w:rsidR="00665138" w:rsidRPr="00715316">
        <w:rPr>
          <w:sz w:val="28"/>
        </w:rPr>
        <w:br w:type="page"/>
      </w:r>
    </w:p>
    <w:p w14:paraId="372FA358" w14:textId="5EDD3115" w:rsidR="00F92C6B" w:rsidRPr="00FE788E" w:rsidRDefault="00000000" w:rsidP="00F92C6B">
      <w:pPr>
        <w:pStyle w:val="Heading1"/>
      </w:pPr>
      <w:hyperlink w:anchor="_top" w:history="1">
        <w:bookmarkStart w:id="62" w:name="_Toc182939783"/>
        <w:r w:rsidR="00F92C6B" w:rsidRPr="009B6138">
          <w:rPr>
            <w:rStyle w:val="Hyperlink"/>
            <w:sz w:val="48"/>
            <w:szCs w:val="40"/>
            <w:u w:val="none"/>
          </w:rPr>
          <w:t>SA KRUS MO- A TEMPO</w:t>
        </w:r>
        <w:bookmarkEnd w:id="62"/>
      </w:hyperlink>
      <w:r w:rsidR="00F92C6B" w:rsidRPr="009B6138">
        <w:rPr>
          <w:sz w:val="40"/>
          <w:szCs w:val="40"/>
        </w:rPr>
        <w:t xml:space="preserve"> </w:t>
      </w:r>
      <w:r w:rsidR="00F92C6B" w:rsidRPr="00FE788E">
        <w:br/>
      </w:r>
    </w:p>
    <w:p w14:paraId="399A27EF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24"/>
          <w:szCs w:val="24"/>
        </w:rPr>
      </w:pPr>
      <w:r w:rsidRPr="00896BF3">
        <w:rPr>
          <w:rFonts w:asciiTheme="majorHAnsi" w:hAnsiTheme="majorHAnsi"/>
          <w:sz w:val="24"/>
          <w:szCs w:val="24"/>
        </w:rPr>
        <w:t xml:space="preserve">(Music by: M.V. Franciso,SJ, Ateneo ; Louie Oca &amp; F. Bautista, Arranger, UST) </w:t>
      </w:r>
      <w:r w:rsidRPr="00896BF3">
        <w:rPr>
          <w:rFonts w:asciiTheme="majorHAnsi" w:hAnsiTheme="majorHAnsi"/>
          <w:sz w:val="24"/>
          <w:szCs w:val="24"/>
        </w:rPr>
        <w:br/>
      </w:r>
    </w:p>
    <w:p w14:paraId="69FAC1CE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</w:p>
    <w:p w14:paraId="53E9EEB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Sa Krus mo at pagkabuhay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50773453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Kami'y natubo-s mong tunay,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081F3231" w14:textId="77777777" w:rsidR="00F92C6B" w:rsidRPr="00896BF3" w:rsidRDefault="00F92C6B" w:rsidP="00F92C6B">
      <w:pPr>
        <w:pStyle w:val="HTMLPreformatted"/>
        <w:rPr>
          <w:rFonts w:asciiTheme="majorHAnsi" w:hAnsiTheme="majorHAnsi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 Hews, naming mahal iligtas mo kaming tanan, </w:t>
      </w:r>
      <w:r w:rsidRPr="00896BF3">
        <w:rPr>
          <w:rFonts w:asciiTheme="majorHAnsi" w:hAnsiTheme="majorHAnsi"/>
          <w:sz w:val="32"/>
          <w:szCs w:val="32"/>
        </w:rPr>
        <w:br/>
      </w:r>
    </w:p>
    <w:p w14:paraId="41175549" w14:textId="2FD533B4" w:rsidR="00F92C6B" w:rsidRDefault="00F92C6B" w:rsidP="00F92C6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896BF3">
        <w:rPr>
          <w:rFonts w:asciiTheme="majorHAnsi" w:hAnsiTheme="majorHAnsi"/>
          <w:sz w:val="32"/>
          <w:szCs w:val="32"/>
        </w:rPr>
        <w:t xml:space="preserve">Poong- He-SU-U-S naming Mahal, ngayon at magpakaylanman. </w:t>
      </w:r>
      <w:r>
        <w:br w:type="page"/>
      </w:r>
    </w:p>
    <w:p w14:paraId="353A060F" w14:textId="05DED989" w:rsidR="00905331" w:rsidRPr="008D0600" w:rsidRDefault="00000000" w:rsidP="00905331">
      <w:pPr>
        <w:pStyle w:val="Heading1"/>
        <w:rPr>
          <w:sz w:val="64"/>
        </w:rPr>
      </w:pPr>
      <w:hyperlink w:anchor="_top" w:history="1">
        <w:bookmarkStart w:id="63" w:name="_Toc182939784"/>
        <w:r w:rsidR="00905331" w:rsidRPr="008D0600">
          <w:rPr>
            <w:rStyle w:val="Hyperlink"/>
            <w:sz w:val="64"/>
            <w:u w:val="none"/>
          </w:rPr>
          <w:t>SALMO</w:t>
        </w:r>
        <w:bookmarkEnd w:id="63"/>
      </w:hyperlink>
    </w:p>
    <w:p w14:paraId="0E07359C" w14:textId="77777777" w:rsidR="00905331" w:rsidRDefault="00905331" w:rsidP="00905331"/>
    <w:p w14:paraId="45A05213" w14:textId="3F2C82BD" w:rsidR="00905331" w:rsidRDefault="00C87390" w:rsidP="00905331">
      <w:r>
        <w:t>**</w:t>
      </w:r>
      <w:r w:rsidR="00905331">
        <w:t>This is the chord</w:t>
      </w:r>
      <w:r w:rsidR="009E2765">
        <w:t>/note</w:t>
      </w:r>
      <w:r w:rsidR="00905331">
        <w:t xml:space="preserve"> used for Responsorial Psalm</w:t>
      </w:r>
    </w:p>
    <w:p w14:paraId="327989C8" w14:textId="33A0DD91" w:rsidR="00CF3A5A" w:rsidRDefault="00905331" w:rsidP="00905331">
      <w:r>
        <w:rPr>
          <w:noProof/>
        </w:rPr>
        <w:drawing>
          <wp:inline distT="0" distB="0" distL="0" distR="0" wp14:anchorId="63EDBD07" wp14:editId="32799EAB">
            <wp:extent cx="5460365" cy="3847465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E47C" w14:textId="6F461CA1" w:rsidR="00CF3A5A" w:rsidRPr="00CF3A5A" w:rsidRDefault="00CF3A5A">
      <w:pPr>
        <w:rPr>
          <w:b/>
        </w:rPr>
      </w:pPr>
      <w:r>
        <w:br w:type="page"/>
      </w:r>
    </w:p>
    <w:p w14:paraId="20713F94" w14:textId="5492C3AF" w:rsidR="00905331" w:rsidRPr="00F24419" w:rsidRDefault="00000000" w:rsidP="002F7AB9">
      <w:pPr>
        <w:pStyle w:val="Heading1"/>
        <w:rPr>
          <w:sz w:val="52"/>
          <w:szCs w:val="36"/>
        </w:rPr>
      </w:pPr>
      <w:hyperlink w:anchor="_top" w:history="1">
        <w:bookmarkStart w:id="64" w:name="_Toc182939785"/>
        <w:r w:rsidR="00CF3A5A" w:rsidRPr="00F24419">
          <w:rPr>
            <w:rStyle w:val="Hyperlink"/>
            <w:sz w:val="52"/>
            <w:szCs w:val="36"/>
            <w:u w:val="none"/>
          </w:rPr>
          <w:t>SALUBONG</w:t>
        </w:r>
        <w:bookmarkEnd w:id="64"/>
      </w:hyperlink>
    </w:p>
    <w:p w14:paraId="0BB3ED7E" w14:textId="5240816E" w:rsidR="00CF3A5A" w:rsidRDefault="00CF3A5A" w:rsidP="00905331"/>
    <w:p w14:paraId="24A44EA6" w14:textId="77777777" w:rsidR="00CF3A5A" w:rsidRPr="002F7AB9" w:rsidRDefault="00CF3A5A" w:rsidP="00905331">
      <w:pPr>
        <w:rPr>
          <w:rFonts w:asciiTheme="majorHAnsi" w:hAnsiTheme="majorHAnsi"/>
          <w:b/>
          <w:sz w:val="36"/>
        </w:rPr>
      </w:pPr>
    </w:p>
    <w:p w14:paraId="4096C96C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 muli! Aleluya!</w:t>
      </w:r>
    </w:p>
    <w:p w14:paraId="73BA16B0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450551B4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</w:p>
    <w:p w14:paraId="781C324A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Nabuhay Akong muli! Aleluya!</w:t>
      </w:r>
    </w:p>
    <w:p w14:paraId="6CC24128" w14:textId="77777777" w:rsidR="002F7AB9" w:rsidRPr="00F24419" w:rsidRDefault="002F7AB9" w:rsidP="002F7AB9">
      <w:pPr>
        <w:rPr>
          <w:rFonts w:asciiTheme="majorHAnsi" w:hAnsiTheme="majorHAnsi"/>
          <w:sz w:val="38"/>
          <w:szCs w:val="24"/>
        </w:rPr>
      </w:pPr>
      <w:r w:rsidRPr="00F24419">
        <w:rPr>
          <w:rFonts w:asciiTheme="majorHAnsi" w:hAnsiTheme="majorHAnsi"/>
          <w:sz w:val="38"/>
          <w:szCs w:val="24"/>
        </w:rPr>
        <w:t>Ako'y laging nasa 'yo! Aleluya!</w:t>
      </w:r>
    </w:p>
    <w:p w14:paraId="1FD1230A" w14:textId="734A9A88" w:rsidR="00905331" w:rsidRDefault="002F7AB9" w:rsidP="002F7AB9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419">
        <w:rPr>
          <w:rFonts w:asciiTheme="majorHAnsi" w:hAnsiTheme="majorHAnsi"/>
          <w:sz w:val="38"/>
          <w:szCs w:val="24"/>
        </w:rPr>
        <w:t>Ako'y laging nasa 'yo! Aleluya</w:t>
      </w:r>
      <w:r w:rsidRPr="00F24419">
        <w:rPr>
          <w:sz w:val="24"/>
          <w:szCs w:val="24"/>
        </w:rPr>
        <w:t>!</w:t>
      </w:r>
      <w:r w:rsidR="00905331">
        <w:br w:type="page"/>
      </w:r>
    </w:p>
    <w:p w14:paraId="7A9EDA11" w14:textId="42F3D8CE" w:rsidR="00665138" w:rsidRPr="000164A0" w:rsidRDefault="00000000" w:rsidP="00665138">
      <w:pPr>
        <w:pStyle w:val="Heading1"/>
        <w:rPr>
          <w:sz w:val="48"/>
          <w:szCs w:val="40"/>
        </w:rPr>
      </w:pPr>
      <w:hyperlink w:anchor="_top" w:history="1">
        <w:bookmarkStart w:id="65" w:name="_Toc182939786"/>
        <w:r w:rsidR="00665138" w:rsidRPr="000164A0">
          <w:rPr>
            <w:rStyle w:val="Hyperlink"/>
            <w:sz w:val="48"/>
            <w:szCs w:val="40"/>
            <w:u w:val="none"/>
          </w:rPr>
          <w:t>SAN LORENZO RUIZ HYMN</w:t>
        </w:r>
        <w:bookmarkEnd w:id="65"/>
      </w:hyperlink>
    </w:p>
    <w:p w14:paraId="3B20ADAB" w14:textId="4E10C265" w:rsidR="00665138" w:rsidRPr="00DD694A" w:rsidRDefault="00DD694A" w:rsidP="00665138">
      <w:pPr>
        <w:rPr>
          <w:rFonts w:asciiTheme="majorHAnsi" w:hAnsiTheme="majorHAnsi"/>
          <w:b/>
          <w:bCs/>
          <w:sz w:val="28"/>
          <w:szCs w:val="28"/>
        </w:rPr>
      </w:pPr>
      <w:r w:rsidRPr="00DD694A">
        <w:rPr>
          <w:rFonts w:asciiTheme="majorHAnsi" w:hAnsiTheme="majorHAnsi"/>
          <w:b/>
          <w:bCs/>
          <w:sz w:val="28"/>
          <w:szCs w:val="28"/>
        </w:rPr>
        <w:t>I</w:t>
      </w:r>
    </w:p>
    <w:p w14:paraId="6FB35DB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Ang bayang Pilipino</w:t>
      </w:r>
    </w:p>
    <w:p w14:paraId="4F20666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Ngayon ay nagsasaya</w:t>
      </w:r>
    </w:p>
    <w:p w14:paraId="2905DE6E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Isang sugo sa langit</w:t>
      </w:r>
    </w:p>
    <w:p w14:paraId="6132E758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Tayo ay mayroon na.</w:t>
      </w:r>
    </w:p>
    <w:p w14:paraId="3E601C58" w14:textId="77777777" w:rsidR="004B465D" w:rsidRPr="00715316" w:rsidRDefault="004B465D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8E1FC73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109EADAF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</w:t>
      </w:r>
    </w:p>
    <w:p w14:paraId="3279C74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 kayumangging dakila.</w:t>
      </w:r>
    </w:p>
    <w:p w14:paraId="04DDB054" w14:textId="77777777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20F130B4" w14:textId="3ACD9B9B" w:rsidR="004B465D" w:rsidRPr="004B465D" w:rsidRDefault="004B465D" w:rsidP="00665138">
      <w:pPr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 w:rsidRPr="004B465D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KORO</w:t>
      </w:r>
    </w:p>
    <w:p w14:paraId="47C24455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Purihin ka Lorenzo</w:t>
      </w:r>
    </w:p>
    <w:p w14:paraId="02C4451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At ang ‘yong mga kasama</w:t>
      </w:r>
    </w:p>
    <w:p w14:paraId="3E9BB037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Alagad ng Maykapal</w:t>
      </w:r>
    </w:p>
    <w:p w14:paraId="75C4098B" w14:textId="161DBE88" w:rsidR="00665138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Sagisag ng pag-asa</w:t>
      </w:r>
      <w:r w:rsidR="009A71F5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.</w:t>
      </w:r>
    </w:p>
    <w:p w14:paraId="7CAF08FC" w14:textId="6527CE88" w:rsidR="00665138" w:rsidRPr="00715316" w:rsidRDefault="0098208E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br/>
      </w:r>
      <w:r w:rsidR="00665138"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rosaryo ng Birhen</w:t>
      </w:r>
    </w:p>
    <w:p w14:paraId="61F8B68A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Kami’y iyong kasama.</w:t>
      </w:r>
    </w:p>
    <w:p w14:paraId="1D7FA3E0" w14:textId="77777777" w:rsidR="00665138" w:rsidRPr="00715316" w:rsidRDefault="00665138" w:rsidP="00665138">
      <w:pPr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Iyo ang aming puso Lorenzo de Manila</w:t>
      </w:r>
    </w:p>
    <w:p w14:paraId="72BA5B65" w14:textId="77777777" w:rsidR="003D4FA1" w:rsidRPr="00DD694A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</w:pPr>
      <w:r>
        <w:rPr>
          <w:sz w:val="32"/>
        </w:rPr>
        <w:br/>
      </w:r>
      <w:r w:rsidRPr="00DD694A">
        <w:rPr>
          <w:rFonts w:asciiTheme="majorHAnsi" w:hAnsiTheme="majorHAnsi" w:cs="Arial"/>
          <w:b/>
          <w:bCs/>
          <w:color w:val="333333"/>
          <w:sz w:val="32"/>
          <w:szCs w:val="28"/>
          <w:shd w:val="clear" w:color="auto" w:fill="FFFFFF"/>
        </w:rPr>
        <w:t>II</w:t>
      </w:r>
    </w:p>
    <w:p w14:paraId="7251339D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Ipagbunyi rin natin</w:t>
      </w:r>
    </w:p>
    <w:p w14:paraId="30360D0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Mga kasamang martir.</w:t>
      </w:r>
    </w:p>
    <w:p w14:paraId="249F0DFA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lupa at sa langit</w:t>
      </w:r>
    </w:p>
    <w:p w14:paraId="04E80564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Sila ay dadakilain.</w:t>
      </w:r>
    </w:p>
    <w:p w14:paraId="54239170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</w:p>
    <w:p w14:paraId="738F53C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Salamat sa Maykapal</w:t>
      </w:r>
    </w:p>
    <w:p w14:paraId="5C8E9858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Sa banal na biyaya.</w:t>
      </w:r>
    </w:p>
    <w:p w14:paraId="65773CB6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Tinanghal ng daigdig</w:t>
      </w:r>
    </w:p>
    <w:p w14:paraId="2A60FCAB" w14:textId="77777777" w:rsidR="003D4FA1" w:rsidRPr="003D4FA1" w:rsidRDefault="003D4FA1" w:rsidP="003D4FA1">
      <w:pPr>
        <w:shd w:val="clear" w:color="auto" w:fill="FFFFFF"/>
        <w:spacing w:line="276" w:lineRule="auto"/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</w:pPr>
      <w:r w:rsidRPr="003D4FA1">
        <w:rPr>
          <w:rFonts w:asciiTheme="majorHAnsi" w:hAnsiTheme="majorHAnsi" w:cs="Arial"/>
          <w:color w:val="333333"/>
          <w:sz w:val="32"/>
          <w:szCs w:val="28"/>
          <w:shd w:val="clear" w:color="auto" w:fill="FFFFFF"/>
        </w:rPr>
        <w:t>Kayumangging dakila</w:t>
      </w:r>
    </w:p>
    <w:p w14:paraId="3F383BC9" w14:textId="23D2FD7C" w:rsidR="00665138" w:rsidRPr="00715316" w:rsidRDefault="00000000" w:rsidP="003345EE">
      <w:pPr>
        <w:rPr>
          <w:rFonts w:ascii="Lucida Sans" w:hAnsi="Lucida Sans" w:cs="Arial"/>
          <w:color w:val="333333"/>
          <w:sz w:val="28"/>
          <w:szCs w:val="28"/>
          <w:shd w:val="clear" w:color="auto" w:fill="FFFFFF"/>
        </w:rPr>
      </w:pPr>
      <w:hyperlink w:anchor="_top" w:history="1">
        <w:bookmarkStart w:id="66" w:name="_Toc182939787"/>
        <w:r w:rsidR="009B3552" w:rsidRPr="00FA4A4E">
          <w:rPr>
            <w:rStyle w:val="Heading1Char"/>
            <w:sz w:val="40"/>
            <w:szCs w:val="40"/>
          </w:rPr>
          <w:t>SAN PEDRO CALUNGSOD: HUWARAN NG MGA KABATAAN</w:t>
        </w:r>
        <w:bookmarkEnd w:id="66"/>
      </w:hyperlink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Titik ni Timoteo M. Ofrasio,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Musika ni Arnel Aquino, SJ</w:t>
      </w:r>
      <w:r w:rsidR="00665138" w:rsidRPr="00715316">
        <w:rPr>
          <w:rFonts w:ascii="Lucida Sans" w:hAnsi="Lucida Sans" w:cs="Arial"/>
          <w:color w:val="333333"/>
          <w:sz w:val="18"/>
          <w:szCs w:val="18"/>
        </w:rPr>
        <w:br/>
      </w:r>
      <w:r w:rsidR="00665138" w:rsidRPr="00715316">
        <w:rPr>
          <w:rFonts w:ascii="Lucida Sans" w:hAnsi="Lucida Sans" w:cs="Arial"/>
          <w:color w:val="333333"/>
          <w:sz w:val="18"/>
          <w:szCs w:val="18"/>
          <w:shd w:val="clear" w:color="auto" w:fill="FFFFFF"/>
        </w:rPr>
        <w:t>Performed by Tinig San Jose and Himig Heswita</w:t>
      </w:r>
      <w:r w:rsidR="00665138" w:rsidRPr="00715316">
        <w:rPr>
          <w:rFonts w:ascii="Lucida Sans" w:hAnsi="Lucida Sans" w:cs="Arial"/>
          <w:color w:val="333333"/>
          <w:sz w:val="24"/>
          <w:szCs w:val="24"/>
        </w:rPr>
        <w:br/>
      </w:r>
    </w:p>
    <w:p w14:paraId="502EBB39" w14:textId="77777777" w:rsidR="000D0B18" w:rsidRDefault="000D0B18" w:rsidP="00C82457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ADAB37" w14:textId="77777777" w:rsidR="000D0B18" w:rsidRDefault="000D0B1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B5A6FA6" w14:textId="4AC6335F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'yo'y pagpupugay handog nami't alay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Santong kalahi at aming kabanay,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Huwarang tangi ng mga kabataan,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Magiting na anak ng kabisayaan.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Pagsisilbing ganap ang tanging hangad,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Atas ni Cristo'y tapat na tinupad,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Maayong Balita ay ipinamansag,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Kahayag ni Cristo ay iyong pinasinag.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77A2726" w14:textId="36A8DC76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743C8962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Nahimong katabang ng paring butihin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si Diego Luis, sa kanyang gawain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malayong dapit pinili n'yang itanghal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Kaligtasan ng taong sa Diyos ay mahal.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Hindi ka nasindak sa lupit at dahas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Na dulot ng bangis ng imbing kaaway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baybayin ng Tumhon sa pulong Marianas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Gawasnon n'yang gihalad ang sarili n'yang buhay.</w:t>
      </w:r>
    </w:p>
    <w:p w14:paraId="516F77BA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1459105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ADC9E7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6661629B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D6ABAA0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7C094E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FA81AB7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ECE7926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7C17DC18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14DB5B7C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2E2127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0DEA88A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53F4724D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0366EF83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0010B35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41E1D5B4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FD87679" w14:textId="77777777" w:rsidR="000D0B18" w:rsidRDefault="000D0B1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</w:p>
    <w:p w14:paraId="3C50EF9D" w14:textId="0FD02998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b/>
          <w:bCs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08053A19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CODA: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Pedro Calungsod, isa kang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Ng mga kabataan sa paninindigan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Panig-ingnan ikaw sa ' yong katatagan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 xml:space="preserve">Sa 'yo nawa'y matulad ang aming kabataan! </w:t>
      </w:r>
    </w:p>
    <w:p w14:paraId="4B927F50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4E2AFCAC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</w:p>
    <w:p w14:paraId="622C3FCE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KORO:</w:t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br/>
        <w:t>San Pedro Calungsod, tunay na huwaran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San Pedro Calungsod, angay pagasundon sa mga kabataan.   (2x)</w:t>
      </w:r>
      <w:r w:rsidRPr="000D0B18">
        <w:rPr>
          <w:rFonts w:asciiTheme="majorHAnsi" w:hAnsiTheme="majorHAnsi" w:cs="Arial"/>
          <w:color w:val="333333"/>
          <w:sz w:val="24"/>
          <w:szCs w:val="24"/>
        </w:rPr>
        <w:br/>
      </w:r>
    </w:p>
    <w:p w14:paraId="56989C33" w14:textId="77777777" w:rsidR="00665138" w:rsidRPr="000D0B18" w:rsidRDefault="00665138" w:rsidP="00C82457">
      <w:pPr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b/>
          <w:bCs/>
          <w:color w:val="333333"/>
          <w:sz w:val="24"/>
          <w:szCs w:val="24"/>
          <w:shd w:val="clear" w:color="auto" w:fill="FFFFFF"/>
        </w:rPr>
        <w:t>Ending:</w:t>
      </w:r>
    </w:p>
    <w:p w14:paraId="37AD2C9D" w14:textId="77777777" w:rsidR="00665138" w:rsidRPr="000D0B18" w:rsidRDefault="00665138" w:rsidP="00C82457">
      <w:pPr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</w:pPr>
      <w:r w:rsidRPr="000D0B18">
        <w:rPr>
          <w:rFonts w:asciiTheme="majorHAnsi" w:hAnsiTheme="majorHAnsi" w:cs="Arial"/>
          <w:color w:val="333333"/>
          <w:sz w:val="24"/>
          <w:szCs w:val="24"/>
          <w:shd w:val="clear" w:color="auto" w:fill="FFFFFF"/>
        </w:rPr>
        <w:t>Sa mga.......Kabataan....aahhh</w:t>
      </w:r>
    </w:p>
    <w:p w14:paraId="2BD154F9" w14:textId="77777777" w:rsidR="000D0B18" w:rsidRDefault="000D0B1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sectPr w:rsidR="000D0B18" w:rsidSect="000D0B18">
          <w:type w:val="continuous"/>
          <w:pgSz w:w="12240" w:h="15840"/>
          <w:pgMar w:top="1440" w:right="1440" w:bottom="1440" w:left="1440" w:header="720" w:footer="720" w:gutter="0"/>
          <w:cols w:num="2" w:space="332"/>
          <w:docGrid w:linePitch="360"/>
        </w:sectPr>
      </w:pPr>
    </w:p>
    <w:p w14:paraId="099565F2" w14:textId="0134453C" w:rsidR="00F6115D" w:rsidRPr="00715316" w:rsidRDefault="00665138">
      <w:pPr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</w:pPr>
      <w:r w:rsidRPr="00715316">
        <w:rPr>
          <w:rFonts w:asciiTheme="majorHAnsi" w:hAnsiTheme="majorHAnsi" w:cs="Arial"/>
          <w:color w:val="333333"/>
          <w:sz w:val="28"/>
          <w:szCs w:val="28"/>
          <w:shd w:val="clear" w:color="auto" w:fill="FFFFFF"/>
        </w:rPr>
        <w:br w:type="page"/>
      </w:r>
    </w:p>
    <w:p w14:paraId="40C13F24" w14:textId="10605DC0" w:rsidR="00F6115D" w:rsidRPr="004147E1" w:rsidRDefault="00000000" w:rsidP="00F6115D">
      <w:pPr>
        <w:pStyle w:val="Heading1"/>
        <w:rPr>
          <w:color w:val="auto"/>
          <w:sz w:val="24"/>
        </w:rPr>
      </w:pPr>
      <w:hyperlink w:anchor="_top" w:history="1">
        <w:bookmarkStart w:id="67" w:name="_Toc182939788"/>
        <w:r w:rsidR="00F6115D" w:rsidRPr="00E61796">
          <w:rPr>
            <w:rStyle w:val="Hyperlink"/>
            <w:sz w:val="48"/>
            <w:szCs w:val="40"/>
            <w:u w:val="none"/>
          </w:rPr>
          <w:t>SANLIBONG BUHAY</w:t>
        </w:r>
      </w:hyperlink>
      <w:r w:rsidR="004147E1">
        <w:rPr>
          <w:rStyle w:val="Hyperlink"/>
          <w:u w:val="none"/>
        </w:rPr>
        <w:t xml:space="preserve"> </w:t>
      </w:r>
      <w:r w:rsidR="004147E1">
        <w:rPr>
          <w:rStyle w:val="Hyperlink"/>
          <w:color w:val="auto"/>
          <w:sz w:val="24"/>
          <w:u w:val="none"/>
        </w:rPr>
        <w:t>(</w:t>
      </w:r>
      <w:r w:rsidR="004147E1" w:rsidRPr="004147E1">
        <w:rPr>
          <w:rStyle w:val="Hyperlink"/>
          <w:color w:val="auto"/>
          <w:sz w:val="24"/>
          <w:u w:val="none"/>
        </w:rPr>
        <w:t>a Lorenzo Ruiz Song)</w:t>
      </w:r>
      <w:bookmarkEnd w:id="67"/>
    </w:p>
    <w:p w14:paraId="50A0279C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2F706E08" w14:textId="557FE277" w:rsidR="0061387F" w:rsidRDefault="0061387F" w:rsidP="00F6115D">
      <w:pPr>
        <w:rPr>
          <w:rFonts w:asciiTheme="majorHAnsi" w:hAnsiTheme="majorHAnsi"/>
          <w:i/>
          <w:sz w:val="24"/>
          <w:szCs w:val="28"/>
        </w:rPr>
      </w:pPr>
      <w:r w:rsidRPr="0061387F">
        <w:rPr>
          <w:rFonts w:asciiTheme="majorHAnsi" w:hAnsiTheme="majorHAnsi"/>
          <w:i/>
          <w:sz w:val="24"/>
          <w:szCs w:val="28"/>
        </w:rPr>
        <w:t>(1 whole song no repeats, solo or male)</w:t>
      </w:r>
    </w:p>
    <w:p w14:paraId="37F0D7DD" w14:textId="2D961812" w:rsidR="0023376E" w:rsidRPr="0061387F" w:rsidRDefault="0023376E" w:rsidP="00F6115D">
      <w:pPr>
        <w:rPr>
          <w:rFonts w:asciiTheme="majorHAnsi" w:hAnsiTheme="majorHAnsi"/>
          <w:i/>
          <w:sz w:val="24"/>
          <w:szCs w:val="28"/>
        </w:rPr>
      </w:pPr>
      <w:r>
        <w:rPr>
          <w:rFonts w:asciiTheme="majorHAnsi" w:hAnsiTheme="majorHAnsi"/>
          <w:i/>
          <w:sz w:val="24"/>
          <w:szCs w:val="28"/>
        </w:rPr>
        <w:t>(All, melody)</w:t>
      </w:r>
    </w:p>
    <w:p w14:paraId="0739F530" w14:textId="77777777" w:rsidR="0061387F" w:rsidRPr="00715316" w:rsidRDefault="0061387F" w:rsidP="00F6115D">
      <w:pPr>
        <w:rPr>
          <w:rFonts w:ascii="Arial Black" w:hAnsi="Arial Black"/>
          <w:sz w:val="28"/>
          <w:szCs w:val="28"/>
        </w:rPr>
      </w:pPr>
    </w:p>
    <w:p w14:paraId="2B1C7C37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Sanlibo man aking buhay </w:t>
      </w:r>
    </w:p>
    <w:p w14:paraId="7ED61D13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Bawat isa’y iaalay,</w:t>
      </w:r>
    </w:p>
    <w:p w14:paraId="77264C99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 Diyos at bayan kong mahal,</w:t>
      </w:r>
    </w:p>
    <w:p w14:paraId="13557C9A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Sasanggalang inyong dangal.</w:t>
      </w:r>
    </w:p>
    <w:p w14:paraId="5199CC87" w14:textId="77777777" w:rsidR="00F6115D" w:rsidRDefault="00F6115D" w:rsidP="00F6115D">
      <w:pPr>
        <w:rPr>
          <w:rFonts w:asciiTheme="majorHAnsi" w:hAnsiTheme="majorHAnsi"/>
          <w:sz w:val="32"/>
          <w:szCs w:val="28"/>
        </w:rPr>
      </w:pPr>
    </w:p>
    <w:p w14:paraId="23E3ADB6" w14:textId="44002A81" w:rsidR="00E076E6" w:rsidRPr="00E076E6" w:rsidRDefault="00E076E6" w:rsidP="00F6115D">
      <w:pPr>
        <w:rPr>
          <w:rFonts w:asciiTheme="majorHAnsi" w:hAnsiTheme="majorHAnsi"/>
          <w:i/>
          <w:sz w:val="26"/>
          <w:szCs w:val="28"/>
        </w:rPr>
      </w:pPr>
      <w:r w:rsidRPr="00E076E6">
        <w:rPr>
          <w:rFonts w:asciiTheme="majorHAnsi" w:hAnsiTheme="majorHAnsi"/>
          <w:i/>
          <w:sz w:val="26"/>
          <w:szCs w:val="28"/>
        </w:rPr>
        <w:t>(SATB)</w:t>
      </w:r>
    </w:p>
    <w:p w14:paraId="144833CF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 xml:space="preserve">Isugo Mo kahit saan </w:t>
      </w:r>
    </w:p>
    <w:p w14:paraId="30F83AB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Hamakin man ako’t saktan,</w:t>
      </w:r>
    </w:p>
    <w:p w14:paraId="3DF1EA0E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Dalangin ko’y maging tapat</w:t>
      </w:r>
    </w:p>
    <w:p w14:paraId="04ACF7ED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Pag-ibig mo ay sasapat.</w:t>
      </w:r>
    </w:p>
    <w:p w14:paraId="7AAFF498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</w:p>
    <w:p w14:paraId="4B475F95" w14:textId="77777777" w:rsidR="00F6115D" w:rsidRPr="008770A8" w:rsidRDefault="00F6115D" w:rsidP="00F6115D">
      <w:pPr>
        <w:rPr>
          <w:rFonts w:asciiTheme="majorHAnsi" w:hAnsiTheme="majorHAnsi"/>
          <w:b/>
          <w:sz w:val="32"/>
          <w:szCs w:val="28"/>
        </w:rPr>
      </w:pPr>
      <w:r w:rsidRPr="008770A8">
        <w:rPr>
          <w:rFonts w:asciiTheme="majorHAnsi" w:hAnsiTheme="majorHAnsi"/>
          <w:b/>
          <w:sz w:val="32"/>
          <w:szCs w:val="28"/>
        </w:rPr>
        <w:t>REF:</w:t>
      </w:r>
    </w:p>
    <w:p w14:paraId="0C2AB46B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man aking buhay</w:t>
      </w:r>
    </w:p>
    <w:p w14:paraId="5D5825D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ring iaalay</w:t>
      </w:r>
    </w:p>
    <w:p w14:paraId="19AF9E91" w14:textId="77777777" w:rsidR="00F6115D" w:rsidRPr="00715316" w:rsidRDefault="00F6115D" w:rsidP="00F6115D">
      <w:pPr>
        <w:rPr>
          <w:rFonts w:asciiTheme="majorHAnsi" w:hAnsiTheme="majorHAnsi"/>
          <w:sz w:val="32"/>
          <w:szCs w:val="28"/>
        </w:rPr>
      </w:pPr>
      <w:r w:rsidRPr="00715316">
        <w:rPr>
          <w:rFonts w:asciiTheme="majorHAnsi" w:hAnsiTheme="majorHAnsi"/>
          <w:sz w:val="32"/>
          <w:szCs w:val="28"/>
        </w:rPr>
        <w:t>Sanlibo kong kamatayan</w:t>
      </w:r>
    </w:p>
    <w:p w14:paraId="0162D9C6" w14:textId="35265919" w:rsidR="00F6115D" w:rsidRPr="00715316" w:rsidRDefault="00CB0D59" w:rsidP="00F6115D">
      <w:pPr>
        <w:rPr>
          <w:rFonts w:asciiTheme="majorHAnsi" w:hAnsiTheme="majorHAnsi"/>
          <w:sz w:val="32"/>
          <w:szCs w:val="28"/>
        </w:rPr>
      </w:pPr>
      <w:r>
        <w:rPr>
          <w:rFonts w:asciiTheme="majorHAnsi" w:hAnsiTheme="majorHAnsi"/>
          <w:sz w:val="32"/>
          <w:szCs w:val="28"/>
        </w:rPr>
        <w:t>Sa palad mo ilalaan</w:t>
      </w:r>
      <w:r w:rsidR="004702C7">
        <w:rPr>
          <w:rFonts w:asciiTheme="majorHAnsi" w:hAnsiTheme="majorHAnsi"/>
          <w:sz w:val="32"/>
          <w:szCs w:val="28"/>
        </w:rPr>
        <w:t>.</w:t>
      </w:r>
      <w:r>
        <w:rPr>
          <w:rFonts w:asciiTheme="majorHAnsi" w:hAnsiTheme="majorHAnsi"/>
          <w:sz w:val="32"/>
          <w:szCs w:val="28"/>
        </w:rPr>
        <w:t xml:space="preserve"> (2x)</w:t>
      </w:r>
    </w:p>
    <w:p w14:paraId="48494424" w14:textId="77777777" w:rsidR="00F6115D" w:rsidRPr="00715316" w:rsidRDefault="00F6115D" w:rsidP="00F6115D">
      <w:pPr>
        <w:rPr>
          <w:sz w:val="32"/>
          <w:szCs w:val="28"/>
        </w:rPr>
      </w:pPr>
      <w:r w:rsidRPr="00715316">
        <w:rPr>
          <w:sz w:val="32"/>
          <w:szCs w:val="28"/>
        </w:rPr>
        <w:br w:type="page"/>
      </w:r>
    </w:p>
    <w:p w14:paraId="6F9320DB" w14:textId="06FDC969" w:rsidR="00387B22" w:rsidRPr="00203E8B" w:rsidRDefault="00000000" w:rsidP="00387B22">
      <w:pPr>
        <w:pStyle w:val="Heading1"/>
      </w:pPr>
      <w:hyperlink w:anchor="_top" w:history="1">
        <w:bookmarkStart w:id="68" w:name="_Toc182939789"/>
        <w:r w:rsidR="00387B22" w:rsidRPr="00013584">
          <w:rPr>
            <w:rStyle w:val="Hyperlink"/>
            <w:sz w:val="48"/>
            <w:szCs w:val="40"/>
            <w:u w:val="none"/>
          </w:rPr>
          <w:t>SANTO- A TEMPO</w:t>
        </w:r>
        <w:bookmarkEnd w:id="68"/>
      </w:hyperlink>
      <w:r w:rsidR="00387B22" w:rsidRPr="00013584">
        <w:rPr>
          <w:sz w:val="36"/>
          <w:szCs w:val="36"/>
        </w:rPr>
        <w:t xml:space="preserve"> </w:t>
      </w:r>
      <w:r w:rsidR="00387B22" w:rsidRPr="00203E8B">
        <w:br/>
      </w:r>
    </w:p>
    <w:p w14:paraId="7A6069AA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22"/>
        </w:rPr>
      </w:pPr>
      <w:r w:rsidRPr="008A6508">
        <w:rPr>
          <w:rFonts w:asciiTheme="majorHAnsi" w:hAnsiTheme="majorHAnsi"/>
          <w:sz w:val="22"/>
        </w:rPr>
        <w:t xml:space="preserve">(Music by: M.V. Franciso,SJ, Ateneo ; Louie Oca &amp; F. Bautista, Arranger, UST) </w:t>
      </w:r>
      <w:r w:rsidRPr="008A6508">
        <w:rPr>
          <w:rFonts w:asciiTheme="majorHAnsi" w:hAnsiTheme="majorHAnsi"/>
          <w:sz w:val="22"/>
        </w:rPr>
        <w:br/>
      </w:r>
    </w:p>
    <w:p w14:paraId="5FC2A58D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495609BC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San-to, Santo Panginoong Diyos, </w:t>
      </w:r>
      <w:r w:rsidRPr="008A6508">
        <w:rPr>
          <w:rFonts w:asciiTheme="majorHAnsi" w:hAnsiTheme="majorHAnsi"/>
          <w:sz w:val="32"/>
          <w:szCs w:val="32"/>
        </w:rPr>
        <w:br/>
        <w:t xml:space="preserve">Napu-puno ang langit at lupa ng kadakilaan mo.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</w:r>
    </w:p>
    <w:p w14:paraId="04C04046" w14:textId="77777777" w:rsidR="00387B22" w:rsidRPr="008A6508" w:rsidRDefault="00387B22" w:rsidP="00387B22">
      <w:pPr>
        <w:pStyle w:val="HTMLPreformatted"/>
        <w:rPr>
          <w:rFonts w:asciiTheme="majorHAnsi" w:hAnsiTheme="majorHAnsi"/>
          <w:sz w:val="32"/>
          <w:szCs w:val="32"/>
        </w:rPr>
      </w:pPr>
    </w:p>
    <w:p w14:paraId="7D6039B7" w14:textId="5E6E8223" w:rsidR="00387B22" w:rsidRDefault="00387B22" w:rsidP="00387B22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8A6508">
        <w:rPr>
          <w:rFonts w:asciiTheme="majorHAnsi" w:hAnsiTheme="majorHAnsi"/>
          <w:sz w:val="32"/>
          <w:szCs w:val="32"/>
        </w:rPr>
        <w:t xml:space="preserve">Pinagpala ang naparirito </w:t>
      </w:r>
      <w:r w:rsidRPr="008A6508">
        <w:rPr>
          <w:rFonts w:asciiTheme="majorHAnsi" w:hAnsiTheme="majorHAnsi"/>
          <w:sz w:val="32"/>
          <w:szCs w:val="32"/>
        </w:rPr>
        <w:br/>
        <w:t xml:space="preserve">Sa ngalan ng Panginoon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 w:rsidRPr="008A6508">
        <w:rPr>
          <w:rFonts w:asciiTheme="majorHAnsi" w:hAnsiTheme="majorHAnsi"/>
          <w:sz w:val="32"/>
          <w:szCs w:val="32"/>
        </w:rPr>
        <w:br/>
        <w:t xml:space="preserve">Ho-sa—na, Ho-sa-na, Hosana sa kaitaasan! </w:t>
      </w:r>
      <w:r>
        <w:rPr>
          <w:sz w:val="40"/>
        </w:rPr>
        <w:br w:type="page"/>
      </w:r>
    </w:p>
    <w:p w14:paraId="3FDB042B" w14:textId="6253D01A" w:rsidR="00DD57EE" w:rsidRPr="00F77505" w:rsidRDefault="00000000" w:rsidP="00DD57EE">
      <w:pPr>
        <w:pStyle w:val="Heading1"/>
      </w:pPr>
      <w:hyperlink w:anchor="_top" w:history="1">
        <w:bookmarkStart w:id="69" w:name="_Toc182939790"/>
        <w:r w:rsidR="00DD57EE" w:rsidRPr="00990D26">
          <w:rPr>
            <w:rStyle w:val="Hyperlink"/>
            <w:sz w:val="48"/>
            <w:szCs w:val="40"/>
            <w:u w:val="none"/>
          </w:rPr>
          <w:t>SANTO, SANTO</w:t>
        </w:r>
        <w:bookmarkEnd w:id="69"/>
      </w:hyperlink>
      <w:r w:rsidR="00DD57EE" w:rsidRPr="00990D26">
        <w:rPr>
          <w:sz w:val="40"/>
          <w:szCs w:val="40"/>
        </w:rPr>
        <w:t xml:space="preserve"> </w:t>
      </w:r>
      <w:r w:rsidR="00DD57EE" w:rsidRPr="00F77505">
        <w:br/>
      </w:r>
    </w:p>
    <w:p w14:paraId="503BB71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Santo (3X)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1DEAF207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Panginoon Diyos, na makapangyarihan </w:t>
      </w:r>
    </w:p>
    <w:p w14:paraId="5953AAC4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>Napupuno ang langit at lupa ng</w:t>
      </w:r>
    </w:p>
    <w:p w14:paraId="79CB1231" w14:textId="77777777" w:rsidR="00DD57EE" w:rsidRPr="001F6852" w:rsidRDefault="00DD57EE" w:rsidP="00DD57EE">
      <w:pPr>
        <w:pStyle w:val="HTMLPreformatted"/>
        <w:rPr>
          <w:rFonts w:asciiTheme="majorHAnsi" w:hAnsiTheme="majorHAnsi"/>
          <w:sz w:val="38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Kadakilaan mo, Hosana, Hosana sa </w:t>
      </w:r>
      <w:r w:rsidRPr="001F6852">
        <w:rPr>
          <w:rFonts w:asciiTheme="majorHAnsi" w:hAnsiTheme="majorHAnsi"/>
          <w:sz w:val="38"/>
          <w:szCs w:val="32"/>
        </w:rPr>
        <w:br/>
        <w:t xml:space="preserve">Kaitaasan (2X) </w:t>
      </w:r>
      <w:r w:rsidRPr="001F6852">
        <w:rPr>
          <w:rFonts w:asciiTheme="majorHAnsi" w:hAnsiTheme="majorHAnsi"/>
          <w:sz w:val="38"/>
          <w:szCs w:val="32"/>
        </w:rPr>
        <w:br/>
      </w:r>
    </w:p>
    <w:p w14:paraId="3A2F3397" w14:textId="7E85DEB4" w:rsidR="00DD57EE" w:rsidRDefault="00DD57EE" w:rsidP="00DD57E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1F6852">
        <w:rPr>
          <w:rFonts w:asciiTheme="majorHAnsi" w:hAnsiTheme="majorHAnsi"/>
          <w:sz w:val="38"/>
          <w:szCs w:val="32"/>
        </w:rPr>
        <w:t xml:space="preserve">Pinagpala ang naparririto sa ngalan ng </w:t>
      </w:r>
      <w:r w:rsidRPr="001F6852">
        <w:rPr>
          <w:rFonts w:asciiTheme="majorHAnsi" w:hAnsiTheme="majorHAnsi"/>
          <w:sz w:val="38"/>
          <w:szCs w:val="32"/>
        </w:rPr>
        <w:br/>
        <w:t xml:space="preserve">Panginoon (repeat) </w:t>
      </w:r>
      <w:r>
        <w:rPr>
          <w:sz w:val="40"/>
        </w:rPr>
        <w:br w:type="page"/>
      </w:r>
    </w:p>
    <w:p w14:paraId="1AA52EC4" w14:textId="014046CF" w:rsidR="00C90BF2" w:rsidRPr="00C538DD" w:rsidRDefault="00000000" w:rsidP="001937BD">
      <w:pPr>
        <w:pStyle w:val="Heading1"/>
        <w:rPr>
          <w:sz w:val="40"/>
          <w:szCs w:val="40"/>
        </w:rPr>
      </w:pPr>
      <w:hyperlink w:anchor="_top" w:history="1">
        <w:bookmarkStart w:id="70" w:name="_Toc182939791"/>
        <w:r w:rsidR="00C90BF2" w:rsidRPr="00C538DD">
          <w:rPr>
            <w:sz w:val="48"/>
            <w:szCs w:val="40"/>
          </w:rPr>
          <w:t>SA PIGING NG ATING PANGINOON</w:t>
        </w:r>
        <w:bookmarkEnd w:id="70"/>
      </w:hyperlink>
    </w:p>
    <w:p w14:paraId="171EA5C1" w14:textId="77777777" w:rsidR="009A03E1" w:rsidRDefault="00C90BF2" w:rsidP="00C90BF2">
      <w:pPr>
        <w:rPr>
          <w:rFonts w:asciiTheme="majorHAnsi" w:hAnsiTheme="majorHAnsi"/>
          <w:sz w:val="24"/>
        </w:rPr>
      </w:pPr>
      <w:r w:rsidRPr="00C90BF2">
        <w:rPr>
          <w:rFonts w:asciiTheme="majorHAnsi" w:hAnsiTheme="majorHAnsi"/>
          <w:sz w:val="24"/>
        </w:rPr>
        <w:t>(Bienvenida Tabuena , E.P. Hontiveros, SJ)</w:t>
      </w:r>
    </w:p>
    <w:p w14:paraId="089D23F4" w14:textId="77777777" w:rsidR="009A03E1" w:rsidRDefault="009A03E1" w:rsidP="00C90BF2">
      <w:pPr>
        <w:rPr>
          <w:rFonts w:asciiTheme="majorHAnsi" w:hAnsiTheme="majorHAnsi"/>
          <w:sz w:val="24"/>
        </w:rPr>
      </w:pPr>
    </w:p>
    <w:p w14:paraId="6E884CA3" w14:textId="77777777" w:rsidR="005E2B79" w:rsidRDefault="005E2B79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</w:p>
    <w:p w14:paraId="76B9FF20" w14:textId="451ECDC2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 xml:space="preserve">KORO:  </w:t>
      </w:r>
    </w:p>
    <w:p w14:paraId="2928777C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PIGING NG ATING PANGINOON TAYO’Y LAGING NATITIPON </w:t>
      </w:r>
    </w:p>
    <w:p w14:paraId="681DFCB0" w14:textId="107CA41F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UPANG MATUTONG MAGMAHALAN SA PAG-IBIG NA NAKAMTAN.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</w:p>
    <w:p w14:paraId="18B0E519" w14:textId="35F48E9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</w:pPr>
      <w:r w:rsidRPr="00211347">
        <w:rPr>
          <w:rFonts w:asciiTheme="majorHAnsi" w:hAnsiTheme="majorHAnsi" w:cs="Arial"/>
          <w:b/>
          <w:bCs/>
          <w:sz w:val="32"/>
          <w:szCs w:val="32"/>
        </w:rPr>
        <w:t>Verse 1     </w:t>
      </w:r>
      <w:r w:rsidRPr="00211347">
        <w:rPr>
          <w:rStyle w:val="apple-converted-space"/>
          <w:rFonts w:asciiTheme="majorHAnsi" w:eastAsiaTheme="majorEastAsia" w:hAnsiTheme="majorHAnsi" w:cs="Arial"/>
          <w:b/>
          <w:bCs/>
          <w:sz w:val="32"/>
          <w:szCs w:val="32"/>
        </w:rPr>
        <w:t> </w:t>
      </w:r>
    </w:p>
    <w:p w14:paraId="3DC29068" w14:textId="4287ABEC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>BUHAY AY INIALAY NIYA SA DAKILANG DIYOS AMA</w:t>
      </w:r>
    </w:p>
    <w:p w14:paraId="4D363B25" w14:textId="77777777" w:rsid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UPANG ATIN NG MAKAM-TAN BUHAY NA WALANG HANGGAN.  </w:t>
      </w:r>
    </w:p>
    <w:p w14:paraId="3C330835" w14:textId="50FF452C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2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7FD7A195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BUHAY AY INIALAY NIYA UPANG TA-YO’Y MAGKAISA </w:t>
      </w:r>
    </w:p>
    <w:p w14:paraId="6DBA5439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SA PAGHAHATID NG LIGAYA MULA SA PAG-IBIG NIYA.  </w:t>
      </w:r>
    </w:p>
    <w:p w14:paraId="5842D794" w14:textId="203E04A5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3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1F9AAB4F" w14:textId="17553AA9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MAY GALAK NA MAKAKAMTAN SA BAWAT PAGBIBIGAYAN </w:t>
      </w:r>
    </w:p>
    <w:p w14:paraId="06450430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HABANG BUHAY AY INGATAN ANG TAPAT NA SAMAHAN.  </w:t>
      </w:r>
    </w:p>
    <w:p w14:paraId="664FF9B0" w14:textId="20BE5B8A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211347">
        <w:rPr>
          <w:rFonts w:asciiTheme="majorHAnsi" w:hAnsiTheme="majorHAnsi" w:cs="Arial"/>
          <w:bCs/>
          <w:sz w:val="32"/>
          <w:szCs w:val="32"/>
        </w:rPr>
        <w:t> </w:t>
      </w:r>
      <w:r w:rsidRPr="00211347">
        <w:rPr>
          <w:rFonts w:asciiTheme="majorHAnsi" w:hAnsiTheme="majorHAnsi" w:cs="Arial"/>
          <w:sz w:val="32"/>
          <w:szCs w:val="32"/>
        </w:rPr>
        <w:br/>
      </w:r>
      <w:r w:rsidRPr="00EC01A3">
        <w:rPr>
          <w:rFonts w:asciiTheme="majorHAnsi" w:hAnsiTheme="majorHAnsi" w:cs="Arial"/>
          <w:b/>
          <w:sz w:val="32"/>
          <w:szCs w:val="32"/>
        </w:rPr>
        <w:t>Verse 4     </w:t>
      </w:r>
      <w:r w:rsidRPr="00EC01A3">
        <w:rPr>
          <w:rStyle w:val="apple-converted-space"/>
          <w:rFonts w:asciiTheme="majorHAnsi" w:eastAsiaTheme="majorEastAsia" w:hAnsiTheme="majorHAnsi" w:cs="Arial"/>
          <w:b/>
          <w:sz w:val="32"/>
          <w:szCs w:val="32"/>
        </w:rPr>
        <w:t> </w:t>
      </w:r>
    </w:p>
    <w:p w14:paraId="2D18A246" w14:textId="77777777" w:rsidR="00211347" w:rsidRPr="00211347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DINGGIN AMING DALANGIN SA IYO POONG MAHAL </w:t>
      </w:r>
    </w:p>
    <w:p w14:paraId="41CA7627" w14:textId="77777777" w:rsidR="00863419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bCs/>
          <w:sz w:val="32"/>
          <w:szCs w:val="32"/>
        </w:rPr>
      </w:pPr>
      <w:r w:rsidRPr="00211347">
        <w:rPr>
          <w:rFonts w:asciiTheme="majorHAnsi" w:hAnsiTheme="majorHAnsi" w:cs="Arial"/>
          <w:bCs/>
          <w:sz w:val="32"/>
          <w:szCs w:val="32"/>
        </w:rPr>
        <w:t xml:space="preserve">ANG LIHIM NG ‘YONG PAG-IBIG SANA’Y AMING MAKAMTAN.  </w:t>
      </w:r>
    </w:p>
    <w:p w14:paraId="6173E685" w14:textId="0F2398C7" w:rsidR="00211347" w:rsidRPr="00EC01A3" w:rsidRDefault="00211347" w:rsidP="00211347">
      <w:pPr>
        <w:pStyle w:val="NormalWeb"/>
        <w:spacing w:before="0" w:beforeAutospacing="0" w:after="0" w:afterAutospacing="0" w:line="292" w:lineRule="atLeast"/>
        <w:rPr>
          <w:rFonts w:asciiTheme="majorHAnsi" w:hAnsiTheme="majorHAnsi" w:cs="Arial"/>
          <w:i/>
          <w:iCs/>
          <w:sz w:val="32"/>
          <w:szCs w:val="32"/>
        </w:rPr>
      </w:pPr>
      <w:r w:rsidRPr="00EC01A3">
        <w:rPr>
          <w:rFonts w:asciiTheme="majorHAnsi" w:hAnsiTheme="majorHAnsi" w:cs="Arial"/>
          <w:bCs/>
          <w:i/>
          <w:iCs/>
          <w:sz w:val="32"/>
          <w:szCs w:val="32"/>
        </w:rPr>
        <w:t>(ulitin ang KORO)</w:t>
      </w:r>
    </w:p>
    <w:p w14:paraId="09B3D463" w14:textId="0DC98FC5" w:rsidR="009A03E1" w:rsidRPr="00C90BF2" w:rsidRDefault="00C90BF2" w:rsidP="00C90BF2">
      <w:pPr>
        <w:rPr>
          <w:rFonts w:asciiTheme="majorHAnsi" w:hAnsiTheme="majorHAnsi"/>
        </w:rPr>
      </w:pPr>
      <w:r w:rsidRPr="00C90BF2">
        <w:rPr>
          <w:rFonts w:asciiTheme="majorHAnsi" w:hAnsiTheme="majorHAnsi"/>
        </w:rPr>
        <w:br w:type="page"/>
      </w:r>
    </w:p>
    <w:p w14:paraId="5FB145DC" w14:textId="663543F5" w:rsidR="005C4B8E" w:rsidRPr="00D24687" w:rsidRDefault="00000000" w:rsidP="005C4B8E">
      <w:pPr>
        <w:pStyle w:val="Heading1"/>
        <w:rPr>
          <w:sz w:val="40"/>
        </w:rPr>
      </w:pPr>
      <w:hyperlink w:anchor="_top" w:history="1">
        <w:bookmarkStart w:id="71" w:name="_Toc182939792"/>
        <w:r w:rsidR="005C4B8E" w:rsidRPr="008F61EE">
          <w:rPr>
            <w:rStyle w:val="Hyperlink"/>
            <w:sz w:val="48"/>
            <w:szCs w:val="40"/>
            <w:u w:val="none"/>
          </w:rPr>
          <w:t>SA UGOY NG DUYAN</w:t>
        </w:r>
        <w:bookmarkEnd w:id="71"/>
      </w:hyperlink>
      <w:r w:rsidR="005C4B8E" w:rsidRPr="008F61EE">
        <w:rPr>
          <w:sz w:val="48"/>
          <w:szCs w:val="40"/>
        </w:rPr>
        <w:t xml:space="preserve"> </w:t>
      </w:r>
      <w:r w:rsidR="005C4B8E" w:rsidRPr="00D24687">
        <w:rPr>
          <w:sz w:val="40"/>
        </w:rPr>
        <w:br/>
      </w:r>
    </w:p>
    <w:p w14:paraId="2ED1E9F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Sana'y di magmaliw ang dati kong araw </w:t>
      </w:r>
    </w:p>
    <w:p w14:paraId="46091819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Ng munti pang bata sa piling ni nanay. </w:t>
      </w:r>
    </w:p>
    <w:p w14:paraId="65EE447B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Nais kong maulit ang a--wit ni inang mahal </w:t>
      </w:r>
    </w:p>
    <w:p w14:paraId="00C614E1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Awit ng pag-ibig habang ako'y nasa duyan. </w:t>
      </w:r>
    </w:p>
    <w:p w14:paraId="03E23167" w14:textId="77777777" w:rsidR="00725271" w:rsidRDefault="00725271" w:rsidP="005C4B8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4A1BA852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aking pagtulog na labis ang himbing </w:t>
      </w:r>
    </w:p>
    <w:p w14:paraId="22152E8E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Ang bantay ko'y tala ang tanod ko'y bituin </w:t>
      </w:r>
    </w:p>
    <w:p w14:paraId="21A7B795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Sa piling ni nanay langit ang buhay </w:t>
      </w:r>
    </w:p>
    <w:p w14:paraId="3A3A993C" w14:textId="77777777" w:rsidR="005C4B8E" w:rsidRPr="009A5F90" w:rsidRDefault="005C4B8E" w:rsidP="005C4B8E">
      <w:pPr>
        <w:rPr>
          <w:rFonts w:asciiTheme="majorHAnsi" w:eastAsia="Times New Roman" w:hAnsiTheme="majorHAnsi" w:cs="Courier New"/>
          <w:sz w:val="32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 xml:space="preserve">Puso kong may dusa, sabik sa ugoy ng duyan. </w:t>
      </w:r>
    </w:p>
    <w:p w14:paraId="5A96A127" w14:textId="75155EEC" w:rsidR="005C4B8E" w:rsidRDefault="005C4B8E" w:rsidP="005C4B8E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A5F90">
        <w:rPr>
          <w:rFonts w:asciiTheme="majorHAnsi" w:eastAsia="Times New Roman" w:hAnsiTheme="majorHAnsi" w:cs="Courier New"/>
          <w:sz w:val="32"/>
          <w:szCs w:val="32"/>
        </w:rPr>
        <w:t>Nais kong matulog sa dating duyan ko, inay. O inay.</w:t>
      </w:r>
      <w:r>
        <w:rPr>
          <w:sz w:val="40"/>
        </w:rPr>
        <w:br w:type="page"/>
      </w:r>
    </w:p>
    <w:p w14:paraId="308B5C61" w14:textId="3B0F7209" w:rsidR="004337B3" w:rsidRPr="007D30A2" w:rsidRDefault="00000000" w:rsidP="004337B3">
      <w:pPr>
        <w:pStyle w:val="Heading1"/>
      </w:pPr>
      <w:hyperlink w:anchor="_top" w:history="1">
        <w:bookmarkStart w:id="72" w:name="_Toc182939793"/>
        <w:r w:rsidR="004337B3" w:rsidRPr="008C425A">
          <w:rPr>
            <w:rStyle w:val="Hyperlink"/>
            <w:sz w:val="48"/>
            <w:szCs w:val="40"/>
            <w:u w:val="none"/>
          </w:rPr>
          <w:t>SA'YO LAMANG</w:t>
        </w:r>
        <w:bookmarkEnd w:id="72"/>
      </w:hyperlink>
      <w:r w:rsidR="004337B3" w:rsidRPr="008C425A">
        <w:rPr>
          <w:sz w:val="48"/>
          <w:szCs w:val="40"/>
        </w:rPr>
        <w:t xml:space="preserve"> </w:t>
      </w:r>
      <w:r w:rsidR="004337B3" w:rsidRPr="007D30A2">
        <w:br/>
      </w:r>
    </w:p>
    <w:p w14:paraId="6D63C27D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Puso ko'y binihag mo, sa tamis ng Pagsuyo </w:t>
      </w:r>
      <w:r w:rsidRPr="00CA3D36">
        <w:rPr>
          <w:rFonts w:asciiTheme="majorHAnsi" w:hAnsiTheme="majorHAnsi"/>
          <w:sz w:val="32"/>
          <w:szCs w:val="32"/>
        </w:rPr>
        <w:br/>
        <w:t xml:space="preserve">Tanggapin yaring alay: ako'y Iyo </w:t>
      </w:r>
      <w:r w:rsidRPr="00CA3D36">
        <w:rPr>
          <w:rFonts w:asciiTheme="majorHAnsi" w:hAnsiTheme="majorHAnsi"/>
          <w:sz w:val="32"/>
          <w:szCs w:val="32"/>
        </w:rPr>
        <w:br/>
        <w:t xml:space="preserve">Habang buhay. </w:t>
      </w:r>
    </w:p>
    <w:p w14:paraId="272919AB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br/>
        <w:t xml:space="preserve">Aanhin pa ang kayamanan ? Luho at </w:t>
      </w:r>
      <w:r w:rsidRPr="00CA3D36">
        <w:rPr>
          <w:rFonts w:asciiTheme="majorHAnsi" w:hAnsiTheme="majorHAnsi"/>
          <w:sz w:val="32"/>
          <w:szCs w:val="32"/>
        </w:rPr>
        <w:br/>
        <w:t xml:space="preserve">Karangalan ? </w:t>
      </w:r>
      <w:r w:rsidRPr="00CA3D36">
        <w:rPr>
          <w:rFonts w:asciiTheme="majorHAnsi" w:hAnsiTheme="majorHAnsi"/>
          <w:sz w:val="32"/>
          <w:szCs w:val="32"/>
        </w:rPr>
        <w:br/>
        <w:t xml:space="preserve">Kung ika'y mapa sa'kin , lahat na nga </w:t>
      </w:r>
      <w:r w:rsidRPr="00CA3D36">
        <w:rPr>
          <w:rFonts w:asciiTheme="majorHAnsi" w:hAnsiTheme="majorHAnsi"/>
          <w:sz w:val="32"/>
          <w:szCs w:val="32"/>
        </w:rPr>
        <w:br/>
        <w:t xml:space="preserve">Ay kakamtin.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6ECA6A18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Sa’Yo lamang ang puso ko , </w:t>
      </w:r>
    </w:p>
    <w:p w14:paraId="665504AA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Sa'yo Lamang ang buhay ko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pagdarali-ta , </w:t>
      </w:r>
    </w:p>
    <w:p w14:paraId="66A0E7F7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Pagtalima’y Aking sumpa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45EFD263" w14:textId="77777777" w:rsidR="004337B3" w:rsidRPr="00CA3D36" w:rsidRDefault="004337B3" w:rsidP="004337B3">
      <w:pPr>
        <w:pStyle w:val="HTMLPreformatted"/>
        <w:rPr>
          <w:rFonts w:asciiTheme="majorHAnsi" w:hAnsiTheme="majorHAnsi"/>
          <w:sz w:val="32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Tangan kong kalooban , sa Iyo'y </w:t>
      </w:r>
      <w:r w:rsidRPr="00CA3D36">
        <w:rPr>
          <w:rFonts w:asciiTheme="majorHAnsi" w:hAnsiTheme="majorHAnsi"/>
          <w:sz w:val="32"/>
          <w:szCs w:val="32"/>
        </w:rPr>
        <w:br/>
        <w:t xml:space="preserve">Nilalaan . </w:t>
      </w:r>
      <w:r w:rsidRPr="00CA3D36">
        <w:rPr>
          <w:rFonts w:asciiTheme="majorHAnsi" w:hAnsiTheme="majorHAnsi"/>
          <w:sz w:val="32"/>
          <w:szCs w:val="32"/>
        </w:rPr>
        <w:br/>
        <w:t xml:space="preserve">Dahil atas ng pagsuyo , tumatalima </w:t>
      </w:r>
      <w:r w:rsidRPr="00CA3D36">
        <w:rPr>
          <w:rFonts w:asciiTheme="majorHAnsi" w:hAnsiTheme="majorHAnsi"/>
          <w:sz w:val="32"/>
          <w:szCs w:val="32"/>
        </w:rPr>
        <w:br/>
        <w:t xml:space="preserve">Lamang sa 'Yo. </w:t>
      </w:r>
      <w:r w:rsidRPr="00CA3D36">
        <w:rPr>
          <w:rFonts w:asciiTheme="majorHAnsi" w:hAnsiTheme="majorHAnsi"/>
          <w:sz w:val="32"/>
          <w:szCs w:val="32"/>
        </w:rPr>
        <w:br/>
      </w:r>
    </w:p>
    <w:p w14:paraId="276388FF" w14:textId="1C66E9C6" w:rsidR="004337B3" w:rsidRDefault="004337B3" w:rsidP="004337B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CA3D36">
        <w:rPr>
          <w:rFonts w:asciiTheme="majorHAnsi" w:hAnsiTheme="majorHAnsi"/>
          <w:sz w:val="32"/>
          <w:szCs w:val="32"/>
        </w:rPr>
        <w:t xml:space="preserve">Sa 'Yo lamang ang puso ko , sa 'yo </w:t>
      </w:r>
      <w:r w:rsidRPr="00CA3D36">
        <w:rPr>
          <w:rFonts w:asciiTheme="majorHAnsi" w:hAnsiTheme="majorHAnsi"/>
          <w:sz w:val="32"/>
          <w:szCs w:val="32"/>
        </w:rPr>
        <w:br/>
        <w:t xml:space="preserve">Lamang ang buhay ko. </w:t>
      </w:r>
      <w:r w:rsidRPr="00CA3D36">
        <w:rPr>
          <w:rFonts w:asciiTheme="majorHAnsi" w:hAnsiTheme="majorHAnsi"/>
          <w:sz w:val="32"/>
          <w:szCs w:val="32"/>
        </w:rPr>
        <w:br/>
        <w:t xml:space="preserve">Kalinisan , pag- da -- ra- li- ta. </w:t>
      </w:r>
      <w:r w:rsidRPr="00CA3D36">
        <w:rPr>
          <w:rFonts w:asciiTheme="majorHAnsi" w:hAnsiTheme="majorHAnsi"/>
          <w:sz w:val="32"/>
          <w:szCs w:val="32"/>
        </w:rPr>
        <w:br/>
        <w:t>Pagtalima , aking sumpa.</w:t>
      </w:r>
      <w:r>
        <w:rPr>
          <w:sz w:val="40"/>
        </w:rPr>
        <w:br w:type="page"/>
      </w:r>
    </w:p>
    <w:p w14:paraId="2886C2C8" w14:textId="04BED0F9" w:rsidR="006D721F" w:rsidRPr="0077698E" w:rsidRDefault="00000000" w:rsidP="006D721F">
      <w:pPr>
        <w:pStyle w:val="Heading1"/>
        <w:rPr>
          <w:sz w:val="36"/>
          <w:szCs w:val="36"/>
        </w:rPr>
      </w:pPr>
      <w:hyperlink w:anchor="_top" w:history="1">
        <w:bookmarkStart w:id="73" w:name="_Toc182939794"/>
        <w:r w:rsidR="006D721F" w:rsidRPr="005A4BE6">
          <w:rPr>
            <w:rStyle w:val="Hyperlink"/>
            <w:sz w:val="48"/>
            <w:szCs w:val="40"/>
            <w:u w:val="none"/>
          </w:rPr>
          <w:t>SINO AKO?</w:t>
        </w:r>
        <w:bookmarkEnd w:id="73"/>
      </w:hyperlink>
      <w:r w:rsidR="006D721F" w:rsidRPr="005A4BE6">
        <w:rPr>
          <w:sz w:val="48"/>
          <w:szCs w:val="40"/>
        </w:rPr>
        <w:t xml:space="preserve"> </w:t>
      </w:r>
      <w:r w:rsidR="006D721F" w:rsidRPr="0077698E">
        <w:rPr>
          <w:sz w:val="36"/>
          <w:szCs w:val="36"/>
        </w:rPr>
        <w:br/>
      </w:r>
    </w:p>
    <w:p w14:paraId="54EB43CD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Hiram sa Diyos ang aking buhay, </w:t>
      </w:r>
      <w:r w:rsidRPr="007522C7">
        <w:rPr>
          <w:rFonts w:asciiTheme="majorHAnsi" w:hAnsiTheme="majorHAnsi"/>
          <w:sz w:val="32"/>
          <w:szCs w:val="32"/>
        </w:rPr>
        <w:br/>
        <w:t xml:space="preserve">Ikaw at ako tanging handog lamang </w:t>
      </w:r>
      <w:r w:rsidRPr="007522C7">
        <w:rPr>
          <w:rFonts w:asciiTheme="majorHAnsi" w:hAnsiTheme="majorHAnsi"/>
          <w:sz w:val="32"/>
          <w:szCs w:val="32"/>
        </w:rPr>
        <w:br/>
        <w:t xml:space="preserve">Di ko ninais na ako'y isilang, </w:t>
      </w:r>
      <w:r w:rsidRPr="007522C7">
        <w:rPr>
          <w:rFonts w:asciiTheme="majorHAnsi" w:hAnsiTheme="majorHAnsi"/>
          <w:sz w:val="32"/>
          <w:szCs w:val="32"/>
        </w:rPr>
        <w:br/>
        <w:t xml:space="preserve">Ngunit salamat dahil may buhay.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609504C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Ref.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4FE66445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Ligaya ko nang ako'y isilang </w:t>
      </w:r>
      <w:r w:rsidRPr="007522C7">
        <w:rPr>
          <w:rFonts w:asciiTheme="majorHAnsi" w:hAnsiTheme="majorHAnsi"/>
          <w:sz w:val="32"/>
          <w:szCs w:val="32"/>
        </w:rPr>
        <w:br/>
        <w:t xml:space="preserve">Pagkat tao ay mayroong dangal </w:t>
      </w:r>
      <w:r w:rsidRPr="007522C7">
        <w:rPr>
          <w:rFonts w:asciiTheme="majorHAnsi" w:hAnsiTheme="majorHAnsi"/>
          <w:sz w:val="32"/>
          <w:szCs w:val="32"/>
        </w:rPr>
        <w:br/>
        <w:t xml:space="preserve">Sinong may pag-ibig, </w:t>
      </w:r>
    </w:p>
    <w:p w14:paraId="54A19A8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sino'ng Nagmamahal </w:t>
      </w:r>
      <w:r w:rsidRPr="007522C7">
        <w:rPr>
          <w:rFonts w:asciiTheme="majorHAnsi" w:hAnsiTheme="majorHAnsi"/>
          <w:sz w:val="32"/>
          <w:szCs w:val="32"/>
        </w:rPr>
        <w:br/>
        <w:t xml:space="preserve">Kundi and taong Diyos ang Pinagmulan. </w:t>
      </w:r>
      <w:r w:rsidRPr="007522C7">
        <w:rPr>
          <w:rFonts w:asciiTheme="majorHAnsi" w:hAnsiTheme="majorHAnsi"/>
          <w:sz w:val="32"/>
          <w:szCs w:val="32"/>
        </w:rPr>
        <w:br/>
      </w:r>
    </w:p>
    <w:p w14:paraId="56B34494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'di ako umibig, </w:t>
      </w:r>
    </w:p>
    <w:p w14:paraId="365AB96F" w14:textId="77777777" w:rsidR="006D721F" w:rsidRPr="007522C7" w:rsidRDefault="006D721F" w:rsidP="006D721F">
      <w:pPr>
        <w:pStyle w:val="HTMLPreformatted"/>
        <w:rPr>
          <w:rFonts w:asciiTheme="majorHAnsi" w:hAnsiTheme="majorHAnsi"/>
          <w:sz w:val="32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Kung di ko man Bigyang halaga </w:t>
      </w:r>
      <w:r w:rsidRPr="007522C7">
        <w:rPr>
          <w:rFonts w:asciiTheme="majorHAnsi" w:hAnsiTheme="majorHAnsi"/>
          <w:sz w:val="32"/>
          <w:szCs w:val="32"/>
        </w:rPr>
        <w:br/>
        <w:t xml:space="preserve">Ang buhay kong handog, </w:t>
      </w:r>
    </w:p>
    <w:p w14:paraId="0C6F651D" w14:textId="51889EBB" w:rsidR="006D721F" w:rsidRDefault="006D721F" w:rsidP="006D721F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7522C7">
        <w:rPr>
          <w:rFonts w:asciiTheme="majorHAnsi" w:hAnsiTheme="majorHAnsi"/>
          <w:sz w:val="32"/>
          <w:szCs w:val="32"/>
        </w:rPr>
        <w:t xml:space="preserve">Ang buhay Kong hiram sa Diyos </w:t>
      </w:r>
      <w:r w:rsidRPr="007522C7">
        <w:rPr>
          <w:rFonts w:asciiTheme="majorHAnsi" w:hAnsiTheme="majorHAnsi"/>
          <w:sz w:val="32"/>
          <w:szCs w:val="32"/>
        </w:rPr>
        <w:br/>
        <w:t xml:space="preserve">Kung 'di ako nagmamahal, sino ako? </w:t>
      </w:r>
      <w:r>
        <w:rPr>
          <w:sz w:val="40"/>
        </w:rPr>
        <w:br w:type="page"/>
      </w:r>
    </w:p>
    <w:p w14:paraId="3FBC75D9" w14:textId="2E222E06" w:rsidR="0077698E" w:rsidRPr="00AB7C33" w:rsidRDefault="0077698E" w:rsidP="008A16FC">
      <w:pPr>
        <w:pStyle w:val="Heading1"/>
        <w:rPr>
          <w:rStyle w:val="Hyperlink"/>
          <w:sz w:val="48"/>
          <w:szCs w:val="40"/>
          <w:u w:val="none"/>
        </w:rPr>
      </w:pPr>
      <w:bookmarkStart w:id="74" w:name="_Toc182939795"/>
      <w:r w:rsidRPr="00AB7C33">
        <w:rPr>
          <w:rStyle w:val="Hyperlink"/>
          <w:sz w:val="48"/>
          <w:szCs w:val="40"/>
          <w:u w:val="none"/>
        </w:rPr>
        <w:lastRenderedPageBreak/>
        <w:t>SPIRIT SONG (TAGALOG)</w:t>
      </w:r>
      <w:bookmarkEnd w:id="74"/>
    </w:p>
    <w:p w14:paraId="3C01E631" w14:textId="77777777" w:rsidR="0077698E" w:rsidRDefault="0077698E" w:rsidP="0077698E">
      <w:pPr>
        <w:rPr>
          <w:rFonts w:ascii="Verdana" w:hAnsi="Verdana"/>
          <w:sz w:val="28"/>
          <w:szCs w:val="28"/>
        </w:rPr>
      </w:pPr>
    </w:p>
    <w:p w14:paraId="29322ADA" w14:textId="77777777" w:rsidR="00A26483" w:rsidRPr="002E49D9" w:rsidRDefault="00A26483" w:rsidP="0077698E">
      <w:pPr>
        <w:rPr>
          <w:rFonts w:ascii="Verdana" w:hAnsi="Verdana"/>
          <w:sz w:val="28"/>
          <w:szCs w:val="28"/>
        </w:rPr>
      </w:pPr>
    </w:p>
    <w:p w14:paraId="2FE8AFE8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</w:t>
      </w:r>
    </w:p>
    <w:p w14:paraId="0CB12369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yakapin</w:t>
      </w:r>
    </w:p>
    <w:p w14:paraId="02A83B9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Ng pagmamahal ng Diyos</w:t>
      </w:r>
    </w:p>
    <w:p w14:paraId="0B034F3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Punuin ang puso mo ng pag-ibig</w:t>
      </w:r>
    </w:p>
    <w:p w14:paraId="1903141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Hayaan mong ika’y lukuban</w:t>
      </w:r>
    </w:p>
    <w:p w14:paraId="2627047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Nang Espiritung Banal</w:t>
      </w:r>
    </w:p>
    <w:p w14:paraId="41E37B26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At mababago Niya ang ‘yong buhay</w:t>
      </w:r>
    </w:p>
    <w:p w14:paraId="4EF8333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22D09A72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REFRAIN</w:t>
      </w:r>
    </w:p>
    <w:p w14:paraId="37C1D15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2189E7B4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428AB517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Hesus ko, Hesus ko</w:t>
      </w:r>
    </w:p>
    <w:p w14:paraId="5E51FEE2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Ikaw ang buhay ko</w:t>
      </w:r>
    </w:p>
    <w:p w14:paraId="0AAC018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</w:p>
    <w:p w14:paraId="03C3D205" w14:textId="77777777" w:rsidR="0077698E" w:rsidRPr="00A26483" w:rsidRDefault="0077698E" w:rsidP="0077698E">
      <w:pPr>
        <w:rPr>
          <w:rFonts w:asciiTheme="majorHAnsi" w:hAnsiTheme="majorHAnsi"/>
          <w:b/>
          <w:bCs/>
          <w:sz w:val="32"/>
          <w:szCs w:val="32"/>
        </w:rPr>
      </w:pPr>
      <w:r w:rsidRPr="00A26483">
        <w:rPr>
          <w:rFonts w:asciiTheme="majorHAnsi" w:hAnsiTheme="majorHAnsi"/>
          <w:b/>
          <w:bCs/>
          <w:sz w:val="32"/>
          <w:szCs w:val="32"/>
        </w:rPr>
        <w:t>II</w:t>
      </w:r>
    </w:p>
    <w:p w14:paraId="0A5CB6DA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Umawit tayong maligaya</w:t>
      </w:r>
    </w:p>
    <w:p w14:paraId="21DF830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Puso natin magsaya</w:t>
      </w:r>
    </w:p>
    <w:p w14:paraId="16B2F92B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Ang lahat isugo natin sa kanya</w:t>
      </w:r>
    </w:p>
    <w:p w14:paraId="6B0D94A0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Maging luha at kabiguan</w:t>
      </w:r>
    </w:p>
    <w:p w14:paraId="030BAC33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Sakit at kalungkutan</w:t>
      </w:r>
    </w:p>
    <w:p w14:paraId="71D9CD8E" w14:textId="77777777" w:rsidR="0077698E" w:rsidRPr="00A26483" w:rsidRDefault="0077698E" w:rsidP="0077698E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t>Kay Hesus ito’y daling mapaparam</w:t>
      </w:r>
    </w:p>
    <w:p w14:paraId="0748CD6D" w14:textId="77777777" w:rsidR="00645004" w:rsidRPr="00A26483" w:rsidRDefault="00645004">
      <w:pPr>
        <w:rPr>
          <w:rFonts w:asciiTheme="majorHAnsi" w:hAnsiTheme="majorHAnsi"/>
          <w:sz w:val="32"/>
          <w:szCs w:val="32"/>
        </w:rPr>
      </w:pPr>
      <w:r w:rsidRPr="00A26483">
        <w:rPr>
          <w:rFonts w:asciiTheme="majorHAnsi" w:hAnsiTheme="majorHAnsi"/>
          <w:sz w:val="32"/>
          <w:szCs w:val="32"/>
        </w:rPr>
        <w:br w:type="page"/>
      </w:r>
    </w:p>
    <w:p w14:paraId="58E4247B" w14:textId="6E532895" w:rsidR="00BE7EF0" w:rsidRPr="00B61898" w:rsidRDefault="00000000" w:rsidP="00BE7EF0">
      <w:pPr>
        <w:pStyle w:val="Heading1"/>
        <w:rPr>
          <w:sz w:val="24"/>
        </w:rPr>
      </w:pPr>
      <w:hyperlink w:anchor="_top" w:history="1">
        <w:bookmarkStart w:id="75" w:name="_Toc182939796"/>
        <w:r w:rsidR="00BE7EF0" w:rsidRPr="005B60B7">
          <w:rPr>
            <w:rStyle w:val="Hyperlink"/>
            <w:sz w:val="44"/>
            <w:szCs w:val="36"/>
            <w:u w:val="none"/>
          </w:rPr>
          <w:t>STAR NG PASKO</w:t>
        </w:r>
        <w:bookmarkEnd w:id="75"/>
      </w:hyperlink>
      <w:r w:rsidR="00BE7EF0" w:rsidRPr="005B60B7">
        <w:rPr>
          <w:sz w:val="44"/>
          <w:szCs w:val="36"/>
        </w:rPr>
        <w:t xml:space="preserve"> </w:t>
      </w:r>
      <w:r w:rsidR="00BE7EF0" w:rsidRPr="00B61898">
        <w:rPr>
          <w:sz w:val="40"/>
        </w:rPr>
        <w:br/>
      </w:r>
    </w:p>
    <w:p w14:paraId="43586B35" w14:textId="77777777" w:rsidR="00BE7EF0" w:rsidRPr="00F360A7" w:rsidRDefault="00BE7EF0" w:rsidP="00BE7EF0">
      <w:pPr>
        <w:pStyle w:val="HTMLPreformatted"/>
        <w:rPr>
          <w:sz w:val="18"/>
        </w:rPr>
        <w:sectPr w:rsidR="00BE7EF0" w:rsidRPr="00F360A7" w:rsidSect="00BE7EF0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215B90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Kung kailan pinakamadilim </w:t>
      </w:r>
      <w:r w:rsidRPr="00F360A7">
        <w:rPr>
          <w:rFonts w:asciiTheme="majorHAnsi" w:hAnsiTheme="majorHAnsi"/>
          <w:sz w:val="24"/>
        </w:rPr>
        <w:br/>
        <w:t xml:space="preserve">Ang mga tala ay mas nagniningning </w:t>
      </w:r>
      <w:r w:rsidRPr="00F360A7">
        <w:rPr>
          <w:rFonts w:asciiTheme="majorHAnsi" w:hAnsiTheme="majorHAnsi"/>
          <w:sz w:val="24"/>
        </w:rPr>
        <w:br/>
        <w:t xml:space="preserve">Gaano man kakapal ang ulap </w:t>
      </w:r>
      <w:r w:rsidRPr="00F360A7">
        <w:rPr>
          <w:rFonts w:asciiTheme="majorHAnsi" w:hAnsiTheme="majorHAnsi"/>
          <w:sz w:val="24"/>
        </w:rPr>
        <w:br/>
        <w:t xml:space="preserve">Sa likod nito ay may liwanag </w:t>
      </w:r>
      <w:r w:rsidRPr="00F360A7">
        <w:rPr>
          <w:rFonts w:asciiTheme="majorHAnsi" w:hAnsiTheme="majorHAnsi"/>
          <w:sz w:val="24"/>
        </w:rPr>
        <w:br/>
      </w:r>
    </w:p>
    <w:p w14:paraId="066732A9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400F21F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F96A66C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717B3E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Tayo ang ilaw sa madilim na daan </w:t>
      </w:r>
      <w:r w:rsidRPr="00F360A7">
        <w:rPr>
          <w:rFonts w:asciiTheme="majorHAnsi" w:hAnsiTheme="majorHAnsi"/>
          <w:sz w:val="24"/>
        </w:rPr>
        <w:br/>
        <w:t xml:space="preserve">Pagkakapit bisig lalong higpitan </w:t>
      </w:r>
      <w:r w:rsidRPr="00F360A7">
        <w:rPr>
          <w:rFonts w:asciiTheme="majorHAnsi" w:hAnsiTheme="majorHAnsi"/>
          <w:sz w:val="24"/>
        </w:rPr>
        <w:br/>
        <w:t xml:space="preserve">Dumaan man sa malakas na alon </w:t>
      </w:r>
      <w:r w:rsidRPr="00F360A7">
        <w:rPr>
          <w:rFonts w:asciiTheme="majorHAnsi" w:hAnsiTheme="majorHAnsi"/>
          <w:sz w:val="24"/>
        </w:rPr>
        <w:br/>
        <w:t xml:space="preserve">Lahat tayo’y makakaahon </w:t>
      </w:r>
      <w:r w:rsidRPr="00F360A7">
        <w:rPr>
          <w:rFonts w:asciiTheme="majorHAnsi" w:hAnsiTheme="majorHAnsi"/>
          <w:sz w:val="24"/>
        </w:rPr>
        <w:br/>
      </w:r>
    </w:p>
    <w:p w14:paraId="20220F9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liwanag na ito </w:t>
      </w:r>
      <w:r w:rsidRPr="00F360A7">
        <w:rPr>
          <w:rFonts w:asciiTheme="majorHAnsi" w:hAnsiTheme="majorHAnsi"/>
          <w:sz w:val="24"/>
        </w:rPr>
        <w:br/>
        <w:t xml:space="preserve">Nasa 'ting lahat </w:t>
      </w:r>
      <w:r w:rsidRPr="00F360A7">
        <w:rPr>
          <w:rFonts w:asciiTheme="majorHAnsi" w:hAnsiTheme="majorHAnsi"/>
          <w:sz w:val="24"/>
        </w:rPr>
        <w:br/>
        <w:t xml:space="preserve">May sinag ang bawat pusong bukas </w:t>
      </w:r>
      <w:r w:rsidRPr="00F360A7">
        <w:rPr>
          <w:rFonts w:asciiTheme="majorHAnsi" w:hAnsiTheme="majorHAnsi"/>
          <w:sz w:val="24"/>
        </w:rPr>
        <w:br/>
        <w:t xml:space="preserve">Sa init ng mga yakap </w:t>
      </w:r>
      <w:r w:rsidRPr="00F360A7">
        <w:rPr>
          <w:rFonts w:asciiTheme="majorHAnsi" w:hAnsiTheme="majorHAnsi"/>
          <w:sz w:val="24"/>
        </w:rPr>
        <w:br/>
        <w:t xml:space="preserve">Maghihilom ang lahat ng sugat </w:t>
      </w:r>
      <w:r w:rsidRPr="00F360A7">
        <w:rPr>
          <w:rFonts w:asciiTheme="majorHAnsi" w:hAnsiTheme="majorHAnsi"/>
          <w:sz w:val="24"/>
        </w:rPr>
        <w:br/>
      </w:r>
    </w:p>
    <w:p w14:paraId="55BD8366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6266D4F1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</w:r>
      <w:r w:rsidRPr="00F360A7">
        <w:rPr>
          <w:rFonts w:asciiTheme="majorHAnsi" w:hAnsiTheme="majorHAnsi"/>
          <w:sz w:val="24"/>
        </w:rPr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E04092E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Kikislap ang pag-asa </w:t>
      </w:r>
      <w:r w:rsidRPr="00F360A7">
        <w:rPr>
          <w:rFonts w:asciiTheme="majorHAnsi" w:hAnsiTheme="majorHAnsi"/>
          <w:sz w:val="24"/>
        </w:rPr>
        <w:br/>
        <w:t xml:space="preserve">Kahit kanino man </w:t>
      </w:r>
      <w:r w:rsidRPr="00F360A7">
        <w:rPr>
          <w:rFonts w:asciiTheme="majorHAnsi" w:hAnsiTheme="majorHAnsi"/>
          <w:sz w:val="24"/>
        </w:rPr>
        <w:br/>
      </w:r>
    </w:p>
    <w:p w14:paraId="1BE0E53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 </w:t>
      </w:r>
      <w:r w:rsidRPr="00F360A7">
        <w:rPr>
          <w:rFonts w:asciiTheme="majorHAnsi" w:hAnsiTheme="majorHAnsi"/>
          <w:sz w:val="24"/>
        </w:rPr>
        <w:br/>
      </w:r>
    </w:p>
    <w:p w14:paraId="1DC5DE4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4AECE9DD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7DD4933B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5F21375E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1855F195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3421B234" w14:textId="77777777" w:rsidR="00BE7EF0" w:rsidRPr="00F360A7" w:rsidRDefault="00BE7EF0" w:rsidP="00BE7EF0">
      <w:pPr>
        <w:pStyle w:val="HTMLPreformatted"/>
        <w:rPr>
          <w:rFonts w:asciiTheme="majorHAnsi" w:hAnsiTheme="majorHAnsi"/>
          <w:b/>
          <w:sz w:val="24"/>
        </w:rPr>
      </w:pPr>
      <w:r w:rsidRPr="00F360A7">
        <w:rPr>
          <w:rFonts w:asciiTheme="majorHAnsi" w:hAnsiTheme="majorHAnsi"/>
          <w:b/>
          <w:sz w:val="24"/>
        </w:rPr>
        <w:t>KORO:</w:t>
      </w:r>
    </w:p>
    <w:p w14:paraId="0BBE3CE6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Ang nagsindi nitong ilaw </w:t>
      </w:r>
      <w:r w:rsidRPr="00F360A7">
        <w:rPr>
          <w:rFonts w:asciiTheme="majorHAnsi" w:hAnsiTheme="majorHAnsi"/>
          <w:sz w:val="24"/>
        </w:rPr>
        <w:br/>
        <w:t xml:space="preserve">Walang iba kundi ikaw </w:t>
      </w:r>
      <w:r w:rsidRPr="00F360A7">
        <w:rPr>
          <w:rFonts w:asciiTheme="majorHAnsi" w:hAnsiTheme="majorHAnsi"/>
          <w:sz w:val="24"/>
        </w:rPr>
        <w:br/>
        <w:t xml:space="preserve">Salamat sa liwanag mo </w:t>
      </w:r>
      <w:r w:rsidRPr="00F360A7">
        <w:rPr>
          <w:rFonts w:asciiTheme="majorHAnsi" w:hAnsiTheme="majorHAnsi"/>
          <w:sz w:val="24"/>
        </w:rPr>
        <w:br/>
        <w:t xml:space="preserve">Muling magkakakulay ang pasko </w:t>
      </w:r>
      <w:r w:rsidRPr="00F360A7">
        <w:rPr>
          <w:rFonts w:asciiTheme="majorHAnsi" w:hAnsiTheme="majorHAnsi"/>
          <w:sz w:val="24"/>
        </w:rPr>
        <w:br/>
      </w:r>
    </w:p>
    <w:p w14:paraId="1C330C63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</w:p>
    <w:p w14:paraId="6D6EFAB8" w14:textId="77777777" w:rsidR="00BE7EF0" w:rsidRPr="00F360A7" w:rsidRDefault="00BE7EF0" w:rsidP="00BE7EF0">
      <w:pPr>
        <w:pStyle w:val="HTMLPreformatted"/>
        <w:rPr>
          <w:rFonts w:asciiTheme="majorHAnsi" w:hAnsiTheme="majorHAnsi"/>
          <w:sz w:val="24"/>
        </w:rPr>
      </w:pPr>
      <w:r w:rsidRPr="00F360A7">
        <w:rPr>
          <w:rFonts w:asciiTheme="majorHAnsi" w:hAnsiTheme="majorHAnsi"/>
          <w:sz w:val="24"/>
        </w:rPr>
        <w:t xml:space="preserve">Dahil ikaw Bro, dahil ikaw Bro </w:t>
      </w:r>
      <w:r w:rsidRPr="00F360A7">
        <w:rPr>
          <w:rFonts w:asciiTheme="majorHAnsi" w:hAnsiTheme="majorHAnsi"/>
          <w:sz w:val="24"/>
        </w:rPr>
        <w:br/>
        <w:t xml:space="preserve">Dahil ikaw Bro </w:t>
      </w:r>
      <w:r w:rsidRPr="00F360A7">
        <w:rPr>
          <w:rFonts w:asciiTheme="majorHAnsi" w:hAnsiTheme="majorHAnsi"/>
          <w:sz w:val="24"/>
        </w:rPr>
        <w:br/>
        <w:t xml:space="preserve">Ang star ng pasko! </w:t>
      </w:r>
    </w:p>
    <w:p w14:paraId="55954CFE" w14:textId="77777777" w:rsidR="00BE7EF0" w:rsidRPr="00F360A7" w:rsidRDefault="00BE7EF0" w:rsidP="00BE7EF0">
      <w:pPr>
        <w:rPr>
          <w:sz w:val="20"/>
        </w:rPr>
        <w:sectPr w:rsidR="00BE7EF0" w:rsidRPr="00F360A7" w:rsidSect="0066644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BB798B1" w14:textId="77777777" w:rsidR="00BE7EF0" w:rsidRPr="00F360A7" w:rsidRDefault="00BE7EF0" w:rsidP="00BE7EF0">
      <w:pPr>
        <w:rPr>
          <w:sz w:val="20"/>
        </w:rPr>
      </w:pPr>
    </w:p>
    <w:p w14:paraId="35960FAD" w14:textId="77777777" w:rsidR="00BE7EF0" w:rsidRDefault="00BE7EF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3DC7F04C" w14:textId="255E8160" w:rsidR="00F6115D" w:rsidRPr="006D51F6" w:rsidRDefault="00000000" w:rsidP="00EE5081">
      <w:pPr>
        <w:pStyle w:val="Heading1"/>
        <w:rPr>
          <w:sz w:val="40"/>
          <w:szCs w:val="40"/>
        </w:rPr>
      </w:pPr>
      <w:hyperlink w:anchor="_top" w:history="1">
        <w:bookmarkStart w:id="76" w:name="_Toc182939797"/>
        <w:r w:rsidR="0027372B" w:rsidRPr="006D51F6">
          <w:rPr>
            <w:rStyle w:val="Hyperlink"/>
            <w:color w:val="2E74B5" w:themeColor="accent1" w:themeShade="BF"/>
            <w:sz w:val="48"/>
            <w:szCs w:val="40"/>
            <w:u w:val="none"/>
          </w:rPr>
          <w:t>STELLA MARIS</w:t>
        </w:r>
        <w:bookmarkEnd w:id="76"/>
      </w:hyperlink>
    </w:p>
    <w:p w14:paraId="3A5A6309" w14:textId="77777777" w:rsidR="00F6115D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</w:p>
    <w:p w14:paraId="0E1EE10E" w14:textId="51AC9C5E" w:rsidR="005E09FD" w:rsidRPr="005E09FD" w:rsidRDefault="005E09FD" w:rsidP="00F6115D">
      <w:pPr>
        <w:rPr>
          <w:rFonts w:cs="Arial"/>
          <w:b/>
          <w:bCs/>
          <w:color w:val="000000"/>
          <w:sz w:val="32"/>
          <w:szCs w:val="32"/>
          <w:shd w:val="clear" w:color="auto" w:fill="FFFFFF"/>
        </w:rPr>
      </w:pPr>
      <w:r w:rsidRPr="005E09FD">
        <w:rPr>
          <w:rFonts w:cs="Arial"/>
          <w:b/>
          <w:bCs/>
          <w:color w:val="000000"/>
          <w:sz w:val="32"/>
          <w:szCs w:val="32"/>
          <w:shd w:val="clear" w:color="auto" w:fill="FFFFFF"/>
        </w:rPr>
        <w:t>I</w:t>
      </w:r>
    </w:p>
    <w:p w14:paraId="6955B17E" w14:textId="77777777" w:rsidR="005E09FD" w:rsidRDefault="00F6115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Kung itong aming paglalayag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Inabot ng pagkabagabag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mabanaagan ka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Hinirang na tala ng umaga</w:t>
      </w:r>
      <w:r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A99DE14" w14:textId="77777777" w:rsidR="005E09FD" w:rsidRDefault="005E09FD" w:rsidP="00F6115D">
      <w:pPr>
        <w:rPr>
          <w:rFonts w:asciiTheme="majorHAnsi" w:hAnsiTheme="majorHAnsi" w:cs="Arial"/>
          <w:color w:val="000000"/>
          <w:sz w:val="32"/>
          <w:szCs w:val="32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Kahit alon man ng pangamba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Di alintana sapagkat naro'n ka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 unos ng pighati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At kadiliman ng gabi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5E09FD">
        <w:rPr>
          <w:rFonts w:asciiTheme="majorHAnsi" w:hAnsiTheme="majorHAnsi" w:cs="Arial"/>
          <w:b/>
          <w:bCs/>
          <w:color w:val="000000"/>
          <w:sz w:val="32"/>
          <w:szCs w:val="32"/>
          <w:shd w:val="clear" w:color="auto" w:fill="FFFFFF"/>
        </w:rPr>
        <w:t>KORO: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Maria sa puso ninuman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Ika'y tala ng kalangitan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Ningning mo ay walang pagmamaliw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Inang sinta, Inang ginigiliw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</w:p>
    <w:p w14:paraId="3896186D" w14:textId="4EBC7B51" w:rsidR="00F6115D" w:rsidRPr="00715316" w:rsidRDefault="005E09FD" w:rsidP="00F6115D">
      <w:pPr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</w:pPr>
      <w:r w:rsidRPr="005E09FD">
        <w:rPr>
          <w:rFonts w:asciiTheme="majorHAnsi" w:hAnsiTheme="majorHAnsi" w:cs="Arial"/>
          <w:b/>
          <w:bCs/>
          <w:color w:val="000000"/>
          <w:sz w:val="32"/>
          <w:szCs w:val="32"/>
        </w:rPr>
        <w:t>III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Tanglawan kami aming ina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Sa kalangitan naming pita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Nawa'y maging hantungang</w:t>
      </w:r>
      <w:r w:rsidR="00F6115D" w:rsidRPr="00715316">
        <w:rPr>
          <w:rFonts w:asciiTheme="majorHAnsi" w:hAnsiTheme="majorHAnsi" w:cs="Arial"/>
          <w:color w:val="000000"/>
          <w:sz w:val="32"/>
          <w:szCs w:val="32"/>
        </w:rPr>
        <w:br/>
      </w:r>
      <w:r w:rsidR="00F6115D" w:rsidRPr="00715316">
        <w:rPr>
          <w:rFonts w:asciiTheme="majorHAnsi" w:hAnsiTheme="majorHAnsi" w:cs="Arial"/>
          <w:color w:val="000000"/>
          <w:sz w:val="32"/>
          <w:szCs w:val="32"/>
          <w:shd w:val="clear" w:color="auto" w:fill="FFFFFF"/>
        </w:rPr>
        <w:t>Pinakamimithing kaharian (KORO)</w:t>
      </w:r>
    </w:p>
    <w:p w14:paraId="7133E45D" w14:textId="77777777" w:rsidR="00F6115D" w:rsidRPr="00715316" w:rsidRDefault="00F6115D" w:rsidP="00F6115D">
      <w:pPr>
        <w:rPr>
          <w:rFonts w:cs="Arial"/>
          <w:color w:val="000000"/>
          <w:sz w:val="32"/>
          <w:szCs w:val="32"/>
          <w:shd w:val="clear" w:color="auto" w:fill="FFFFFF"/>
        </w:rPr>
      </w:pPr>
      <w:r w:rsidRPr="00715316">
        <w:rPr>
          <w:rFonts w:cs="Arial"/>
          <w:color w:val="000000"/>
          <w:sz w:val="32"/>
          <w:szCs w:val="32"/>
          <w:shd w:val="clear" w:color="auto" w:fill="FFFFFF"/>
        </w:rPr>
        <w:br w:type="page"/>
      </w:r>
    </w:p>
    <w:p w14:paraId="6ECCAAA9" w14:textId="77777777" w:rsidR="00F6115D" w:rsidRPr="00715316" w:rsidRDefault="00F6115D" w:rsidP="00F6115D">
      <w:pPr>
        <w:jc w:val="center"/>
        <w:rPr>
          <w:rFonts w:ascii="Arial" w:hAnsi="Arial" w:cs="Arial"/>
          <w:b/>
          <w:sz w:val="28"/>
          <w:szCs w:val="28"/>
        </w:rPr>
        <w:sectPr w:rsidR="00F6115D" w:rsidRPr="00715316" w:rsidSect="005D48E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2C60EC4" w14:textId="44F8406A" w:rsidR="00E04FE2" w:rsidRPr="00D32FE9" w:rsidRDefault="00000000" w:rsidP="00E0262C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bookmarkStart w:id="77" w:name="_Toc182939798"/>
        <w:r w:rsidR="00E04FE2" w:rsidRPr="00D32FE9">
          <w:rPr>
            <w:rStyle w:val="Hyperlink"/>
            <w:sz w:val="48"/>
            <w:szCs w:val="36"/>
            <w:u w:val="none"/>
          </w:rPr>
          <w:t>STO. NIÑO HYMN</w:t>
        </w:r>
        <w:bookmarkEnd w:id="77"/>
      </w:hyperlink>
    </w:p>
    <w:p w14:paraId="13315903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67307977" w14:textId="77777777" w:rsidR="00E04FE2" w:rsidRDefault="00E04FE2" w:rsidP="00E04FE2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49B0BEF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</w:p>
    <w:p w14:paraId="1C9B09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02D327C2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79A8F8B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625B84D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6C04FC28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164A7DA0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2C2169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2AE9E39E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9CDFDC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1E8DFC9C" w14:textId="77777777" w:rsidR="00E04FE2" w:rsidRPr="00C77D4B" w:rsidRDefault="00E04FE2" w:rsidP="00E04FE2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4820B86D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2A4FF994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59265D49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2FD58E0A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2EB6EB4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3A6CCDD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7B22BDFF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7EDFE59B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6E7862D1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1B73E157" w14:textId="77777777" w:rsidR="00E04FE2" w:rsidRPr="00B25DCA" w:rsidRDefault="00E04FE2" w:rsidP="00E04FE2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</w:p>
    <w:p w14:paraId="4798925C" w14:textId="4E87C6A2" w:rsidR="00EE5A1F" w:rsidRDefault="00EE5A1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18C7FE03" w14:textId="53355CBD" w:rsidR="00EE5A1F" w:rsidRPr="00D32FE9" w:rsidRDefault="00000000" w:rsidP="00EE5A1F">
      <w:pPr>
        <w:pStyle w:val="Heading1"/>
        <w:rPr>
          <w:rStyle w:val="Hyperlink"/>
          <w:sz w:val="48"/>
          <w:szCs w:val="36"/>
          <w:u w:val="none"/>
        </w:rPr>
      </w:pPr>
      <w:hyperlink w:anchor="_top" w:history="1">
        <w:hyperlink w:anchor="_top" w:history="1">
          <w:bookmarkStart w:id="78" w:name="_Toc182939799"/>
          <w:r w:rsidR="00017F9C" w:rsidRPr="00D32FE9">
            <w:rPr>
              <w:rStyle w:val="Hyperlink"/>
              <w:sz w:val="48"/>
              <w:szCs w:val="36"/>
              <w:u w:val="none"/>
            </w:rPr>
            <w:t>STO. NIÑO HYMN</w:t>
          </w:r>
        </w:hyperlink>
        <w:r w:rsidR="00017F9C">
          <w:rPr>
            <w:rStyle w:val="Hyperlink"/>
            <w:sz w:val="48"/>
            <w:szCs w:val="36"/>
            <w:u w:val="none"/>
          </w:rPr>
          <w:t xml:space="preserve"> (</w:t>
        </w:r>
        <w:r w:rsidR="00017F9C" w:rsidRPr="0090468C">
          <w:rPr>
            <w:rStyle w:val="Hyperlink"/>
            <w:i/>
            <w:iCs/>
            <w:sz w:val="48"/>
            <w:szCs w:val="36"/>
            <w:u w:val="none"/>
          </w:rPr>
          <w:t>COMPLETE</w:t>
        </w:r>
        <w:r w:rsidR="00017F9C">
          <w:rPr>
            <w:rStyle w:val="Hyperlink"/>
            <w:sz w:val="48"/>
            <w:szCs w:val="36"/>
            <w:u w:val="none"/>
          </w:rPr>
          <w:t>)</w:t>
        </w:r>
        <w:bookmarkEnd w:id="78"/>
        <w:r w:rsidR="00017F9C">
          <w:rPr>
            <w:rStyle w:val="Hyperlink"/>
            <w:sz w:val="48"/>
            <w:szCs w:val="36"/>
            <w:u w:val="none"/>
          </w:rPr>
          <w:t xml:space="preserve"> </w:t>
        </w:r>
      </w:hyperlink>
    </w:p>
    <w:p w14:paraId="4B687867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1DFF3EB" w14:textId="77777777" w:rsidR="00EE5A1F" w:rsidRDefault="00EE5A1F" w:rsidP="00EE5A1F">
      <w:pPr>
        <w:spacing w:line="276" w:lineRule="auto"/>
        <w:rPr>
          <w:rFonts w:ascii="Verdana" w:hAnsi="Verdana" w:cstheme="minorHAnsi"/>
          <w:sz w:val="28"/>
          <w:szCs w:val="28"/>
        </w:rPr>
      </w:pPr>
    </w:p>
    <w:p w14:paraId="0B9136A6" w14:textId="77777777" w:rsidR="00F751CB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  <w:sectPr w:rsidR="00F751CB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79D3273" w14:textId="1B3C16BE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sz w:val="32"/>
          <w:szCs w:val="32"/>
        </w:rPr>
        <w:br/>
      </w:r>
      <w:r w:rsidR="00EE5A1F" w:rsidRPr="00B25DCA">
        <w:rPr>
          <w:rFonts w:asciiTheme="majorHAnsi" w:eastAsia="Times New Roman" w:hAnsiTheme="majorHAnsi" w:cs="Courier New"/>
          <w:sz w:val="32"/>
          <w:szCs w:val="32"/>
        </w:rPr>
        <w:t>O Santo Niño, mahal naming santo</w:t>
      </w:r>
      <w:r w:rsidR="00EA2FD1">
        <w:rPr>
          <w:rFonts w:asciiTheme="majorHAnsi" w:eastAsia="Times New Roman" w:hAnsiTheme="majorHAnsi" w:cs="Courier New"/>
          <w:sz w:val="32"/>
          <w:szCs w:val="32"/>
        </w:rPr>
        <w:t>!</w:t>
      </w:r>
    </w:p>
    <w:p w14:paraId="34A5227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Patron ng bata’t matatanda</w:t>
      </w:r>
    </w:p>
    <w:p w14:paraId="3E284B5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Purihi’t sambahin ang Kanyang ngalan</w:t>
      </w:r>
    </w:p>
    <w:p w14:paraId="2AE05AC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Magalak tayo at masiyahan</w:t>
      </w:r>
    </w:p>
    <w:p w14:paraId="7C0795F3" w14:textId="4D0B50E1" w:rsidR="00EE5A1F" w:rsidRPr="00B25DCA" w:rsidRDefault="00F751CB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br/>
      </w:r>
      <w:r w:rsidRPr="00F751CB">
        <w:rPr>
          <w:rFonts w:asciiTheme="majorHAnsi" w:eastAsia="Times New Roman" w:hAnsiTheme="majorHAnsi" w:cs="Courier New"/>
          <w:b/>
          <w:bCs/>
          <w:sz w:val="32"/>
          <w:szCs w:val="32"/>
        </w:rPr>
        <w:t>VERSE I</w:t>
      </w:r>
      <w:r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4A108FAD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Kung ang hanap ninyo’y kapayapaan</w:t>
      </w:r>
    </w:p>
    <w:p w14:paraId="7864B8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Pagmamahal ng Amang lumalang</w:t>
      </w:r>
    </w:p>
    <w:p w14:paraId="4AFAE932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Lumapit tayo’t tayo’y magpugay</w:t>
      </w:r>
    </w:p>
    <w:p w14:paraId="16D10267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Pakungdangan sa diyos na maykapal</w:t>
      </w:r>
    </w:p>
    <w:p w14:paraId="6B55D7B9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5741B7C9" w14:textId="77777777" w:rsidR="00EE5A1F" w:rsidRPr="00C77D4B" w:rsidRDefault="00EE5A1F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C77D4B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0F34834C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Ang ating puso, ang ating diwa</w:t>
      </w:r>
    </w:p>
    <w:p w14:paraId="6C9DB5F3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Ating ialay ng kusa</w:t>
      </w:r>
    </w:p>
    <w:p w14:paraId="795A2615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‘ting Poong D’yos</w:t>
      </w:r>
    </w:p>
    <w:p w14:paraId="1273E8B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Tanging S’yang may gawa</w:t>
      </w:r>
    </w:p>
    <w:p w14:paraId="03B49745" w14:textId="110BD1C0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lahat ng mga bansa</w:t>
      </w:r>
    </w:p>
    <w:p w14:paraId="0D7A6BD9" w14:textId="77777777" w:rsidR="005F6A12" w:rsidRPr="00B25DCA" w:rsidRDefault="005F6A1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21BE82A" w14:textId="106589CF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43A672A4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Magpasalamat, tayo’y manalig</w:t>
      </w:r>
    </w:p>
    <w:p w14:paraId="6388E02F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Sa ating Diyos ng pag-ibig</w:t>
      </w:r>
    </w:p>
    <w:p w14:paraId="150D466A" w14:textId="77777777" w:rsidR="00EE5A1F" w:rsidRPr="00B25DCA" w:rsidRDefault="00EE5A1F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Tayo’y umasa na kahit s’ya’y paslit</w:t>
      </w:r>
    </w:p>
    <w:p w14:paraId="39531418" w14:textId="6D5997A6" w:rsidR="00EE5A1F" w:rsidRDefault="00EE5A1F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  <w:r w:rsidRPr="00B25DCA">
        <w:rPr>
          <w:rFonts w:asciiTheme="majorHAnsi" w:eastAsia="Times New Roman" w:hAnsiTheme="majorHAnsi" w:cs="Courier New"/>
          <w:sz w:val="32"/>
          <w:szCs w:val="32"/>
        </w:rPr>
        <w:t>Hinding hindi ka iwawaglit</w:t>
      </w:r>
      <w:r w:rsidR="0068353A">
        <w:rPr>
          <w:rFonts w:asciiTheme="majorHAnsi" w:eastAsia="Times New Roman" w:hAnsiTheme="majorHAnsi" w:cs="Courier New"/>
          <w:sz w:val="32"/>
          <w:szCs w:val="32"/>
        </w:rPr>
        <w:br/>
      </w:r>
      <w:r w:rsidR="0068353A" w:rsidRPr="0068353A">
        <w:rPr>
          <w:rFonts w:asciiTheme="majorHAnsi" w:eastAsia="Times New Roman" w:hAnsiTheme="majorHAnsi" w:cs="Courier New"/>
          <w:i/>
          <w:iCs/>
          <w:sz w:val="32"/>
          <w:szCs w:val="32"/>
        </w:rPr>
        <w:t>(repeat I &amp; II, then KORO 2)</w:t>
      </w:r>
    </w:p>
    <w:p w14:paraId="211BB9DC" w14:textId="3FB5FED2" w:rsidR="0068353A" w:rsidRDefault="0068353A" w:rsidP="00EE5A1F">
      <w:pPr>
        <w:spacing w:line="276" w:lineRule="auto"/>
        <w:rPr>
          <w:rFonts w:asciiTheme="majorHAnsi" w:eastAsia="Times New Roman" w:hAnsiTheme="majorHAnsi" w:cs="Courier New"/>
          <w:i/>
          <w:iCs/>
          <w:sz w:val="32"/>
          <w:szCs w:val="32"/>
        </w:rPr>
      </w:pPr>
    </w:p>
    <w:p w14:paraId="43FD8638" w14:textId="21858D08" w:rsidR="0068353A" w:rsidRPr="00E01032" w:rsidRDefault="00405FB4" w:rsidP="00EE5A1F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E01032">
        <w:rPr>
          <w:rFonts w:asciiTheme="majorHAnsi" w:eastAsia="Times New Roman" w:hAnsiTheme="majorHAnsi" w:cs="Courier New"/>
          <w:b/>
          <w:bCs/>
          <w:sz w:val="32"/>
          <w:szCs w:val="32"/>
        </w:rPr>
        <w:t>KORO 2</w:t>
      </w:r>
    </w:p>
    <w:p w14:paraId="1B802D9F" w14:textId="462F50FB" w:rsidR="00405FB4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Halina’t magsaya, halina’t umawit</w:t>
      </w:r>
    </w:p>
    <w:p w14:paraId="20428261" w14:textId="0B00735B" w:rsidR="00294B38" w:rsidRDefault="00294B38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ating Diyos ng pag-ibig.</w:t>
      </w:r>
      <w:r>
        <w:rPr>
          <w:rFonts w:asciiTheme="majorHAnsi" w:eastAsia="Times New Roman" w:hAnsiTheme="majorHAnsi" w:cs="Courier New"/>
          <w:sz w:val="32"/>
          <w:szCs w:val="32"/>
        </w:rPr>
        <w:br/>
        <w:t>Sa ating paghibik, tayo’y mananabik,</w:t>
      </w:r>
      <w:r>
        <w:rPr>
          <w:rFonts w:asciiTheme="majorHAnsi" w:eastAsia="Times New Roman" w:hAnsiTheme="majorHAnsi" w:cs="Courier New"/>
          <w:sz w:val="32"/>
          <w:szCs w:val="32"/>
        </w:rPr>
        <w:br/>
        <w:t>Sa ti’y sak</w:t>
      </w:r>
      <w:r w:rsidR="00E01032">
        <w:rPr>
          <w:rFonts w:asciiTheme="majorHAnsi" w:eastAsia="Times New Roman" w:hAnsiTheme="majorHAnsi" w:cs="Courier New"/>
          <w:sz w:val="32"/>
          <w:szCs w:val="32"/>
        </w:rPr>
        <w:t>si’y lupa’t langit.</w:t>
      </w:r>
    </w:p>
    <w:p w14:paraId="2B560F60" w14:textId="1F989AE3" w:rsidR="00E01032" w:rsidRDefault="00E01032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</w:p>
    <w:p w14:paraId="3C7AB51B" w14:textId="237A9869" w:rsidR="00E01032" w:rsidRDefault="00310846" w:rsidP="00EE5A1F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Sa ligayat’t lumbay sa mundong ibabaw</w:t>
      </w:r>
      <w:r>
        <w:rPr>
          <w:rFonts w:asciiTheme="majorHAnsi" w:eastAsia="Times New Roman" w:hAnsiTheme="majorHAnsi" w:cs="Courier New"/>
          <w:sz w:val="32"/>
          <w:szCs w:val="32"/>
        </w:rPr>
        <w:br/>
        <w:t>Ang Santo Ni</w:t>
      </w:r>
      <w:r>
        <w:rPr>
          <w:rFonts w:asciiTheme="majorHAnsi" w:eastAsia="Times New Roman" w:hAnsiTheme="majorHAnsi" w:cstheme="majorHAnsi"/>
          <w:sz w:val="32"/>
          <w:szCs w:val="32"/>
        </w:rPr>
        <w:t>ñ</w:t>
      </w:r>
      <w:r>
        <w:rPr>
          <w:rFonts w:asciiTheme="majorHAnsi" w:eastAsia="Times New Roman" w:hAnsiTheme="majorHAnsi" w:cs="Courier New"/>
          <w:sz w:val="32"/>
          <w:szCs w:val="32"/>
        </w:rPr>
        <w:t>o’y ating tanglaw.</w:t>
      </w:r>
      <w:r>
        <w:rPr>
          <w:rFonts w:asciiTheme="majorHAnsi" w:eastAsia="Times New Roman" w:hAnsiTheme="majorHAnsi" w:cs="Courier New"/>
          <w:sz w:val="32"/>
          <w:szCs w:val="32"/>
        </w:rPr>
        <w:br/>
        <w:t>O Santo Ni</w:t>
      </w:r>
      <w:r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51C1B4C1" w14:textId="77777777" w:rsidR="00EE404E" w:rsidRDefault="00310846" w:rsidP="00EE404E">
      <w:pPr>
        <w:spacing w:line="276" w:lineRule="auto"/>
        <w:rPr>
          <w:rFonts w:asciiTheme="majorHAnsi" w:eastAsia="Times New Roman" w:hAnsiTheme="majorHAnsi" w:cstheme="majorHAnsi"/>
          <w:sz w:val="32"/>
          <w:szCs w:val="32"/>
        </w:rPr>
      </w:pPr>
      <w:r>
        <w:rPr>
          <w:rFonts w:asciiTheme="majorHAnsi" w:eastAsia="Times New Roman" w:hAnsiTheme="majorHAnsi" w:cstheme="majorHAnsi"/>
          <w:sz w:val="32"/>
          <w:szCs w:val="32"/>
        </w:rPr>
        <w:t>Ligaya’t buhay naming kinapal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.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theme="majorHAnsi"/>
          <w:sz w:val="32"/>
          <w:szCs w:val="32"/>
        </w:rPr>
        <w:br/>
      </w:r>
      <w:r w:rsidR="00EE404E">
        <w:rPr>
          <w:rFonts w:asciiTheme="majorHAnsi" w:eastAsia="Times New Roman" w:hAnsiTheme="majorHAnsi" w:cs="Courier New"/>
          <w:sz w:val="32"/>
          <w:szCs w:val="32"/>
        </w:rPr>
        <w:t>O Santo Ni</w:t>
      </w:r>
      <w:r w:rsidR="00EE404E">
        <w:rPr>
          <w:rFonts w:asciiTheme="majorHAnsi" w:eastAsia="Times New Roman" w:hAnsiTheme="majorHAnsi" w:cstheme="majorHAnsi"/>
          <w:sz w:val="32"/>
          <w:szCs w:val="32"/>
        </w:rPr>
        <w:t>ño! O Santo Niño!</w:t>
      </w:r>
    </w:p>
    <w:p w14:paraId="3135A766" w14:textId="21595373" w:rsidR="00310846" w:rsidRPr="0068353A" w:rsidRDefault="00297B23" w:rsidP="00EE5A1F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>
        <w:rPr>
          <w:rFonts w:asciiTheme="majorHAnsi" w:eastAsia="Times New Roman" w:hAnsiTheme="majorHAnsi" w:cs="Courier New"/>
          <w:sz w:val="32"/>
          <w:szCs w:val="32"/>
        </w:rPr>
        <w:t>Ligay’t buhay naming kinapal.</w:t>
      </w:r>
    </w:p>
    <w:p w14:paraId="5CEA22B8" w14:textId="2E18F268" w:rsidR="00F751CB" w:rsidRDefault="0068353A" w:rsidP="00E04FE2">
      <w:pPr>
        <w:spacing w:line="276" w:lineRule="auto"/>
        <w:rPr>
          <w:rFonts w:ascii="Verdana" w:hAnsi="Verdana"/>
          <w:sz w:val="28"/>
          <w:szCs w:val="28"/>
        </w:rPr>
        <w:sectPr w:rsidR="00F751CB" w:rsidSect="0033447C">
          <w:type w:val="continuous"/>
          <w:pgSz w:w="12240" w:h="15840"/>
          <w:pgMar w:top="1170" w:right="758" w:bottom="810" w:left="1440" w:header="720" w:footer="720" w:gutter="0"/>
          <w:cols w:num="2" w:space="720"/>
          <w:docGrid w:linePitch="360"/>
        </w:sectPr>
      </w:pPr>
      <w:r>
        <w:rPr>
          <w:rFonts w:ascii="Verdana" w:hAnsi="Verdana"/>
          <w:sz w:val="28"/>
          <w:szCs w:val="28"/>
        </w:rPr>
        <w:br/>
      </w:r>
    </w:p>
    <w:p w14:paraId="49DC0566" w14:textId="77777777" w:rsidR="00E04FE2" w:rsidRPr="008D544F" w:rsidRDefault="00E04FE2" w:rsidP="00E04FE2">
      <w:pPr>
        <w:spacing w:line="276" w:lineRule="auto"/>
        <w:rPr>
          <w:rFonts w:ascii="Verdana" w:hAnsi="Verdana"/>
          <w:sz w:val="28"/>
          <w:szCs w:val="28"/>
        </w:rPr>
      </w:pPr>
    </w:p>
    <w:p w14:paraId="5260D4F9" w14:textId="77777777" w:rsidR="0014277B" w:rsidRDefault="0014277B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0CC556AB" w14:textId="42DDCF27" w:rsidR="00842BC1" w:rsidRPr="00E0262C" w:rsidRDefault="00000000" w:rsidP="00842BC1">
      <w:pPr>
        <w:pStyle w:val="Heading1"/>
        <w:rPr>
          <w:sz w:val="36"/>
          <w:szCs w:val="36"/>
        </w:rPr>
      </w:pPr>
      <w:hyperlink w:anchor="_top" w:history="1">
        <w:bookmarkStart w:id="79" w:name="_Toc182939800"/>
        <w:r w:rsidR="00842BC1" w:rsidRPr="00B05ADE">
          <w:rPr>
            <w:rStyle w:val="Hyperlink"/>
            <w:sz w:val="48"/>
            <w:szCs w:val="40"/>
            <w:u w:val="none"/>
          </w:rPr>
          <w:t>SUGAT NI KRISTO</w:t>
        </w:r>
        <w:bookmarkEnd w:id="79"/>
      </w:hyperlink>
      <w:r w:rsidR="00842BC1" w:rsidRPr="00E0262C">
        <w:rPr>
          <w:sz w:val="36"/>
          <w:szCs w:val="36"/>
        </w:rPr>
        <w:t xml:space="preserve"> </w:t>
      </w:r>
      <w:r w:rsidR="00842BC1" w:rsidRPr="00E0262C">
        <w:rPr>
          <w:sz w:val="36"/>
          <w:szCs w:val="36"/>
        </w:rPr>
        <w:br/>
      </w:r>
    </w:p>
    <w:p w14:paraId="10B1170D" w14:textId="77777777" w:rsidR="001E2E78" w:rsidRDefault="001E2E78" w:rsidP="00842BC1">
      <w:pPr>
        <w:pStyle w:val="HTMLPreformatted"/>
        <w:rPr>
          <w:rFonts w:asciiTheme="majorHAnsi" w:hAnsiTheme="majorHAnsi"/>
          <w:sz w:val="32"/>
          <w:szCs w:val="32"/>
        </w:rPr>
      </w:pPr>
    </w:p>
    <w:p w14:paraId="099A8D08" w14:textId="72D28123" w:rsidR="00842BC1" w:rsidRPr="00CB20CB" w:rsidRDefault="00842BC1" w:rsidP="00842BC1">
      <w:pPr>
        <w:pStyle w:val="HTMLPreformatted"/>
        <w:rPr>
          <w:rFonts w:asciiTheme="majorHAnsi" w:hAnsiTheme="majorHAnsi"/>
          <w:sz w:val="32"/>
          <w:szCs w:val="32"/>
        </w:rPr>
      </w:pPr>
      <w:r w:rsidRPr="00CB20CB">
        <w:rPr>
          <w:rFonts w:asciiTheme="majorHAnsi" w:hAnsiTheme="majorHAnsi"/>
          <w:sz w:val="32"/>
          <w:szCs w:val="32"/>
        </w:rPr>
        <w:t xml:space="preserve">Hirap at pagdurusa, ang kanyang nadarama,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katawan, pag-ibig ang dahilan. </w:t>
      </w:r>
      <w:r w:rsidRPr="00CB20CB">
        <w:rPr>
          <w:rFonts w:asciiTheme="majorHAnsi" w:hAnsiTheme="majorHAnsi"/>
          <w:sz w:val="32"/>
          <w:szCs w:val="32"/>
        </w:rPr>
        <w:br/>
        <w:t xml:space="preserve">Dugong pumapatak tumbas ng kaligtasan </w:t>
      </w:r>
      <w:r w:rsidRPr="00CB20CB">
        <w:rPr>
          <w:rFonts w:asciiTheme="majorHAnsi" w:hAnsiTheme="majorHAnsi"/>
          <w:sz w:val="32"/>
          <w:szCs w:val="32"/>
        </w:rPr>
        <w:br/>
        <w:t xml:space="preserve">Si Kristong Anak ng Diyos nag-alay ng buhay. </w:t>
      </w:r>
      <w:r w:rsidRPr="00CB20CB">
        <w:rPr>
          <w:rFonts w:asciiTheme="majorHAnsi" w:hAnsiTheme="majorHAnsi"/>
          <w:sz w:val="32"/>
          <w:szCs w:val="32"/>
        </w:rPr>
        <w:br/>
      </w:r>
    </w:p>
    <w:p w14:paraId="1B698488" w14:textId="77777777" w:rsidR="00D64537" w:rsidRDefault="00842BC1" w:rsidP="00842BC1">
      <w:pPr>
        <w:rPr>
          <w:rFonts w:asciiTheme="majorHAnsi" w:hAnsiTheme="majorHAnsi"/>
          <w:sz w:val="32"/>
          <w:szCs w:val="32"/>
        </w:rPr>
        <w:sectPr w:rsidR="00D64537" w:rsidSect="00D64537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  <w:r w:rsidRPr="00CB20CB">
        <w:rPr>
          <w:rFonts w:asciiTheme="majorHAnsi" w:hAnsiTheme="majorHAnsi"/>
          <w:sz w:val="32"/>
          <w:szCs w:val="32"/>
        </w:rPr>
        <w:t xml:space="preserve">Bawat Sugat ni Kristo as may pahayag, </w:t>
      </w:r>
      <w:r w:rsidRPr="00CB20CB">
        <w:rPr>
          <w:rFonts w:asciiTheme="majorHAnsi" w:hAnsiTheme="majorHAnsi"/>
          <w:sz w:val="32"/>
          <w:szCs w:val="32"/>
        </w:rPr>
        <w:br/>
        <w:t xml:space="preserve">Ang sugat sa ulo'y pang-unawang taglay, </w:t>
      </w:r>
      <w:r w:rsidRPr="00CB20CB">
        <w:rPr>
          <w:rFonts w:asciiTheme="majorHAnsi" w:hAnsiTheme="majorHAnsi"/>
          <w:sz w:val="32"/>
          <w:szCs w:val="32"/>
        </w:rPr>
        <w:br/>
        <w:t xml:space="preserve">Sa dibdib ay pag-ibig, sa kamay ay pagdamay, </w:t>
      </w:r>
      <w:r w:rsidRPr="00CB20CB">
        <w:rPr>
          <w:rFonts w:asciiTheme="majorHAnsi" w:hAnsiTheme="majorHAnsi"/>
          <w:sz w:val="32"/>
          <w:szCs w:val="32"/>
        </w:rPr>
        <w:br/>
        <w:t xml:space="preserve">Sa paa na laging nakasubaybay. </w:t>
      </w:r>
    </w:p>
    <w:p w14:paraId="4FA1C9BE" w14:textId="09211425" w:rsidR="00842BC1" w:rsidRDefault="00842BC1" w:rsidP="00842BC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1857CC71" w14:textId="77777777" w:rsidR="00F6115D" w:rsidRPr="00715316" w:rsidRDefault="00F6115D" w:rsidP="00F6115D">
      <w:pPr>
        <w:rPr>
          <w:rFonts w:asciiTheme="majorHAnsi" w:hAnsiTheme="majorHAnsi"/>
          <w:sz w:val="32"/>
        </w:rPr>
        <w:sectPr w:rsidR="00F6115D" w:rsidRPr="00715316" w:rsidSect="005E6F13">
          <w:type w:val="continuous"/>
          <w:pgSz w:w="12240" w:h="15840"/>
          <w:pgMar w:top="1170" w:right="1440" w:bottom="810" w:left="1440" w:header="720" w:footer="720" w:gutter="0"/>
          <w:cols w:num="2" w:space="720"/>
          <w:docGrid w:linePitch="360"/>
        </w:sectPr>
      </w:pPr>
    </w:p>
    <w:p w14:paraId="0A2F5A70" w14:textId="468C1A9A" w:rsidR="00CC6512" w:rsidRPr="00197EF3" w:rsidRDefault="00197EF3" w:rsidP="00CC6512">
      <w:pPr>
        <w:pStyle w:val="Heading1"/>
        <w:rPr>
          <w:rStyle w:val="Hyperlink"/>
          <w:sz w:val="48"/>
          <w:szCs w:val="40"/>
          <w:u w:val="none"/>
        </w:rPr>
      </w:pPr>
      <w:r>
        <w:rPr>
          <w:sz w:val="48"/>
          <w:szCs w:val="40"/>
        </w:rPr>
        <w:lastRenderedPageBreak/>
        <w:fldChar w:fldCharType="begin"/>
      </w:r>
      <w:r>
        <w:rPr>
          <w:sz w:val="48"/>
          <w:szCs w:val="40"/>
        </w:rPr>
        <w:instrText>HYPERLINK  \l "_top"</w:instrText>
      </w:r>
      <w:r>
        <w:rPr>
          <w:sz w:val="48"/>
          <w:szCs w:val="40"/>
        </w:rPr>
      </w:r>
      <w:r>
        <w:rPr>
          <w:sz w:val="48"/>
          <w:szCs w:val="40"/>
        </w:rPr>
        <w:fldChar w:fldCharType="separate"/>
      </w:r>
      <w:bookmarkStart w:id="80" w:name="_Toc182939801"/>
      <w:r w:rsidR="00CC6512" w:rsidRPr="00197EF3">
        <w:rPr>
          <w:rStyle w:val="Hyperlink"/>
          <w:sz w:val="48"/>
          <w:szCs w:val="40"/>
          <w:u w:val="none"/>
        </w:rPr>
        <w:t>TAAS ANG KRUS</w:t>
      </w:r>
      <w:bookmarkEnd w:id="80"/>
    </w:p>
    <w:p w14:paraId="55AD3A0F" w14:textId="49CBC486" w:rsidR="00CC6512" w:rsidRDefault="00197EF3" w:rsidP="00CC6512">
      <w:pPr>
        <w:rPr>
          <w:rFonts w:ascii="Arial Black" w:hAnsi="Arial Black"/>
          <w:sz w:val="28"/>
          <w:szCs w:val="28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48"/>
          <w:szCs w:val="40"/>
        </w:rPr>
        <w:fldChar w:fldCharType="end"/>
      </w:r>
    </w:p>
    <w:p w14:paraId="7FCAF3C5" w14:textId="0AA3A5BA" w:rsidR="00CC6512" w:rsidRPr="00F8221B" w:rsidRDefault="00CC6512" w:rsidP="00CC6512">
      <w:pPr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27F6CD38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Taas ang krus, si Kristo'y Ihayag </w:t>
      </w:r>
    </w:p>
    <w:p w14:paraId="422BB28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hanggang lahat kan'yang ngalan sambahin </w:t>
      </w:r>
    </w:p>
    <w:p w14:paraId="216D1FC4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2686E8D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1</w:t>
      </w:r>
    </w:p>
    <w:p w14:paraId="2B661AF3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Sunod na tayo sa Panginoon </w:t>
      </w:r>
    </w:p>
    <w:p w14:paraId="07249C58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patungo sa buhay ng kabanalan</w:t>
      </w:r>
    </w:p>
    <w:p w14:paraId="228E9B0F" w14:textId="2A966A8E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53DF660A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3C5A746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2</w:t>
      </w:r>
    </w:p>
    <w:p w14:paraId="7531A841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Si Kristo ang daan, katotohanan </w:t>
      </w:r>
    </w:p>
    <w:p w14:paraId="0D10AEF7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at s'ya ang buhay na walang hanggan. </w:t>
      </w:r>
    </w:p>
    <w:p w14:paraId="5414FC31" w14:textId="4015C091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441BC210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7F0A69E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3</w:t>
      </w:r>
    </w:p>
    <w:p w14:paraId="6634EE30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Tinubos tayo ng dugo ni Kristo, </w:t>
      </w:r>
    </w:p>
    <w:p w14:paraId="17A28BC5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Tayong dukha naging anak ng D'yos. </w:t>
      </w:r>
    </w:p>
    <w:p w14:paraId="51D8C05C" w14:textId="290030E4" w:rsidR="00CC6512" w:rsidRPr="00F8221B" w:rsidRDefault="00CC6512" w:rsidP="00F8221B">
      <w:pPr>
        <w:ind w:left="720"/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</w:pP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</w:p>
    <w:p w14:paraId="03586151" w14:textId="77777777" w:rsidR="00CC6512" w:rsidRPr="00CC6512" w:rsidRDefault="00CC6512" w:rsidP="00CC6512">
      <w:pPr>
        <w:rPr>
          <w:rFonts w:asciiTheme="majorHAnsi" w:hAnsiTheme="majorHAnsi"/>
          <w:b/>
          <w:bCs/>
          <w:sz w:val="32"/>
          <w:szCs w:val="32"/>
        </w:rPr>
      </w:pPr>
    </w:p>
    <w:p w14:paraId="709A165F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>Verse 4</w:t>
      </w:r>
    </w:p>
    <w:p w14:paraId="62593252" w14:textId="77777777" w:rsidR="00CC6512" w:rsidRPr="00CC6512" w:rsidRDefault="00CC6512" w:rsidP="00F8221B">
      <w:pPr>
        <w:ind w:left="720"/>
        <w:rPr>
          <w:rFonts w:asciiTheme="majorHAnsi" w:hAnsiTheme="majorHAnsi"/>
          <w:b/>
          <w:bCs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Kadakilaan ng Ipinako sa krus, </w:t>
      </w:r>
    </w:p>
    <w:p w14:paraId="56502B3C" w14:textId="1120A02B" w:rsidR="00CC6512" w:rsidRDefault="00CC6512" w:rsidP="00F8221B">
      <w:pPr>
        <w:ind w:left="72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C6512">
        <w:rPr>
          <w:rFonts w:asciiTheme="majorHAnsi" w:hAnsiTheme="majorHAnsi"/>
          <w:b/>
          <w:bCs/>
          <w:sz w:val="32"/>
          <w:szCs w:val="32"/>
        </w:rPr>
        <w:t xml:space="preserve">habang buhay, aawitin ko. </w:t>
      </w:r>
      <w:r>
        <w:rPr>
          <w:rFonts w:asciiTheme="majorHAnsi" w:hAnsiTheme="majorHAnsi"/>
          <w:b/>
          <w:bCs/>
          <w:sz w:val="32"/>
          <w:szCs w:val="32"/>
        </w:rPr>
        <w:br/>
      </w:r>
      <w:r w:rsidRPr="00F8221B">
        <w:rPr>
          <w:rFonts w:asciiTheme="majorHAnsi" w:hAnsiTheme="majorHAnsi"/>
          <w:b/>
          <w:bCs/>
          <w:i/>
          <w:iCs/>
          <w:color w:val="FF0000"/>
          <w:sz w:val="32"/>
          <w:szCs w:val="32"/>
        </w:rPr>
        <w:t>Koro</w:t>
      </w:r>
      <w:r>
        <w:br w:type="page"/>
      </w:r>
    </w:p>
    <w:p w14:paraId="7F6D5C57" w14:textId="1D18AA76" w:rsidR="00F6115D" w:rsidRPr="008E223E" w:rsidRDefault="00000000" w:rsidP="00F6115D">
      <w:pPr>
        <w:pStyle w:val="Heading1"/>
        <w:rPr>
          <w:sz w:val="48"/>
          <w:szCs w:val="40"/>
        </w:rPr>
      </w:pPr>
      <w:hyperlink w:anchor="_top" w:history="1">
        <w:bookmarkStart w:id="81" w:name="_Toc182939802"/>
        <w:r w:rsidR="00F6115D" w:rsidRPr="008E223E">
          <w:rPr>
            <w:rStyle w:val="Hyperlink"/>
            <w:sz w:val="48"/>
            <w:szCs w:val="40"/>
            <w:u w:val="none"/>
          </w:rPr>
          <w:t>TANDA NG KAHARIAN NG DIYOS</w:t>
        </w:r>
        <w:bookmarkEnd w:id="81"/>
      </w:hyperlink>
    </w:p>
    <w:p w14:paraId="217C5F08" w14:textId="77777777" w:rsidR="00F6115D" w:rsidRDefault="00F6115D" w:rsidP="00F6115D">
      <w:pPr>
        <w:rPr>
          <w:rFonts w:ascii="Arial Black" w:hAnsi="Arial Black"/>
          <w:sz w:val="28"/>
          <w:szCs w:val="28"/>
        </w:rPr>
      </w:pPr>
    </w:p>
    <w:p w14:paraId="09AAF1DE" w14:textId="16A025AB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KORO</w:t>
      </w:r>
    </w:p>
    <w:p w14:paraId="3B567F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Humayo na’t ipahayag, Kanyang pagkalinga’t habag</w:t>
      </w:r>
    </w:p>
    <w:p w14:paraId="005D008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      Isabuhay pag-ibig at katarungan, tanda ng kanyang kaharian.</w:t>
      </w:r>
      <w:r w:rsidRPr="008B69A1">
        <w:rPr>
          <w:rFonts w:asciiTheme="majorHAnsi" w:hAnsiTheme="majorHAnsi"/>
          <w:sz w:val="32"/>
          <w:szCs w:val="32"/>
        </w:rPr>
        <w:t xml:space="preserve"> </w:t>
      </w:r>
    </w:p>
    <w:p w14:paraId="0AE96CE5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14B6CD7D" w14:textId="43F5E62A" w:rsidR="00B733AC" w:rsidRPr="008B69A1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8B69A1">
        <w:rPr>
          <w:rFonts w:asciiTheme="majorHAnsi" w:hAnsiTheme="majorHAnsi"/>
          <w:b/>
          <w:bCs/>
          <w:sz w:val="32"/>
          <w:szCs w:val="32"/>
        </w:rPr>
        <w:t>I</w:t>
      </w:r>
    </w:p>
    <w:p w14:paraId="380355B9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tigang ang lupa,</w:t>
      </w:r>
    </w:p>
    <w:p w14:paraId="72FC7BD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panahong ang ani’y sagana</w:t>
      </w:r>
    </w:p>
    <w:p w14:paraId="5B275891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digmaan at kaguluhan</w:t>
      </w:r>
    </w:p>
    <w:p w14:paraId="0F7DA9E4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panahon ng kapayapaan.</w:t>
      </w:r>
    </w:p>
    <w:p w14:paraId="62EB42E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4723B19E" w14:textId="29CF9A89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</w:t>
      </w:r>
    </w:p>
    <w:p w14:paraId="767379A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mga dakila’t dukha</w:t>
      </w:r>
    </w:p>
    <w:p w14:paraId="470EE9AA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banal at makasalanan</w:t>
      </w:r>
    </w:p>
    <w:p w14:paraId="2226EB1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bulag at lumpo, ang api at sugatan</w:t>
      </w:r>
    </w:p>
    <w:p w14:paraId="4A166E88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lahat at inaanyayahan.</w:t>
      </w:r>
    </w:p>
    <w:p w14:paraId="599B3DAF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</w:p>
    <w:p w14:paraId="6950D9DC" w14:textId="1220F796" w:rsidR="00B733AC" w:rsidRPr="000A7EFB" w:rsidRDefault="00B733AC" w:rsidP="00F6115D">
      <w:pPr>
        <w:rPr>
          <w:rFonts w:asciiTheme="majorHAnsi" w:hAnsiTheme="majorHAnsi"/>
          <w:b/>
          <w:bCs/>
          <w:sz w:val="32"/>
          <w:szCs w:val="32"/>
        </w:rPr>
      </w:pPr>
      <w:r w:rsidRPr="000A7EFB">
        <w:rPr>
          <w:rFonts w:asciiTheme="majorHAnsi" w:hAnsiTheme="majorHAnsi"/>
          <w:b/>
          <w:bCs/>
          <w:sz w:val="32"/>
          <w:szCs w:val="32"/>
        </w:rPr>
        <w:t>III</w:t>
      </w:r>
    </w:p>
    <w:p w14:paraId="339A3A17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‘ming pagdadalamhati</w:t>
      </w:r>
    </w:p>
    <w:p w14:paraId="3EB36430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Sa ’ming pagbibigay-puri</w:t>
      </w:r>
    </w:p>
    <w:p w14:paraId="03176B7E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Anupamang pagtangis, hapo’t pasakit</w:t>
      </w:r>
    </w:p>
    <w:p w14:paraId="34838363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t>Ang Pangalan Niya’y sinasambit.</w:t>
      </w:r>
    </w:p>
    <w:p w14:paraId="345432CD" w14:textId="77777777" w:rsidR="00F6115D" w:rsidRPr="008B69A1" w:rsidRDefault="00F6115D" w:rsidP="00F6115D">
      <w:pPr>
        <w:rPr>
          <w:rFonts w:asciiTheme="majorHAnsi" w:hAnsiTheme="majorHAnsi"/>
          <w:sz w:val="32"/>
          <w:szCs w:val="32"/>
        </w:rPr>
      </w:pPr>
      <w:r w:rsidRPr="008B69A1">
        <w:rPr>
          <w:rFonts w:asciiTheme="majorHAnsi" w:hAnsiTheme="majorHAnsi"/>
          <w:sz w:val="32"/>
          <w:szCs w:val="32"/>
        </w:rPr>
        <w:br w:type="page"/>
      </w:r>
    </w:p>
    <w:p w14:paraId="4FE0950F" w14:textId="25B496A2" w:rsidR="00CA5037" w:rsidRPr="00D851AB" w:rsidRDefault="00000000" w:rsidP="00CA5037">
      <w:pPr>
        <w:pStyle w:val="Heading1"/>
        <w:rPr>
          <w:sz w:val="44"/>
          <w:szCs w:val="36"/>
        </w:rPr>
      </w:pPr>
      <w:hyperlink w:anchor="_top" w:history="1">
        <w:bookmarkStart w:id="82" w:name="_Toc182939803"/>
        <w:r w:rsidR="00CA5037" w:rsidRPr="00960F3B">
          <w:rPr>
            <w:rStyle w:val="Hyperlink"/>
            <w:sz w:val="48"/>
            <w:szCs w:val="40"/>
            <w:u w:val="none"/>
          </w:rPr>
          <w:t>TANGING ALAY</w:t>
        </w:r>
        <w:bookmarkEnd w:id="82"/>
      </w:hyperlink>
      <w:r w:rsidR="00CA5037" w:rsidRPr="00960F3B">
        <w:rPr>
          <w:sz w:val="48"/>
          <w:szCs w:val="40"/>
        </w:rPr>
        <w:t xml:space="preserve"> </w:t>
      </w:r>
      <w:r w:rsidR="00CA5037" w:rsidRPr="00D851AB">
        <w:rPr>
          <w:sz w:val="36"/>
          <w:szCs w:val="36"/>
        </w:rPr>
        <w:br/>
      </w:r>
    </w:p>
    <w:p w14:paraId="29E5BD41" w14:textId="77777777" w:rsidR="00886188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Salamat sa Iyo </w:t>
      </w:r>
    </w:p>
    <w:p w14:paraId="75C349DF" w14:textId="4CA28D9F" w:rsidR="00CA5037" w:rsidRPr="00FF1F3D" w:rsidRDefault="00886188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aking Panginong, Hesus </w:t>
      </w:r>
    </w:p>
    <w:p w14:paraId="77829546" w14:textId="77777777" w:rsidR="001F7813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Ako'y inibig Mo </w:t>
      </w:r>
    </w:p>
    <w:p w14:paraId="5FF5DFA7" w14:textId="553CBBC5" w:rsidR="00CA5037" w:rsidRPr="00FF1F3D" w:rsidRDefault="001F7813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 xml:space="preserve">  </w:t>
      </w:r>
      <w:r w:rsidR="00CA5037" w:rsidRPr="00FF1F3D">
        <w:rPr>
          <w:rFonts w:asciiTheme="majorHAnsi" w:hAnsiTheme="majorHAnsi"/>
          <w:sz w:val="32"/>
          <w:szCs w:val="32"/>
        </w:rPr>
        <w:t xml:space="preserve">at inangking lubos. </w:t>
      </w:r>
      <w:r w:rsidR="00CA5037" w:rsidRPr="00FF1F3D">
        <w:rPr>
          <w:rFonts w:asciiTheme="majorHAnsi" w:hAnsiTheme="majorHAnsi"/>
          <w:sz w:val="32"/>
          <w:szCs w:val="32"/>
        </w:rPr>
        <w:br/>
      </w:r>
    </w:p>
    <w:p w14:paraId="7691FC6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598C18F6" w14:textId="77777777" w:rsidR="00CA5037" w:rsidRPr="00FF1F3D" w:rsidRDefault="00CA5037" w:rsidP="00CA5037">
      <w:pPr>
        <w:pStyle w:val="HTMLPreformatted"/>
        <w:rPr>
          <w:rFonts w:asciiTheme="majorHAnsi" w:hAnsiTheme="majorHAnsi"/>
          <w:b/>
          <w:sz w:val="32"/>
          <w:szCs w:val="32"/>
        </w:rPr>
      </w:pPr>
      <w:r w:rsidRPr="00FF1F3D">
        <w:rPr>
          <w:rFonts w:asciiTheme="majorHAnsi" w:hAnsiTheme="majorHAnsi"/>
          <w:b/>
          <w:sz w:val="32"/>
          <w:szCs w:val="32"/>
        </w:rPr>
        <w:t xml:space="preserve">KORO </w:t>
      </w:r>
    </w:p>
    <w:p w14:paraId="6EA67BCB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sa Iyo aking Ama </w:t>
      </w:r>
    </w:p>
    <w:p w14:paraId="03E8003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buong buhay ko, puso at kaluluwa </w:t>
      </w:r>
    </w:p>
    <w:p w14:paraId="765C7C44" w14:textId="715421CE" w:rsidR="00CA5037" w:rsidRPr="00FF1F3D" w:rsidRDefault="007E646C" w:rsidP="00CA5037">
      <w:pPr>
        <w:pStyle w:val="HTMLPreformatted"/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Hindi</w:t>
      </w:r>
      <w:r w:rsidR="00CA5037" w:rsidRPr="00FF1F3D">
        <w:rPr>
          <w:rFonts w:asciiTheme="majorHAnsi" w:hAnsiTheme="majorHAnsi"/>
          <w:sz w:val="32"/>
          <w:szCs w:val="32"/>
        </w:rPr>
        <w:t xml:space="preserve"> makayanang maipagkakoob </w:t>
      </w:r>
    </w:p>
    <w:p w14:paraId="5518317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Mamahaling hiyas o gintong nilukob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1C2D95E4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dalangin O Diyos ay tanggapin </w:t>
      </w:r>
    </w:p>
    <w:p w14:paraId="1BDC1D81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Ang tanging alay ko nawa ay gamitin </w:t>
      </w:r>
    </w:p>
    <w:p w14:paraId="666490E3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Ito lamang Ama wala nang iba pa </w:t>
      </w:r>
    </w:p>
    <w:p w14:paraId="3B17490E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Akong hinihiling.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075A69D8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</w:p>
    <w:p w14:paraId="329B2915" w14:textId="77777777" w:rsidR="00CA5037" w:rsidRPr="00FF1F3D" w:rsidRDefault="00CA5037" w:rsidP="00CA5037">
      <w:pPr>
        <w:pStyle w:val="HTMLPreformatted"/>
        <w:rPr>
          <w:rFonts w:asciiTheme="majorHAnsi" w:hAnsiTheme="majorHAnsi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Di ko akalain na ako ay bigyang pansin </w:t>
      </w:r>
      <w:r w:rsidRPr="00FF1F3D">
        <w:rPr>
          <w:rFonts w:asciiTheme="majorHAnsi" w:hAnsiTheme="majorHAnsi"/>
          <w:sz w:val="32"/>
          <w:szCs w:val="32"/>
        </w:rPr>
        <w:br/>
        <w:t xml:space="preserve">Ang taong tulad ko di dapat mahalin.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 w:rsidRPr="00FF1F3D">
        <w:rPr>
          <w:rFonts w:asciiTheme="majorHAnsi" w:hAnsiTheme="majorHAnsi"/>
          <w:sz w:val="32"/>
          <w:szCs w:val="32"/>
        </w:rPr>
        <w:br/>
      </w:r>
    </w:p>
    <w:p w14:paraId="733EEB94" w14:textId="0583EB84" w:rsidR="00CA5037" w:rsidRDefault="00CA5037" w:rsidP="00CA503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F1F3D">
        <w:rPr>
          <w:rFonts w:asciiTheme="majorHAnsi" w:hAnsiTheme="majorHAnsi"/>
          <w:sz w:val="32"/>
          <w:szCs w:val="32"/>
        </w:rPr>
        <w:t xml:space="preserve">Aking hinihintay ang lyong pagbabalik Hesus </w:t>
      </w:r>
      <w:r w:rsidRPr="00FF1F3D">
        <w:rPr>
          <w:rFonts w:asciiTheme="majorHAnsi" w:hAnsiTheme="majorHAnsi"/>
          <w:sz w:val="32"/>
          <w:szCs w:val="32"/>
        </w:rPr>
        <w:br/>
        <w:t xml:space="preserve">Ang makapiling ka'y kagalakang lubos. </w:t>
      </w:r>
      <w:r w:rsidRPr="00FF1F3D">
        <w:rPr>
          <w:rFonts w:asciiTheme="majorHAnsi" w:hAnsiTheme="majorHAnsi"/>
          <w:sz w:val="32"/>
          <w:szCs w:val="32"/>
        </w:rPr>
        <w:br/>
        <w:t xml:space="preserve">(KORO) </w:t>
      </w:r>
      <w:r>
        <w:br w:type="page"/>
      </w:r>
    </w:p>
    <w:p w14:paraId="1D2DB80B" w14:textId="7E9D4A78" w:rsidR="00F6115D" w:rsidRPr="0060160B" w:rsidRDefault="00000000" w:rsidP="00F6115D">
      <w:pPr>
        <w:pStyle w:val="Heading1"/>
        <w:rPr>
          <w:sz w:val="36"/>
          <w:szCs w:val="36"/>
          <w:lang w:val="en-CA"/>
        </w:rPr>
      </w:pPr>
      <w:hyperlink w:anchor="_top" w:history="1">
        <w:bookmarkStart w:id="83" w:name="_Toc182939804"/>
        <w:r w:rsidR="00F6115D" w:rsidRPr="0060160B">
          <w:rPr>
            <w:rStyle w:val="Hyperlink"/>
            <w:sz w:val="44"/>
            <w:szCs w:val="36"/>
            <w:u w:val="none"/>
            <w:lang w:val="en-CA"/>
          </w:rPr>
          <w:t>TANGING YAMAN</w:t>
        </w:r>
        <w:bookmarkEnd w:id="83"/>
      </w:hyperlink>
    </w:p>
    <w:p w14:paraId="7DFA421A" w14:textId="77777777" w:rsidR="00F6115D" w:rsidRDefault="00F6115D" w:rsidP="00F6115D">
      <w:pPr>
        <w:rPr>
          <w:lang w:val="en-CA"/>
        </w:rPr>
      </w:pPr>
    </w:p>
    <w:p w14:paraId="7C87F258" w14:textId="06691395" w:rsidR="00CB6823" w:rsidRPr="00CB6823" w:rsidRDefault="00CB6823" w:rsidP="00F6115D">
      <w:pPr>
        <w:rPr>
          <w:b/>
          <w:sz w:val="24"/>
          <w:lang w:val="en-CA"/>
        </w:rPr>
      </w:pPr>
      <w:r w:rsidRPr="00CB6823">
        <w:rPr>
          <w:b/>
          <w:sz w:val="24"/>
          <w:lang w:val="en-CA"/>
        </w:rPr>
        <w:t>KORO:</w:t>
      </w:r>
    </w:p>
    <w:p w14:paraId="04C6E3EC" w14:textId="7E7F8115" w:rsidR="00F6115D" w:rsidRPr="00715316" w:rsidRDefault="00F6115D" w:rsidP="00F6115D">
      <w:pPr>
        <w:rPr>
          <w:rFonts w:asciiTheme="majorHAnsi" w:hAnsiTheme="majorHAnsi"/>
          <w:b/>
          <w:sz w:val="32"/>
          <w:szCs w:val="32"/>
          <w:lang w:val="en-CA"/>
        </w:rPr>
      </w:pPr>
      <w:r w:rsidRPr="00715316">
        <w:rPr>
          <w:rFonts w:ascii="Arial Black" w:hAnsi="Arial Black"/>
          <w:b/>
          <w:sz w:val="28"/>
          <w:szCs w:val="28"/>
          <w:lang w:val="en-CA"/>
        </w:rPr>
        <w:t xml:space="preserve">  </w:t>
      </w:r>
      <w:r w:rsidR="00CB6823">
        <w:rPr>
          <w:rFonts w:ascii="Arial Black" w:hAnsi="Arial Black"/>
          <w:b/>
          <w:sz w:val="28"/>
          <w:szCs w:val="28"/>
          <w:lang w:val="en-CA"/>
        </w:rPr>
        <w:t xml:space="preserve"> </w:t>
      </w:r>
      <w:r w:rsidRPr="00715316">
        <w:rPr>
          <w:rFonts w:asciiTheme="majorHAnsi" w:hAnsiTheme="majorHAnsi"/>
          <w:sz w:val="32"/>
          <w:szCs w:val="32"/>
          <w:lang w:val="en-CA"/>
        </w:rPr>
        <w:t>Ikaw ang aking tanging yaman</w:t>
      </w:r>
    </w:p>
    <w:p w14:paraId="5D228D9A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Na di lubusang masumpungan</w:t>
      </w:r>
    </w:p>
    <w:p w14:paraId="119F47F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Ang nilikha Mong kariktan</w:t>
      </w:r>
    </w:p>
    <w:p w14:paraId="26992567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    Sulyap ng `yong kagandahan.</w:t>
      </w:r>
    </w:p>
    <w:p w14:paraId="5C3CA341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1D4FCF5B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19D28843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Nitong pusong ikaw lamang ang saya </w:t>
      </w:r>
    </w:p>
    <w:p w14:paraId="3CC240A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 xml:space="preserve">Sa ganda ng umaga, </w:t>
      </w:r>
    </w:p>
    <w:p w14:paraId="0336A64E" w14:textId="714F0EE9" w:rsidR="00F6115D" w:rsidRPr="00715316" w:rsidRDefault="00CB6823" w:rsidP="00F6115D">
      <w:pPr>
        <w:rPr>
          <w:rFonts w:asciiTheme="majorHAnsi" w:hAnsiTheme="majorHAnsi"/>
          <w:sz w:val="32"/>
          <w:szCs w:val="32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Nangungulila sa `yo sinta. (KORO)</w:t>
      </w:r>
    </w:p>
    <w:p w14:paraId="62969FD4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77E6946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Ikaw`y hanap sa tuwina</w:t>
      </w:r>
    </w:p>
    <w:p w14:paraId="57998A6E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kapwa ko kita laging nadarama</w:t>
      </w:r>
    </w:p>
    <w:p w14:paraId="38607C4C" w14:textId="77777777" w:rsidR="00F6115D" w:rsidRPr="00715316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Sa Iyong mga likha</w:t>
      </w:r>
    </w:p>
    <w:p w14:paraId="688D3D62" w14:textId="15463737" w:rsidR="00F6115D" w:rsidRDefault="00F6115D" w:rsidP="00F6115D">
      <w:pPr>
        <w:rPr>
          <w:rFonts w:asciiTheme="majorHAnsi" w:hAnsiTheme="majorHAnsi"/>
          <w:sz w:val="32"/>
          <w:szCs w:val="32"/>
          <w:lang w:val="en-CA"/>
        </w:rPr>
      </w:pPr>
      <w:r w:rsidRPr="00715316">
        <w:rPr>
          <w:rFonts w:asciiTheme="majorHAnsi" w:hAnsiTheme="majorHAnsi"/>
          <w:sz w:val="32"/>
          <w:szCs w:val="32"/>
          <w:lang w:val="en-CA"/>
        </w:rPr>
        <w:t>Hangad pa ring masdan ang `yong mukha. (</w:t>
      </w:r>
      <w:r w:rsidR="00CB6823">
        <w:rPr>
          <w:rFonts w:asciiTheme="majorHAnsi" w:hAnsiTheme="majorHAnsi"/>
          <w:sz w:val="32"/>
          <w:szCs w:val="32"/>
          <w:lang w:val="en-CA"/>
        </w:rPr>
        <w:t>KORO</w:t>
      </w:r>
      <w:r w:rsidRPr="00715316">
        <w:rPr>
          <w:rFonts w:asciiTheme="majorHAnsi" w:hAnsiTheme="majorHAnsi"/>
          <w:sz w:val="32"/>
          <w:szCs w:val="32"/>
          <w:lang w:val="en-CA"/>
        </w:rPr>
        <w:t>)</w:t>
      </w:r>
    </w:p>
    <w:p w14:paraId="77C7EE00" w14:textId="77777777" w:rsidR="0028665E" w:rsidRDefault="0028665E" w:rsidP="00F6115D">
      <w:pPr>
        <w:rPr>
          <w:rFonts w:asciiTheme="majorHAnsi" w:hAnsiTheme="majorHAnsi"/>
          <w:sz w:val="32"/>
          <w:szCs w:val="32"/>
          <w:lang w:val="en-CA"/>
        </w:rPr>
      </w:pPr>
    </w:p>
    <w:p w14:paraId="4C025CE0" w14:textId="2F55B0B6" w:rsidR="0028665E" w:rsidRPr="00715316" w:rsidRDefault="0028665E" w:rsidP="00F6115D">
      <w:pPr>
        <w:rPr>
          <w:rFonts w:ascii="Arial Black" w:hAnsi="Arial Black"/>
          <w:sz w:val="28"/>
          <w:szCs w:val="28"/>
          <w:lang w:val="en-CA"/>
        </w:rPr>
      </w:pPr>
      <w:r>
        <w:rPr>
          <w:rFonts w:asciiTheme="majorHAnsi" w:hAnsiTheme="majorHAnsi"/>
          <w:sz w:val="32"/>
          <w:szCs w:val="32"/>
          <w:lang w:val="en-CA"/>
        </w:rPr>
        <w:t>Pangwakas: Sulyap ng ‘yong kagandahan</w:t>
      </w:r>
    </w:p>
    <w:p w14:paraId="771C9C69" w14:textId="77777777" w:rsidR="002C6639" w:rsidRPr="007464BB" w:rsidRDefault="00F6115D" w:rsidP="00F6115D">
      <w:pPr>
        <w:rPr>
          <w:rStyle w:val="Heading1Char"/>
          <w:sz w:val="44"/>
          <w:szCs w:val="44"/>
        </w:rPr>
      </w:pPr>
      <w:r w:rsidRPr="00715316">
        <w:rPr>
          <w:sz w:val="28"/>
        </w:rPr>
        <w:br w:type="page"/>
      </w:r>
      <w:hyperlink w:anchor="_top" w:history="1">
        <w:bookmarkStart w:id="84" w:name="_Toc182939805"/>
        <w:r w:rsidRPr="007464BB">
          <w:rPr>
            <w:rStyle w:val="Heading1Char"/>
            <w:sz w:val="44"/>
            <w:szCs w:val="44"/>
          </w:rPr>
          <w:t>TINAPAY NG BUHAY (new version)</w:t>
        </w:r>
        <w:bookmarkEnd w:id="84"/>
      </w:hyperlink>
      <w:r w:rsidRPr="007464BB">
        <w:rPr>
          <w:rStyle w:val="Heading1Char"/>
          <w:sz w:val="44"/>
          <w:szCs w:val="44"/>
        </w:rPr>
        <w:t xml:space="preserve"> </w:t>
      </w:r>
    </w:p>
    <w:p w14:paraId="6D8186C4" w14:textId="1FA97277" w:rsidR="00F6115D" w:rsidRPr="0088100A" w:rsidRDefault="00F6115D" w:rsidP="00F6115D">
      <w:pPr>
        <w:rPr>
          <w:sz w:val="28"/>
        </w:rPr>
      </w:pPr>
      <w:r w:rsidRPr="00715316">
        <w:t>(</w:t>
      </w:r>
      <w:r w:rsidRPr="00715316">
        <w:rPr>
          <w:rFonts w:asciiTheme="majorHAnsi" w:hAnsiTheme="majorHAnsi"/>
          <w:sz w:val="16"/>
          <w:szCs w:val="16"/>
        </w:rPr>
        <w:t xml:space="preserve">Music by: M.V. Franciso,SJ, Ateneo ; Louie Oca &amp; F. Bautista, Arranger, UST) </w:t>
      </w:r>
    </w:p>
    <w:p w14:paraId="1D1C1234" w14:textId="77777777" w:rsidR="00F6115D" w:rsidRPr="00715316" w:rsidRDefault="00F6115D" w:rsidP="00F6115D">
      <w:pPr>
        <w:rPr>
          <w:rFonts w:asciiTheme="majorHAnsi" w:hAnsiTheme="majorHAnsi"/>
        </w:rPr>
      </w:pPr>
    </w:p>
    <w:p w14:paraId="58F31840" w14:textId="77777777" w:rsidR="00F6115D" w:rsidRPr="00715316" w:rsidRDefault="00F6115D" w:rsidP="00F6115D">
      <w:pPr>
        <w:rPr>
          <w:rFonts w:asciiTheme="majorHAnsi" w:hAnsiTheme="majorHAnsi"/>
          <w:b/>
        </w:rPr>
      </w:pPr>
      <w:r w:rsidRPr="00715316">
        <w:rPr>
          <w:rFonts w:asciiTheme="majorHAnsi" w:hAnsiTheme="majorHAnsi"/>
          <w:b/>
        </w:rPr>
        <w:t>Koro :</w:t>
      </w:r>
    </w:p>
    <w:p w14:paraId="00F6346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Ie-su,  pa-nis  vi-tae donum   pa---tris, Ie-su, fons---vitae, fons--- vi-tae ac-quae</w:t>
      </w:r>
    </w:p>
    <w:p w14:paraId="0045358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Ci-bus et   po-tus-  nos ter,   Ci-bus  et  po-tus   nos ter,   </w:t>
      </w:r>
    </w:p>
    <w:p w14:paraId="7A22406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In-i-ti-ne-re,   in-i-ti-ne-re    ad    do-mus    Dei.</w:t>
      </w:r>
    </w:p>
    <w:p w14:paraId="0F0E5B2B" w14:textId="77777777" w:rsidR="00F6115D" w:rsidRPr="0088100A" w:rsidRDefault="00F6115D" w:rsidP="00F6115D">
      <w:pPr>
        <w:pStyle w:val="ListParagraph"/>
        <w:rPr>
          <w:rFonts w:asciiTheme="majorHAnsi" w:hAnsiTheme="majorHAnsi"/>
          <w:sz w:val="28"/>
        </w:rPr>
      </w:pPr>
    </w:p>
    <w:p w14:paraId="34CC4C3A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Mula   sa  lupa  sumibol  Kang masigla  </w:t>
      </w:r>
    </w:p>
    <w:p w14:paraId="1C950B1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Matapos  kang  yurakan ng mga   masasama  </w:t>
      </w:r>
    </w:p>
    <w:p w14:paraId="1CD81A4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Sumilang ang  liwanag  ng  mga  nawa wala, </w:t>
      </w:r>
    </w:p>
    <w:p w14:paraId="2975A96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Tinapay   ng  buhay   pagkain  ng   dukha.         (Koro) </w:t>
      </w:r>
    </w:p>
    <w:p w14:paraId="21EFCAE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0748B40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Gikan  sa  binlud   usaka    ti napay</w:t>
      </w:r>
    </w:p>
    <w:p w14:paraId="0B2F206D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Nga  bunga   sa   a mong   buhat    at    kabudlay</w:t>
      </w:r>
    </w:p>
    <w:p w14:paraId="29FBABB3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Hi naut    mag hi usa  kami   sa ma  n ii ning tinapay</w:t>
      </w:r>
    </w:p>
    <w:p w14:paraId="36F6AB0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Tiguma  kami  Jesus,    Among   Ginoong  tun hay.          (Koro)</w:t>
      </w:r>
    </w:p>
    <w:p w14:paraId="300CCDF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7646581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Jesus,   food  divine,  be our strength each day </w:t>
      </w:r>
    </w:p>
    <w:p w14:paraId="03AD6E21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So we don’t tire as we witness  to your  love and care</w:t>
      </w:r>
    </w:p>
    <w:p w14:paraId="2F669579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To those in greater need,  both  near and far away</w:t>
      </w:r>
    </w:p>
    <w:p w14:paraId="0D810040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 May we lead them back to You,  All those who’ve gone as-tray.         (Koro)</w:t>
      </w:r>
    </w:p>
    <w:p w14:paraId="28F3610E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1BDF2CB5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Da-lon  na-mong  I-mong ba-la ang  pu-long </w:t>
      </w:r>
    </w:p>
    <w:p w14:paraId="5BC2CE54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Manga- la-gay kag tud-lo  mong   ma-ta-rong </w:t>
      </w:r>
    </w:p>
    <w:p w14:paraId="5B725DA8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Kahayag sang-Es-pi-ri-tu  Sang-ka- ma-tu-o-ran, </w:t>
      </w:r>
    </w:p>
    <w:p w14:paraId="4D7FDA8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Su-ga  nga   ma-pa-wa    sa    a----mong     da-lan.           (Koro)</w:t>
      </w:r>
    </w:p>
    <w:p w14:paraId="3CEE9D52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29162271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En-la vida Je-sus,   se-a nuestro  consuelo, </w:t>
      </w:r>
    </w:p>
    <w:p w14:paraId="5133FFBF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Se-a nuestro  amigo  y  com pa ne ro,   </w:t>
      </w:r>
    </w:p>
    <w:p w14:paraId="52E73327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Siempre  podamos,  responder  a su-lla-mu-da  </w:t>
      </w:r>
    </w:p>
    <w:p w14:paraId="0AA2472C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Siem-pre  dis-pues  to  ha-cer   tu    vo lun tad.          (Koro)</w:t>
      </w:r>
    </w:p>
    <w:p w14:paraId="0E911A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</w:p>
    <w:p w14:paraId="6FC3F6C7" w14:textId="77777777" w:rsidR="00F6115D" w:rsidRPr="0088100A" w:rsidRDefault="00F6115D" w:rsidP="0088100A">
      <w:pPr>
        <w:pStyle w:val="ListParagraph"/>
        <w:numPr>
          <w:ilvl w:val="0"/>
          <w:numId w:val="2"/>
        </w:numPr>
        <w:spacing w:after="200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Pagkain  ng  buhay,   han dog   ng    Ama, </w:t>
      </w:r>
    </w:p>
    <w:p w14:paraId="4BDF1EF6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Bukal  ka  ng   buhay,  batis ng  biya ya.</w:t>
      </w:r>
    </w:p>
    <w:p w14:paraId="49B3A825" w14:textId="77777777" w:rsidR="00F6115D" w:rsidRPr="0088100A" w:rsidRDefault="00F6115D" w:rsidP="0088100A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 xml:space="preserve">Maging  pag-kain  sa-min  at  inumin   ng   tanan, </w:t>
      </w:r>
    </w:p>
    <w:p w14:paraId="069E8087" w14:textId="15A6DD54" w:rsidR="00F6115D" w:rsidRPr="0088100A" w:rsidRDefault="00F6115D" w:rsidP="004415A5">
      <w:pPr>
        <w:pStyle w:val="ListParagraph"/>
        <w:rPr>
          <w:rFonts w:asciiTheme="majorHAnsi" w:hAnsiTheme="majorHAnsi"/>
          <w:sz w:val="28"/>
        </w:rPr>
      </w:pPr>
      <w:r w:rsidRPr="0088100A">
        <w:rPr>
          <w:rFonts w:asciiTheme="majorHAnsi" w:hAnsiTheme="majorHAnsi"/>
          <w:sz w:val="28"/>
        </w:rPr>
        <w:t>Sa paglalakbay namin   sa  ta ha nan  ng   Ama.           (Koro)</w:t>
      </w:r>
      <w:r w:rsidRPr="0088100A">
        <w:rPr>
          <w:rFonts w:asciiTheme="majorHAnsi" w:hAnsiTheme="majorHAnsi"/>
          <w:sz w:val="28"/>
        </w:rPr>
        <w:br w:type="page"/>
      </w:r>
    </w:p>
    <w:p w14:paraId="74F342BE" w14:textId="648DD477" w:rsidR="0089251A" w:rsidRPr="004B45F4" w:rsidRDefault="00000000" w:rsidP="0089251A">
      <w:pPr>
        <w:pStyle w:val="Heading1"/>
        <w:rPr>
          <w:sz w:val="40"/>
          <w:szCs w:val="40"/>
        </w:rPr>
      </w:pPr>
      <w:hyperlink w:anchor="_top" w:history="1">
        <w:bookmarkStart w:id="85" w:name="_Toc182939806"/>
        <w:r w:rsidR="0089251A" w:rsidRPr="00084017">
          <w:rPr>
            <w:rStyle w:val="Hyperlink"/>
            <w:sz w:val="48"/>
            <w:szCs w:val="48"/>
            <w:u w:val="none"/>
          </w:rPr>
          <w:t>TINAPAY NG BUHAY</w:t>
        </w:r>
        <w:bookmarkEnd w:id="85"/>
      </w:hyperlink>
      <w:r w:rsidR="0089251A" w:rsidRPr="00084017">
        <w:rPr>
          <w:sz w:val="48"/>
          <w:szCs w:val="48"/>
        </w:rPr>
        <w:t xml:space="preserve"> </w:t>
      </w:r>
      <w:r w:rsidR="0089251A" w:rsidRPr="004B45F4">
        <w:rPr>
          <w:sz w:val="40"/>
          <w:szCs w:val="40"/>
        </w:rPr>
        <w:br/>
      </w:r>
    </w:p>
    <w:p w14:paraId="33545F25" w14:textId="77777777" w:rsidR="0089251A" w:rsidRPr="00DB5360" w:rsidRDefault="0089251A" w:rsidP="0089251A">
      <w:pPr>
        <w:rPr>
          <w:rFonts w:asciiTheme="majorHAnsi" w:hAnsiTheme="majorHAnsi"/>
          <w:b/>
          <w:sz w:val="32"/>
          <w:szCs w:val="32"/>
        </w:rPr>
      </w:pPr>
      <w:r w:rsidRPr="00DB5360">
        <w:rPr>
          <w:rFonts w:asciiTheme="majorHAnsi" w:hAnsiTheme="majorHAnsi"/>
          <w:b/>
          <w:sz w:val="32"/>
          <w:szCs w:val="32"/>
        </w:rPr>
        <w:t>KORO:</w:t>
      </w:r>
    </w:p>
    <w:p w14:paraId="46D2EC7A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Ikaw, Hesus, ang tinapay ng buhay </w:t>
      </w:r>
      <w:r w:rsidRPr="00DB5360">
        <w:rPr>
          <w:rFonts w:asciiTheme="majorHAnsi" w:hAnsiTheme="majorHAnsi"/>
          <w:sz w:val="32"/>
          <w:szCs w:val="32"/>
        </w:rPr>
        <w:br/>
        <w:t xml:space="preserve">Binasbasan, hinati't inialay </w:t>
      </w:r>
      <w:r w:rsidRPr="00DB5360">
        <w:rPr>
          <w:rFonts w:asciiTheme="majorHAnsi" w:hAnsiTheme="majorHAnsi"/>
          <w:sz w:val="32"/>
          <w:szCs w:val="32"/>
        </w:rPr>
        <w:br/>
        <w:t xml:space="preserve">Buhay na ganap ang sa ami'y kaloob </w:t>
      </w:r>
      <w:r w:rsidRPr="00DB5360">
        <w:rPr>
          <w:rFonts w:asciiTheme="majorHAnsi" w:hAnsiTheme="majorHAnsi"/>
          <w:sz w:val="32"/>
          <w:szCs w:val="32"/>
        </w:rPr>
        <w:br/>
        <w:t xml:space="preserve">At pagsasalong walang hanggan. </w:t>
      </w:r>
      <w:r w:rsidRPr="00DB5360">
        <w:rPr>
          <w:rFonts w:asciiTheme="majorHAnsi" w:hAnsiTheme="majorHAnsi"/>
          <w:sz w:val="32"/>
          <w:szCs w:val="32"/>
        </w:rPr>
        <w:br/>
      </w:r>
    </w:p>
    <w:p w14:paraId="24C6DC96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7C093F47" w14:textId="77777777" w:rsidR="0089251A" w:rsidRPr="00451B78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451B78">
        <w:rPr>
          <w:rFonts w:asciiTheme="majorHAnsi" w:hAnsiTheme="majorHAnsi"/>
          <w:b/>
          <w:bCs/>
          <w:sz w:val="32"/>
          <w:szCs w:val="32"/>
        </w:rPr>
        <w:t>Verse I</w:t>
      </w:r>
    </w:p>
    <w:p w14:paraId="09CD905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Basbasan ang buhay naming handog;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Nawa'y matulad sa pag-aalay Mo.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Buhay na laan nang lubos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 xml:space="preserve">Sa mundong sa pag-ibig ay kapos. </w:t>
      </w:r>
      <w:r w:rsidRPr="00A84A3D">
        <w:rPr>
          <w:rFonts w:asciiTheme="majorHAnsi" w:hAnsiTheme="majorHAnsi"/>
          <w:color w:val="C00000"/>
          <w:sz w:val="32"/>
          <w:szCs w:val="32"/>
        </w:rPr>
        <w:br/>
      </w:r>
      <w:r w:rsidRPr="00451B78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2E28062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5080826C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>Verse II</w:t>
      </w:r>
    </w:p>
    <w:p w14:paraId="6D183FED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t xml:space="preserve">Marapatin sa kapwa maging tinapay,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  <w:t xml:space="preserve">Kagalakan sa nalu-lumbay, </w:t>
      </w:r>
      <w:r w:rsidRPr="00A84A3D">
        <w:rPr>
          <w:rFonts w:asciiTheme="majorHAnsi" w:hAnsiTheme="majorHAnsi"/>
          <w:color w:val="2E74B5" w:themeColor="accent1" w:themeShade="BF"/>
          <w:sz w:val="32"/>
          <w:szCs w:val="32"/>
        </w:rPr>
        <w:br/>
      </w:r>
      <w:r w:rsidRPr="00A84A3D">
        <w:rPr>
          <w:rFonts w:asciiTheme="majorHAnsi" w:hAnsiTheme="majorHAnsi"/>
          <w:color w:val="C00000"/>
          <w:sz w:val="32"/>
          <w:szCs w:val="32"/>
        </w:rPr>
        <w:t xml:space="preserve">Katarungan sa naa-api </w:t>
      </w:r>
      <w:r w:rsidRPr="00A84A3D">
        <w:rPr>
          <w:rFonts w:asciiTheme="majorHAnsi" w:hAnsiTheme="majorHAnsi"/>
          <w:color w:val="C00000"/>
          <w:sz w:val="32"/>
          <w:szCs w:val="32"/>
        </w:rPr>
        <w:br/>
        <w:t>At kanlungan ng bayan Mong sawi</w:t>
      </w:r>
    </w:p>
    <w:p w14:paraId="56594701" w14:textId="77777777" w:rsidR="0089251A" w:rsidRPr="006D3BCF" w:rsidRDefault="0089251A" w:rsidP="0089251A">
      <w:pPr>
        <w:pStyle w:val="HTMLPreformatted"/>
        <w:rPr>
          <w:rFonts w:asciiTheme="majorHAnsi" w:hAnsiTheme="majorHAnsi"/>
          <w:i/>
          <w:iCs/>
          <w:sz w:val="32"/>
          <w:szCs w:val="32"/>
        </w:rPr>
      </w:pPr>
      <w:r w:rsidRPr="006D3BCF">
        <w:rPr>
          <w:rFonts w:asciiTheme="majorHAnsi" w:hAnsiTheme="majorHAnsi"/>
          <w:i/>
          <w:iCs/>
          <w:sz w:val="32"/>
          <w:szCs w:val="32"/>
        </w:rPr>
        <w:t>(repeat KORO)</w:t>
      </w:r>
    </w:p>
    <w:p w14:paraId="3A05DE62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0E313A75" w14:textId="77777777" w:rsidR="0089251A" w:rsidRPr="00DB5360" w:rsidRDefault="0089251A" w:rsidP="0089251A">
      <w:pPr>
        <w:pStyle w:val="HTMLPreformatted"/>
        <w:rPr>
          <w:rFonts w:asciiTheme="majorHAnsi" w:hAnsiTheme="majorHAnsi"/>
          <w:sz w:val="32"/>
          <w:szCs w:val="32"/>
        </w:rPr>
      </w:pPr>
    </w:p>
    <w:p w14:paraId="119C60B7" w14:textId="77777777" w:rsidR="0089251A" w:rsidRPr="006D3BCF" w:rsidRDefault="0089251A" w:rsidP="0089251A">
      <w:pPr>
        <w:pStyle w:val="HTMLPreformatted"/>
        <w:rPr>
          <w:rFonts w:asciiTheme="majorHAnsi" w:hAnsiTheme="majorHAnsi"/>
          <w:b/>
          <w:bCs/>
          <w:sz w:val="32"/>
          <w:szCs w:val="32"/>
        </w:rPr>
      </w:pPr>
      <w:r w:rsidRPr="006D3BCF">
        <w:rPr>
          <w:rFonts w:asciiTheme="majorHAnsi" w:hAnsiTheme="majorHAnsi"/>
          <w:b/>
          <w:bCs/>
          <w:sz w:val="32"/>
          <w:szCs w:val="32"/>
        </w:rPr>
        <w:t xml:space="preserve">Ending: </w:t>
      </w:r>
    </w:p>
    <w:p w14:paraId="37370786" w14:textId="77777777" w:rsidR="0089251A" w:rsidRPr="00150A94" w:rsidRDefault="0089251A" w:rsidP="0089251A">
      <w:pPr>
        <w:pStyle w:val="HTMLPreformatted"/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 xml:space="preserve">At Pagsasalong walang hanggan </w:t>
      </w:r>
      <w:r w:rsidRPr="00150A94">
        <w:rPr>
          <w:rFonts w:asciiTheme="majorHAnsi" w:hAnsiTheme="majorHAnsi"/>
          <w:i/>
          <w:iCs/>
          <w:color w:val="2E74B5" w:themeColor="accent1" w:themeShade="BF"/>
          <w:sz w:val="32"/>
          <w:szCs w:val="32"/>
        </w:rPr>
        <w:t>(buhay na ganap)</w:t>
      </w:r>
    </w:p>
    <w:p w14:paraId="06EE099B" w14:textId="0417B582" w:rsidR="0089251A" w:rsidRDefault="0089251A" w:rsidP="008925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B5360">
        <w:rPr>
          <w:rFonts w:asciiTheme="majorHAnsi" w:hAnsiTheme="majorHAnsi"/>
          <w:sz w:val="32"/>
          <w:szCs w:val="32"/>
        </w:rPr>
        <w:t>At Pagsasalong walang hanggan</w:t>
      </w:r>
      <w:r>
        <w:br w:type="page"/>
      </w:r>
    </w:p>
    <w:p w14:paraId="1C2730DF" w14:textId="12E21937" w:rsidR="00687B4D" w:rsidRPr="00F00737" w:rsidRDefault="00687B4D" w:rsidP="00687B4D">
      <w:pPr>
        <w:pStyle w:val="Heading1"/>
        <w:ind w:left="432" w:hanging="432"/>
        <w:rPr>
          <w:rStyle w:val="Hyperlink"/>
          <w:sz w:val="40"/>
          <w:szCs w:val="40"/>
          <w:u w:val="none"/>
        </w:rPr>
      </w:pPr>
      <w:r w:rsidRPr="00F00737">
        <w:rPr>
          <w:sz w:val="36"/>
          <w:szCs w:val="36"/>
        </w:rPr>
        <w:lastRenderedPageBreak/>
        <w:fldChar w:fldCharType="begin"/>
      </w:r>
      <w:r w:rsidRPr="005045FF">
        <w:rPr>
          <w:sz w:val="36"/>
          <w:szCs w:val="36"/>
        </w:rPr>
        <w:instrText xml:space="preserve"> HYPERLINK  \l "_top" \o "click to go back to Table of Contents" </w:instrText>
      </w:r>
      <w:r w:rsidRPr="00F00737">
        <w:rPr>
          <w:sz w:val="36"/>
          <w:szCs w:val="36"/>
        </w:rPr>
      </w:r>
      <w:r w:rsidRPr="00F00737">
        <w:rPr>
          <w:sz w:val="36"/>
          <w:szCs w:val="36"/>
        </w:rPr>
        <w:fldChar w:fldCharType="separate"/>
      </w:r>
      <w:bookmarkStart w:id="86" w:name="_Toc182939807"/>
      <w:r w:rsidR="00FC492B" w:rsidRPr="00F00737">
        <w:rPr>
          <w:rStyle w:val="Hyperlink"/>
          <w:sz w:val="48"/>
          <w:szCs w:val="40"/>
          <w:u w:val="none"/>
        </w:rPr>
        <w:t>UNANG ALAY</w:t>
      </w:r>
      <w:bookmarkEnd w:id="86"/>
    </w:p>
    <w:p w14:paraId="0245BACB" w14:textId="77777777" w:rsidR="00B26A83" w:rsidRDefault="00687B4D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F00737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44"/>
          <w:szCs w:val="44"/>
        </w:rPr>
        <w:fldChar w:fldCharType="end"/>
      </w:r>
    </w:p>
    <w:p w14:paraId="3B606755" w14:textId="77777777" w:rsidR="005045FF" w:rsidRDefault="005045FF" w:rsidP="00687B4D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</w:p>
    <w:p w14:paraId="268AADF6" w14:textId="481BB258" w:rsidR="00687B4D" w:rsidRPr="007D360E" w:rsidRDefault="00687B4D" w:rsidP="00687B4D">
      <w:pPr>
        <w:rPr>
          <w:b/>
          <w:sz w:val="32"/>
        </w:rPr>
      </w:pPr>
      <w:r w:rsidRPr="007D360E">
        <w:rPr>
          <w:b/>
          <w:sz w:val="32"/>
        </w:rPr>
        <w:t>KORO</w:t>
      </w:r>
    </w:p>
    <w:p w14:paraId="31406CC4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Kunin at tanggapin ang alay na ito</w:t>
      </w:r>
    </w:p>
    <w:p w14:paraId="0F99701A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Mga biyayang nagmula sa pagpapala mo</w:t>
      </w:r>
    </w:p>
    <w:p w14:paraId="0C6E4135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Tanda ng bawat pusong, pagka’t inibig mo</w:t>
      </w:r>
    </w:p>
    <w:p w14:paraId="7CC844B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Ngayo’y nanalig, nagmamahal sayo.</w:t>
      </w:r>
    </w:p>
    <w:p w14:paraId="2A016F6F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141CC37A" w14:textId="211B3A3A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Tinapay na nagmula, sa but</w:t>
      </w:r>
      <w:r w:rsidR="00247DF7" w:rsidRPr="00715316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>l ng trigo</w:t>
      </w:r>
    </w:p>
    <w:p w14:paraId="2E83E41B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Pagkaing nagbibigay ng buhay mo</w:t>
      </w:r>
    </w:p>
    <w:p w14:paraId="14D2AFE9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At alak na nagmula sa isang tangkay na ubas</w:t>
      </w:r>
    </w:p>
    <w:p w14:paraId="71B337C9" w14:textId="79F850E2" w:rsidR="00687B4D" w:rsidRPr="00715316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Inuming nagbibigay lakas </w:t>
      </w:r>
      <w:r w:rsidRPr="00715316">
        <w:rPr>
          <w:rFonts w:asciiTheme="majorHAnsi" w:hAnsiTheme="majorHAnsi"/>
          <w:b/>
          <w:i/>
          <w:sz w:val="32"/>
          <w:szCs w:val="32"/>
        </w:rPr>
        <w:t>(repeat KORO)</w:t>
      </w:r>
    </w:p>
    <w:p w14:paraId="0370186D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7E65D18E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mga lungkot, ligaya’t pagsubok</w:t>
      </w:r>
    </w:p>
    <w:p w14:paraId="23252B2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Lahat ng Lakas at kahinaan ko</w:t>
      </w:r>
    </w:p>
    <w:p w14:paraId="63F42BE3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>Inaalay kong lahat buong pagkatao</w:t>
      </w:r>
    </w:p>
    <w:p w14:paraId="29448553" w14:textId="343C1CBF" w:rsidR="00A65CBB" w:rsidRDefault="00687B4D" w:rsidP="00687B4D">
      <w:pPr>
        <w:rPr>
          <w:rFonts w:asciiTheme="majorHAnsi" w:hAnsiTheme="majorHAnsi"/>
          <w:b/>
          <w:i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t xml:space="preserve">Ito ay </w:t>
      </w:r>
      <w:r w:rsidR="009C24C3">
        <w:rPr>
          <w:rFonts w:asciiTheme="majorHAnsi" w:hAnsiTheme="majorHAnsi"/>
          <w:sz w:val="32"/>
          <w:szCs w:val="32"/>
        </w:rPr>
        <w:t>i</w:t>
      </w:r>
      <w:r w:rsidRPr="00715316">
        <w:rPr>
          <w:rFonts w:asciiTheme="majorHAnsi" w:hAnsiTheme="majorHAnsi"/>
          <w:sz w:val="32"/>
          <w:szCs w:val="32"/>
        </w:rPr>
        <w:t xml:space="preserve">susunod </w:t>
      </w:r>
      <w:r w:rsidR="00C323BE" w:rsidRPr="00715316">
        <w:rPr>
          <w:rFonts w:asciiTheme="majorHAnsi" w:hAnsiTheme="majorHAnsi"/>
          <w:sz w:val="32"/>
          <w:szCs w:val="32"/>
        </w:rPr>
        <w:t>sayo (</w:t>
      </w:r>
      <w:r w:rsidRPr="00715316">
        <w:rPr>
          <w:rFonts w:asciiTheme="majorHAnsi" w:hAnsiTheme="majorHAnsi"/>
          <w:b/>
          <w:i/>
          <w:sz w:val="32"/>
          <w:szCs w:val="32"/>
        </w:rPr>
        <w:t>repeat KORO)</w:t>
      </w:r>
    </w:p>
    <w:p w14:paraId="68FB0DB1" w14:textId="77777777" w:rsidR="00A65CBB" w:rsidRDefault="00A65CBB">
      <w:pPr>
        <w:rPr>
          <w:rFonts w:asciiTheme="majorHAnsi" w:hAnsiTheme="majorHAnsi"/>
          <w:b/>
          <w:i/>
          <w:sz w:val="32"/>
          <w:szCs w:val="32"/>
        </w:rPr>
      </w:pPr>
      <w:r>
        <w:rPr>
          <w:rFonts w:asciiTheme="majorHAnsi" w:hAnsiTheme="majorHAnsi"/>
          <w:b/>
          <w:i/>
          <w:sz w:val="32"/>
          <w:szCs w:val="32"/>
        </w:rPr>
        <w:br w:type="page"/>
      </w:r>
    </w:p>
    <w:p w14:paraId="2F856BB7" w14:textId="42C6E389" w:rsidR="009A3375" w:rsidRPr="000D4CED" w:rsidRDefault="00000000" w:rsidP="009A3375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9A3375" w:rsidRPr="000D4CED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WALANG HANGGANG PASASALAMAT</w:t>
        </w:r>
      </w:hyperlink>
    </w:p>
    <w:p w14:paraId="2C82112A" w14:textId="77777777" w:rsidR="009A3375" w:rsidRPr="006442D9" w:rsidRDefault="009A3375" w:rsidP="009A3375">
      <w:pPr>
        <w:rPr>
          <w:rFonts w:ascii="Verdana" w:hAnsi="Verdana"/>
          <w:b/>
          <w:bCs/>
          <w:color w:val="000000" w:themeColor="text1"/>
          <w:sz w:val="24"/>
          <w:szCs w:val="24"/>
        </w:rPr>
      </w:pPr>
    </w:p>
    <w:p w14:paraId="349E79E5" w14:textId="77777777" w:rsidR="00E411A5" w:rsidRDefault="00E411A5" w:rsidP="009A3375">
      <w:pPr>
        <w:rPr>
          <w:rFonts w:asciiTheme="majorHAnsi" w:hAnsiTheme="majorHAnsi"/>
          <w:sz w:val="32"/>
          <w:szCs w:val="32"/>
        </w:rPr>
        <w:sectPr w:rsidR="00E411A5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2074C07" w14:textId="77777777" w:rsidR="00E411A5" w:rsidRDefault="00E411A5" w:rsidP="009A3375">
      <w:pPr>
        <w:rPr>
          <w:rFonts w:asciiTheme="majorHAnsi" w:hAnsiTheme="majorHAnsi"/>
          <w:sz w:val="32"/>
          <w:szCs w:val="32"/>
        </w:rPr>
      </w:pPr>
    </w:p>
    <w:p w14:paraId="4FA5D9D0" w14:textId="6688C29D" w:rsidR="0034389C" w:rsidRDefault="009A3375" w:rsidP="009A3375">
      <w:pPr>
        <w:rPr>
          <w:rFonts w:asciiTheme="majorHAnsi" w:hAnsiTheme="majorHAnsi"/>
          <w:sz w:val="32"/>
          <w:szCs w:val="32"/>
        </w:rPr>
      </w:pPr>
      <w:r w:rsidRPr="008C2FED">
        <w:rPr>
          <w:rFonts w:asciiTheme="majorHAnsi" w:hAnsiTheme="majorHAnsi"/>
          <w:b/>
          <w:bCs/>
          <w:sz w:val="32"/>
          <w:szCs w:val="32"/>
        </w:rPr>
        <w:t>Verse 1</w:t>
      </w:r>
      <w:r w:rsidRPr="00E411A5">
        <w:rPr>
          <w:rFonts w:asciiTheme="majorHAnsi" w:hAnsiTheme="majorHAnsi"/>
          <w:sz w:val="32"/>
          <w:szCs w:val="32"/>
        </w:rPr>
        <w:br/>
        <w:t>Salamat sa iyo aming Ama</w:t>
      </w:r>
      <w:r w:rsidRPr="00E411A5">
        <w:rPr>
          <w:rFonts w:asciiTheme="majorHAnsi" w:hAnsiTheme="majorHAnsi"/>
          <w:sz w:val="32"/>
          <w:szCs w:val="32"/>
        </w:rPr>
        <w:br/>
        <w:t>Salamat sa'yong mga likha</w:t>
      </w:r>
      <w:r w:rsidRPr="00E411A5">
        <w:rPr>
          <w:rFonts w:asciiTheme="majorHAnsi" w:hAnsiTheme="majorHAnsi"/>
          <w:sz w:val="32"/>
          <w:szCs w:val="32"/>
        </w:rPr>
        <w:br/>
        <w:t>Salamat sa liwanag ng araw at buwan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2</w:t>
      </w:r>
      <w:r w:rsidRPr="00E411A5">
        <w:rPr>
          <w:rFonts w:asciiTheme="majorHAnsi" w:hAnsiTheme="majorHAnsi"/>
          <w:sz w:val="32"/>
          <w:szCs w:val="32"/>
        </w:rPr>
        <w:br/>
        <w:t>Salamat panginoong Hesus</w:t>
      </w:r>
      <w:r w:rsidRPr="00E411A5">
        <w:rPr>
          <w:rFonts w:asciiTheme="majorHAnsi" w:hAnsiTheme="majorHAnsi"/>
          <w:sz w:val="32"/>
          <w:szCs w:val="32"/>
        </w:rPr>
        <w:br/>
        <w:t>Salamat sa'yong pagliligtas</w:t>
      </w:r>
      <w:r w:rsidRPr="00E411A5">
        <w:rPr>
          <w:rFonts w:asciiTheme="majorHAnsi" w:hAnsiTheme="majorHAnsi"/>
          <w:sz w:val="32"/>
          <w:szCs w:val="32"/>
        </w:rPr>
        <w:br/>
        <w:t>Salamat sa buhay na walang hanggan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="0034389C" w:rsidRPr="0034389C">
        <w:rPr>
          <w:rFonts w:asciiTheme="majorHAnsi" w:hAnsiTheme="majorHAnsi"/>
          <w:b/>
          <w:bCs/>
          <w:sz w:val="32"/>
          <w:szCs w:val="32"/>
        </w:rPr>
        <w:t>KORO</w:t>
      </w:r>
      <w:r w:rsidR="0034389C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t>Walang hanggang pasasa-lamat</w:t>
      </w:r>
      <w:r w:rsidRPr="00E411A5">
        <w:rPr>
          <w:rFonts w:asciiTheme="majorHAnsi" w:hAnsiTheme="majorHAnsi"/>
          <w:sz w:val="32"/>
          <w:szCs w:val="32"/>
        </w:rPr>
        <w:br/>
        <w:t>Ang sa iyo aming sasambitin</w:t>
      </w:r>
      <w:r w:rsidRPr="00E411A5">
        <w:rPr>
          <w:rFonts w:asciiTheme="majorHAnsi" w:hAnsiTheme="majorHAnsi"/>
          <w:sz w:val="32"/>
          <w:szCs w:val="32"/>
        </w:rPr>
        <w:br/>
        <w:t>Maging sa huling sandali ng aming buhay</w:t>
      </w:r>
      <w:r w:rsidRPr="00E411A5">
        <w:rPr>
          <w:rFonts w:asciiTheme="majorHAnsi" w:hAnsiTheme="majorHAnsi"/>
          <w:sz w:val="32"/>
          <w:szCs w:val="32"/>
        </w:rPr>
        <w:br/>
        <w:t>Pasasala-mat sa iyo'y walang hanggan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8C2FED">
        <w:rPr>
          <w:rFonts w:asciiTheme="majorHAnsi" w:hAnsiTheme="majorHAnsi"/>
          <w:b/>
          <w:bCs/>
          <w:sz w:val="32"/>
          <w:szCs w:val="32"/>
        </w:rPr>
        <w:t>Verse 3</w:t>
      </w:r>
      <w:r w:rsidRPr="00E411A5">
        <w:rPr>
          <w:rFonts w:asciiTheme="majorHAnsi" w:hAnsiTheme="majorHAnsi"/>
          <w:sz w:val="32"/>
          <w:szCs w:val="32"/>
        </w:rPr>
        <w:br/>
        <w:t>Salamat espiritung banal</w:t>
      </w:r>
      <w:r w:rsidRPr="00E411A5">
        <w:rPr>
          <w:rFonts w:asciiTheme="majorHAnsi" w:hAnsiTheme="majorHAnsi"/>
          <w:sz w:val="32"/>
          <w:szCs w:val="32"/>
        </w:rPr>
        <w:br/>
        <w:t>Salamat sa liwanag ng buhay</w:t>
      </w:r>
      <w:r w:rsidRPr="00E411A5">
        <w:rPr>
          <w:rFonts w:asciiTheme="majorHAnsi" w:hAnsiTheme="majorHAnsi"/>
          <w:sz w:val="32"/>
          <w:szCs w:val="32"/>
        </w:rPr>
        <w:br/>
        <w:t>Salamat sa walang hanggang patnubay mo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</w:p>
    <w:p w14:paraId="6591E416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69704F21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EF1B82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7373BEF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7D18C81D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3E7831DB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B97BC19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560D1913" w14:textId="77777777" w:rsidR="0034389C" w:rsidRDefault="0034389C" w:rsidP="009A3375">
      <w:pPr>
        <w:rPr>
          <w:rFonts w:asciiTheme="majorHAnsi" w:hAnsiTheme="majorHAnsi"/>
          <w:sz w:val="32"/>
          <w:szCs w:val="32"/>
        </w:rPr>
      </w:pPr>
    </w:p>
    <w:p w14:paraId="14D94F41" w14:textId="3E49B930" w:rsidR="009A3375" w:rsidRPr="00DB756E" w:rsidRDefault="009A3375" w:rsidP="009A3375">
      <w:pPr>
        <w:rPr>
          <w:rFonts w:asciiTheme="majorHAnsi" w:hAnsiTheme="majorHAnsi"/>
          <w:i/>
          <w:iCs/>
          <w:sz w:val="32"/>
          <w:szCs w:val="32"/>
        </w:rPr>
      </w:pP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4</w:t>
      </w:r>
      <w:r w:rsidRPr="00E411A5">
        <w:rPr>
          <w:rFonts w:asciiTheme="majorHAnsi" w:hAnsiTheme="majorHAnsi"/>
          <w:sz w:val="32"/>
          <w:szCs w:val="32"/>
        </w:rPr>
        <w:br/>
        <w:t>Salamat sa mga magulang ko</w:t>
      </w:r>
      <w:r w:rsidRPr="00E411A5">
        <w:rPr>
          <w:rFonts w:asciiTheme="majorHAnsi" w:hAnsiTheme="majorHAnsi"/>
          <w:sz w:val="32"/>
          <w:szCs w:val="32"/>
        </w:rPr>
        <w:br/>
        <w:t>Salamat sa mga kapatid ko</w:t>
      </w:r>
      <w:r w:rsidRPr="00E411A5">
        <w:rPr>
          <w:rFonts w:asciiTheme="majorHAnsi" w:hAnsiTheme="majorHAnsi"/>
          <w:sz w:val="32"/>
          <w:szCs w:val="32"/>
        </w:rPr>
        <w:br/>
        <w:t>Salamat sa lahat ng kaibigan ko</w:t>
      </w:r>
      <w:r w:rsidRPr="00E411A5">
        <w:rPr>
          <w:rFonts w:asciiTheme="majorHAnsi" w:hAnsiTheme="majorHAnsi"/>
          <w:sz w:val="32"/>
          <w:szCs w:val="32"/>
        </w:rPr>
        <w:br/>
        <w:t>Salamat, salamat sa'yo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5</w:t>
      </w:r>
      <w:r w:rsidRPr="00E411A5">
        <w:rPr>
          <w:rFonts w:asciiTheme="majorHAnsi" w:hAnsiTheme="majorHAnsi"/>
          <w:sz w:val="32"/>
          <w:szCs w:val="32"/>
        </w:rPr>
        <w:br/>
        <w:t>Salamat sa bawa't pagsubok</w:t>
      </w:r>
      <w:r w:rsidRPr="00E411A5">
        <w:rPr>
          <w:rFonts w:asciiTheme="majorHAnsi" w:hAnsiTheme="majorHAnsi"/>
          <w:sz w:val="32"/>
          <w:szCs w:val="32"/>
        </w:rPr>
        <w:br/>
        <w:t>Salamat sa tibay ng loob</w:t>
      </w:r>
      <w:r w:rsidRPr="00E411A5">
        <w:rPr>
          <w:rFonts w:asciiTheme="majorHAnsi" w:hAnsiTheme="majorHAnsi"/>
          <w:sz w:val="32"/>
          <w:szCs w:val="32"/>
        </w:rPr>
        <w:br/>
        <w:t>Salamat sa landas ng pagbabago</w:t>
      </w:r>
      <w:r w:rsidRPr="00E411A5">
        <w:rPr>
          <w:rFonts w:asciiTheme="majorHAnsi" w:hAnsiTheme="majorHAnsi"/>
          <w:sz w:val="32"/>
          <w:szCs w:val="32"/>
        </w:rPr>
        <w:br/>
        <w:t>Salamat sa'yo o diyos</w:t>
      </w:r>
      <w:r w:rsidRPr="00E411A5">
        <w:rPr>
          <w:rFonts w:asciiTheme="majorHAnsi" w:hAnsiTheme="majorHAnsi"/>
          <w:sz w:val="32"/>
          <w:szCs w:val="32"/>
        </w:rPr>
        <w:br/>
      </w:r>
      <w:r w:rsidRPr="00E411A5">
        <w:rPr>
          <w:rFonts w:asciiTheme="majorHAnsi" w:hAnsiTheme="majorHAnsi"/>
          <w:sz w:val="32"/>
          <w:szCs w:val="32"/>
        </w:rPr>
        <w:br/>
      </w:r>
      <w:r w:rsidRPr="00E378BC">
        <w:rPr>
          <w:rFonts w:asciiTheme="majorHAnsi" w:hAnsiTheme="majorHAnsi"/>
          <w:b/>
          <w:bCs/>
          <w:sz w:val="32"/>
          <w:szCs w:val="32"/>
        </w:rPr>
        <w:t>Verse 6</w:t>
      </w:r>
      <w:r w:rsidRPr="00E411A5">
        <w:rPr>
          <w:rFonts w:asciiTheme="majorHAnsi" w:hAnsiTheme="majorHAnsi"/>
          <w:sz w:val="32"/>
          <w:szCs w:val="32"/>
        </w:rPr>
        <w:br/>
        <w:t>Salamat sa wagas na pag-ibig mo</w:t>
      </w:r>
      <w:r w:rsidRPr="00E411A5">
        <w:rPr>
          <w:rFonts w:asciiTheme="majorHAnsi" w:hAnsiTheme="majorHAnsi"/>
          <w:sz w:val="32"/>
          <w:szCs w:val="32"/>
        </w:rPr>
        <w:br/>
        <w:t>Salamat iniibig mo ako</w:t>
      </w:r>
      <w:r w:rsidRPr="00E411A5">
        <w:rPr>
          <w:rFonts w:asciiTheme="majorHAnsi" w:hAnsiTheme="majorHAnsi"/>
          <w:sz w:val="32"/>
          <w:szCs w:val="32"/>
        </w:rPr>
        <w:br/>
        <w:t>Salamat sa bawa't taong nagmahal</w:t>
      </w:r>
      <w:r w:rsidRPr="00E411A5">
        <w:rPr>
          <w:rFonts w:asciiTheme="majorHAnsi" w:hAnsiTheme="majorHAnsi"/>
          <w:sz w:val="32"/>
          <w:szCs w:val="32"/>
        </w:rPr>
        <w:br/>
        <w:t xml:space="preserve">Salamat, salamat sa'yo  </w:t>
      </w:r>
      <w:r w:rsidR="00DB756E">
        <w:rPr>
          <w:rFonts w:asciiTheme="majorHAnsi" w:hAnsiTheme="majorHAnsi"/>
          <w:sz w:val="32"/>
          <w:szCs w:val="32"/>
        </w:rPr>
        <w:br/>
      </w:r>
      <w:r w:rsidRPr="00DB756E">
        <w:rPr>
          <w:rFonts w:asciiTheme="majorHAnsi" w:hAnsiTheme="majorHAnsi"/>
          <w:b/>
          <w:bCs/>
          <w:i/>
          <w:iCs/>
          <w:sz w:val="32"/>
          <w:szCs w:val="32"/>
        </w:rPr>
        <w:t>KORO</w:t>
      </w:r>
    </w:p>
    <w:p w14:paraId="3EB71F6E" w14:textId="77777777" w:rsidR="00E411A5" w:rsidRPr="00DB756E" w:rsidRDefault="00E411A5">
      <w:pPr>
        <w:rPr>
          <w:i/>
          <w:iCs/>
        </w:rPr>
        <w:sectPr w:rsidR="00E411A5" w:rsidRPr="00DB756E" w:rsidSect="00E411A5">
          <w:type w:val="continuous"/>
          <w:pgSz w:w="12240" w:h="15840"/>
          <w:pgMar w:top="990" w:right="474" w:bottom="810" w:left="1440" w:header="720" w:footer="720" w:gutter="0"/>
          <w:cols w:num="2" w:space="448"/>
          <w:docGrid w:linePitch="360"/>
        </w:sectPr>
      </w:pPr>
    </w:p>
    <w:p w14:paraId="4B3D3770" w14:textId="77777777" w:rsidR="00100F88" w:rsidRDefault="00100F8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1E1CD4" w14:textId="03B4D432" w:rsidR="00687B4D" w:rsidRPr="003F53F4" w:rsidRDefault="00000000" w:rsidP="001237D0">
      <w:pPr>
        <w:pStyle w:val="Heading1"/>
        <w:rPr>
          <w:rStyle w:val="Hyperlink"/>
          <w:color w:val="2E74B5" w:themeColor="accent1" w:themeShade="BF"/>
          <w:sz w:val="38"/>
          <w:szCs w:val="38"/>
          <w:u w:val="none"/>
        </w:rPr>
      </w:pPr>
      <w:hyperlink w:anchor="_top" w:history="1">
        <w:bookmarkStart w:id="87" w:name="_Toc182939808"/>
        <w:r w:rsidR="00F108BC" w:rsidRPr="003F53F4">
          <w:rPr>
            <w:rStyle w:val="Hyperlink"/>
            <w:sz w:val="46"/>
            <w:szCs w:val="38"/>
            <w:u w:val="none"/>
          </w:rPr>
          <w:t>WALANG HANGGANG PASASALAMAT (</w:t>
        </w:r>
        <w:r w:rsidR="00F108BC" w:rsidRPr="003F53F4">
          <w:rPr>
            <w:rStyle w:val="Hyperlink"/>
            <w:sz w:val="38"/>
            <w:szCs w:val="38"/>
            <w:u w:val="none"/>
          </w:rPr>
          <w:t>LEO ROSARIO</w:t>
        </w:r>
        <w:r w:rsidR="00F108BC" w:rsidRPr="003F53F4">
          <w:rPr>
            <w:rStyle w:val="Hyperlink"/>
            <w:sz w:val="46"/>
            <w:szCs w:val="38"/>
            <w:u w:val="none"/>
          </w:rPr>
          <w:t>)</w:t>
        </w:r>
        <w:bookmarkEnd w:id="87"/>
      </w:hyperlink>
    </w:p>
    <w:p w14:paraId="648B8992" w14:textId="77777777" w:rsidR="00A65CBB" w:rsidRDefault="00A65CBB" w:rsidP="00A65CBB">
      <w:pPr>
        <w:rPr>
          <w:rFonts w:asciiTheme="majorHAnsi" w:hAnsiTheme="majorHAnsi"/>
          <w:sz w:val="24"/>
          <w:szCs w:val="28"/>
        </w:rPr>
        <w:sectPr w:rsidR="00A65CBB" w:rsidSect="0088100A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08E48337" w14:textId="35DC6E98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18A83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9E6F61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2C7B6B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C5DE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6303664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47883A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E5F2B7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5412EB2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4D484F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2D2AB05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I.</w:t>
      </w:r>
    </w:p>
    <w:p w14:paraId="59BBDA4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Am7       Am</w:t>
      </w:r>
    </w:p>
    <w:p w14:paraId="16B1225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IYO AMING AMA</w:t>
      </w:r>
    </w:p>
    <w:p w14:paraId="247E5F6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1F1FEF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MGA LIKHA</w:t>
      </w:r>
    </w:p>
    <w:p w14:paraId="272B5B5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Em                 Am         Am7</w:t>
      </w:r>
    </w:p>
    <w:p w14:paraId="455C36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ARAW AT BUWAN</w:t>
      </w:r>
    </w:p>
    <w:p w14:paraId="7D919C6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Bb     G</w:t>
      </w:r>
    </w:p>
    <w:p w14:paraId="562B2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513A9E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0EAD27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II.</w:t>
      </w:r>
    </w:p>
    <w:p w14:paraId="5B99480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Am7        Am</w:t>
      </w:r>
    </w:p>
    <w:p w14:paraId="226DB0E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PANGINOONG HESUS</w:t>
      </w:r>
    </w:p>
    <w:p w14:paraId="65285EC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58C85E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SA'YONG PAGLILIGTAS</w:t>
      </w:r>
    </w:p>
    <w:p w14:paraId="19E49B5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Am</w:t>
      </w:r>
    </w:p>
    <w:p w14:paraId="72273A0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BUHAY NA WALANG HANGGAN</w:t>
      </w:r>
    </w:p>
    <w:p w14:paraId="65EB1DC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07E31EE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5032E9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C324DE5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40E32CB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637899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7BA5BA7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FEF874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4325880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11E081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6CD71EF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13CAF52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C2B4E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545C53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504FEF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III.</w:t>
      </w:r>
    </w:p>
    <w:p w14:paraId="5BB6B90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Am7         Am</w:t>
      </w:r>
    </w:p>
    <w:p w14:paraId="0BE607D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ESPIRITUNG BANAL</w:t>
      </w:r>
    </w:p>
    <w:p w14:paraId="12C8382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 G</w:t>
      </w:r>
    </w:p>
    <w:p w14:paraId="261DD5C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LIWANAG NG BUHAY</w:t>
      </w:r>
    </w:p>
    <w:p w14:paraId="619E14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  Am</w:t>
      </w:r>
    </w:p>
    <w:p w14:paraId="0883304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WALANG HANGGANG PATNUBAY MO</w:t>
      </w:r>
    </w:p>
    <w:p w14:paraId="2BDF1B7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292D3C4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476E7BC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48EA70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IV.</w:t>
      </w:r>
    </w:p>
    <w:p w14:paraId="1FA9AFE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Am</w:t>
      </w:r>
    </w:p>
    <w:p w14:paraId="4BCED39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MAGULANG KO</w:t>
      </w:r>
    </w:p>
    <w:p w14:paraId="58972B8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 G</w:t>
      </w:r>
    </w:p>
    <w:p w14:paraId="3A6EC4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MGA KAPATID KO</w:t>
      </w:r>
    </w:p>
    <w:p w14:paraId="4668A0C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  Am</w:t>
      </w:r>
    </w:p>
    <w:p w14:paraId="36EDC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LAHAT NG KAIBIGAN KO</w:t>
      </w:r>
    </w:p>
    <w:p w14:paraId="5B6ACFD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2BB5532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6643373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BAAEA9D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26F75F8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7B17A2D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4CFF1A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487710D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1ACE4BF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77453B9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360BE9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G</w:t>
      </w:r>
    </w:p>
    <w:p w14:paraId="01FD043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62988E6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119BAAA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V.</w:t>
      </w:r>
    </w:p>
    <w:p w14:paraId="1BEEEA7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Am          Am7</w:t>
      </w:r>
    </w:p>
    <w:p w14:paraId="37A4AAB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PAGSUBOK</w:t>
      </w:r>
    </w:p>
    <w:p w14:paraId="433735F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381EBAC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TIBAY NG LOOB</w:t>
      </w:r>
    </w:p>
    <w:p w14:paraId="0DF0EB1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6E76C58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LANDAS NG PAGBABAGO</w:t>
      </w:r>
    </w:p>
    <w:p w14:paraId="5D851B3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Bb     G</w:t>
      </w:r>
    </w:p>
    <w:p w14:paraId="5672165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SA'YO O DIYOS</w:t>
      </w:r>
    </w:p>
    <w:p w14:paraId="71CF45F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37BC1070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VI.</w:t>
      </w:r>
    </w:p>
    <w:p w14:paraId="44CF6E5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C              Am7          Am</w:t>
      </w:r>
    </w:p>
    <w:p w14:paraId="64C87DF5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WAGAS NA PAG-IBIG MO</w:t>
      </w:r>
    </w:p>
    <w:p w14:paraId="7A94F9F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Dm       G</w:t>
      </w:r>
    </w:p>
    <w:p w14:paraId="404764E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INIIBIG MO AKO</w:t>
      </w:r>
    </w:p>
    <w:p w14:paraId="0DF60341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Em              Am</w:t>
      </w:r>
    </w:p>
    <w:p w14:paraId="31E77D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 SA BAWA'T TAONG NAGMAHAL</w:t>
      </w:r>
    </w:p>
    <w:p w14:paraId="18BBDE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G        C  C7</w:t>
      </w:r>
    </w:p>
    <w:p w14:paraId="7A5E67C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SALAMAT, SALAMAT SA'YO</w:t>
      </w:r>
    </w:p>
    <w:p w14:paraId="12C06EA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7B61AE0B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Koro:</w:t>
      </w:r>
    </w:p>
    <w:p w14:paraId="6D5ED0BB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697A962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1EDE8E77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5B0C253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7BFCEC2C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30FD467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7F857EC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 G               C  C7</w:t>
      </w:r>
    </w:p>
    <w:p w14:paraId="3F5D6492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 IYO'Y WALANG HANGGAN</w:t>
      </w:r>
    </w:p>
    <w:p w14:paraId="7CE80B94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6D11251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F          G          Em   Am</w:t>
      </w:r>
    </w:p>
    <w:p w14:paraId="45C9257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HANGGANG PASASALAMAT</w:t>
      </w:r>
    </w:p>
    <w:p w14:paraId="50B044E3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Dm  G           C  C7</w:t>
      </w:r>
    </w:p>
    <w:p w14:paraId="154FAAC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ANG SA IYO AMING SASAMBITIN</w:t>
      </w:r>
    </w:p>
    <w:p w14:paraId="2C5881B8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F                   E           Am</w:t>
      </w:r>
    </w:p>
    <w:p w14:paraId="5A75445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MAGING SA HULING SANDALI NG AMING BUHAY</w:t>
      </w:r>
    </w:p>
    <w:p w14:paraId="5FCC796D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</w:p>
    <w:p w14:paraId="425B3C0A" w14:textId="77777777" w:rsidR="00A65CBB" w:rsidRPr="00A65CBB" w:rsidRDefault="00A65CBB" w:rsidP="00A65CBB">
      <w:pPr>
        <w:rPr>
          <w:rFonts w:asciiTheme="majorHAnsi" w:hAnsiTheme="majorHAnsi"/>
          <w:b/>
          <w:sz w:val="24"/>
          <w:szCs w:val="28"/>
        </w:rPr>
      </w:pPr>
      <w:r w:rsidRPr="00A65CBB">
        <w:rPr>
          <w:rFonts w:asciiTheme="majorHAnsi" w:hAnsiTheme="majorHAnsi"/>
          <w:b/>
          <w:sz w:val="24"/>
          <w:szCs w:val="28"/>
        </w:rPr>
        <w:t>Koda:</w:t>
      </w:r>
    </w:p>
    <w:p w14:paraId="411B259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497F245F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PASASALAMAT SA'YO </w:t>
      </w:r>
    </w:p>
    <w:p w14:paraId="2DA321A9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664F1F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0473443A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Dm       G</w:t>
      </w:r>
    </w:p>
    <w:p w14:paraId="550D07D6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PASASALAMAT SA'YO</w:t>
      </w:r>
    </w:p>
    <w:p w14:paraId="6FF2815E" w14:textId="77777777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 xml:space="preserve">           C  Am Dm G C</w:t>
      </w:r>
    </w:p>
    <w:p w14:paraId="41FB9CA5" w14:textId="4559F12E" w:rsidR="00A65CBB" w:rsidRPr="00A65CBB" w:rsidRDefault="00A65CBB" w:rsidP="00A65CBB">
      <w:pPr>
        <w:rPr>
          <w:rFonts w:asciiTheme="majorHAnsi" w:hAnsiTheme="majorHAnsi"/>
          <w:sz w:val="24"/>
          <w:szCs w:val="28"/>
        </w:rPr>
      </w:pPr>
      <w:r w:rsidRPr="00A65CBB">
        <w:rPr>
          <w:rFonts w:asciiTheme="majorHAnsi" w:hAnsiTheme="majorHAnsi"/>
          <w:sz w:val="24"/>
          <w:szCs w:val="28"/>
        </w:rPr>
        <w:t>WALANG HANGGAN</w:t>
      </w:r>
    </w:p>
    <w:p w14:paraId="4BA2C655" w14:textId="77777777" w:rsidR="00A65CBB" w:rsidRDefault="00A65CBB" w:rsidP="00687B4D">
      <w:pPr>
        <w:rPr>
          <w:rFonts w:asciiTheme="majorHAnsi" w:hAnsiTheme="majorHAnsi"/>
          <w:sz w:val="32"/>
          <w:szCs w:val="32"/>
        </w:rPr>
        <w:sectPr w:rsidR="00A65CBB" w:rsidSect="00A65CBB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4BB7D2C" w14:textId="58298366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5D5C7229" w14:textId="77777777" w:rsidR="002E1F88" w:rsidRDefault="00687B4D" w:rsidP="002E1F88">
      <w:pPr>
        <w:rPr>
          <w:rFonts w:asciiTheme="majorHAnsi" w:hAnsiTheme="majorHAnsi"/>
          <w:sz w:val="32"/>
          <w:szCs w:val="32"/>
        </w:rPr>
        <w:sectPr w:rsidR="002E1F88" w:rsidSect="0076777C">
          <w:footerReference w:type="default" r:id="rId29"/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2B7D1718" w14:textId="354A907F" w:rsidR="002E1F88" w:rsidRPr="002E1F88" w:rsidRDefault="00000000" w:rsidP="002E1F88">
      <w:pPr>
        <w:pStyle w:val="Heading1"/>
      </w:pPr>
      <w:hyperlink w:anchor="_top" w:history="1">
        <w:bookmarkStart w:id="88" w:name="_Toc182939809"/>
        <w:r w:rsidR="002E1F88" w:rsidRPr="002E1F88">
          <w:rPr>
            <w:rStyle w:val="Hyperlink"/>
            <w:u w:val="none"/>
          </w:rPr>
          <w:t>WALANG HANGGANG PASASALAMAT (LEO ROSARIO)</w:t>
        </w:r>
        <w:bookmarkEnd w:id="88"/>
      </w:hyperlink>
    </w:p>
    <w:p w14:paraId="78EBCB8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 </w:t>
      </w:r>
    </w:p>
    <w:p w14:paraId="08EC1C1E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64FF5A2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33361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553B5C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15388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5C99DE6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5F6311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I.</w:t>
      </w:r>
    </w:p>
    <w:p w14:paraId="20C736F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IYO AMING AMA</w:t>
      </w:r>
    </w:p>
    <w:p w14:paraId="1594B79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MGA LIKHA</w:t>
      </w:r>
    </w:p>
    <w:p w14:paraId="0553DA2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ARAW AT BUWAN</w:t>
      </w:r>
    </w:p>
    <w:p w14:paraId="7CE3AEED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45BAA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4C6CD8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II.</w:t>
      </w:r>
    </w:p>
    <w:p w14:paraId="79C7CB1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PANGINOONG HESUS</w:t>
      </w:r>
    </w:p>
    <w:p w14:paraId="00C75F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SA'YONG PAGLILIGTAS</w:t>
      </w:r>
    </w:p>
    <w:p w14:paraId="7B98BE10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BUHAY NA WALANG HANGGAN</w:t>
      </w:r>
    </w:p>
    <w:p w14:paraId="2DC0668C" w14:textId="1E76FCFD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  <w:r>
        <w:rPr>
          <w:rFonts w:asciiTheme="majorHAnsi" w:hAnsiTheme="majorHAnsi"/>
          <w:sz w:val="24"/>
          <w:szCs w:val="28"/>
        </w:rPr>
        <w:br/>
      </w: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492ADC1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118E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8FC58D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CDC518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A92F658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FB78C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A2786C1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CE2D13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C0030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89D8C99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5A2C81D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0E9119D2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EF0D14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E698EB0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0316203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8E79F84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7773733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1DE545C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BD8518F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4D8691DB" w14:textId="19570E9D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III.</w:t>
      </w:r>
    </w:p>
    <w:p w14:paraId="3E9660CA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ESPIRITUNG BANAL</w:t>
      </w:r>
    </w:p>
    <w:p w14:paraId="2A0C043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LIWANAG NG BUHAY</w:t>
      </w:r>
    </w:p>
    <w:p w14:paraId="2A0B96B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WALANG HANGGANG PATNUBAY MO</w:t>
      </w:r>
    </w:p>
    <w:p w14:paraId="19A1BC4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150A04E" w14:textId="77777777" w:rsid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F87F8F4" w14:textId="0D22725B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IV.</w:t>
      </w:r>
    </w:p>
    <w:p w14:paraId="7E669BA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MAGULANG KO</w:t>
      </w:r>
    </w:p>
    <w:p w14:paraId="416E4EE7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MGA KAPATID KO</w:t>
      </w:r>
    </w:p>
    <w:p w14:paraId="3FD5C9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LAHAT NG KAIBIGAN KO</w:t>
      </w:r>
    </w:p>
    <w:p w14:paraId="07ADE3E1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350BD1E1" w14:textId="61866163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(Koro)</w:t>
      </w:r>
    </w:p>
    <w:p w14:paraId="0CB02DF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5DDF73A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V.</w:t>
      </w:r>
    </w:p>
    <w:p w14:paraId="6065C11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PAGSUBOK</w:t>
      </w:r>
    </w:p>
    <w:p w14:paraId="3AAD51E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TIBAY NG LOOB</w:t>
      </w:r>
    </w:p>
    <w:p w14:paraId="262B7D0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LANDAS NG PAGBABAGO</w:t>
      </w:r>
    </w:p>
    <w:p w14:paraId="6D696B2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SA'YO O DIYOS</w:t>
      </w:r>
    </w:p>
    <w:p w14:paraId="003FEA85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F14AAD6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VI.</w:t>
      </w:r>
    </w:p>
    <w:p w14:paraId="46EAA843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WAGAS NA PAG-IBIG MO</w:t>
      </w:r>
    </w:p>
    <w:p w14:paraId="3345F65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INIIBIG MO AKO</w:t>
      </w:r>
    </w:p>
    <w:p w14:paraId="1E0960C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 SA BAWA'T TAONG NAGMAHAL</w:t>
      </w:r>
    </w:p>
    <w:p w14:paraId="68D3341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SALAMAT, SALAMAT SA'YO</w:t>
      </w:r>
    </w:p>
    <w:p w14:paraId="09836414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10A30C70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Koro:</w:t>
      </w:r>
    </w:p>
    <w:p w14:paraId="5A20EE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3C788DBF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77E29CB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4BA331DC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 IYO'Y WALANG HANGGAN</w:t>
      </w:r>
    </w:p>
    <w:p w14:paraId="4EBC97DE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341AFC69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WALANG HANGGANG PASASALAMAT</w:t>
      </w:r>
    </w:p>
    <w:p w14:paraId="0A521D0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ANG SA IYO AMING SASAMBITIN</w:t>
      </w:r>
    </w:p>
    <w:p w14:paraId="0B30DAC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MAGING SA HULING SANDALI NG AMING BUHAY</w:t>
      </w:r>
    </w:p>
    <w:p w14:paraId="6C44FAF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</w:p>
    <w:p w14:paraId="2D5C1824" w14:textId="77777777" w:rsidR="002E1F88" w:rsidRPr="002E1F88" w:rsidRDefault="002E1F88" w:rsidP="002E1F88">
      <w:pPr>
        <w:rPr>
          <w:rFonts w:asciiTheme="majorHAnsi" w:hAnsiTheme="majorHAnsi"/>
          <w:b/>
          <w:bCs/>
          <w:sz w:val="24"/>
          <w:szCs w:val="28"/>
        </w:rPr>
      </w:pPr>
      <w:r w:rsidRPr="002E1F88">
        <w:rPr>
          <w:rFonts w:asciiTheme="majorHAnsi" w:hAnsiTheme="majorHAnsi"/>
          <w:b/>
          <w:bCs/>
          <w:sz w:val="24"/>
          <w:szCs w:val="28"/>
        </w:rPr>
        <w:t>Koda:</w:t>
      </w:r>
    </w:p>
    <w:p w14:paraId="4116EB3B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 xml:space="preserve">PASASALAMAT SA'YO </w:t>
      </w:r>
    </w:p>
    <w:p w14:paraId="274AFB38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02946372" w14:textId="77777777" w:rsidR="002E1F88" w:rsidRPr="002E1F88" w:rsidRDefault="002E1F88" w:rsidP="002E1F88">
      <w:pPr>
        <w:rPr>
          <w:rFonts w:asciiTheme="majorHAnsi" w:hAnsiTheme="majorHAnsi"/>
          <w:sz w:val="24"/>
          <w:szCs w:val="28"/>
        </w:rPr>
      </w:pPr>
      <w:r w:rsidRPr="002E1F88">
        <w:rPr>
          <w:rFonts w:asciiTheme="majorHAnsi" w:hAnsiTheme="majorHAnsi"/>
          <w:sz w:val="24"/>
          <w:szCs w:val="28"/>
        </w:rPr>
        <w:t>PASASALAMAT SA'YO</w:t>
      </w:r>
    </w:p>
    <w:p w14:paraId="3E947566" w14:textId="77777777" w:rsidR="002E1F88" w:rsidRDefault="002E1F88" w:rsidP="002E1F88">
      <w:pPr>
        <w:rPr>
          <w:rFonts w:asciiTheme="majorHAnsi" w:hAnsiTheme="majorHAnsi"/>
          <w:sz w:val="32"/>
          <w:szCs w:val="32"/>
        </w:rPr>
        <w:sectPr w:rsidR="002E1F88" w:rsidSect="002E1F88">
          <w:type w:val="continuous"/>
          <w:pgSz w:w="12240" w:h="15840"/>
          <w:pgMar w:top="568" w:right="1440" w:bottom="1440" w:left="1440" w:header="720" w:footer="720" w:gutter="0"/>
          <w:cols w:num="2" w:space="720"/>
        </w:sectPr>
      </w:pPr>
      <w:r w:rsidRPr="002E1F88">
        <w:rPr>
          <w:rFonts w:asciiTheme="majorHAnsi" w:hAnsiTheme="majorHAnsi"/>
          <w:sz w:val="24"/>
          <w:szCs w:val="28"/>
        </w:rPr>
        <w:t>WALANG HANGGAN</w:t>
      </w:r>
      <w:r>
        <w:rPr>
          <w:rFonts w:asciiTheme="majorHAnsi" w:hAnsiTheme="majorHAnsi"/>
          <w:sz w:val="32"/>
          <w:szCs w:val="32"/>
        </w:rPr>
        <w:br w:type="page"/>
      </w:r>
    </w:p>
    <w:p w14:paraId="67BDC76A" w14:textId="11B7C690" w:rsidR="002E1F88" w:rsidRDefault="002E1F88" w:rsidP="002E1F88">
      <w:pPr>
        <w:rPr>
          <w:rFonts w:asciiTheme="majorHAnsi" w:hAnsiTheme="majorHAnsi"/>
          <w:sz w:val="32"/>
          <w:szCs w:val="32"/>
        </w:rPr>
      </w:pPr>
    </w:p>
    <w:p w14:paraId="55FC5170" w14:textId="77777777" w:rsidR="00687B4D" w:rsidRPr="00715316" w:rsidRDefault="00687B4D" w:rsidP="00687B4D">
      <w:pPr>
        <w:rPr>
          <w:rFonts w:asciiTheme="majorHAnsi" w:hAnsiTheme="majorHAnsi"/>
          <w:sz w:val="32"/>
          <w:szCs w:val="32"/>
        </w:rPr>
      </w:pPr>
    </w:p>
    <w:p w14:paraId="391E1D2A" w14:textId="32DF513E" w:rsidR="00276353" w:rsidRPr="00715316" w:rsidRDefault="00687B4D" w:rsidP="00EB64BA">
      <w:pPr>
        <w:rPr>
          <w:sz w:val="24"/>
        </w:rPr>
      </w:pPr>
      <w:r w:rsidRPr="00715316">
        <w:rPr>
          <w:rFonts w:eastAsia="Times New Roman" w:cs="Arial"/>
          <w:i/>
          <w:smallCaps/>
          <w:color w:val="333333"/>
          <w:sz w:val="24"/>
        </w:rPr>
        <w:br/>
      </w:r>
    </w:p>
    <w:p w14:paraId="509F723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FED261C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7DBC542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52B3A95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46735C8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2B10D7E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6D5F76EF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026298B4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1B88D7D5" w14:textId="77777777" w:rsidR="00267A2D" w:rsidRPr="002C139B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</w:p>
    <w:p w14:paraId="506917B7" w14:textId="41A79440" w:rsidR="00267A2D" w:rsidRPr="002C139B" w:rsidRDefault="00000000" w:rsidP="005E7D12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89" w:name="_Toc182939810"/>
        <w:r w:rsidR="00267A2D" w:rsidRPr="002C139B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ENGLISH SONGS</w:t>
        </w:r>
        <w:bookmarkEnd w:id="89"/>
      </w:hyperlink>
    </w:p>
    <w:p w14:paraId="378A5303" w14:textId="77777777" w:rsidR="00267A2D" w:rsidRPr="00715316" w:rsidRDefault="00267A2D">
      <w:pPr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</w:pPr>
      <w:r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br w:type="page"/>
      </w:r>
    </w:p>
    <w:p w14:paraId="2F66CE1B" w14:textId="5B797D49" w:rsidR="006352F3" w:rsidRPr="003A7A64" w:rsidRDefault="00000000" w:rsidP="006352F3">
      <w:pPr>
        <w:pStyle w:val="Heading1"/>
        <w:spacing w:before="0"/>
        <w:rPr>
          <w:sz w:val="40"/>
        </w:rPr>
      </w:pPr>
      <w:hyperlink w:anchor="_top" w:history="1">
        <w:bookmarkStart w:id="90" w:name="_Toc182939811"/>
        <w:r w:rsidR="006352F3" w:rsidRPr="00626466">
          <w:rPr>
            <w:rStyle w:val="Hyperlink"/>
            <w:sz w:val="48"/>
            <w:szCs w:val="40"/>
            <w:u w:val="none"/>
          </w:rPr>
          <w:t>A CHRISTMAS PRAISE</w:t>
        </w:r>
        <w:bookmarkEnd w:id="90"/>
      </w:hyperlink>
      <w:r w:rsidR="006352F3" w:rsidRPr="00626466">
        <w:rPr>
          <w:sz w:val="48"/>
          <w:szCs w:val="40"/>
        </w:rPr>
        <w:t xml:space="preserve"> </w:t>
      </w:r>
      <w:r w:rsidR="006352F3" w:rsidRPr="003A7A64">
        <w:rPr>
          <w:sz w:val="40"/>
        </w:rPr>
        <w:br/>
      </w:r>
    </w:p>
    <w:p w14:paraId="15FDA300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Sing! Rejoice in gladness! A King is born in Bethlehem! </w:t>
      </w:r>
    </w:p>
    <w:p w14:paraId="3E62EB8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 star in heaven descends, descends with angels' Glory and praise </w:t>
      </w:r>
    </w:p>
    <w:p w14:paraId="73F25A2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Let all the earth raise her voice upon Him Who is the Lord of all </w:t>
      </w:r>
    </w:p>
    <w:p w14:paraId="337A832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7E0582E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347B795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7FEAB2AD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REFRAIN: </w:t>
      </w:r>
    </w:p>
    <w:p w14:paraId="69D5A04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43722FA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say </w:t>
      </w:r>
    </w:p>
    <w:p w14:paraId="0E9A5F6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"Our lives are Yours today!" </w:t>
      </w:r>
    </w:p>
    <w:p w14:paraId="5349B39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4D7AF61A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Receive our praise to Thee and see us raise our arms </w:t>
      </w:r>
    </w:p>
    <w:p w14:paraId="01402C4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Lord Jesus, take our arms </w:t>
      </w:r>
    </w:p>
    <w:p w14:paraId="15EF31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bring us to the joy of Christmas today </w:t>
      </w:r>
    </w:p>
    <w:p w14:paraId="14442A54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16188A1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Wake, o lonely stranger! Arise, o sleepy shepherd </w:t>
      </w:r>
    </w:p>
    <w:p w14:paraId="4676143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Kings of all ye nations, come see the lowly manger of Christ </w:t>
      </w:r>
    </w:p>
    <w:p w14:paraId="3AF37118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Redeemer and Son of God the True One! </w:t>
      </w:r>
    </w:p>
    <w:p w14:paraId="28466A5B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Come and exalt Him now </w:t>
      </w:r>
    </w:p>
    <w:p w14:paraId="306AE73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Sing my soul a pah-pa-rap-pa-rap-pah </w:t>
      </w:r>
    </w:p>
    <w:p w14:paraId="10353819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hallelujah, hallelujah, hallelujah! </w:t>
      </w:r>
    </w:p>
    <w:p w14:paraId="64B5C80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</w:p>
    <w:p w14:paraId="2CC6E605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REFRAIN 2: </w:t>
      </w:r>
    </w:p>
    <w:p w14:paraId="657319DE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Jesus Christ is born in Bethlehem today </w:t>
      </w:r>
    </w:p>
    <w:p w14:paraId="0BB44181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Behold the gentle one and pray </w:t>
      </w:r>
    </w:p>
    <w:p w14:paraId="1D419BE7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"My life is Yours today!" </w:t>
      </w:r>
    </w:p>
    <w:p w14:paraId="79069C92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With Mary’s hand on me, I touch You with my hand </w:t>
      </w:r>
    </w:p>
    <w:p w14:paraId="0DB17AF6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And take You in my arms, O Jesus </w:t>
      </w:r>
    </w:p>
    <w:p w14:paraId="6CC6F4D3" w14:textId="77777777" w:rsidR="006352F3" w:rsidRPr="00EC5EAB" w:rsidRDefault="006352F3" w:rsidP="006352F3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 xml:space="preserve">Bring me to the </w:t>
      </w:r>
      <w:r>
        <w:rPr>
          <w:rFonts w:asciiTheme="majorHAnsi" w:hAnsiTheme="majorHAnsi"/>
          <w:sz w:val="28"/>
          <w:szCs w:val="28"/>
        </w:rPr>
        <w:t>joy of Christmas today (REFRAIN</w:t>
      </w:r>
      <w:r w:rsidRPr="00EC5EAB">
        <w:rPr>
          <w:rFonts w:asciiTheme="majorHAnsi" w:hAnsiTheme="majorHAnsi"/>
          <w:sz w:val="28"/>
          <w:szCs w:val="28"/>
        </w:rPr>
        <w:t>)</w:t>
      </w:r>
    </w:p>
    <w:p w14:paraId="25AE6BB5" w14:textId="77777777" w:rsidR="006352F3" w:rsidRDefault="006352F3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006FE98D" w14:textId="706D2196" w:rsidR="00496B25" w:rsidRPr="009208B6" w:rsidRDefault="00000000" w:rsidP="00496B25">
      <w:pPr>
        <w:pStyle w:val="Heading1"/>
        <w:rPr>
          <w:sz w:val="48"/>
          <w:szCs w:val="40"/>
        </w:rPr>
      </w:pPr>
      <w:hyperlink w:anchor="_top" w:history="1">
        <w:bookmarkStart w:id="91" w:name="_Toc182939812"/>
        <w:r w:rsidR="00496B25" w:rsidRPr="009208B6">
          <w:rPr>
            <w:rStyle w:val="Hyperlink"/>
            <w:sz w:val="48"/>
            <w:szCs w:val="40"/>
            <w:u w:val="none"/>
          </w:rPr>
          <w:t>BLEST BE THE LORD</w:t>
        </w:r>
        <w:bookmarkEnd w:id="91"/>
      </w:hyperlink>
    </w:p>
    <w:p w14:paraId="605F793F" w14:textId="77777777" w:rsidR="00496B25" w:rsidRDefault="00496B25" w:rsidP="00496B25">
      <w:pPr>
        <w:rPr>
          <w:rFonts w:asciiTheme="majorHAnsi" w:hAnsiTheme="majorHAnsi"/>
          <w:b/>
        </w:rPr>
      </w:pPr>
    </w:p>
    <w:p w14:paraId="49BB5A7A" w14:textId="77777777" w:rsidR="00496B25" w:rsidRPr="0006696C" w:rsidRDefault="00496B25" w:rsidP="00496B25">
      <w:pPr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CHORUS:</w:t>
      </w:r>
    </w:p>
    <w:p w14:paraId="338AD1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Blest be the Lord (2x)</w:t>
      </w:r>
    </w:p>
    <w:p w14:paraId="6F955F17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The God of Mercy, The God who saves</w:t>
      </w:r>
    </w:p>
    <w:p w14:paraId="506DEBE4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shall not fear, The dark of night</w:t>
      </w:r>
    </w:p>
    <w:p w14:paraId="23FF7175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the arrow that flies by Day</w:t>
      </w:r>
    </w:p>
    <w:p w14:paraId="19B05100" w14:textId="77777777" w:rsidR="00496B25" w:rsidRDefault="00496B25" w:rsidP="00496B25">
      <w:pPr>
        <w:ind w:left="720"/>
        <w:rPr>
          <w:rFonts w:asciiTheme="majorHAnsi" w:hAnsiTheme="majorHAnsi"/>
          <w:sz w:val="32"/>
        </w:rPr>
      </w:pPr>
    </w:p>
    <w:p w14:paraId="1C202905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</w:t>
      </w:r>
    </w:p>
    <w:p w14:paraId="18D26B4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 nets of all my foes</w:t>
      </w:r>
    </w:p>
    <w:p w14:paraId="5B69463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He will release me from their wicked hands</w:t>
      </w:r>
    </w:p>
    <w:p w14:paraId="70B6E518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Beneath the shadow of His wings I will rejoice</w:t>
      </w:r>
    </w:p>
    <w:p w14:paraId="337FD05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To find a dwelling place secure</w:t>
      </w:r>
    </w:p>
    <w:p w14:paraId="4969695C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</w:p>
    <w:p w14:paraId="6BFBC5A3" w14:textId="77777777" w:rsidR="00496B25" w:rsidRPr="0006696C" w:rsidRDefault="00496B25" w:rsidP="00496B25">
      <w:pPr>
        <w:ind w:left="720"/>
        <w:rPr>
          <w:rFonts w:asciiTheme="majorHAnsi" w:hAnsiTheme="majorHAnsi"/>
          <w:b/>
          <w:sz w:val="32"/>
        </w:rPr>
      </w:pPr>
      <w:r w:rsidRPr="0006696C">
        <w:rPr>
          <w:rFonts w:asciiTheme="majorHAnsi" w:hAnsiTheme="majorHAnsi"/>
          <w:b/>
          <w:sz w:val="32"/>
        </w:rPr>
        <w:t>Verse II</w:t>
      </w:r>
    </w:p>
    <w:p w14:paraId="34D9E88A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I need not shrink before the terrors of the night</w:t>
      </w:r>
    </w:p>
    <w:p w14:paraId="26BAC662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Nor stand alone before the light of day</w:t>
      </w:r>
    </w:p>
    <w:p w14:paraId="665965AE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harm shall come to me no arrow strikes me down</w:t>
      </w:r>
    </w:p>
    <w:p w14:paraId="0E9EBA60" w14:textId="77777777" w:rsidR="00496B25" w:rsidRPr="0006696C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No evil settle in my soul</w:t>
      </w:r>
    </w:p>
    <w:p w14:paraId="7A60B982" w14:textId="5264CDAC" w:rsidR="00B978F1" w:rsidRDefault="00496B25" w:rsidP="00496B25">
      <w:pPr>
        <w:ind w:left="720"/>
        <w:rPr>
          <w:rFonts w:asciiTheme="majorHAnsi" w:hAnsiTheme="majorHAnsi"/>
          <w:sz w:val="32"/>
        </w:rPr>
      </w:pPr>
      <w:r w:rsidRPr="0006696C">
        <w:rPr>
          <w:rFonts w:asciiTheme="majorHAnsi" w:hAnsiTheme="majorHAnsi"/>
          <w:sz w:val="32"/>
        </w:rPr>
        <w:t>(CHORUS)</w:t>
      </w:r>
    </w:p>
    <w:p w14:paraId="00331D4D" w14:textId="77777777" w:rsidR="00B978F1" w:rsidRDefault="00B978F1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34996124" w14:textId="3A649321" w:rsidR="00E236C5" w:rsidRDefault="00000000" w:rsidP="00512A46">
      <w:pPr>
        <w:pStyle w:val="Heading1"/>
        <w:rPr>
          <w:rStyle w:val="Heading1Char"/>
          <w:sz w:val="40"/>
        </w:rPr>
      </w:pPr>
      <w:hyperlink w:anchor="_top" w:history="1">
        <w:bookmarkStart w:id="92" w:name="_Toc182939813"/>
        <w:r w:rsidR="00165FC2" w:rsidRPr="00166547">
          <w:rPr>
            <w:rStyle w:val="Hyperlink"/>
            <w:sz w:val="48"/>
            <w:szCs w:val="40"/>
            <w:u w:val="none"/>
          </w:rPr>
          <w:t>CHRIST IN US, OUR HOPE OF GLORY</w:t>
        </w:r>
      </w:hyperlink>
      <w:r w:rsidR="00165FC2" w:rsidRPr="00166547">
        <w:rPr>
          <w:rStyle w:val="Hyperlink"/>
          <w:sz w:val="48"/>
          <w:szCs w:val="40"/>
          <w:u w:val="none"/>
        </w:rPr>
        <w:t xml:space="preserve"> </w:t>
      </w:r>
      <w:r w:rsidR="00165FC2" w:rsidRPr="00166547">
        <w:rPr>
          <w:rStyle w:val="Heading1Char"/>
          <w:i/>
          <w:sz w:val="24"/>
        </w:rPr>
        <w:t>(</w:t>
      </w:r>
      <w:r w:rsidR="00165FC2" w:rsidRPr="00C93DC2">
        <w:rPr>
          <w:rStyle w:val="Heading1Char"/>
          <w:i/>
          <w:sz w:val="24"/>
        </w:rPr>
        <w:t>JAY-ARR F. LIBRANDO)</w:t>
      </w:r>
      <w:bookmarkEnd w:id="92"/>
    </w:p>
    <w:p w14:paraId="7F47908A" w14:textId="77777777" w:rsidR="00512022" w:rsidRDefault="00512022" w:rsidP="00EE68E8">
      <w:pPr>
        <w:rPr>
          <w:rStyle w:val="Heading1Char"/>
          <w:b/>
          <w:color w:val="auto"/>
          <w:sz w:val="24"/>
        </w:rPr>
      </w:pPr>
    </w:p>
    <w:p w14:paraId="35D02FD2" w14:textId="61CFE315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I</w:t>
      </w:r>
    </w:p>
    <w:p w14:paraId="0EC75C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felt your word burning within us</w:t>
      </w:r>
    </w:p>
    <w:p w14:paraId="112F23C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Your word unlocked the hardness of our hearts</w:t>
      </w:r>
    </w:p>
    <w:p w14:paraId="587CEB9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opened our eyes that we may see you</w:t>
      </w:r>
    </w:p>
    <w:p w14:paraId="4B6655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Hidden in the broken bread</w:t>
      </w:r>
    </w:p>
    <w:p w14:paraId="2FEBB77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00EA3C82" w14:textId="4257418D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51FE66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23D6A01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7BC93B5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1F61650" w14:textId="626A3428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 xml:space="preserve">is </w:t>
      </w:r>
      <w:r w:rsidRPr="00E07E0C">
        <w:rPr>
          <w:rFonts w:asciiTheme="majorHAnsi" w:hAnsiTheme="majorHAnsi"/>
          <w:sz w:val="24"/>
        </w:rPr>
        <w:t>our hope of glory</w:t>
      </w:r>
    </w:p>
    <w:p w14:paraId="08C2E8FC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70D102" w14:textId="77777777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Verse 2</w:t>
      </w:r>
    </w:p>
    <w:p w14:paraId="5B0EFBD0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brought a ray of light</w:t>
      </w:r>
    </w:p>
    <w:p w14:paraId="68DF3C5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you rekindled our hope</w:t>
      </w:r>
    </w:p>
    <w:p w14:paraId="571AD76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led our hearts to yearn for your love</w:t>
      </w:r>
    </w:p>
    <w:p w14:paraId="3BC59528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For in you is our hope of glory</w:t>
      </w:r>
    </w:p>
    <w:p w14:paraId="25F7EF1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39CB4E7" w14:textId="2EDB3D91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1DD4D072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084D66A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C68DCB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7DE7C7C5" w14:textId="597F14BF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 xml:space="preserve">We believe that Christ in us, </w:t>
      </w:r>
      <w:r w:rsidR="00F64919">
        <w:rPr>
          <w:rFonts w:asciiTheme="majorHAnsi" w:hAnsiTheme="majorHAnsi"/>
          <w:sz w:val="24"/>
        </w:rPr>
        <w:t>is</w:t>
      </w:r>
      <w:r w:rsidR="00F64919" w:rsidRPr="00E07E0C">
        <w:rPr>
          <w:rFonts w:asciiTheme="majorHAnsi" w:hAnsiTheme="majorHAnsi"/>
          <w:sz w:val="24"/>
        </w:rPr>
        <w:t xml:space="preserve"> </w:t>
      </w:r>
      <w:r w:rsidRPr="00E07E0C">
        <w:rPr>
          <w:rFonts w:asciiTheme="majorHAnsi" w:hAnsiTheme="majorHAnsi"/>
          <w:sz w:val="24"/>
        </w:rPr>
        <w:t>our hope of glory</w:t>
      </w:r>
    </w:p>
    <w:p w14:paraId="3FE7BD5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385868BC" w14:textId="6E6CF60E" w:rsidR="003F7BD0" w:rsidRPr="00E07E0C" w:rsidRDefault="00A812DF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Bridge</w:t>
      </w:r>
    </w:p>
    <w:p w14:paraId="32B6C6DE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Through your own flesh, now made living</w:t>
      </w:r>
    </w:p>
    <w:p w14:paraId="28F812EF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by the Spirit made life-giving</w:t>
      </w:r>
    </w:p>
    <w:p w14:paraId="4FFB1DF6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You offer life to us</w:t>
      </w:r>
    </w:p>
    <w:p w14:paraId="6FB9369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And as you sweat became like drops of blood</w:t>
      </w:r>
    </w:p>
    <w:p w14:paraId="2F71137B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Falling down upon the ground</w:t>
      </w:r>
    </w:p>
    <w:p w14:paraId="200525A2" w14:textId="19DF1480" w:rsidR="003F7BD0" w:rsidRPr="00E07E0C" w:rsidRDefault="00E07E0C" w:rsidP="00E07E0C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222BD3" wp14:editId="66B21060">
                <wp:simplePos x="0" y="0"/>
                <wp:positionH relativeFrom="column">
                  <wp:posOffset>388189</wp:posOffset>
                </wp:positionH>
                <wp:positionV relativeFrom="paragraph">
                  <wp:posOffset>172636</wp:posOffset>
                </wp:positionV>
                <wp:extent cx="8626" cy="146649"/>
                <wp:effectExtent l="76200" t="38100" r="67945" b="2540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" cy="1466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7D2A6" id="Straight Arrow Connector 3" o:spid="_x0000_s1026" type="#_x0000_t32" style="position:absolute;margin-left:30.55pt;margin-top:13.6pt;width:.7pt;height:11.55pt;flip:x 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 w:rsidR="003F7BD0" w:rsidRPr="00E07E0C">
        <w:rPr>
          <w:rFonts w:asciiTheme="majorHAnsi" w:hAnsiTheme="majorHAnsi"/>
          <w:sz w:val="24"/>
        </w:rPr>
        <w:t>You shed your blood for us</w:t>
      </w:r>
    </w:p>
    <w:p w14:paraId="00818A6D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Amen</w:t>
      </w:r>
    </w:p>
    <w:p w14:paraId="04A83185" w14:textId="77777777" w:rsidR="003F7BD0" w:rsidRPr="00E07E0C" w:rsidRDefault="003F7BD0" w:rsidP="00E07E0C">
      <w:pPr>
        <w:rPr>
          <w:rFonts w:asciiTheme="majorHAnsi" w:hAnsiTheme="majorHAnsi"/>
          <w:sz w:val="24"/>
        </w:rPr>
      </w:pPr>
    </w:p>
    <w:p w14:paraId="43807E74" w14:textId="34640B96" w:rsidR="003F7BD0" w:rsidRPr="00E07E0C" w:rsidRDefault="003F7BD0" w:rsidP="00E07E0C">
      <w:pPr>
        <w:rPr>
          <w:rFonts w:asciiTheme="majorHAnsi" w:hAnsiTheme="majorHAnsi"/>
          <w:b/>
          <w:sz w:val="24"/>
        </w:rPr>
      </w:pPr>
      <w:r w:rsidRPr="00E07E0C">
        <w:rPr>
          <w:rFonts w:asciiTheme="majorHAnsi" w:hAnsiTheme="majorHAnsi"/>
          <w:b/>
          <w:sz w:val="24"/>
        </w:rPr>
        <w:t>Chorus</w:t>
      </w:r>
    </w:p>
    <w:p w14:paraId="338003E3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Lord you laid down your life as bread and wine we see</w:t>
      </w:r>
    </w:p>
    <w:p w14:paraId="5121EA97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Gave strength to our hearts and made us shine with glee</w:t>
      </w:r>
    </w:p>
    <w:p w14:paraId="1D317581" w14:textId="77777777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When we eat the bread and drink the cup of wine</w:t>
      </w:r>
    </w:p>
    <w:p w14:paraId="0D7596C1" w14:textId="6381A9B3" w:rsidR="003F7BD0" w:rsidRPr="00E07E0C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0571AD62" w14:textId="0ED405B4" w:rsidR="008D7E6F" w:rsidRDefault="003F7BD0" w:rsidP="00E07E0C">
      <w:pPr>
        <w:rPr>
          <w:rFonts w:asciiTheme="majorHAnsi" w:hAnsiTheme="majorHAnsi"/>
          <w:sz w:val="24"/>
        </w:rPr>
      </w:pPr>
      <w:r w:rsidRPr="00E07E0C">
        <w:rPr>
          <w:rFonts w:asciiTheme="majorHAnsi" w:hAnsiTheme="majorHAnsi"/>
          <w:sz w:val="24"/>
        </w:rPr>
        <w:t>We believe that Christ in us,</w:t>
      </w:r>
      <w:r w:rsidR="00F64919">
        <w:rPr>
          <w:rFonts w:asciiTheme="majorHAnsi" w:hAnsiTheme="majorHAnsi"/>
          <w:sz w:val="24"/>
        </w:rPr>
        <w:t xml:space="preserve"> is</w:t>
      </w:r>
      <w:r w:rsidRPr="00E07E0C">
        <w:rPr>
          <w:rFonts w:asciiTheme="majorHAnsi" w:hAnsiTheme="majorHAnsi"/>
          <w:sz w:val="24"/>
        </w:rPr>
        <w:t xml:space="preserve"> our hope of glory</w:t>
      </w:r>
    </w:p>
    <w:p w14:paraId="49CE6706" w14:textId="77777777" w:rsidR="008D7E6F" w:rsidRDefault="008D7E6F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</w:p>
    <w:p w14:paraId="0E53391C" w14:textId="237F1A3B" w:rsidR="008D7E6F" w:rsidRPr="0096176F" w:rsidRDefault="00000000" w:rsidP="008D7E6F">
      <w:pPr>
        <w:rPr>
          <w:rStyle w:val="Hyperlink"/>
          <w:rFonts w:asciiTheme="majorHAnsi" w:eastAsiaTheme="majorEastAsia" w:hAnsiTheme="majorHAnsi" w:cstheme="majorBidi"/>
          <w:sz w:val="48"/>
          <w:szCs w:val="40"/>
          <w:u w:val="none"/>
        </w:rPr>
      </w:pPr>
      <w:hyperlink w:anchor="_top" w:history="1">
        <w:r w:rsidR="008D7E6F" w:rsidRPr="0096176F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DIVINE MERCY</w:t>
        </w:r>
      </w:hyperlink>
    </w:p>
    <w:p w14:paraId="29C2982D" w14:textId="77777777" w:rsidR="008D7E6F" w:rsidRDefault="008D7E6F" w:rsidP="008D7E6F">
      <w:pPr>
        <w:rPr>
          <w:rFonts w:ascii="Verdana" w:hAnsi="Verdana"/>
          <w:b/>
          <w:bCs/>
          <w:sz w:val="28"/>
          <w:szCs w:val="28"/>
        </w:rPr>
      </w:pPr>
    </w:p>
    <w:p w14:paraId="7BE79DBB" w14:textId="77777777" w:rsidR="008D7E6F" w:rsidRDefault="008D7E6F" w:rsidP="008D7E6F">
      <w:pPr>
        <w:rPr>
          <w:rFonts w:asciiTheme="majorHAnsi" w:hAnsiTheme="majorHAnsi"/>
          <w:sz w:val="40"/>
          <w:szCs w:val="28"/>
        </w:rPr>
      </w:pPr>
    </w:p>
    <w:p w14:paraId="2954C83F" w14:textId="47A7655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O blood and water</w:t>
      </w:r>
    </w:p>
    <w:p w14:paraId="3492E0D2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Which gushed forth</w:t>
      </w:r>
    </w:p>
    <w:p w14:paraId="01C79A28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From the heart of Jesus</w:t>
      </w:r>
    </w:p>
    <w:p w14:paraId="6171970B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As a fount of mercy for us</w:t>
      </w:r>
    </w:p>
    <w:p w14:paraId="5DBC68C6" w14:textId="77777777" w:rsidR="008D7E6F" w:rsidRPr="008D7E6F" w:rsidRDefault="008D7E6F" w:rsidP="008D7E6F">
      <w:pPr>
        <w:rPr>
          <w:rFonts w:asciiTheme="majorHAnsi" w:hAnsiTheme="majorHAnsi"/>
          <w:sz w:val="40"/>
          <w:szCs w:val="28"/>
        </w:rPr>
      </w:pPr>
      <w:r w:rsidRPr="008D7E6F">
        <w:rPr>
          <w:rFonts w:asciiTheme="majorHAnsi" w:hAnsiTheme="majorHAnsi"/>
          <w:sz w:val="40"/>
          <w:szCs w:val="28"/>
        </w:rPr>
        <w:t>I trust in You</w:t>
      </w:r>
    </w:p>
    <w:p w14:paraId="0FE30810" w14:textId="7515363B" w:rsidR="00512A46" w:rsidRDefault="00512A46" w:rsidP="00E07E0C">
      <w:pPr>
        <w:rPr>
          <w:rStyle w:val="Heading1Char"/>
          <w:sz w:val="40"/>
        </w:rPr>
      </w:pPr>
      <w:r>
        <w:rPr>
          <w:rStyle w:val="Heading1Char"/>
          <w:sz w:val="40"/>
        </w:rPr>
        <w:br w:type="page"/>
      </w:r>
    </w:p>
    <w:p w14:paraId="026AB315" w14:textId="0F40A6EE" w:rsidR="00496B25" w:rsidRPr="0006696C" w:rsidRDefault="00000000" w:rsidP="00B978F1">
      <w:pPr>
        <w:rPr>
          <w:rFonts w:asciiTheme="majorHAnsi" w:hAnsiTheme="majorHAnsi"/>
          <w:sz w:val="32"/>
        </w:rPr>
      </w:pPr>
      <w:hyperlink w:anchor="_top" w:history="1">
        <w:r w:rsidR="00B978F1" w:rsidRPr="004F7B40">
          <w:rPr>
            <w:rStyle w:val="Hyperlink"/>
            <w:rFonts w:asciiTheme="majorHAnsi" w:eastAsiaTheme="majorEastAsia" w:hAnsiTheme="majorHAnsi" w:cstheme="majorBidi"/>
            <w:sz w:val="48"/>
            <w:szCs w:val="40"/>
            <w:u w:val="none"/>
          </w:rPr>
          <w:t>HOSANNA, SON OF DAVID</w:t>
        </w:r>
      </w:hyperlink>
      <w:r w:rsidR="00B978F1" w:rsidRPr="004F7B40">
        <w:rPr>
          <w:rFonts w:asciiTheme="majorHAnsi" w:hAnsiTheme="majorHAnsi"/>
          <w:sz w:val="40"/>
          <w:szCs w:val="30"/>
        </w:rPr>
        <w:t xml:space="preserve"> </w:t>
      </w:r>
      <w:r w:rsidR="00B978F1" w:rsidRPr="00B978F1">
        <w:rPr>
          <w:rFonts w:asciiTheme="majorHAnsi" w:hAnsiTheme="majorHAnsi"/>
          <w:i/>
          <w:sz w:val="20"/>
        </w:rPr>
        <w:t>(Dan Schutte)</w:t>
      </w:r>
    </w:p>
    <w:p w14:paraId="6BB998C0" w14:textId="3B1D3142" w:rsidR="00496B25" w:rsidRDefault="00496B25" w:rsidP="00496B2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398F22B7" w14:textId="36568BE4" w:rsidR="000D47FE" w:rsidRPr="000D47FE" w:rsidRDefault="000D47FE">
      <w:pPr>
        <w:rPr>
          <w:rFonts w:asciiTheme="majorHAnsi" w:hAnsiTheme="majorHAnsi"/>
          <w:b/>
          <w:color w:val="FF0000"/>
          <w:sz w:val="32"/>
        </w:rPr>
      </w:pPr>
      <w:r w:rsidRPr="000D47FE">
        <w:rPr>
          <w:rFonts w:asciiTheme="majorHAnsi" w:hAnsiTheme="majorHAnsi"/>
          <w:b/>
          <w:color w:val="FF0000"/>
          <w:sz w:val="32"/>
        </w:rPr>
        <w:t>CHORUS</w:t>
      </w:r>
    </w:p>
    <w:p w14:paraId="6055EA30" w14:textId="3F123BDB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Hosanna to the Son of David. </w:t>
      </w:r>
    </w:p>
    <w:p w14:paraId="051521DB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O blest is he; O blest is he who comes in the name of the Lord. </w:t>
      </w:r>
    </w:p>
    <w:p w14:paraId="2D03C35E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3F695651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 daughter of Zion, in the One who brings great joy! </w:t>
      </w:r>
    </w:p>
    <w:p w14:paraId="278752E7" w14:textId="355FBFED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0D47FE">
        <w:rPr>
          <w:rFonts w:asciiTheme="majorHAnsi" w:hAnsiTheme="majorHAnsi"/>
          <w:sz w:val="32"/>
        </w:rPr>
        <w:t xml:space="preserve"> </w:t>
      </w:r>
      <w:r w:rsidR="000D47FE" w:rsidRPr="000D47FE">
        <w:rPr>
          <w:rFonts w:asciiTheme="majorHAnsi" w:hAnsiTheme="majorHAnsi"/>
          <w:color w:val="FF0000"/>
          <w:sz w:val="32"/>
        </w:rPr>
        <w:t>**</w:t>
      </w:r>
    </w:p>
    <w:p w14:paraId="0A48CBFA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1CBAAA6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thirsting for the stream of living joy! </w:t>
      </w:r>
    </w:p>
    <w:p w14:paraId="7996387A" w14:textId="2949601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8F3B4B" w:rsidRPr="008F3B4B">
        <w:rPr>
          <w:rFonts w:asciiTheme="majorHAnsi" w:hAnsiTheme="majorHAnsi"/>
          <w:color w:val="FF0000"/>
          <w:sz w:val="32"/>
        </w:rPr>
        <w:t>**</w:t>
      </w:r>
    </w:p>
    <w:p w14:paraId="7D6B3323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4B63E9C7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>Rejoice, all who are longing to be hold the face of God!</w:t>
      </w:r>
    </w:p>
    <w:p w14:paraId="21A3C80D" w14:textId="0964F38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8591D1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4827FC3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searching for the truth of holy light! </w:t>
      </w:r>
    </w:p>
    <w:p w14:paraId="017DE295" w14:textId="4B426C65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3F8E738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E49074C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hoping for the reign of peace and love! </w:t>
      </w:r>
    </w:p>
    <w:p w14:paraId="0BB2BDAD" w14:textId="212D012E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0B7DE73C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6E0F3FC5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waiting for the dawn of heaven’s light! </w:t>
      </w:r>
    </w:p>
    <w:p w14:paraId="17148FEA" w14:textId="74C180C6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55C04D80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5FF1EC1E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calling on the name of God on high! </w:t>
      </w:r>
    </w:p>
    <w:p w14:paraId="38A869BE" w14:textId="361388A9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Sing praise, children of Judah, for the Lord is close at hand. </w:t>
      </w:r>
      <w:r w:rsidR="003033C3" w:rsidRPr="003033C3">
        <w:rPr>
          <w:rFonts w:asciiTheme="majorHAnsi" w:hAnsiTheme="majorHAnsi"/>
          <w:color w:val="FF0000"/>
          <w:sz w:val="32"/>
        </w:rPr>
        <w:t>**</w:t>
      </w:r>
    </w:p>
    <w:p w14:paraId="71695755" w14:textId="77777777" w:rsidR="000F40BE" w:rsidRPr="000D47FE" w:rsidRDefault="000F40BE">
      <w:pPr>
        <w:rPr>
          <w:rFonts w:asciiTheme="majorHAnsi" w:hAnsiTheme="majorHAnsi"/>
          <w:sz w:val="32"/>
        </w:rPr>
      </w:pPr>
    </w:p>
    <w:p w14:paraId="2E15C659" w14:textId="77777777" w:rsidR="000F40BE" w:rsidRPr="000D47FE" w:rsidRDefault="000F40BE">
      <w:pPr>
        <w:rPr>
          <w:rFonts w:asciiTheme="majorHAnsi" w:hAnsiTheme="majorHAnsi"/>
          <w:sz w:val="32"/>
        </w:rPr>
      </w:pPr>
      <w:r w:rsidRPr="000D47FE">
        <w:rPr>
          <w:rFonts w:asciiTheme="majorHAnsi" w:hAnsiTheme="majorHAnsi"/>
          <w:sz w:val="32"/>
        </w:rPr>
        <w:t xml:space="preserve">Rejoice, all who are hungry for the taste of living bread! </w:t>
      </w:r>
    </w:p>
    <w:p w14:paraId="377C580D" w14:textId="33D83198" w:rsidR="00A32DDA" w:rsidRPr="000D47FE" w:rsidRDefault="000F40B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0D47FE">
        <w:rPr>
          <w:rFonts w:asciiTheme="majorHAnsi" w:hAnsiTheme="majorHAnsi"/>
          <w:sz w:val="32"/>
        </w:rPr>
        <w:t>Sing praise, children of Judah, for the lord is close at hand.</w:t>
      </w:r>
      <w:r w:rsidR="007D4542">
        <w:rPr>
          <w:rFonts w:asciiTheme="majorHAnsi" w:hAnsiTheme="majorHAnsi"/>
          <w:sz w:val="32"/>
        </w:rPr>
        <w:t xml:space="preserve"> </w:t>
      </w:r>
      <w:r w:rsidR="007D4542" w:rsidRPr="007D4542">
        <w:rPr>
          <w:rFonts w:asciiTheme="majorHAnsi" w:hAnsiTheme="majorHAnsi"/>
          <w:color w:val="FF0000"/>
          <w:sz w:val="32"/>
        </w:rPr>
        <w:t>**</w:t>
      </w:r>
      <w:r w:rsidR="00A32DDA" w:rsidRPr="000D47FE">
        <w:rPr>
          <w:rFonts w:asciiTheme="majorHAnsi" w:hAnsiTheme="majorHAnsi"/>
        </w:rPr>
        <w:br w:type="page"/>
      </w:r>
    </w:p>
    <w:p w14:paraId="62500FD1" w14:textId="1C0BD234" w:rsidR="000709DA" w:rsidRPr="00202521" w:rsidRDefault="00000000" w:rsidP="000709DA">
      <w:pPr>
        <w:pStyle w:val="Heading1"/>
      </w:pPr>
      <w:hyperlink w:anchor="_top" w:history="1">
        <w:bookmarkStart w:id="93" w:name="_Toc182939814"/>
        <w:r w:rsidR="000709DA" w:rsidRPr="00202521">
          <w:rPr>
            <w:rStyle w:val="Hyperlink"/>
            <w:rFonts w:eastAsia="Times New Roman"/>
            <w:sz w:val="48"/>
            <w:szCs w:val="48"/>
            <w:u w:val="none"/>
          </w:rPr>
          <w:t>GLORY IN THE CROSS</w:t>
        </w:r>
        <w:bookmarkEnd w:id="93"/>
      </w:hyperlink>
    </w:p>
    <w:p w14:paraId="347BB3AC" w14:textId="77777777" w:rsidR="000709DA" w:rsidRPr="000709DA" w:rsidRDefault="000709DA" w:rsidP="000709DA">
      <w:pPr>
        <w:rPr>
          <w:i/>
          <w:iCs/>
          <w:sz w:val="26"/>
          <w:szCs w:val="26"/>
        </w:rPr>
      </w:pPr>
      <w:r w:rsidRPr="000709DA">
        <w:rPr>
          <w:i/>
          <w:iCs/>
          <w:sz w:val="26"/>
          <w:szCs w:val="26"/>
        </w:rPr>
        <w:t xml:space="preserve">Dan Schutte, 2000 </w:t>
      </w:r>
    </w:p>
    <w:p w14:paraId="08A8A9CD" w14:textId="77777777" w:rsidR="000709DA" w:rsidRPr="000709DA" w:rsidRDefault="000709DA" w:rsidP="000709DA">
      <w:pPr>
        <w:rPr>
          <w:sz w:val="26"/>
          <w:szCs w:val="26"/>
        </w:rPr>
      </w:pPr>
    </w:p>
    <w:p w14:paraId="4986C88E" w14:textId="77777777" w:rsidR="000709DA" w:rsidRPr="000709DA" w:rsidRDefault="000709DA" w:rsidP="000709DA">
      <w:pPr>
        <w:rPr>
          <w:sz w:val="26"/>
          <w:szCs w:val="26"/>
        </w:rPr>
      </w:pPr>
    </w:p>
    <w:p w14:paraId="52C8DA6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1] </w:t>
      </w:r>
    </w:p>
    <w:p w14:paraId="7E70AEE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Christ, our salvation and our hope. </w:t>
      </w:r>
    </w:p>
    <w:p w14:paraId="43F311A3" w14:textId="08B778F6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bow in homage to the Lord of Life, </w:t>
      </w:r>
      <w:r w:rsidR="00BF0CC8" w:rsidRPr="00202521">
        <w:rPr>
          <w:sz w:val="28"/>
          <w:szCs w:val="28"/>
        </w:rPr>
        <w:t>w</w:t>
      </w:r>
      <w:r w:rsidRPr="00202521">
        <w:rPr>
          <w:sz w:val="28"/>
          <w:szCs w:val="28"/>
        </w:rPr>
        <w:t xml:space="preserve">ho was broken to make us whole. </w:t>
      </w:r>
    </w:p>
    <w:p w14:paraId="5EF870C1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There is no greater love, as blessed as this: to lay down one's life for a friend. </w:t>
      </w:r>
    </w:p>
    <w:p w14:paraId="7C0A9472" w14:textId="77777777" w:rsidR="000709DA" w:rsidRPr="00202521" w:rsidRDefault="000709DA" w:rsidP="000709DA">
      <w:pPr>
        <w:rPr>
          <w:sz w:val="28"/>
          <w:szCs w:val="28"/>
        </w:rPr>
      </w:pPr>
    </w:p>
    <w:p w14:paraId="3CEDCEAD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0A1EA708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ever glory in the cross of Christ and the triumph of God's great love. </w:t>
      </w:r>
    </w:p>
    <w:p w14:paraId="54FA8BC3" w14:textId="77777777" w:rsidR="000709DA" w:rsidRPr="00202521" w:rsidRDefault="000709DA" w:rsidP="000709DA">
      <w:pPr>
        <w:rPr>
          <w:sz w:val="28"/>
          <w:szCs w:val="28"/>
        </w:rPr>
      </w:pPr>
    </w:p>
    <w:p w14:paraId="2AD097F9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2] </w:t>
      </w:r>
    </w:p>
    <w:p w14:paraId="1F63070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make our journey to the cross of Christ, who surrendered glory and grace </w:t>
      </w:r>
    </w:p>
    <w:p w14:paraId="3511234F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To become a servant of the great and small, that all people may know God's face. </w:t>
      </w:r>
    </w:p>
    <w:p w14:paraId="6D845507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Though his birth was divine, he knelt as a slave, to wash common dust from our feet. </w:t>
      </w:r>
    </w:p>
    <w:p w14:paraId="08BEEAC0" w14:textId="77777777" w:rsidR="000709DA" w:rsidRPr="00202521" w:rsidRDefault="000709DA" w:rsidP="000709DA">
      <w:pPr>
        <w:rPr>
          <w:color w:val="FF0000"/>
          <w:sz w:val="28"/>
          <w:szCs w:val="28"/>
        </w:rPr>
      </w:pPr>
      <w:r w:rsidRPr="00202521">
        <w:rPr>
          <w:color w:val="FF0000"/>
          <w:sz w:val="28"/>
          <w:szCs w:val="28"/>
        </w:rPr>
        <w:t xml:space="preserve">[Refrain] </w:t>
      </w:r>
    </w:p>
    <w:p w14:paraId="1F408F4F" w14:textId="77777777" w:rsidR="000709DA" w:rsidRPr="00202521" w:rsidRDefault="000709DA" w:rsidP="000709DA">
      <w:pPr>
        <w:rPr>
          <w:sz w:val="28"/>
          <w:szCs w:val="28"/>
        </w:rPr>
      </w:pPr>
    </w:p>
    <w:p w14:paraId="0AC68F16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[Verse 3] </w:t>
      </w:r>
    </w:p>
    <w:p w14:paraId="7E6BFA1B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Let us tell the story of the cross of Christ as we share this heavenly feast. </w:t>
      </w:r>
    </w:p>
    <w:p w14:paraId="0F66EA14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We become one body in the blood of Christ, from the great to the very least. </w:t>
      </w:r>
    </w:p>
    <w:p w14:paraId="7A2EB5F0" w14:textId="77777777" w:rsidR="000709DA" w:rsidRPr="00202521" w:rsidRDefault="000709DA" w:rsidP="000709DA">
      <w:pPr>
        <w:rPr>
          <w:sz w:val="28"/>
          <w:szCs w:val="28"/>
        </w:rPr>
      </w:pPr>
      <w:r w:rsidRPr="00202521">
        <w:rPr>
          <w:sz w:val="28"/>
          <w:szCs w:val="28"/>
        </w:rPr>
        <w:t xml:space="preserve">When we eat of this bread, and drink of this cup, we honor the death of the Lord. </w:t>
      </w:r>
    </w:p>
    <w:p w14:paraId="51C75154" w14:textId="6D06ACA0" w:rsidR="000709DA" w:rsidRPr="00202521" w:rsidRDefault="000709DA" w:rsidP="000709DA">
      <w:pPr>
        <w:rPr>
          <w:rFonts w:asciiTheme="majorHAnsi" w:eastAsiaTheme="majorEastAsia" w:hAnsiTheme="majorHAnsi" w:cstheme="majorBidi"/>
          <w:color w:val="2E74B5" w:themeColor="accent1" w:themeShade="BF"/>
          <w:sz w:val="34"/>
          <w:szCs w:val="34"/>
        </w:rPr>
      </w:pPr>
      <w:r w:rsidRPr="00202521">
        <w:rPr>
          <w:color w:val="FF0000"/>
          <w:sz w:val="28"/>
          <w:szCs w:val="28"/>
        </w:rPr>
        <w:t>[Refrain]</w:t>
      </w:r>
      <w:r w:rsidRPr="00202521">
        <w:rPr>
          <w:color w:val="FF0000"/>
          <w:sz w:val="30"/>
          <w:szCs w:val="30"/>
        </w:rPr>
        <w:t xml:space="preserve"> </w:t>
      </w:r>
      <w:r w:rsidRPr="00202521">
        <w:rPr>
          <w:sz w:val="24"/>
          <w:szCs w:val="24"/>
        </w:rPr>
        <w:br w:type="page"/>
      </w:r>
    </w:p>
    <w:p w14:paraId="45EDD6A7" w14:textId="15329D40" w:rsidR="002C54FA" w:rsidRPr="00F639C9" w:rsidRDefault="00000000" w:rsidP="002C54FA">
      <w:pPr>
        <w:pStyle w:val="Heading1"/>
        <w:rPr>
          <w:rFonts w:eastAsia="Times New Roman"/>
          <w:sz w:val="48"/>
          <w:szCs w:val="48"/>
        </w:rPr>
      </w:pPr>
      <w:hyperlink w:anchor="_top" w:history="1">
        <w:bookmarkStart w:id="94" w:name="_Toc182939815"/>
        <w:r w:rsidR="002C54FA" w:rsidRPr="00F639C9">
          <w:rPr>
            <w:rStyle w:val="Hyperlink"/>
            <w:rFonts w:eastAsia="Times New Roman"/>
            <w:sz w:val="48"/>
            <w:szCs w:val="48"/>
            <w:u w:val="none"/>
          </w:rPr>
          <w:t>JOY TO THE WORLD</w:t>
        </w:r>
        <w:bookmarkEnd w:id="94"/>
      </w:hyperlink>
    </w:p>
    <w:p w14:paraId="50509AFC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Lord has come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earth receive her King!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every heart prepare Him room</w:t>
      </w:r>
    </w:p>
    <w:p w14:paraId="3F5698FA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 and nature sing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And heaven, and heaven and nature sing</w:t>
      </w:r>
    </w:p>
    <w:p w14:paraId="78378A14" w14:textId="77777777" w:rsidR="002C54FA" w:rsidRPr="006E3900" w:rsidRDefault="002C54FA" w:rsidP="002C54FA">
      <w:pPr>
        <w:spacing w:before="100" w:beforeAutospacing="1" w:after="100" w:afterAutospacing="1" w:line="240" w:lineRule="atLeast"/>
        <w:rPr>
          <w:rFonts w:asciiTheme="majorHAnsi" w:eastAsia="Times New Roman" w:hAnsiTheme="majorHAnsi" w:cs="Arial"/>
          <w:color w:val="000000"/>
          <w:sz w:val="32"/>
          <w:szCs w:val="32"/>
        </w:rPr>
      </w:pP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t>Joy to the world! the Savior reigns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Let men their songs employ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While fields and floods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Rocks, hills and plains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 the sounding joy</w:t>
      </w:r>
      <w:r w:rsidRPr="006E3900">
        <w:rPr>
          <w:rFonts w:asciiTheme="majorHAnsi" w:eastAsia="Times New Roman" w:hAnsiTheme="majorHAnsi" w:cs="Arial"/>
          <w:color w:val="000000"/>
          <w:sz w:val="32"/>
          <w:szCs w:val="32"/>
        </w:rPr>
        <w:br/>
        <w:t>Repeat, repeat the sounding joy</w:t>
      </w:r>
    </w:p>
    <w:p w14:paraId="05B92A9D" w14:textId="77777777" w:rsidR="002C54FA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b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b/>
          <w:color w:val="333333"/>
          <w:sz w:val="32"/>
          <w:szCs w:val="32"/>
        </w:rPr>
        <w:t xml:space="preserve">Tagalog Version: </w:t>
      </w:r>
    </w:p>
    <w:p w14:paraId="2BA47A90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O magsaya at magdiwang, pagka’t sinilang na.</w:t>
      </w:r>
    </w:p>
    <w:p w14:paraId="5FFEC29F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Hari ng lahat, ang Hari ng lahat</w:t>
      </w:r>
    </w:p>
    <w:p w14:paraId="4B7D4592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Kaya’t ating buksan, kaya’t ating buksan</w:t>
      </w:r>
    </w:p>
    <w:p w14:paraId="1FE2DCE4" w14:textId="77777777" w:rsidR="002C54FA" w:rsidRPr="008670D6" w:rsidRDefault="002C54FA" w:rsidP="002C54FA">
      <w:pPr>
        <w:shd w:val="clear" w:color="auto" w:fill="FFFFFF"/>
        <w:spacing w:line="333" w:lineRule="atLeast"/>
        <w:rPr>
          <w:rFonts w:asciiTheme="majorHAnsi" w:eastAsia="Times New Roman" w:hAnsiTheme="majorHAnsi" w:cs="Arial"/>
          <w:color w:val="333333"/>
          <w:sz w:val="32"/>
          <w:szCs w:val="32"/>
        </w:rPr>
      </w:pPr>
      <w:r w:rsidRPr="008670D6">
        <w:rPr>
          <w:rFonts w:asciiTheme="majorHAnsi" w:eastAsia="Times New Roman" w:hAnsiTheme="majorHAnsi" w:cs="Arial"/>
          <w:color w:val="333333"/>
          <w:sz w:val="32"/>
          <w:szCs w:val="32"/>
        </w:rPr>
        <w:t>Ang pinto ng ating pagmamahalan.</w:t>
      </w:r>
    </w:p>
    <w:p w14:paraId="6A89DCF0" w14:textId="77777777" w:rsidR="002C54FA" w:rsidRDefault="002C54FA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6204443B" w14:textId="452D00F0" w:rsidR="00267A2D" w:rsidRPr="00500B05" w:rsidRDefault="00000000" w:rsidP="004A477B">
      <w:pPr>
        <w:pStyle w:val="Heading1"/>
        <w:rPr>
          <w:sz w:val="40"/>
          <w:szCs w:val="40"/>
        </w:rPr>
      </w:pPr>
      <w:hyperlink w:anchor="_top" w:history="1">
        <w:bookmarkStart w:id="95" w:name="_Toc182939816"/>
        <w:r w:rsidR="001E4986" w:rsidRPr="00500B05">
          <w:rPr>
            <w:rStyle w:val="Hyperlink"/>
            <w:color w:val="2E74B5" w:themeColor="accent1" w:themeShade="BF"/>
            <w:sz w:val="48"/>
            <w:szCs w:val="40"/>
            <w:u w:val="none"/>
          </w:rPr>
          <w:t>LET THERE BE PEACE ON EARTH</w:t>
        </w:r>
        <w:bookmarkEnd w:id="95"/>
      </w:hyperlink>
      <w:r w:rsidR="001E4986" w:rsidRPr="00500B05">
        <w:rPr>
          <w:sz w:val="40"/>
          <w:szCs w:val="40"/>
        </w:rPr>
        <w:t xml:space="preserve"> </w:t>
      </w:r>
    </w:p>
    <w:p w14:paraId="58BA8963" w14:textId="7262EAD2" w:rsidR="00267A2D" w:rsidRPr="00715316" w:rsidRDefault="00057D4D" w:rsidP="003D5479">
      <w:pPr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</w:pPr>
      <w:r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>By</w:t>
      </w:r>
      <w:r w:rsidR="00267A2D" w:rsidRPr="00715316">
        <w:rPr>
          <w:rFonts w:ascii="Arial" w:eastAsia="Times New Roman" w:hAnsi="Arial" w:cs="Arial"/>
          <w:bCs/>
          <w:color w:val="000000"/>
          <w:sz w:val="18"/>
          <w:szCs w:val="18"/>
          <w:lang w:eastAsia="en-CA"/>
        </w:rPr>
        <w:t xml:space="preserve"> Sy Miller &amp; Jill Jackson</w:t>
      </w:r>
    </w:p>
    <w:p w14:paraId="073581C5" w14:textId="77777777" w:rsidR="00267A2D" w:rsidRPr="00715316" w:rsidRDefault="00267A2D" w:rsidP="00267A2D">
      <w:pPr>
        <w:spacing w:after="150" w:line="450" w:lineRule="atLeast"/>
        <w:rPr>
          <w:rFonts w:ascii="Arial" w:eastAsia="Times New Roman" w:hAnsi="Arial" w:cs="Arial"/>
          <w:color w:val="474747"/>
          <w:sz w:val="26"/>
          <w:szCs w:val="26"/>
          <w:lang w:eastAsia="en-CA"/>
        </w:rPr>
      </w:pPr>
    </w:p>
    <w:p w14:paraId="2AC01E23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The peace that was meant to be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God as our Father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Brothers all are we 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 xml:space="preserve">(Choir)  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>/   We are Family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me walk with my brother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/  Let us walk with each other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In perfect harmony.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peace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(Solo/M)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this be the moment now.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With ev'ry step I take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(Solo/W)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Let this be my solemn vow.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</w:p>
    <w:p w14:paraId="2750E7B4" w14:textId="77777777" w:rsidR="00267A2D" w:rsidRPr="00715316" w:rsidRDefault="00267A2D" w:rsidP="00267A2D">
      <w:pPr>
        <w:spacing w:after="150" w:line="450" w:lineRule="atLeast"/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To take each moment and live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Each moment in peace eternally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Let there be peace on earth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(Choir)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br/>
        <w:t xml:space="preserve">And let it begin with me  </w:t>
      </w:r>
      <w:r w:rsidRPr="00715316">
        <w:rPr>
          <w:rFonts w:asciiTheme="majorHAnsi" w:eastAsia="Times New Roman" w:hAnsiTheme="majorHAnsi" w:cs="Arial"/>
          <w:color w:val="474747"/>
          <w:sz w:val="24"/>
          <w:szCs w:val="32"/>
          <w:lang w:eastAsia="en-CA"/>
        </w:rPr>
        <w:t>(Duet/M/W)</w:t>
      </w:r>
      <w:r w:rsidRPr="00715316">
        <w:rPr>
          <w:rFonts w:asciiTheme="majorHAnsi" w:eastAsia="Times New Roman" w:hAnsiTheme="majorHAnsi" w:cs="Arial"/>
          <w:color w:val="474747"/>
          <w:sz w:val="32"/>
          <w:szCs w:val="32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color w:val="2F5496" w:themeColor="accent5" w:themeShade="BF"/>
          <w:sz w:val="32"/>
          <w:szCs w:val="32"/>
          <w:lang w:eastAsia="en-CA"/>
        </w:rPr>
        <w:t>( Repeat all )</w:t>
      </w:r>
    </w:p>
    <w:p w14:paraId="70917256" w14:textId="0F5E52E4" w:rsidR="0015345B" w:rsidRPr="00715316" w:rsidRDefault="0015345B">
      <w:pPr>
        <w:rPr>
          <w:sz w:val="28"/>
        </w:rPr>
      </w:pPr>
      <w:r w:rsidRPr="00715316">
        <w:rPr>
          <w:sz w:val="28"/>
        </w:rPr>
        <w:br w:type="page"/>
      </w:r>
    </w:p>
    <w:p w14:paraId="1FAB3B63" w14:textId="7252FE76" w:rsidR="001C1DA4" w:rsidRPr="00F2409F" w:rsidRDefault="00000000" w:rsidP="001C1DA4">
      <w:pPr>
        <w:pStyle w:val="Heading1"/>
      </w:pPr>
      <w:hyperlink w:anchor="_top" w:history="1">
        <w:bookmarkStart w:id="96" w:name="_Toc182939817"/>
        <w:r w:rsidR="001C1DA4" w:rsidRPr="00CD7F3B">
          <w:rPr>
            <w:rStyle w:val="Hyperlink"/>
            <w:sz w:val="48"/>
            <w:szCs w:val="40"/>
            <w:u w:val="none"/>
          </w:rPr>
          <w:t>LORD, I COME TO YOU</w:t>
        </w:r>
        <w:r w:rsidR="001C1DA4" w:rsidRPr="00F2409F">
          <w:rPr>
            <w:rStyle w:val="Hyperlink"/>
            <w:sz w:val="40"/>
            <w:u w:val="none"/>
          </w:rPr>
          <w:t xml:space="preserve"> </w:t>
        </w:r>
        <w:r w:rsidR="001C1DA4" w:rsidRPr="00F2409F">
          <w:rPr>
            <w:rStyle w:val="Hyperlink"/>
            <w:sz w:val="30"/>
            <w:u w:val="none"/>
          </w:rPr>
          <w:t>(THE POWER OF YOUR LOVE)</w:t>
        </w:r>
        <w:bookmarkEnd w:id="96"/>
      </w:hyperlink>
      <w:r w:rsidR="001C1DA4" w:rsidRPr="00F2409F">
        <w:t xml:space="preserve"> </w:t>
      </w:r>
    </w:p>
    <w:p w14:paraId="07120448" w14:textId="77777777" w:rsidR="001C1DA4" w:rsidRPr="00F2409F" w:rsidRDefault="001C1DA4" w:rsidP="001C1DA4">
      <w:pPr>
        <w:pStyle w:val="Default"/>
        <w:rPr>
          <w:sz w:val="23"/>
          <w:szCs w:val="23"/>
        </w:rPr>
      </w:pPr>
      <w:r w:rsidRPr="00F2409F">
        <w:rPr>
          <w:sz w:val="23"/>
          <w:szCs w:val="23"/>
        </w:rPr>
        <w:t xml:space="preserve">BY: Geoff Bullock </w:t>
      </w:r>
    </w:p>
    <w:p w14:paraId="4ADCBE20" w14:textId="77777777" w:rsidR="00914197" w:rsidRPr="00F2409F" w:rsidRDefault="00914197" w:rsidP="001C1DA4">
      <w:pPr>
        <w:pStyle w:val="Default"/>
        <w:rPr>
          <w:sz w:val="23"/>
          <w:szCs w:val="23"/>
        </w:rPr>
      </w:pPr>
    </w:p>
    <w:p w14:paraId="593B044A" w14:textId="5FA6E9B8" w:rsidR="001C1DA4" w:rsidRPr="00F2409F" w:rsidRDefault="00914197" w:rsidP="001C1DA4">
      <w:pPr>
        <w:pStyle w:val="Default"/>
        <w:rPr>
          <w:b/>
          <w:sz w:val="23"/>
          <w:szCs w:val="23"/>
        </w:rPr>
      </w:pPr>
      <w:r w:rsidRPr="00F2409F">
        <w:rPr>
          <w:b/>
          <w:sz w:val="23"/>
          <w:szCs w:val="23"/>
        </w:rPr>
        <w:t xml:space="preserve">VERSE I </w:t>
      </w:r>
    </w:p>
    <w:p w14:paraId="13F4576B" w14:textId="75C55B7B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I come to You </w:t>
      </w:r>
    </w:p>
    <w:p w14:paraId="5310F702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my heart be changed, renewed </w:t>
      </w:r>
    </w:p>
    <w:p w14:paraId="3058224F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Flowing from the grace </w:t>
      </w:r>
    </w:p>
    <w:p w14:paraId="0F67B835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That I found in You. </w:t>
      </w:r>
    </w:p>
    <w:p w14:paraId="7B4B7F1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Lord I've come to know </w:t>
      </w:r>
    </w:p>
    <w:p w14:paraId="67322CCC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weaknesses I see in me </w:t>
      </w:r>
    </w:p>
    <w:p w14:paraId="1E94B15B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Will be stripped away </w:t>
      </w:r>
    </w:p>
    <w:p w14:paraId="4DDE3A4A" w14:textId="77777777" w:rsidR="00914197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>By the power of Your love.</w:t>
      </w:r>
    </w:p>
    <w:p w14:paraId="48206552" w14:textId="0A071C88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 </w:t>
      </w:r>
    </w:p>
    <w:p w14:paraId="1DDBDDD9" w14:textId="77777777" w:rsidR="001C1DA4" w:rsidRPr="00F2409F" w:rsidRDefault="001C1DA4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CHORUS </w:t>
      </w:r>
    </w:p>
    <w:p w14:paraId="156821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Hold me close </w:t>
      </w:r>
    </w:p>
    <w:p w14:paraId="5A783EF6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Your love surround me </w:t>
      </w:r>
    </w:p>
    <w:p w14:paraId="63BE8E81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Bring me near </w:t>
      </w:r>
    </w:p>
    <w:p w14:paraId="5DC06A24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Draw me to Your side. </w:t>
      </w:r>
    </w:p>
    <w:p w14:paraId="6FE93C7C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as I wait I'll rise up like the eagle </w:t>
      </w:r>
    </w:p>
    <w:p w14:paraId="7B143ABE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And I will soar with You </w:t>
      </w:r>
    </w:p>
    <w:p w14:paraId="0524F1B2" w14:textId="77777777" w:rsidR="00BF6211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Your Spirit leads me on </w:t>
      </w:r>
    </w:p>
    <w:p w14:paraId="16DA8642" w14:textId="245FAAB7" w:rsidR="001C1DA4" w:rsidRPr="00F2409F" w:rsidRDefault="001C1DA4" w:rsidP="001C1DA4">
      <w:pPr>
        <w:pStyle w:val="Default"/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</w:p>
    <w:p w14:paraId="054FF349" w14:textId="77777777" w:rsidR="00914197" w:rsidRPr="00F2409F" w:rsidRDefault="00914197" w:rsidP="001C1DA4">
      <w:pPr>
        <w:pStyle w:val="Default"/>
        <w:rPr>
          <w:rFonts w:asciiTheme="majorHAnsi" w:hAnsiTheme="majorHAnsi"/>
          <w:sz w:val="32"/>
          <w:szCs w:val="32"/>
        </w:rPr>
      </w:pPr>
    </w:p>
    <w:p w14:paraId="585D3CD6" w14:textId="7E7062DB" w:rsidR="001C1DA4" w:rsidRPr="00F2409F" w:rsidRDefault="00914197" w:rsidP="001C1DA4">
      <w:pPr>
        <w:pStyle w:val="Default"/>
        <w:rPr>
          <w:rFonts w:asciiTheme="majorHAnsi" w:hAnsiTheme="majorHAnsi"/>
          <w:b/>
          <w:sz w:val="32"/>
          <w:szCs w:val="32"/>
        </w:rPr>
      </w:pPr>
      <w:r w:rsidRPr="00F2409F">
        <w:rPr>
          <w:rFonts w:asciiTheme="majorHAnsi" w:hAnsiTheme="majorHAnsi"/>
          <w:b/>
          <w:szCs w:val="32"/>
        </w:rPr>
        <w:t xml:space="preserve">VERSE II </w:t>
      </w:r>
    </w:p>
    <w:p w14:paraId="44C4D146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unveil my eyes </w:t>
      </w:r>
    </w:p>
    <w:p w14:paraId="24D5AF2D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Let me see You face to face </w:t>
      </w:r>
    </w:p>
    <w:p w14:paraId="5A6DB24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The knowledge of Your love </w:t>
      </w:r>
    </w:p>
    <w:p w14:paraId="45B2645C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 live in me. </w:t>
      </w:r>
    </w:p>
    <w:p w14:paraId="528AC440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Lord renew my mind </w:t>
      </w:r>
    </w:p>
    <w:p w14:paraId="135EAB28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As Your will unfolds in my life </w:t>
      </w:r>
    </w:p>
    <w:p w14:paraId="47A8DF55" w14:textId="77777777" w:rsidR="00FA6AB1" w:rsidRPr="00F2409F" w:rsidRDefault="001C1DA4" w:rsidP="001C1DA4">
      <w:pPr>
        <w:rPr>
          <w:rFonts w:asciiTheme="majorHAnsi" w:hAnsiTheme="majorHAnsi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living every day </w:t>
      </w:r>
    </w:p>
    <w:p w14:paraId="5B35DDC8" w14:textId="09EC41E7" w:rsidR="001C1DA4" w:rsidRPr="00F2409F" w:rsidRDefault="001C1DA4" w:rsidP="001C1DA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F2409F">
        <w:rPr>
          <w:rFonts w:asciiTheme="majorHAnsi" w:hAnsiTheme="majorHAnsi"/>
          <w:sz w:val="32"/>
          <w:szCs w:val="32"/>
        </w:rPr>
        <w:t xml:space="preserve">In the power of Your love. </w:t>
      </w:r>
      <w:r w:rsidRPr="00F2409F">
        <w:rPr>
          <w:rFonts w:asciiTheme="majorHAnsi" w:hAnsiTheme="majorHAnsi"/>
          <w:sz w:val="32"/>
          <w:szCs w:val="32"/>
        </w:rPr>
        <w:br w:type="page"/>
      </w:r>
    </w:p>
    <w:p w14:paraId="5B9D82B4" w14:textId="3282B3BB" w:rsidR="0043049D" w:rsidRPr="00CB41BC" w:rsidRDefault="00000000" w:rsidP="0043049D">
      <w:pPr>
        <w:pStyle w:val="Heading1"/>
        <w:rPr>
          <w:sz w:val="48"/>
          <w:szCs w:val="40"/>
        </w:rPr>
      </w:pPr>
      <w:hyperlink w:anchor="_top" w:history="1">
        <w:bookmarkStart w:id="97" w:name="_Toc182939818"/>
        <w:r w:rsidR="0043049D" w:rsidRPr="00CB41BC">
          <w:rPr>
            <w:rStyle w:val="Hyperlink"/>
            <w:sz w:val="48"/>
            <w:szCs w:val="40"/>
            <w:u w:val="none"/>
          </w:rPr>
          <w:t>MARY’S SONG</w:t>
        </w:r>
        <w:bookmarkEnd w:id="97"/>
      </w:hyperlink>
    </w:p>
    <w:p w14:paraId="44AC0A3C" w14:textId="77777777" w:rsidR="0043049D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</w:p>
    <w:p w14:paraId="17116748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 </w:t>
      </w:r>
    </w:p>
    <w:p w14:paraId="11B3F393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gazed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II</w:t>
      </w:r>
    </w:p>
    <w:p w14:paraId="3F940DA4" w14:textId="77777777" w:rsidR="0043049D" w:rsidRPr="00303608" w:rsidRDefault="0043049D" w:rsidP="0043049D">
      <w:pPr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Great are you, God, and holy is your name.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Your mercy reaches to the end of time.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Ah, the lowly your raise to the heavens,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the proud-hearted have no part with you.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 xml:space="preserve">Verse III </w:t>
      </w:r>
    </w:p>
    <w:p w14:paraId="2DDC321B" w14:textId="77777777" w:rsidR="0043049D" w:rsidRPr="00303608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Ah, how you fill the hungry with your love.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With empty hands the rich are sent away.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You will always be mindful of your mercy,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As you promised your people long ago.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</w:r>
      <w:r w:rsidRPr="00303608">
        <w:rPr>
          <w:rFonts w:asciiTheme="majorHAnsi" w:hAnsiTheme="majorHAnsi"/>
          <w:b/>
          <w:color w:val="333333"/>
          <w:sz w:val="32"/>
          <w:szCs w:val="32"/>
          <w:shd w:val="clear" w:color="auto" w:fill="FFFFFF"/>
        </w:rPr>
        <w:t>Verse IV</w:t>
      </w:r>
    </w:p>
    <w:p w14:paraId="7E7090F3" w14:textId="77777777" w:rsidR="00615664" w:rsidRDefault="0043049D" w:rsidP="0043049D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My soul doth glory in your love, O Lord.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For you smiled on your servant with compassion,</w:t>
      </w:r>
      <w:r w:rsidRPr="00303608"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/>
        <w:t>And you reached out and took me by the hand.</w:t>
      </w:r>
    </w:p>
    <w:p w14:paraId="24293F4B" w14:textId="77777777" w:rsidR="00615664" w:rsidRDefault="00615664">
      <w:pPr>
        <w:rPr>
          <w:rFonts w:asciiTheme="majorHAnsi" w:hAnsiTheme="majorHAnsi"/>
          <w:color w:val="333333"/>
          <w:sz w:val="32"/>
          <w:szCs w:val="32"/>
          <w:shd w:val="clear" w:color="auto" w:fill="FFFFFF"/>
        </w:rPr>
      </w:pPr>
      <w:r>
        <w:rPr>
          <w:rFonts w:asciiTheme="majorHAnsi" w:hAnsiTheme="majorHAnsi"/>
          <w:color w:val="333333"/>
          <w:sz w:val="32"/>
          <w:szCs w:val="32"/>
          <w:shd w:val="clear" w:color="auto" w:fill="FFFFFF"/>
        </w:rPr>
        <w:br w:type="page"/>
      </w:r>
    </w:p>
    <w:p w14:paraId="1B3EA543" w14:textId="39522660" w:rsidR="00F128C8" w:rsidRPr="00715316" w:rsidRDefault="00000000" w:rsidP="006725D4">
      <w:hyperlink w:anchor="_top" w:history="1">
        <w:bookmarkStart w:id="98" w:name="_Toc182939819"/>
        <w:r w:rsidR="00C55DC2" w:rsidRPr="007F28EA">
          <w:rPr>
            <w:rStyle w:val="Heading1Char"/>
            <w:sz w:val="48"/>
            <w:szCs w:val="40"/>
          </w:rPr>
          <w:t>ONE MORE GIFT</w:t>
        </w:r>
        <w:bookmarkEnd w:id="98"/>
      </w:hyperlink>
      <w:r w:rsidR="00F128C8" w:rsidRPr="00715316">
        <w:rPr>
          <w:rFonts w:ascii="Arial" w:eastAsia="Times New Roman" w:hAnsi="Arial" w:cs="Arial"/>
          <w:b/>
          <w:bCs/>
          <w:color w:val="000000"/>
          <w:sz w:val="33"/>
          <w:szCs w:val="33"/>
          <w:lang w:eastAsia="en-CA"/>
        </w:rPr>
        <w:t xml:space="preserve"> </w:t>
      </w:r>
      <w:r w:rsidR="00F128C8" w:rsidRPr="00715316">
        <w:t>Manoling Francisco SJ</w:t>
      </w:r>
    </w:p>
    <w:p w14:paraId="4D56ADC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Intro: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E B/D# C#m C#m/B AM7 B7 E B7</w:t>
      </w:r>
    </w:p>
    <w:p w14:paraId="11551B6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909518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84" w:lineRule="atLeast"/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Refrain:</w:t>
      </w:r>
    </w:p>
    <w:p w14:paraId="45888A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2243572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C739F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AM7  A/B      E   E/G# AM9</w:t>
      </w:r>
    </w:p>
    <w:p w14:paraId="4AC6687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38A38EA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G#m7       C#m7           DM7         A/B  B</w:t>
      </w:r>
    </w:p>
    <w:p w14:paraId="75A37C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1BF39A1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6B6A83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>Verse1</w:t>
      </w:r>
    </w:p>
    <w:p w14:paraId="7042981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          EM7  AM9              EM7</w:t>
      </w:r>
    </w:p>
    <w:p w14:paraId="45D284C0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YOUR PEOPLE HAVE GROWN WEARY OF LIVING IN CONFUSION</w:t>
      </w:r>
    </w:p>
    <w:p w14:paraId="383B891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AM9           DM7                  C#m      E/B  F#sus F#7</w:t>
      </w:r>
    </w:p>
    <w:p w14:paraId="5F076BA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WILL WE REALIZE THAT NEITHER HEAVEN IS  AT PEACE</w:t>
      </w:r>
    </w:p>
    <w:p w14:paraId="3AB900BD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A/B          B</w:t>
      </w:r>
    </w:p>
    <w:p w14:paraId="665E392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WHEN WE LIVE NOT IN PEACE</w:t>
      </w:r>
    </w:p>
    <w:p w14:paraId="47C3C65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3F3F3"/>
          <w:sz w:val="16"/>
          <w:szCs w:val="15"/>
          <w:lang w:eastAsia="en-CA"/>
        </w:rPr>
        <w:t>catholicsongbook.blogspot.com</w:t>
      </w:r>
    </w:p>
    <w:p w14:paraId="3C9BE4E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43A90C5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Refrain1</w:t>
      </w:r>
    </w:p>
    <w:p w14:paraId="474C508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E        B/D#     C#m           E/B</w:t>
      </w:r>
    </w:p>
    <w:p w14:paraId="55BB52B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0E603AD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AM7  A/B      E   E/G# AM9</w:t>
      </w:r>
    </w:p>
    <w:p w14:paraId="1CBE7BEA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HERE ON EARTH</w:t>
      </w:r>
    </w:p>
    <w:p w14:paraId="52A474C2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G#m7       C#m7           DM7         A/B  B</w:t>
      </w:r>
    </w:p>
    <w:p w14:paraId="0A200B8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AS GENTLE AS YOUR CHILDREN'S LAUGHTER, ALL AROUND, ALL AROUND</w:t>
      </w:r>
    </w:p>
    <w:p w14:paraId="0A66CD6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4E1B07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013BC83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Verse2</w:t>
      </w:r>
    </w:p>
    <w:p w14:paraId="6D7C603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>AM7         EM7  E/G# AM9  A  EM7 E/G# AM9          DM7</w:t>
      </w:r>
    </w:p>
    <w:p w14:paraId="5783D1F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GRANT ME SERENI-TY        WITHIN,       FOR THE CONFUSIONS AROUND</w:t>
      </w:r>
    </w:p>
    <w:p w14:paraId="771B71C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  C#m7        E/B         F#4 F#7         A/B  B7</w:t>
      </w:r>
    </w:p>
    <w:p w14:paraId="72E9F40E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ARE MERE REFLECTIONS OF  WHAT'S WITHIN,  WHAT'S WITHIN  ME</w:t>
      </w:r>
    </w:p>
    <w:p w14:paraId="14449F9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27AC44D8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</w:p>
    <w:p w14:paraId="16D9E125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i/>
          <w:iCs/>
          <w:color w:val="333333"/>
          <w:szCs w:val="20"/>
          <w:lang w:eastAsia="en-CA"/>
        </w:rPr>
        <w:t>Refrain2</w:t>
      </w:r>
    </w:p>
    <w:p w14:paraId="3F9F17A4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b/>
          <w:bCs/>
          <w:color w:val="333333"/>
          <w:szCs w:val="20"/>
          <w:lang w:eastAsia="en-CA"/>
        </w:rPr>
        <w:t xml:space="preserve">  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F        F/E      Dm            F/C</w:t>
      </w:r>
    </w:p>
    <w:p w14:paraId="555AC831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IF THERE'S ONE MORE GIFT I'D ASK OF YOU LORD,</w:t>
      </w:r>
    </w:p>
    <w:p w14:paraId="16BEE2EF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     BbM9  Bb/C      F  F/A BbM9</w:t>
      </w:r>
    </w:p>
    <w:p w14:paraId="3414AA37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IT WOULD BE PEACE   HERE ON EARTH</w:t>
      </w:r>
    </w:p>
    <w:p w14:paraId="17D2CD16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C/Bb            Am7       Dm              EbM7 Bbm7 Bb/C</w:t>
      </w:r>
    </w:p>
    <w:p w14:paraId="0D1274F3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AS GENTLE AS YOUR CHILDREN'S LAUGHTER, ALL AROUND, </w:t>
      </w:r>
    </w:p>
    <w:p w14:paraId="181D4B59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Arial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 xml:space="preserve">     </w:t>
      </w:r>
      <w:r w:rsidRPr="00715316">
        <w:rPr>
          <w:rFonts w:asciiTheme="majorHAnsi" w:eastAsia="Times New Roman" w:hAnsiTheme="majorHAnsi" w:cs="Arial"/>
          <w:b/>
          <w:bCs/>
          <w:color w:val="FF0000"/>
          <w:szCs w:val="20"/>
          <w:lang w:eastAsia="en-CA"/>
        </w:rPr>
        <w:t xml:space="preserve"> F F/A BbM7 Bb/C F</w:t>
      </w:r>
    </w:p>
    <w:p w14:paraId="36E04A3B" w14:textId="77777777" w:rsidR="00F128C8" w:rsidRPr="00715316" w:rsidRDefault="00F128C8" w:rsidP="00F128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HAnsi" w:eastAsia="Times New Roman" w:hAnsiTheme="majorHAnsi" w:cs="Courier New"/>
          <w:color w:val="333333"/>
          <w:szCs w:val="20"/>
          <w:lang w:eastAsia="en-CA"/>
        </w:rPr>
      </w:pPr>
      <w:r w:rsidRPr="00715316">
        <w:rPr>
          <w:rFonts w:asciiTheme="majorHAnsi" w:eastAsia="Times New Roman" w:hAnsiTheme="majorHAnsi" w:cs="Arial"/>
          <w:color w:val="333333"/>
          <w:szCs w:val="20"/>
          <w:lang w:eastAsia="en-CA"/>
        </w:rPr>
        <w:t>ALL AROUND</w:t>
      </w:r>
    </w:p>
    <w:p w14:paraId="63867356" w14:textId="42A5E7BB" w:rsidR="00CC4DF7" w:rsidRPr="00C67AA4" w:rsidRDefault="00C43A84" w:rsidP="00C43A84">
      <w:pPr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br w:type="page"/>
      </w:r>
      <w:hyperlink w:anchor="_top" w:history="1">
        <w:bookmarkStart w:id="99" w:name="_Toc182939820"/>
        <w:r w:rsidR="006F2C1E" w:rsidRPr="00106D4F">
          <w:rPr>
            <w:rStyle w:val="Heading1Char"/>
            <w:sz w:val="48"/>
            <w:szCs w:val="40"/>
          </w:rPr>
          <w:t>ONLY SELFLESS LOVE</w:t>
        </w:r>
        <w:bookmarkEnd w:id="99"/>
      </w:hyperlink>
      <w:r w:rsidR="00EF303D" w:rsidRPr="00715316">
        <w:rPr>
          <w:rStyle w:val="Heading1Char"/>
        </w:rPr>
        <w:t xml:space="preserve"> </w:t>
      </w:r>
      <w:r w:rsidR="00F128C8" w:rsidRPr="00715316">
        <w:t>by Jamie Rivera</w:t>
      </w:r>
    </w:p>
    <w:p w14:paraId="16B75380" w14:textId="77777777" w:rsidR="00F128C8" w:rsidRPr="005F4775" w:rsidRDefault="00F128C8" w:rsidP="00C67AA4">
      <w:pPr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</w:pP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t>Today in the world where life is born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 that is fought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welcomed, to be cared for, to be at home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Today when all life seems bought and used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There's a struggled to belong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To be free and to be a gift to everyone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Refrain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Rise up and raise your hands as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Come show the world the love that binds all God's children into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We call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Share the treasure that's in your hands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What can save us now, what can lead us now, what can make us all be one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Chorus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Only selfless love, Jesus show the world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That only selfless love can bring a hundred fold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Of fathers, mothers, brothers, sisters, homes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peace and mercy reign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faith and hope remain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Where life begins and ends in God's embrace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Calling all families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Let's make it happen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Through only selfless love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Bridge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Like the Holy Family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With Jesus, Joseph and Mary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Home is where true love begins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  <w:t>Love rejoices, love embraces</w:t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refrain]</w:t>
      </w:r>
    </w:p>
    <w:p w14:paraId="446E3C04" w14:textId="257437DA" w:rsidR="00805E72" w:rsidRPr="00805E72" w:rsidRDefault="00F128C8" w:rsidP="00805E72">
      <w:pPr>
        <w:spacing w:after="150"/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t>[Repeat chorus except last line]</w:t>
      </w:r>
      <w:r w:rsidRPr="005F4775">
        <w:rPr>
          <w:rFonts w:asciiTheme="majorHAnsi" w:eastAsia="Times New Roman" w:hAnsiTheme="majorHAnsi" w:cs="Arial"/>
          <w:i/>
          <w:iCs/>
          <w:color w:val="474747"/>
          <w:szCs w:val="24"/>
          <w:lang w:eastAsia="en-CA"/>
        </w:rPr>
        <w:br/>
      </w:r>
      <w:r w:rsidRPr="00715316">
        <w:rPr>
          <w:rFonts w:asciiTheme="majorHAnsi" w:eastAsia="Times New Roman" w:hAnsiTheme="majorHAnsi" w:cs="Arial"/>
          <w:color w:val="474747"/>
          <w:sz w:val="26"/>
          <w:szCs w:val="26"/>
          <w:lang w:eastAsia="en-CA"/>
        </w:rPr>
        <w:br/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Calling all families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Let</w:t>
      </w:r>
      <w:r w:rsid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’</w:t>
      </w:r>
      <w:r w:rsidR="00C43A84"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>s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t xml:space="preserve"> make it happen</w:t>
      </w:r>
      <w:r w:rsidRPr="00C43A84"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  <w:br/>
        <w:t>Through only selfless love</w:t>
      </w:r>
      <w:r w:rsidR="00805E72" w:rsidRPr="00805E72">
        <w:rPr>
          <w:rFonts w:eastAsia="Times New Roman" w:cs="Arial"/>
          <w:color w:val="474747"/>
          <w:sz w:val="24"/>
          <w:szCs w:val="26"/>
          <w:lang w:eastAsia="en-CA"/>
        </w:rPr>
        <w:t xml:space="preserve"> </w:t>
      </w:r>
    </w:p>
    <w:p w14:paraId="37EF20E4" w14:textId="08E989D5" w:rsidR="00805E72" w:rsidRPr="00805E72" w:rsidRDefault="00000000" w:rsidP="00805E72">
      <w:pPr>
        <w:pStyle w:val="Heading1"/>
        <w:rPr>
          <w:rFonts w:eastAsia="Times New Roman" w:cs="Arial"/>
          <w:color w:val="474747"/>
          <w:sz w:val="24"/>
          <w:szCs w:val="26"/>
          <w:lang w:eastAsia="en-CA"/>
        </w:rPr>
      </w:pPr>
      <w:hyperlink w:anchor="_top" w:history="1">
        <w:bookmarkStart w:id="100" w:name="_Toc182939821"/>
        <w:r w:rsidR="00805E72">
          <w:rPr>
            <w:rStyle w:val="Hyperlink"/>
            <w:sz w:val="48"/>
            <w:szCs w:val="40"/>
            <w:u w:val="none"/>
          </w:rPr>
          <w:t>ONE LOVE RELEASED</w:t>
        </w:r>
      </w:hyperlink>
      <w:r w:rsidR="00805E72">
        <w:rPr>
          <w:rStyle w:val="Hyperlink"/>
          <w:sz w:val="48"/>
          <w:szCs w:val="40"/>
          <w:u w:val="none"/>
        </w:rPr>
        <w:br/>
      </w:r>
      <w:r w:rsidR="00805E72" w:rsidRPr="00650A02">
        <w:rPr>
          <w:i/>
          <w:iCs/>
          <w:sz w:val="26"/>
          <w:szCs w:val="26"/>
        </w:rPr>
        <w:t>Bob Frenzel &amp; Kevin Keil</w:t>
      </w:r>
      <w:bookmarkEnd w:id="100"/>
      <w:r w:rsidR="000072E8" w:rsidRPr="000072E8">
        <w:rPr>
          <w:rFonts w:eastAsia="Times New Roman" w:cs="Arial"/>
          <w:i/>
          <w:iCs/>
          <w:color w:val="474747"/>
          <w:sz w:val="24"/>
          <w:szCs w:val="26"/>
          <w:lang w:eastAsia="en-CA"/>
        </w:rPr>
        <w:br/>
      </w:r>
      <w:r w:rsidR="00805E72">
        <w:rPr>
          <w:rStyle w:val="Hyperlink"/>
          <w:sz w:val="48"/>
          <w:szCs w:val="40"/>
          <w:u w:val="none"/>
        </w:rPr>
        <w:br/>
      </w:r>
    </w:p>
    <w:p w14:paraId="54012D1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4C2B715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39A81A55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0106EEC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bread we share, the body of our Lord? </w:t>
      </w:r>
    </w:p>
    <w:p w14:paraId="0203B944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Is not this wine we drink, the blood of Christ outpoured? </w:t>
      </w:r>
    </w:p>
    <w:p w14:paraId="63E71F2C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34A3CC8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0AEA8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61E72F93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D18FC6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bread of life, eat and you shall live. </w:t>
      </w:r>
    </w:p>
    <w:p w14:paraId="42981219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To those who share this meal, my strength I'll always give. </w:t>
      </w:r>
    </w:p>
    <w:p w14:paraId="15CFA156" w14:textId="77777777" w:rsidR="009F4B84" w:rsidRPr="009F4B84" w:rsidRDefault="009F4B84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5EFB2DB6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bread, one body, one cup, one call, one faith, one Spirit present in us all. </w:t>
      </w:r>
    </w:p>
    <w:p w14:paraId="651576C8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One prayer, one blessing, one hope, one peace, one church, one people, one love released. </w:t>
      </w:r>
    </w:p>
    <w:p w14:paraId="037AC46E" w14:textId="77777777" w:rsidR="00805E72" w:rsidRPr="009F4B84" w:rsidRDefault="00805E72" w:rsidP="00805E72">
      <w:pPr>
        <w:rPr>
          <w:rFonts w:eastAsia="Times New Roman" w:cs="Arial"/>
          <w:color w:val="474747"/>
          <w:sz w:val="28"/>
          <w:szCs w:val="28"/>
          <w:lang w:eastAsia="en-CA"/>
        </w:rPr>
      </w:pPr>
    </w:p>
    <w:p w14:paraId="7B82442A" w14:textId="17CE6769" w:rsidR="00805E72" w:rsidRDefault="00805E72" w:rsidP="00805E72">
      <w:pPr>
        <w:rPr>
          <w:rFonts w:asciiTheme="majorHAnsi" w:eastAsia="Times New Roman" w:hAnsiTheme="majorHAnsi" w:cs="Arial"/>
          <w:color w:val="474747"/>
          <w:sz w:val="24"/>
          <w:szCs w:val="26"/>
          <w:lang w:eastAsia="en-CA"/>
        </w:rPr>
      </w:pPr>
      <w:r w:rsidRPr="009F4B84">
        <w:rPr>
          <w:rFonts w:eastAsia="Times New Roman" w:cs="Arial"/>
          <w:color w:val="474747"/>
          <w:sz w:val="28"/>
          <w:szCs w:val="28"/>
          <w:lang w:eastAsia="en-CA"/>
        </w:rPr>
        <w:t xml:space="preserve">I am the living bread, as manna from the sky. This bread I give to you, that you may never die </w:t>
      </w:r>
      <w:r>
        <w:rPr>
          <w:rFonts w:eastAsia="Times New Roman" w:cs="Arial"/>
          <w:color w:val="474747"/>
          <w:sz w:val="24"/>
          <w:szCs w:val="26"/>
          <w:lang w:eastAsia="en-CA"/>
        </w:rPr>
        <w:br w:type="page"/>
      </w:r>
    </w:p>
    <w:p w14:paraId="601CF2AD" w14:textId="0CFDB12A" w:rsidR="00056ACD" w:rsidRPr="007858B3" w:rsidRDefault="00000000" w:rsidP="00056ACD">
      <w:pPr>
        <w:pStyle w:val="Heading1"/>
        <w:rPr>
          <w:sz w:val="40"/>
        </w:rPr>
      </w:pPr>
      <w:hyperlink w:anchor="_top" w:history="1">
        <w:bookmarkStart w:id="101" w:name="_Toc182939822"/>
        <w:r w:rsidR="00056ACD" w:rsidRPr="00E66EB0">
          <w:rPr>
            <w:rStyle w:val="Hyperlink"/>
            <w:sz w:val="48"/>
            <w:szCs w:val="40"/>
            <w:u w:val="none"/>
          </w:rPr>
          <w:t>PEOPLE NEED A LORD</w:t>
        </w:r>
        <w:bookmarkEnd w:id="101"/>
      </w:hyperlink>
    </w:p>
    <w:p w14:paraId="5196B58E" w14:textId="77777777" w:rsidR="00056ACD" w:rsidRDefault="00056ACD" w:rsidP="00056ACD">
      <w:pPr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</w:p>
    <w:p w14:paraId="1DBFF935" w14:textId="77777777" w:rsidR="00056ACD" w:rsidRPr="00615664" w:rsidRDefault="00056ACD" w:rsidP="00056AC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Everyday they pass me by,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I can see it in their eyes.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Empty people filled with care,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Headed who knows where?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 they go through private pain,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Living fear to fear.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Laughter hides their silent cries,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Jesus hears.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realize, people need the Lord?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We are called to take His light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To a world where wrong seems right.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What could be too great a cost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sharing Life with one who's lost?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Through His love our hearts can feel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All the grief they bear.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They must hear the Words of Life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Only we can share.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At the end of broken dreams, He's the open door.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Lord, 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When will we realize that we must give our lives,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For peo-ple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8"/>
          <w:szCs w:val="21"/>
          <w:shd w:val="clear" w:color="auto" w:fill="FFFFFF"/>
        </w:rPr>
        <w:t>People need the Lord.</w:t>
      </w:r>
      <w:r w:rsidRPr="00615664">
        <w:rPr>
          <w:rFonts w:asciiTheme="majorHAnsi" w:hAnsiTheme="majorHAnsi" w:cs="Arial"/>
          <w:color w:val="000000"/>
          <w:sz w:val="28"/>
          <w:szCs w:val="21"/>
        </w:rPr>
        <w:br/>
      </w:r>
      <w:r w:rsidRPr="00615664">
        <w:rPr>
          <w:rFonts w:asciiTheme="majorHAnsi" w:hAnsiTheme="majorHAnsi" w:cs="Arial"/>
          <w:color w:val="000000"/>
          <w:sz w:val="21"/>
          <w:szCs w:val="21"/>
        </w:rPr>
        <w:br/>
      </w:r>
      <w:r w:rsidRPr="00615664">
        <w:rPr>
          <w:rFonts w:asciiTheme="majorHAnsi" w:hAnsiTheme="majorHAnsi"/>
        </w:rPr>
        <w:br w:type="page"/>
      </w:r>
    </w:p>
    <w:p w14:paraId="3D82167D" w14:textId="07888713" w:rsidR="00DF41F3" w:rsidRPr="00003062" w:rsidRDefault="00000000" w:rsidP="00DF41F3">
      <w:pPr>
        <w:pStyle w:val="Heading1"/>
        <w:rPr>
          <w:sz w:val="48"/>
          <w:szCs w:val="40"/>
        </w:rPr>
      </w:pPr>
      <w:hyperlink w:anchor="_top" w:history="1">
        <w:bookmarkStart w:id="102" w:name="_Toc182939823"/>
        <w:r w:rsidR="00DF41F3" w:rsidRPr="00003062">
          <w:rPr>
            <w:rStyle w:val="Hyperlink"/>
            <w:sz w:val="48"/>
            <w:szCs w:val="40"/>
            <w:u w:val="none"/>
          </w:rPr>
          <w:t>SHINE JESUS SHINE</w:t>
        </w:r>
        <w:bookmarkEnd w:id="102"/>
      </w:hyperlink>
    </w:p>
    <w:p w14:paraId="42A58AEF" w14:textId="77777777" w:rsidR="00DF41F3" w:rsidRDefault="00DF41F3" w:rsidP="00DF41F3"/>
    <w:p w14:paraId="63CFBE46" w14:textId="77777777" w:rsidR="00DF41F3" w:rsidRPr="00DF41F3" w:rsidRDefault="00DF41F3" w:rsidP="00DF41F3">
      <w:pPr>
        <w:rPr>
          <w:b/>
        </w:rPr>
      </w:pPr>
      <w:r w:rsidRPr="00DF41F3">
        <w:rPr>
          <w:b/>
        </w:rPr>
        <w:t>VERSE I</w:t>
      </w:r>
    </w:p>
    <w:p w14:paraId="33C38043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the light of your love is shining</w:t>
      </w:r>
    </w:p>
    <w:p w14:paraId="6E1C555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In the midst of the darkness, shining</w:t>
      </w:r>
    </w:p>
    <w:p w14:paraId="5002E3F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Jesus, Light of the world, shine upon us</w:t>
      </w:r>
    </w:p>
    <w:p w14:paraId="19F144A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us free by the truth you now bring us</w:t>
      </w:r>
    </w:p>
    <w:p w14:paraId="57E3185A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 on me, shine on me</w:t>
      </w:r>
    </w:p>
    <w:p w14:paraId="01803AB0" w14:textId="77777777" w:rsidR="00DF41F3" w:rsidRDefault="00DF41F3" w:rsidP="00DF41F3">
      <w:pPr>
        <w:rPr>
          <w:b/>
        </w:rPr>
      </w:pPr>
    </w:p>
    <w:p w14:paraId="3E2A0731" w14:textId="63319DD1" w:rsidR="00DF41F3" w:rsidRPr="00DF41F3" w:rsidRDefault="00DF41F3" w:rsidP="00DF41F3">
      <w:pPr>
        <w:rPr>
          <w:b/>
        </w:rPr>
      </w:pPr>
      <w:r w:rsidRPr="00DF41F3">
        <w:rPr>
          <w:b/>
        </w:rPr>
        <w:t>CHORUS</w:t>
      </w:r>
    </w:p>
    <w:p w14:paraId="6D62BC1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Shine, Jesus, shine</w:t>
      </w:r>
    </w:p>
    <w:p w14:paraId="7FD7922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Fill this land with the Father's glory</w:t>
      </w:r>
    </w:p>
    <w:p w14:paraId="0C0ED87C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Blaze, Spirit, blaze</w:t>
      </w:r>
    </w:p>
    <w:p w14:paraId="3093B95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Set our hearts on fire</w:t>
      </w:r>
    </w:p>
    <w:p w14:paraId="2E39B2C5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Flow, river, flow</w:t>
      </w:r>
    </w:p>
    <w:p w14:paraId="768BEE94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Flood the nations with grace and mercy</w:t>
      </w:r>
    </w:p>
    <w:p w14:paraId="714C9AC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Send forth your word</w:t>
      </w:r>
    </w:p>
    <w:p w14:paraId="22D9A2AD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and let there be light</w:t>
      </w:r>
    </w:p>
    <w:p w14:paraId="1FBC25F2" w14:textId="77777777" w:rsidR="00DF41F3" w:rsidRDefault="00DF41F3" w:rsidP="00DF41F3">
      <w:pPr>
        <w:rPr>
          <w:b/>
        </w:rPr>
      </w:pPr>
    </w:p>
    <w:p w14:paraId="1242821E" w14:textId="510AA080" w:rsidR="00DF41F3" w:rsidRPr="00DF41F3" w:rsidRDefault="00DF41F3" w:rsidP="00DF41F3">
      <w:pPr>
        <w:rPr>
          <w:b/>
        </w:rPr>
      </w:pPr>
      <w:r w:rsidRPr="00DF41F3">
        <w:rPr>
          <w:b/>
        </w:rPr>
        <w:t>VERSE II</w:t>
      </w:r>
    </w:p>
    <w:p w14:paraId="1C868660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Lord, I come to your awesome presence</w:t>
      </w:r>
    </w:p>
    <w:p w14:paraId="6FDDE3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From the shadows into your radiance</w:t>
      </w:r>
    </w:p>
    <w:p w14:paraId="2E740C4F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By the blood I may enter your brightness</w:t>
      </w:r>
    </w:p>
    <w:p w14:paraId="35090FD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Search me, try me, consume all my darkness</w:t>
      </w:r>
    </w:p>
    <w:p w14:paraId="37B1561D" w14:textId="77777777" w:rsidR="00DF41F3" w:rsidRDefault="00DF41F3" w:rsidP="00DF41F3">
      <w:r w:rsidRPr="00DF41F3">
        <w:rPr>
          <w:rFonts w:asciiTheme="majorHAnsi" w:hAnsiTheme="majorHAnsi"/>
          <w:sz w:val="32"/>
        </w:rPr>
        <w:t>Shine on me, shine on me</w:t>
      </w:r>
    </w:p>
    <w:p w14:paraId="5D45BC97" w14:textId="77777777" w:rsidR="00DF41F3" w:rsidRDefault="00DF41F3" w:rsidP="00DF41F3">
      <w:pPr>
        <w:rPr>
          <w:b/>
        </w:rPr>
      </w:pPr>
    </w:p>
    <w:p w14:paraId="29417A6B" w14:textId="2183EDC7" w:rsidR="00DF41F3" w:rsidRPr="00DF41F3" w:rsidRDefault="00DF41F3" w:rsidP="00DF41F3">
      <w:pPr>
        <w:rPr>
          <w:b/>
        </w:rPr>
      </w:pPr>
      <w:r w:rsidRPr="00DF41F3">
        <w:rPr>
          <w:b/>
        </w:rPr>
        <w:t>VERSE III</w:t>
      </w:r>
    </w:p>
    <w:p w14:paraId="50021337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As we gaze on your kingly brightness</w:t>
      </w:r>
    </w:p>
    <w:p w14:paraId="7AA81598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So our faces display your likeness</w:t>
      </w:r>
    </w:p>
    <w:p w14:paraId="1D5168A6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Ever changing from glory to glory</w:t>
      </w:r>
    </w:p>
    <w:p w14:paraId="572868AB" w14:textId="77777777" w:rsidR="00DF41F3" w:rsidRPr="00DF41F3" w:rsidRDefault="00DF41F3" w:rsidP="00DF41F3">
      <w:pPr>
        <w:rPr>
          <w:rFonts w:asciiTheme="majorHAnsi" w:hAnsiTheme="majorHAnsi"/>
          <w:sz w:val="32"/>
        </w:rPr>
      </w:pPr>
      <w:r w:rsidRPr="00DF41F3">
        <w:rPr>
          <w:rFonts w:asciiTheme="majorHAnsi" w:hAnsiTheme="majorHAnsi"/>
          <w:sz w:val="32"/>
        </w:rPr>
        <w:t>Mirrored here may our lives tell your story</w:t>
      </w:r>
    </w:p>
    <w:p w14:paraId="5BDFFA00" w14:textId="44444316" w:rsidR="00DF41F3" w:rsidRDefault="00DF41F3" w:rsidP="00DF41F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DF41F3">
        <w:rPr>
          <w:rFonts w:asciiTheme="majorHAnsi" w:hAnsiTheme="majorHAnsi"/>
          <w:sz w:val="32"/>
        </w:rPr>
        <w:t>Shine on me, shine on me</w:t>
      </w:r>
      <w:r>
        <w:br w:type="page"/>
      </w:r>
    </w:p>
    <w:p w14:paraId="7FE1897A" w14:textId="34131A2D" w:rsidR="003C7834" w:rsidRPr="00735738" w:rsidRDefault="00000000" w:rsidP="003C7834">
      <w:pPr>
        <w:pStyle w:val="Heading1"/>
        <w:rPr>
          <w:sz w:val="40"/>
        </w:rPr>
      </w:pPr>
      <w:hyperlink w:anchor="_top" w:history="1">
        <w:bookmarkStart w:id="103" w:name="_Toc182939824"/>
        <w:r w:rsidR="003C7834" w:rsidRPr="00F07239">
          <w:rPr>
            <w:rStyle w:val="Hyperlink"/>
            <w:sz w:val="48"/>
            <w:szCs w:val="40"/>
            <w:u w:val="none"/>
          </w:rPr>
          <w:t>SPIRIT SONG</w:t>
        </w:r>
        <w:bookmarkEnd w:id="103"/>
      </w:hyperlink>
      <w:r w:rsidR="003C7834" w:rsidRPr="00F07239">
        <w:rPr>
          <w:sz w:val="48"/>
          <w:szCs w:val="40"/>
        </w:rPr>
        <w:t xml:space="preserve"> </w:t>
      </w:r>
      <w:r w:rsidR="003C7834" w:rsidRPr="00735738">
        <w:rPr>
          <w:sz w:val="40"/>
        </w:rPr>
        <w:br/>
      </w:r>
    </w:p>
    <w:p w14:paraId="0A6414DF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let the Son of God enfold you </w:t>
      </w:r>
      <w:r w:rsidRPr="00D60CE8">
        <w:rPr>
          <w:rFonts w:asciiTheme="majorHAnsi" w:hAnsiTheme="majorHAnsi"/>
          <w:sz w:val="32"/>
          <w:szCs w:val="32"/>
        </w:rPr>
        <w:br/>
        <w:t xml:space="preserve">With His Spirit and His love </w:t>
      </w:r>
      <w:r w:rsidRPr="00D60CE8">
        <w:rPr>
          <w:rFonts w:asciiTheme="majorHAnsi" w:hAnsiTheme="majorHAnsi"/>
          <w:sz w:val="32"/>
          <w:szCs w:val="32"/>
        </w:rPr>
        <w:br/>
        <w:t xml:space="preserve">Let Him fill your heart and satisfy your soul </w:t>
      </w:r>
      <w:r w:rsidRPr="00D60CE8">
        <w:rPr>
          <w:rFonts w:asciiTheme="majorHAnsi" w:hAnsiTheme="majorHAnsi"/>
          <w:sz w:val="32"/>
          <w:szCs w:val="32"/>
        </w:rPr>
        <w:br/>
      </w:r>
      <w:r>
        <w:rPr>
          <w:rFonts w:asciiTheme="majorHAnsi" w:hAnsiTheme="majorHAnsi"/>
          <w:sz w:val="32"/>
          <w:szCs w:val="32"/>
        </w:rPr>
        <w:t>O let Him</w:t>
      </w:r>
      <w:r w:rsidRPr="00D60CE8">
        <w:rPr>
          <w:rFonts w:asciiTheme="majorHAnsi" w:hAnsiTheme="majorHAnsi"/>
          <w:sz w:val="32"/>
          <w:szCs w:val="32"/>
        </w:rPr>
        <w:t xml:space="preserve"> have the things that hold you </w:t>
      </w:r>
      <w:r w:rsidRPr="00D60CE8">
        <w:rPr>
          <w:rFonts w:asciiTheme="majorHAnsi" w:hAnsiTheme="majorHAnsi"/>
          <w:sz w:val="32"/>
          <w:szCs w:val="32"/>
        </w:rPr>
        <w:br/>
        <w:t xml:space="preserve">And His Spirit like a dove </w:t>
      </w:r>
      <w:r w:rsidRPr="00D60CE8">
        <w:rPr>
          <w:rFonts w:asciiTheme="majorHAnsi" w:hAnsiTheme="majorHAnsi"/>
          <w:sz w:val="32"/>
          <w:szCs w:val="32"/>
        </w:rPr>
        <w:br/>
        <w:t xml:space="preserve">Will descend upon your life and make you whole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3C8152C1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</w:p>
    <w:p w14:paraId="4850823E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Refrain: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53A14CFA" w14:textId="77777777" w:rsidR="003C7834" w:rsidRPr="00D60CE8" w:rsidRDefault="003C7834" w:rsidP="003C783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  <w:t xml:space="preserve">Jesus O Jesus come and fill your lambs </w:t>
      </w:r>
      <w:r w:rsidRPr="00D60CE8">
        <w:rPr>
          <w:rFonts w:asciiTheme="majorHAnsi" w:hAnsiTheme="majorHAnsi"/>
          <w:sz w:val="32"/>
          <w:szCs w:val="32"/>
        </w:rPr>
        <w:br/>
      </w:r>
    </w:p>
    <w:p w14:paraId="7E2E3079" w14:textId="77777777" w:rsidR="00EF1D35" w:rsidRDefault="003C7834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O come and sing this song with gladness </w:t>
      </w:r>
      <w:r w:rsidRPr="00D60CE8">
        <w:rPr>
          <w:rFonts w:asciiTheme="majorHAnsi" w:hAnsiTheme="majorHAnsi"/>
          <w:sz w:val="32"/>
          <w:szCs w:val="32"/>
        </w:rPr>
        <w:br/>
        <w:t xml:space="preserve">As your hearts are filled with joy </w:t>
      </w:r>
      <w:r w:rsidRPr="00D60CE8">
        <w:rPr>
          <w:rFonts w:asciiTheme="majorHAnsi" w:hAnsiTheme="majorHAnsi"/>
          <w:sz w:val="32"/>
          <w:szCs w:val="32"/>
        </w:rPr>
        <w:br/>
        <w:t xml:space="preserve">Lift your hands in sweet surrender to His name </w:t>
      </w:r>
      <w:r w:rsidRPr="00D60CE8">
        <w:rPr>
          <w:rFonts w:asciiTheme="majorHAnsi" w:hAnsiTheme="majorHAnsi"/>
          <w:sz w:val="32"/>
          <w:szCs w:val="32"/>
        </w:rPr>
        <w:br/>
        <w:t xml:space="preserve">O give Him all your tears and sadness </w:t>
      </w:r>
      <w:r w:rsidRPr="00D60CE8">
        <w:rPr>
          <w:rFonts w:asciiTheme="majorHAnsi" w:hAnsiTheme="majorHAnsi"/>
          <w:sz w:val="32"/>
          <w:szCs w:val="32"/>
        </w:rPr>
        <w:br/>
        <w:t xml:space="preserve">Give Him all your years of pain </w:t>
      </w:r>
      <w:r w:rsidRPr="00D60CE8">
        <w:rPr>
          <w:rFonts w:asciiTheme="majorHAnsi" w:hAnsiTheme="majorHAnsi"/>
          <w:sz w:val="32"/>
          <w:szCs w:val="32"/>
        </w:rPr>
        <w:br/>
        <w:t xml:space="preserve">And you’ll enter into life in Jesus name </w:t>
      </w:r>
    </w:p>
    <w:p w14:paraId="0E3C3693" w14:textId="77777777" w:rsidR="00EF1D35" w:rsidRDefault="00EF1D3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7066C49" w14:textId="2CF0B8C2" w:rsidR="00EF1D35" w:rsidRPr="007D697D" w:rsidRDefault="00000000" w:rsidP="00EF1D35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04" w:name="_Toc182939825"/>
        <w:r w:rsidR="00EF1D35" w:rsidRPr="007D697D">
          <w:rPr>
            <w:rStyle w:val="Hyperlink"/>
            <w:sz w:val="48"/>
            <w:szCs w:val="40"/>
            <w:u w:val="none"/>
          </w:rPr>
          <w:t>ST. MARY’S WHERE WE BELONG</w:t>
        </w:r>
        <w:bookmarkEnd w:id="104"/>
      </w:hyperlink>
    </w:p>
    <w:p w14:paraId="0C74FFEB" w14:textId="77777777" w:rsidR="00EF1D35" w:rsidRDefault="00EF1D35" w:rsidP="00EF1D35">
      <w:pPr>
        <w:spacing w:line="276" w:lineRule="auto"/>
        <w:rPr>
          <w:rFonts w:ascii="Verdana" w:hAnsi="Verdana"/>
          <w:sz w:val="24"/>
          <w:szCs w:val="24"/>
        </w:rPr>
      </w:pPr>
    </w:p>
    <w:p w14:paraId="7F8A9436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</w:t>
      </w:r>
    </w:p>
    <w:p w14:paraId="0264E48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this place we find a home</w:t>
      </w:r>
    </w:p>
    <w:p w14:paraId="739F4A08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here we’re never alone</w:t>
      </w:r>
    </w:p>
    <w:p w14:paraId="40E809F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hundred years and more we stand strong</w:t>
      </w:r>
    </w:p>
    <w:p w14:paraId="20D26F3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St. Mary’s where we belong</w:t>
      </w:r>
    </w:p>
    <w:p w14:paraId="4400825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2943D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II</w:t>
      </w:r>
    </w:p>
    <w:p w14:paraId="6BFEF307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Through thick and thin we stand by each other</w:t>
      </w:r>
    </w:p>
    <w:p w14:paraId="2EBE3C85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With open heart we welcome one another</w:t>
      </w:r>
    </w:p>
    <w:p w14:paraId="5324803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Faith unite us and give us hope</w:t>
      </w:r>
    </w:p>
    <w:p w14:paraId="3A57F69B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In St. Mary’s we find strength to cope</w:t>
      </w:r>
    </w:p>
    <w:p w14:paraId="5B9C615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19500A7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EF1D35">
        <w:rPr>
          <w:rFonts w:asciiTheme="majorHAnsi" w:hAnsiTheme="majorHAnsi"/>
          <w:b/>
          <w:bCs/>
          <w:sz w:val="32"/>
          <w:szCs w:val="32"/>
        </w:rPr>
        <w:t>CHORUS</w:t>
      </w:r>
    </w:p>
    <w:p w14:paraId="2EAD933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 celebrate this milestone </w:t>
      </w:r>
    </w:p>
    <w:p w14:paraId="53F4F8EC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Our hearts full of joy in Christ with Mary </w:t>
      </w:r>
    </w:p>
    <w:p w14:paraId="77FE5710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Together in hope together we have grown</w:t>
      </w:r>
    </w:p>
    <w:p w14:paraId="735EFF2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And we’ll keep marching on</w:t>
      </w:r>
    </w:p>
    <w:p w14:paraId="1E6EEB83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Mary’s where our hearts belong </w:t>
      </w:r>
    </w:p>
    <w:p w14:paraId="204DB591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603B3F42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Look to the future we know</w:t>
      </w:r>
    </w:p>
    <w:p w14:paraId="5BF6C109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We’ll carry on with </w:t>
      </w:r>
    </w:p>
    <w:p w14:paraId="24584BFD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 xml:space="preserve">St. Mary in our hearts </w:t>
      </w:r>
    </w:p>
    <w:p w14:paraId="6A67FAF4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we’ll always be strong</w:t>
      </w:r>
    </w:p>
    <w:p w14:paraId="32135ED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A family forever our love will endure</w:t>
      </w:r>
    </w:p>
    <w:p w14:paraId="2C2B70FF" w14:textId="77777777" w:rsidR="00EF1D35" w:rsidRPr="00EF1D35" w:rsidRDefault="00EF1D35" w:rsidP="00EF1D35">
      <w:pPr>
        <w:spacing w:line="276" w:lineRule="auto"/>
        <w:rPr>
          <w:rFonts w:asciiTheme="majorHAnsi" w:hAnsiTheme="majorHAnsi"/>
          <w:sz w:val="32"/>
          <w:szCs w:val="32"/>
        </w:rPr>
      </w:pPr>
      <w:r w:rsidRPr="00EF1D35">
        <w:rPr>
          <w:rFonts w:asciiTheme="majorHAnsi" w:hAnsiTheme="majorHAnsi"/>
          <w:sz w:val="32"/>
          <w:szCs w:val="32"/>
        </w:rPr>
        <w:t>Mary’s our home now and forever more</w:t>
      </w:r>
    </w:p>
    <w:p w14:paraId="115B640F" w14:textId="4D06857F" w:rsidR="00E64D20" w:rsidRDefault="00E64D20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3C441480" w14:textId="13C54DAB" w:rsidR="00732F64" w:rsidRPr="00226CC7" w:rsidRDefault="00000000" w:rsidP="00732F64">
      <w:pPr>
        <w:pStyle w:val="Heading1"/>
        <w:rPr>
          <w:sz w:val="44"/>
          <w:szCs w:val="36"/>
        </w:rPr>
      </w:pPr>
      <w:hyperlink w:anchor="_top" w:history="1">
        <w:bookmarkStart w:id="105" w:name="_Toc182939826"/>
        <w:r w:rsidR="00732F64" w:rsidRPr="00226CC7">
          <w:rPr>
            <w:rStyle w:val="Hyperlink"/>
            <w:sz w:val="44"/>
            <w:szCs w:val="36"/>
            <w:u w:val="none"/>
          </w:rPr>
          <w:t>T</w:t>
        </w:r>
        <w:r w:rsidR="00732F64">
          <w:rPr>
            <w:rStyle w:val="Hyperlink"/>
            <w:sz w:val="44"/>
            <w:szCs w:val="36"/>
            <w:u w:val="none"/>
          </w:rPr>
          <w:t>ELL THE WORLD OF HIS LOVE</w:t>
        </w:r>
        <w:bookmarkEnd w:id="105"/>
      </w:hyperlink>
      <w:r w:rsidR="00840322">
        <w:rPr>
          <w:rStyle w:val="Hyperlink"/>
          <w:sz w:val="44"/>
          <w:szCs w:val="36"/>
          <w:u w:val="none"/>
        </w:rPr>
        <w:tab/>
      </w:r>
    </w:p>
    <w:p w14:paraId="3089AAF1" w14:textId="51017589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2C6FBC6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559AFDD3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For God so loved the world</w:t>
      </w:r>
    </w:p>
    <w:p w14:paraId="36087C0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gave us His only Son</w:t>
      </w:r>
    </w:p>
    <w:p w14:paraId="7E8A82A9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Jesus Christ our Savior</w:t>
      </w:r>
    </w:p>
    <w:p w14:paraId="22C38C1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His Most Precious One</w:t>
      </w:r>
    </w:p>
    <w:p w14:paraId="42E27AEA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05924910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He has sent us His message of love</w:t>
      </w:r>
    </w:p>
    <w:p w14:paraId="5809AD6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sends those who hear</w:t>
      </w:r>
    </w:p>
    <w:p w14:paraId="064EF46F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To bring the message to everyone</w:t>
      </w:r>
    </w:p>
    <w:p w14:paraId="1E0404E4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In a voice loud and clear</w:t>
      </w:r>
    </w:p>
    <w:p w14:paraId="1B3C6C02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</w:p>
    <w:p w14:paraId="78083FA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CHORUS:</w:t>
      </w:r>
    </w:p>
    <w:p w14:paraId="6F7EA29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Let us tell the world of His love</w:t>
      </w:r>
    </w:p>
    <w:p w14:paraId="68313CA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The greatest love the world has known</w:t>
      </w:r>
    </w:p>
    <w:p w14:paraId="43F17205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Search the world for those who have walked astray</w:t>
      </w:r>
    </w:p>
    <w:p w14:paraId="20AFF3FF" w14:textId="77777777" w:rsid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lead them home</w:t>
      </w:r>
    </w:p>
    <w:p w14:paraId="138CB99F" w14:textId="77777777" w:rsidR="007C2895" w:rsidRPr="00C053D8" w:rsidRDefault="007C2895" w:rsidP="00C053D8">
      <w:pPr>
        <w:rPr>
          <w:rFonts w:asciiTheme="majorHAnsi" w:hAnsiTheme="majorHAnsi"/>
          <w:sz w:val="28"/>
          <w:szCs w:val="24"/>
        </w:rPr>
      </w:pPr>
    </w:p>
    <w:p w14:paraId="193050BC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Fill the world's darkest corners with His light from up above</w:t>
      </w:r>
    </w:p>
    <w:p w14:paraId="6D9600A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Walk every step, every mile, every road</w:t>
      </w:r>
    </w:p>
    <w:p w14:paraId="2EA31381" w14:textId="77777777" w:rsidR="00C053D8" w:rsidRPr="00C053D8" w:rsidRDefault="00C053D8" w:rsidP="00C053D8">
      <w:pPr>
        <w:rPr>
          <w:rFonts w:asciiTheme="majorHAnsi" w:hAnsiTheme="majorHAnsi"/>
          <w:sz w:val="28"/>
          <w:szCs w:val="24"/>
        </w:rPr>
      </w:pPr>
      <w:r w:rsidRPr="00C053D8">
        <w:rPr>
          <w:rFonts w:asciiTheme="majorHAnsi" w:hAnsiTheme="majorHAnsi"/>
          <w:sz w:val="28"/>
          <w:szCs w:val="24"/>
        </w:rPr>
        <w:t>And tell the world</w:t>
      </w:r>
    </w:p>
    <w:p w14:paraId="194704F5" w14:textId="41300ECF" w:rsidR="00732F64" w:rsidRDefault="00C053D8" w:rsidP="00C053D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C053D8">
        <w:rPr>
          <w:rFonts w:asciiTheme="majorHAnsi" w:hAnsiTheme="majorHAnsi"/>
          <w:sz w:val="28"/>
          <w:szCs w:val="24"/>
        </w:rPr>
        <w:t>Tell the world of his love</w:t>
      </w:r>
      <w:r w:rsidR="00732F64">
        <w:t xml:space="preserve"> </w:t>
      </w:r>
      <w:r w:rsidR="00732F64">
        <w:br w:type="page"/>
      </w:r>
    </w:p>
    <w:p w14:paraId="2A43F724" w14:textId="342C0EF8" w:rsidR="00E64D20" w:rsidRPr="00226CC7" w:rsidRDefault="00000000" w:rsidP="00E64D20">
      <w:pPr>
        <w:pStyle w:val="Heading1"/>
        <w:rPr>
          <w:sz w:val="44"/>
          <w:szCs w:val="36"/>
        </w:rPr>
      </w:pPr>
      <w:hyperlink w:anchor="_top" w:history="1">
        <w:bookmarkStart w:id="106" w:name="_Toc182939827"/>
        <w:r w:rsidR="00E64D20" w:rsidRPr="00226CC7">
          <w:rPr>
            <w:rStyle w:val="Hyperlink"/>
            <w:sz w:val="44"/>
            <w:szCs w:val="36"/>
            <w:u w:val="none"/>
          </w:rPr>
          <w:t>THE FACE OF GOD</w:t>
        </w:r>
        <w:bookmarkEnd w:id="106"/>
      </w:hyperlink>
    </w:p>
    <w:p w14:paraId="0C6CE804" w14:textId="77777777" w:rsidR="00E64D20" w:rsidRPr="00715316" w:rsidRDefault="00E64D20" w:rsidP="00E64D20">
      <w:pPr>
        <w:rPr>
          <w:rFonts w:ascii="Lucida Sans" w:hAnsi="Lucida Sans"/>
          <w:b/>
          <w:sz w:val="28"/>
          <w:szCs w:val="28"/>
        </w:rPr>
      </w:pPr>
    </w:p>
    <w:p w14:paraId="490D887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Women/Alto/Solo</w:t>
      </w:r>
    </w:p>
    <w:p w14:paraId="2738A5AB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To see the face of God is my heart’s desire</w:t>
      </w:r>
    </w:p>
    <w:p w14:paraId="433852E9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To gaze upon the Lord is my one desire.</w:t>
      </w:r>
    </w:p>
    <w:p w14:paraId="62D17A8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19575F1F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Men/Bass</w:t>
      </w:r>
    </w:p>
    <w:p w14:paraId="47E8F15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For God so love the world</w:t>
      </w:r>
    </w:p>
    <w:p w14:paraId="4E7E8E16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He gave His son, His only begotten son</w:t>
      </w:r>
    </w:p>
    <w:p w14:paraId="681DBDC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80668B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Tenors:</w:t>
      </w:r>
    </w:p>
    <w:p w14:paraId="08EB0946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And they shall call Him Emmanuel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FF0000"/>
          <w:szCs w:val="24"/>
        </w:rPr>
        <w:t>**pasok sa Lo—ve (Bass)</w:t>
      </w:r>
    </w:p>
    <w:p w14:paraId="3BCF7408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Prince of peace</w:t>
      </w:r>
    </w:p>
    <w:p w14:paraId="20A33A3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The hope of all the world.</w:t>
      </w:r>
    </w:p>
    <w:p w14:paraId="30FC10C4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511BF410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Soprano:</w:t>
      </w:r>
    </w:p>
    <w:p w14:paraId="386EE0E1" w14:textId="77777777" w:rsidR="00E64D20" w:rsidRPr="00715316" w:rsidRDefault="00E64D20" w:rsidP="00E64D20">
      <w:pPr>
        <w:pStyle w:val="ListParagraph"/>
        <w:numPr>
          <w:ilvl w:val="0"/>
          <w:numId w:val="3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Emma—nuel----</w:t>
      </w:r>
    </w:p>
    <w:p w14:paraId="10B5F421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Emma---nuel----</w:t>
      </w:r>
    </w:p>
    <w:p w14:paraId="2F63480B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Emma-------nuel------</w:t>
      </w:r>
    </w:p>
    <w:p w14:paraId="0ECF8E5D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</w:p>
    <w:p w14:paraId="4B953A62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1..... 2......</w:t>
      </w:r>
    </w:p>
    <w:p w14:paraId="36EDAF1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</w:t>
      </w:r>
    </w:p>
    <w:p w14:paraId="57622DD7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1 and 2 and 3 and 4 (this part will be repeated if needed)</w:t>
      </w:r>
    </w:p>
    <w:p w14:paraId="6C8564F3" w14:textId="77777777" w:rsidR="00E64D20" w:rsidRPr="00715316" w:rsidRDefault="00E64D20" w:rsidP="00E64D20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>Solo #1</w:t>
      </w:r>
    </w:p>
    <w:p w14:paraId="5701AE68" w14:textId="547EA1EE" w:rsidR="00E51622" w:rsidRDefault="00E64D20" w:rsidP="00E64D20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</w:rPr>
        <w:br w:type="page"/>
      </w:r>
    </w:p>
    <w:p w14:paraId="47862613" w14:textId="43A62B57" w:rsidR="000C3870" w:rsidRPr="00786B95" w:rsidRDefault="00000000" w:rsidP="000C3870">
      <w:pPr>
        <w:pStyle w:val="Heading1"/>
        <w:rPr>
          <w:sz w:val="44"/>
          <w:szCs w:val="36"/>
        </w:rPr>
      </w:pPr>
      <w:hyperlink w:anchor="_top" w:history="1">
        <w:bookmarkStart w:id="107" w:name="_Toc182939828"/>
        <w:r w:rsidR="0065465A" w:rsidRPr="00786B95">
          <w:rPr>
            <w:rStyle w:val="Hyperlink"/>
            <w:sz w:val="48"/>
            <w:szCs w:val="48"/>
            <w:u w:val="none"/>
          </w:rPr>
          <w:t>THE LORD BLESS YOU AND KEEP YOU</w:t>
        </w:r>
        <w:bookmarkStart w:id="108" w:name="_Toc441966146"/>
        <w:bookmarkEnd w:id="107"/>
      </w:hyperlink>
      <w:r w:rsidR="00671CCE" w:rsidRPr="00786B95">
        <w:rPr>
          <w:sz w:val="36"/>
          <w:szCs w:val="36"/>
        </w:rPr>
        <w:t xml:space="preserve"> </w:t>
      </w:r>
    </w:p>
    <w:p w14:paraId="006F7728" w14:textId="51975B96" w:rsidR="000C3870" w:rsidRPr="000448EB" w:rsidRDefault="00671CCE" w:rsidP="00526FB3">
      <w:pPr>
        <w:jc w:val="right"/>
        <w:rPr>
          <w:rFonts w:ascii="Lucida Sans" w:hAnsi="Lucida Sans"/>
          <w:b/>
          <w:i/>
          <w:iCs/>
          <w:sz w:val="28"/>
          <w:szCs w:val="28"/>
        </w:rPr>
      </w:pPr>
      <w:r w:rsidRPr="000448EB">
        <w:rPr>
          <w:rFonts w:asciiTheme="majorHAnsi" w:hAnsiTheme="majorHAnsi"/>
          <w:i/>
          <w:iCs/>
          <w:sz w:val="28"/>
          <w:szCs w:val="24"/>
        </w:rPr>
        <w:t>By. Peter C. Lutkin</w:t>
      </w:r>
    </w:p>
    <w:p w14:paraId="6E5F7DE0" w14:textId="1601135F" w:rsidR="00456B6C" w:rsidRDefault="00651D8A" w:rsidP="00456B6C">
      <w:r>
        <w:object w:dxaOrig="1488" w:dyaOrig="992" w14:anchorId="47955B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pt;height:49.75pt" o:ole="">
            <v:imagedata r:id="rId30" o:title=""/>
          </v:shape>
          <o:OLEObject Type="Embed" ProgID="Acrobat.Document.DC" ShapeID="_x0000_i1027" DrawAspect="Icon" ObjectID="_1793552414" r:id="rId31"/>
        </w:object>
      </w:r>
    </w:p>
    <w:p w14:paraId="6D11A5F7" w14:textId="77777777" w:rsidR="00526FB3" w:rsidRDefault="00526FB3" w:rsidP="00456B6C">
      <w:pPr>
        <w:rPr>
          <w:rFonts w:asciiTheme="majorHAnsi" w:hAnsiTheme="majorHAnsi"/>
          <w:sz w:val="28"/>
          <w:szCs w:val="24"/>
        </w:rPr>
      </w:pPr>
    </w:p>
    <w:p w14:paraId="1842F716" w14:textId="529D0690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5C0DB39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14AEEB2B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22810108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15807F28" w14:textId="53EF684C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bless you and keep you:</w:t>
      </w:r>
    </w:p>
    <w:p w14:paraId="7D9ACD49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make His face to shine upon you,</w:t>
      </w:r>
    </w:p>
    <w:p w14:paraId="36C26C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To shine upon you and be gracious, and be gracious unto you</w:t>
      </w:r>
    </w:p>
    <w:p w14:paraId="13BA539F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5BD1AAC8" w14:textId="4A114614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15918FA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0C3FC63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The Lord lift up the light</w:t>
      </w:r>
    </w:p>
    <w:p w14:paraId="05A404B3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Of His countenance upon you,</w:t>
      </w:r>
    </w:p>
    <w:p w14:paraId="5DA963D0" w14:textId="77777777" w:rsidR="00456B6C" w:rsidRDefault="00456B6C" w:rsidP="00456B6C">
      <w:pPr>
        <w:rPr>
          <w:rFonts w:asciiTheme="majorHAnsi" w:hAnsiTheme="majorHAnsi"/>
          <w:sz w:val="28"/>
          <w:szCs w:val="24"/>
        </w:rPr>
      </w:pPr>
    </w:p>
    <w:p w14:paraId="0054FCE8" w14:textId="6E26B2E1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5776F465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098AB5AA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peace,</w:t>
      </w:r>
    </w:p>
    <w:p w14:paraId="2967FCF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And give you peace</w:t>
      </w:r>
    </w:p>
    <w:p w14:paraId="5A5888D3" w14:textId="77777777" w:rsidR="007757EF" w:rsidRDefault="007757EF" w:rsidP="00456B6C">
      <w:pPr>
        <w:rPr>
          <w:rFonts w:asciiTheme="majorHAnsi" w:hAnsiTheme="majorHAnsi"/>
          <w:sz w:val="28"/>
          <w:szCs w:val="24"/>
        </w:rPr>
      </w:pPr>
    </w:p>
    <w:p w14:paraId="15618BFF" w14:textId="2DC42F55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A446271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0C817AB8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5E4DAD5F" w14:textId="77777777" w:rsidR="00456B6C" w:rsidRPr="00456B6C" w:rsidRDefault="00456B6C" w:rsidP="00456B6C">
      <w:pPr>
        <w:rPr>
          <w:rFonts w:asciiTheme="majorHAnsi" w:hAnsiTheme="majorHAnsi"/>
          <w:sz w:val="28"/>
          <w:szCs w:val="24"/>
        </w:rPr>
      </w:pPr>
      <w:r w:rsidRPr="00456B6C">
        <w:rPr>
          <w:rFonts w:asciiTheme="majorHAnsi" w:hAnsiTheme="majorHAnsi"/>
          <w:sz w:val="28"/>
          <w:szCs w:val="24"/>
        </w:rPr>
        <w:t>Amen</w:t>
      </w:r>
    </w:p>
    <w:p w14:paraId="4AD26A07" w14:textId="65010F1E" w:rsidR="00FD32F5" w:rsidRDefault="00456B6C" w:rsidP="00456B6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456B6C">
        <w:rPr>
          <w:rFonts w:asciiTheme="majorHAnsi" w:hAnsiTheme="majorHAnsi"/>
          <w:sz w:val="28"/>
          <w:szCs w:val="24"/>
        </w:rPr>
        <w:t>Amen</w:t>
      </w:r>
      <w:r w:rsidR="00FD32F5" w:rsidRPr="00456B6C">
        <w:rPr>
          <w:rFonts w:asciiTheme="majorHAnsi" w:hAnsiTheme="majorHAnsi"/>
          <w:sz w:val="28"/>
          <w:szCs w:val="24"/>
        </w:rPr>
        <w:br w:type="page"/>
      </w:r>
    </w:p>
    <w:p w14:paraId="7A1A4007" w14:textId="1950C641" w:rsidR="00E51622" w:rsidRPr="00282E80" w:rsidRDefault="00E51622" w:rsidP="00E51622">
      <w:pPr>
        <w:pStyle w:val="Heading1"/>
        <w:ind w:left="-270"/>
        <w:rPr>
          <w:sz w:val="40"/>
          <w:szCs w:val="40"/>
        </w:rPr>
      </w:pPr>
      <w:bookmarkStart w:id="109" w:name="_Toc182939829"/>
      <w:r w:rsidRPr="00282E80">
        <w:rPr>
          <w:noProof/>
          <w:sz w:val="48"/>
          <w:szCs w:val="40"/>
        </w:rPr>
        <w:lastRenderedPageBreak/>
        <w:drawing>
          <wp:anchor distT="0" distB="0" distL="114300" distR="114300" simplePos="0" relativeHeight="251655168" behindDoc="0" locked="0" layoutInCell="1" allowOverlap="1" wp14:anchorId="5C174FAB" wp14:editId="0558282B">
            <wp:simplePos x="0" y="0"/>
            <wp:positionH relativeFrom="column">
              <wp:posOffset>-780415</wp:posOffset>
            </wp:positionH>
            <wp:positionV relativeFrom="paragraph">
              <wp:posOffset>1638935</wp:posOffset>
            </wp:positionV>
            <wp:extent cx="7518400" cy="5614670"/>
            <wp:effectExtent l="0" t="635" r="5715" b="5715"/>
            <wp:wrapSquare wrapText="bothSides"/>
            <wp:docPr id="2" name="Picture 2" descr="C:\Users\Lenovo\Desktop\Choir\picture\IMG_0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Choir\picture\IMG_0778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18400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w:anchor="_top" w:history="1">
        <w:r w:rsidRPr="00282E80">
          <w:rPr>
            <w:rStyle w:val="Hyperlink"/>
            <w:sz w:val="48"/>
            <w:szCs w:val="40"/>
            <w:u w:val="none"/>
          </w:rPr>
          <w:t>WE THREE KINGS</w:t>
        </w:r>
        <w:bookmarkEnd w:id="108"/>
        <w:bookmarkEnd w:id="109"/>
      </w:hyperlink>
    </w:p>
    <w:p w14:paraId="49E2C102" w14:textId="77777777" w:rsidR="00145E41" w:rsidRDefault="003C7834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E82DC46" w14:textId="178F5D44" w:rsidR="00145E41" w:rsidRPr="00AD2CC7" w:rsidRDefault="00000000" w:rsidP="00145E41">
      <w:pPr>
        <w:pStyle w:val="Heading1"/>
        <w:rPr>
          <w:sz w:val="40"/>
          <w:szCs w:val="40"/>
        </w:rPr>
      </w:pPr>
      <w:hyperlink w:anchor="_top" w:history="1">
        <w:bookmarkStart w:id="110" w:name="_Toc182939830"/>
        <w:r w:rsidR="00145E41" w:rsidRPr="00AD2CC7">
          <w:rPr>
            <w:rStyle w:val="Hyperlink"/>
            <w:sz w:val="48"/>
            <w:szCs w:val="40"/>
            <w:u w:val="none"/>
          </w:rPr>
          <w:t>WE’LL BE FAITHFUL</w:t>
        </w:r>
        <w:bookmarkEnd w:id="110"/>
      </w:hyperlink>
    </w:p>
    <w:p w14:paraId="586A23E5" w14:textId="77777777" w:rsidR="00145E41" w:rsidRDefault="00145E41">
      <w:pPr>
        <w:rPr>
          <w:sz w:val="32"/>
          <w:szCs w:val="32"/>
        </w:rPr>
      </w:pPr>
    </w:p>
    <w:p w14:paraId="7DE4FAE9" w14:textId="0D473382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VERSE: </w:t>
      </w:r>
    </w:p>
    <w:p w14:paraId="6212EB4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Forgetting what lies behind </w:t>
      </w:r>
    </w:p>
    <w:p w14:paraId="75A76549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Setting our hearts on the prize </w:t>
      </w:r>
    </w:p>
    <w:p w14:paraId="32466E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Always keeping our eyes on our lord Jesus </w:t>
      </w:r>
    </w:p>
    <w:p w14:paraId="2CC02C96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We're running the race to win </w:t>
      </w:r>
    </w:p>
    <w:p w14:paraId="09C33D8F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All the way to the end </w:t>
      </w:r>
    </w:p>
    <w:p w14:paraId="1A683B28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Laying down every sin </w:t>
      </w:r>
    </w:p>
    <w:p w14:paraId="0E0DFF62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That would seek to hinder us </w:t>
      </w:r>
    </w:p>
    <w:p w14:paraId="11707243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07823CDA" w14:textId="308A92B4" w:rsidR="00145E41" w:rsidRPr="00145E41" w:rsidRDefault="00145E41">
      <w:pPr>
        <w:rPr>
          <w:rFonts w:asciiTheme="majorHAnsi" w:hAnsiTheme="majorHAnsi"/>
          <w:b/>
          <w:sz w:val="24"/>
          <w:szCs w:val="32"/>
        </w:rPr>
      </w:pPr>
      <w:r w:rsidRPr="00145E41">
        <w:rPr>
          <w:rFonts w:asciiTheme="majorHAnsi" w:hAnsiTheme="majorHAnsi"/>
          <w:b/>
          <w:sz w:val="24"/>
          <w:szCs w:val="32"/>
        </w:rPr>
        <w:t xml:space="preserve">CHORUS: </w:t>
      </w:r>
    </w:p>
    <w:p w14:paraId="681B42FA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And we'll be faithful to our calling </w:t>
      </w:r>
    </w:p>
    <w:p w14:paraId="3171899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you are able to keep us from falling </w:t>
      </w:r>
    </w:p>
    <w:p w14:paraId="4D03304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For in your promise </w:t>
      </w:r>
    </w:p>
    <w:p w14:paraId="1E0292EE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 will trust </w:t>
      </w:r>
    </w:p>
    <w:p w14:paraId="06DCF95D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We'll be faithful to finish the work you began in us </w:t>
      </w:r>
    </w:p>
    <w:p w14:paraId="5B427DEC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4E97DB94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  <w:r w:rsidRPr="00145E41">
        <w:rPr>
          <w:rFonts w:asciiTheme="majorHAnsi" w:hAnsiTheme="majorHAnsi"/>
          <w:sz w:val="32"/>
          <w:szCs w:val="32"/>
        </w:rPr>
        <w:t xml:space="preserve">(Repeat verse and chorus2x) </w:t>
      </w:r>
    </w:p>
    <w:p w14:paraId="43CFC031" w14:textId="77777777" w:rsidR="00145E41" w:rsidRPr="00145E41" w:rsidRDefault="00145E41">
      <w:pPr>
        <w:rPr>
          <w:rFonts w:asciiTheme="majorHAnsi" w:hAnsiTheme="majorHAnsi"/>
          <w:sz w:val="32"/>
          <w:szCs w:val="32"/>
        </w:rPr>
      </w:pPr>
    </w:p>
    <w:p w14:paraId="596658B0" w14:textId="2A6CCA22" w:rsidR="000A33EE" w:rsidRPr="001F3ABF" w:rsidRDefault="00145E41" w:rsidP="000A33EE">
      <w:pPr>
        <w:rPr>
          <w:i/>
          <w:iCs/>
          <w:sz w:val="14"/>
          <w:szCs w:val="14"/>
        </w:rPr>
      </w:pPr>
      <w:r w:rsidRPr="00CB7695">
        <w:rPr>
          <w:rFonts w:asciiTheme="majorHAnsi" w:hAnsiTheme="majorHAnsi"/>
          <w:sz w:val="32"/>
          <w:szCs w:val="32"/>
        </w:rPr>
        <w:t>We'll be faithful to finish the work you began in us</w:t>
      </w:r>
      <w:r>
        <w:t xml:space="preserve"> </w:t>
      </w:r>
      <w:r w:rsidR="00403AAE">
        <w:rPr>
          <w:sz w:val="40"/>
          <w:szCs w:val="40"/>
        </w:rPr>
        <w:br w:type="page"/>
      </w:r>
      <w:hyperlink w:anchor="_top" w:history="1">
        <w:r w:rsidR="00651D8A" w:rsidRPr="00132CC9">
          <w:rPr>
            <w:rStyle w:val="Heading1Char"/>
            <w:sz w:val="48"/>
            <w:szCs w:val="48"/>
          </w:rPr>
          <w:t>WITH ONE VOICE</w:t>
        </w:r>
      </w:hyperlink>
      <w:r w:rsidR="00651D8A">
        <w:rPr>
          <w:rStyle w:val="Hyperlink"/>
          <w:sz w:val="48"/>
          <w:szCs w:val="40"/>
          <w:u w:val="none"/>
        </w:rPr>
        <w:br/>
      </w:r>
      <w:r w:rsidR="000A33EE" w:rsidRPr="001F3ABF">
        <w:rPr>
          <w:i/>
          <w:iCs/>
          <w:sz w:val="24"/>
          <w:szCs w:val="24"/>
        </w:rPr>
        <w:t>Ricky Manalo, CSP, 1998</w:t>
      </w:r>
    </w:p>
    <w:p w14:paraId="46654E79" w14:textId="77777777" w:rsidR="000A33EE" w:rsidRPr="000A33EE" w:rsidRDefault="000A33EE" w:rsidP="000A33EE">
      <w:pPr>
        <w:rPr>
          <w:sz w:val="40"/>
          <w:szCs w:val="40"/>
        </w:rPr>
      </w:pPr>
    </w:p>
    <w:p w14:paraId="063670B2" w14:textId="77777777" w:rsidR="00346128" w:rsidRDefault="00346128" w:rsidP="000A33EE">
      <w:pPr>
        <w:rPr>
          <w:rFonts w:asciiTheme="majorHAnsi" w:hAnsiTheme="majorHAnsi"/>
          <w:sz w:val="32"/>
          <w:szCs w:val="32"/>
        </w:rPr>
        <w:sectPr w:rsidR="00346128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37805F6F" w14:textId="7AC64C43" w:rsidR="000A33EE" w:rsidRPr="005133CC" w:rsidRDefault="000A33EE" w:rsidP="000A33EE">
      <w:pPr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</w:pPr>
      <w:r w:rsidRPr="00327C57">
        <w:rPr>
          <w:rFonts w:asciiTheme="majorHAnsi" w:hAnsiTheme="majorHAnsi"/>
          <w:b/>
          <w:bCs/>
          <w:color w:val="C00000"/>
          <w:sz w:val="24"/>
          <w:szCs w:val="24"/>
        </w:rPr>
        <w:t>[Verse 1]</w:t>
      </w:r>
      <w:r w:rsidR="00C53B7E">
        <w:rPr>
          <w:rFonts w:asciiTheme="majorHAnsi" w:hAnsiTheme="majorHAnsi"/>
          <w:b/>
          <w:bCs/>
          <w:color w:val="C0000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C0000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C00000"/>
          <w:sz w:val="24"/>
          <w:szCs w:val="24"/>
        </w:rPr>
        <w:t>Women</w:t>
      </w:r>
    </w:p>
    <w:p w14:paraId="52D9F93E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Take the Word and go out to ev'ry land:</w:t>
      </w:r>
    </w:p>
    <w:p w14:paraId="0F3BAA26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shine the light of Christ for all to see!</w:t>
      </w:r>
    </w:p>
    <w:p w14:paraId="7EFB397C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May the lives of those we touch sing praise to God above.</w:t>
      </w:r>
    </w:p>
    <w:p w14:paraId="06D94768" w14:textId="77777777" w:rsidR="000A33EE" w:rsidRPr="002B4850" w:rsidRDefault="000A33EE" w:rsidP="000A33EE">
      <w:pPr>
        <w:rPr>
          <w:rFonts w:asciiTheme="majorHAnsi" w:hAnsiTheme="majorHAnsi"/>
          <w:color w:val="E20000"/>
          <w:sz w:val="24"/>
          <w:szCs w:val="24"/>
        </w:rPr>
      </w:pPr>
      <w:r w:rsidRPr="002B4850">
        <w:rPr>
          <w:rFonts w:asciiTheme="majorHAnsi" w:hAnsiTheme="majorHAnsi"/>
          <w:color w:val="E20000"/>
          <w:sz w:val="24"/>
          <w:szCs w:val="24"/>
        </w:rPr>
        <w:t>Let us sing, we'll sing:</w:t>
      </w:r>
    </w:p>
    <w:p w14:paraId="58950FE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69904126" w14:textId="0420A718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[Refrain]</w:t>
      </w:r>
      <w:r w:rsidR="00C53B7E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</w:t>
      </w:r>
      <w:r w:rsidR="00C2151F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- </w:t>
      </w:r>
      <w:r w:rsidR="00C2151F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E20310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1406052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5FF9B2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79F1058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reign.</w:t>
      </w:r>
    </w:p>
    <w:p w14:paraId="2E6E19BC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0DE075B" w14:textId="04165BE9" w:rsidR="000A33EE" w:rsidRPr="00F074A3" w:rsidRDefault="000A33EE" w:rsidP="000A33EE">
      <w:pPr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>[Verse 2]</w:t>
      </w:r>
      <w:r w:rsidR="00D61E3D">
        <w:rPr>
          <w:rFonts w:asciiTheme="majorHAnsi" w:hAnsiTheme="majorHAnsi"/>
          <w:b/>
          <w:bCs/>
          <w:color w:val="2F5496" w:themeColor="accent5" w:themeShade="BF"/>
          <w:sz w:val="24"/>
          <w:szCs w:val="24"/>
        </w:rPr>
        <w:t xml:space="preserve"> - </w:t>
      </w:r>
      <w:r w:rsidR="00D61E3D" w:rsidRPr="005133CC">
        <w:rPr>
          <w:rFonts w:asciiTheme="majorHAnsi" w:hAnsiTheme="majorHAnsi"/>
          <w:b/>
          <w:bCs/>
          <w:i/>
          <w:iCs/>
          <w:color w:val="2F5496" w:themeColor="accent5" w:themeShade="BF"/>
          <w:sz w:val="24"/>
          <w:szCs w:val="24"/>
        </w:rPr>
        <w:t>Men</w:t>
      </w:r>
    </w:p>
    <w:p w14:paraId="70CD0187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Take the Word to our neighborhoods and streets:</w:t>
      </w:r>
    </w:p>
    <w:p w14:paraId="03C07F39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shine the light of Christ for all to see!</w:t>
      </w:r>
    </w:p>
    <w:p w14:paraId="0ADD65D5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May we all set out to live in peace and harmony.</w:t>
      </w:r>
    </w:p>
    <w:p w14:paraId="6A9851BA" w14:textId="77777777" w:rsidR="000A33EE" w:rsidRPr="00F074A3" w:rsidRDefault="000A33EE" w:rsidP="000A33EE">
      <w:pPr>
        <w:rPr>
          <w:rFonts w:asciiTheme="majorHAnsi" w:hAnsiTheme="majorHAnsi"/>
          <w:color w:val="2F5496" w:themeColor="accent5" w:themeShade="BF"/>
          <w:sz w:val="24"/>
          <w:szCs w:val="24"/>
        </w:rPr>
      </w:pPr>
      <w:r w:rsidRPr="00F074A3">
        <w:rPr>
          <w:rFonts w:asciiTheme="majorHAnsi" w:hAnsiTheme="majorHAnsi"/>
          <w:color w:val="2F5496" w:themeColor="accent5" w:themeShade="BF"/>
          <w:sz w:val="24"/>
          <w:szCs w:val="24"/>
        </w:rPr>
        <w:t>They will see and sing:</w:t>
      </w:r>
    </w:p>
    <w:p w14:paraId="708432F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1AA54618" w14:textId="0CC6CEA9" w:rsidR="000A33EE" w:rsidRPr="00346128" w:rsidRDefault="000A33EE" w:rsidP="000A33EE">
      <w:pPr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</w:pPr>
      <w:r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[Refrain</w:t>
      </w:r>
      <w:r w:rsidR="00BF6ACB" w:rsidRPr="00346128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>]</w:t>
      </w:r>
      <w:r w:rsidR="00BF6ACB">
        <w:rPr>
          <w:rFonts w:asciiTheme="majorHAnsi" w:hAnsiTheme="majorHAnsi"/>
          <w:b/>
          <w:bCs/>
          <w:color w:val="385623" w:themeColor="accent6" w:themeShade="80"/>
          <w:sz w:val="24"/>
          <w:szCs w:val="24"/>
        </w:rPr>
        <w:t xml:space="preserve"> - </w:t>
      </w:r>
      <w:r w:rsidR="00BF6ACB" w:rsidRPr="005133CC">
        <w:rPr>
          <w:rFonts w:asciiTheme="majorHAnsi" w:hAnsiTheme="majorHAnsi"/>
          <w:b/>
          <w:bCs/>
          <w:i/>
          <w:iCs/>
          <w:color w:val="385623" w:themeColor="accent6" w:themeShade="80"/>
          <w:sz w:val="24"/>
          <w:szCs w:val="24"/>
        </w:rPr>
        <w:t>All</w:t>
      </w:r>
    </w:p>
    <w:p w14:paraId="517EB819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05696576" w14:textId="163C7E71" w:rsidR="000A33EE" w:rsidRPr="00F348AA" w:rsidRDefault="000A33EE" w:rsidP="000A33EE">
      <w:pPr>
        <w:rPr>
          <w:rFonts w:asciiTheme="majorHAnsi" w:hAnsiTheme="majorHAnsi"/>
          <w:b/>
          <w:bCs/>
          <w:sz w:val="24"/>
          <w:szCs w:val="24"/>
        </w:rPr>
      </w:pPr>
      <w:r w:rsidRPr="00F348AA">
        <w:rPr>
          <w:rFonts w:asciiTheme="majorHAnsi" w:hAnsiTheme="majorHAnsi"/>
          <w:b/>
          <w:bCs/>
          <w:sz w:val="24"/>
          <w:szCs w:val="24"/>
        </w:rPr>
        <w:t>[Verse 3]</w:t>
      </w:r>
      <w:r w:rsidR="00BF6ACB" w:rsidRPr="00F348AA">
        <w:rPr>
          <w:rFonts w:asciiTheme="majorHAnsi" w:hAnsiTheme="majorHAnsi"/>
          <w:b/>
          <w:bCs/>
          <w:sz w:val="24"/>
          <w:szCs w:val="24"/>
        </w:rPr>
        <w:t xml:space="preserve"> - </w:t>
      </w:r>
      <w:r w:rsidR="00BF6ACB" w:rsidRPr="00F348AA">
        <w:rPr>
          <w:rFonts w:asciiTheme="majorHAnsi" w:hAnsiTheme="majorHAnsi"/>
          <w:b/>
          <w:bCs/>
          <w:i/>
          <w:iCs/>
          <w:sz w:val="24"/>
          <w:szCs w:val="24"/>
        </w:rPr>
        <w:t>All</w:t>
      </w:r>
    </w:p>
    <w:p w14:paraId="37661332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Take the Word to the people in despair:</w:t>
      </w:r>
    </w:p>
    <w:p w14:paraId="61FB28E6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shine the light of Christ for all to see!</w:t>
      </w:r>
    </w:p>
    <w:p w14:paraId="7B5CE12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May our actions and our deeds bring comfort to their needs.</w:t>
      </w:r>
    </w:p>
    <w:p w14:paraId="3537BBE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they'll know and sing:</w:t>
      </w:r>
    </w:p>
    <w:p w14:paraId="7CA1487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</w:p>
    <w:p w14:paraId="52670FE5" w14:textId="2E69476F" w:rsidR="000A33EE" w:rsidRPr="008822C5" w:rsidRDefault="000A33EE" w:rsidP="000A33EE">
      <w:pPr>
        <w:rPr>
          <w:rFonts w:asciiTheme="majorHAnsi" w:hAnsiTheme="majorHAnsi"/>
          <w:b/>
          <w:bCs/>
          <w:i/>
          <w:iCs/>
          <w:sz w:val="24"/>
          <w:szCs w:val="24"/>
        </w:rPr>
      </w:pPr>
      <w:r w:rsidRPr="008822C5">
        <w:rPr>
          <w:rFonts w:asciiTheme="majorHAnsi" w:hAnsiTheme="majorHAnsi"/>
          <w:b/>
          <w:bCs/>
          <w:sz w:val="24"/>
          <w:szCs w:val="24"/>
        </w:rPr>
        <w:t>[Final Refrain]</w:t>
      </w:r>
      <w:r w:rsidR="008822C5"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8822C5" w:rsidRPr="001653CB">
        <w:rPr>
          <w:rFonts w:asciiTheme="majorHAnsi" w:hAnsiTheme="majorHAnsi"/>
          <w:b/>
          <w:bCs/>
          <w:i/>
          <w:iCs/>
          <w:sz w:val="24"/>
          <w:szCs w:val="24"/>
        </w:rPr>
        <w:t>- All</w:t>
      </w:r>
    </w:p>
    <w:p w14:paraId="56D9A36D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 along;</w:t>
      </w:r>
    </w:p>
    <w:p w14:paraId="765F614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 the world.</w:t>
      </w:r>
    </w:p>
    <w:p w14:paraId="44235148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9F2206F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God.</w:t>
      </w:r>
    </w:p>
    <w:p w14:paraId="78D2FDAA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 we'll pass the Word, pass the Word along;</w:t>
      </w:r>
    </w:p>
    <w:p w14:paraId="515A5D91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one voice, bring justice to, justice to the world.</w:t>
      </w:r>
    </w:p>
    <w:p w14:paraId="12C4526E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And with all the angels we'll spread the goodness of God.</w:t>
      </w:r>
    </w:p>
    <w:p w14:paraId="109AF5C5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glory, with all power and glory,</w:t>
      </w:r>
    </w:p>
    <w:p w14:paraId="23D335B3" w14:textId="77777777" w:rsidR="000A33EE" w:rsidRPr="00346128" w:rsidRDefault="000A33EE" w:rsidP="000A33EE">
      <w:pPr>
        <w:rPr>
          <w:rFonts w:asciiTheme="majorHAnsi" w:hAnsiTheme="majorHAnsi"/>
          <w:sz w:val="24"/>
          <w:szCs w:val="24"/>
        </w:rPr>
      </w:pPr>
      <w:r w:rsidRPr="00346128">
        <w:rPr>
          <w:rFonts w:asciiTheme="majorHAnsi" w:hAnsiTheme="majorHAnsi"/>
          <w:sz w:val="24"/>
          <w:szCs w:val="24"/>
        </w:rPr>
        <w:t>with all power and glory the Word of God shall reign,</w:t>
      </w:r>
    </w:p>
    <w:p w14:paraId="718E17B4" w14:textId="77777777" w:rsidR="00346128" w:rsidRDefault="000A33EE" w:rsidP="000A33EE">
      <w:pPr>
        <w:rPr>
          <w:rFonts w:asciiTheme="majorHAnsi" w:hAnsiTheme="majorHAnsi"/>
          <w:sz w:val="32"/>
          <w:szCs w:val="32"/>
        </w:rPr>
        <w:sectPr w:rsidR="00346128" w:rsidSect="00A053F3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  <w:r w:rsidRPr="00346128">
        <w:rPr>
          <w:rFonts w:asciiTheme="majorHAnsi" w:hAnsiTheme="majorHAnsi"/>
          <w:sz w:val="24"/>
          <w:szCs w:val="24"/>
        </w:rPr>
        <w:t>shall reign!</w:t>
      </w:r>
    </w:p>
    <w:p w14:paraId="4AA8C32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4753C5D9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73D9FA62" w14:textId="77777777" w:rsidR="00A04B36" w:rsidRDefault="00A04B36" w:rsidP="00A04B36">
      <w:pPr>
        <w:pStyle w:val="Title"/>
        <w:rPr>
          <w:rFonts w:eastAsia="Times New Roman"/>
          <w:sz w:val="96"/>
          <w:lang w:eastAsia="en-CA"/>
        </w:rPr>
      </w:pPr>
    </w:p>
    <w:p w14:paraId="0C6778AB" w14:textId="77777777" w:rsidR="00A04B36" w:rsidRPr="00D810AF" w:rsidRDefault="00A04B36" w:rsidP="00A04B36">
      <w:pPr>
        <w:pStyle w:val="Title"/>
        <w:jc w:val="center"/>
        <w:rPr>
          <w:rFonts w:eastAsia="Times New Roman"/>
          <w:sz w:val="96"/>
          <w:lang w:eastAsia="en-CA"/>
        </w:rPr>
      </w:pPr>
    </w:p>
    <w:p w14:paraId="34D7F3CE" w14:textId="5ACFCA0B" w:rsidR="00A04B36" w:rsidRPr="00D810AF" w:rsidRDefault="00000000" w:rsidP="00781AC3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1" w:name="_Toc182939831"/>
        <w:r w:rsidR="00A04B36" w:rsidRPr="00D810AF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SPANISH SONGS</w:t>
        </w:r>
        <w:bookmarkEnd w:id="111"/>
      </w:hyperlink>
    </w:p>
    <w:p w14:paraId="03D59C40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</w:p>
    <w:p w14:paraId="29D42554" w14:textId="77777777" w:rsidR="00A04B36" w:rsidRDefault="00A04B36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159C45E3" w14:textId="2E98752E" w:rsidR="00C31179" w:rsidRPr="00FA118E" w:rsidRDefault="00000000" w:rsidP="00C31179">
      <w:pPr>
        <w:pStyle w:val="Heading1"/>
        <w:rPr>
          <w:sz w:val="48"/>
          <w:szCs w:val="48"/>
        </w:rPr>
      </w:pPr>
      <w:hyperlink w:anchor="_top" w:history="1">
        <w:bookmarkStart w:id="112" w:name="_Toc182939832"/>
        <w:r w:rsidR="00C31179" w:rsidRPr="00FA118E">
          <w:rPr>
            <w:rStyle w:val="Hyperlink"/>
            <w:sz w:val="48"/>
            <w:szCs w:val="48"/>
            <w:u w:val="none"/>
          </w:rPr>
          <w:t>DIOS TE SALVE, MARIA</w:t>
        </w:r>
        <w:bookmarkEnd w:id="112"/>
      </w:hyperlink>
    </w:p>
    <w:p w14:paraId="2731E0B2" w14:textId="77777777" w:rsidR="00C31179" w:rsidRDefault="00C31179" w:rsidP="00C31179">
      <w:pPr>
        <w:pStyle w:val="HTMLPreformatted"/>
      </w:pPr>
    </w:p>
    <w:p w14:paraId="3F85CE3A" w14:textId="4413B677" w:rsidR="00C31179" w:rsidRPr="00345DC6" w:rsidRDefault="00C31179" w:rsidP="00C31179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Dios te salve, Maria.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Llena eres de gracia: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El Sefior es contigo. Y bendita tü eres entre todas las mujeres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Y bendito es el fruto de tu vientre: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 xml:space="preserve">Jesus. 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</w:r>
    </w:p>
    <w:p w14:paraId="28CCBD7F" w14:textId="77777777" w:rsidR="00F90DBC" w:rsidRDefault="00C31179" w:rsidP="00C31179">
      <w:pPr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t xml:space="preserve">Santa Maria, Madre de Dios, </w:t>
      </w:r>
      <w:r w:rsidRPr="00D60CE8">
        <w:rPr>
          <w:rFonts w:asciiTheme="majorHAnsi" w:hAnsiTheme="majorHAnsi"/>
          <w:sz w:val="32"/>
          <w:szCs w:val="32"/>
        </w:rPr>
        <w:br/>
        <w:t xml:space="preserve">ruega por nosotros pecadores, </w:t>
      </w:r>
      <w:r w:rsidRPr="00D60CE8">
        <w:rPr>
          <w:rFonts w:asciiTheme="majorHAnsi" w:hAnsiTheme="majorHAnsi"/>
          <w:sz w:val="32"/>
          <w:szCs w:val="32"/>
        </w:rPr>
        <w:br/>
        <w:t xml:space="preserve">ahora y en la hora de nuestra muerte. </w:t>
      </w:r>
      <w:r w:rsidRPr="00D60CE8">
        <w:rPr>
          <w:rFonts w:asciiTheme="majorHAnsi" w:hAnsiTheme="majorHAnsi"/>
          <w:sz w:val="32"/>
          <w:szCs w:val="32"/>
        </w:rPr>
        <w:br/>
        <w:t>Amén.</w:t>
      </w:r>
    </w:p>
    <w:p w14:paraId="64680B23" w14:textId="77777777" w:rsidR="00F90DBC" w:rsidRDefault="00F90DBC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802BB7" w14:textId="29D87C8F" w:rsidR="00F90DBC" w:rsidRPr="00FA118E" w:rsidRDefault="00000000" w:rsidP="00F90DBC">
      <w:pPr>
        <w:pStyle w:val="Heading1"/>
        <w:rPr>
          <w:sz w:val="48"/>
          <w:szCs w:val="48"/>
        </w:rPr>
      </w:pPr>
      <w:hyperlink w:anchor="_top" w:history="1">
        <w:bookmarkStart w:id="113" w:name="_Toc182939833"/>
        <w:r w:rsidR="00F90DBC" w:rsidRPr="00FA118E">
          <w:rPr>
            <w:rStyle w:val="Hyperlink"/>
            <w:sz w:val="48"/>
            <w:szCs w:val="48"/>
            <w:u w:val="none"/>
          </w:rPr>
          <w:t>DIOS TE SALVE, MARIA</w:t>
        </w:r>
      </w:hyperlink>
      <w:r w:rsidR="00F90DBC">
        <w:rPr>
          <w:rStyle w:val="Hyperlink"/>
          <w:sz w:val="48"/>
          <w:szCs w:val="48"/>
          <w:u w:val="none"/>
        </w:rPr>
        <w:t xml:space="preserve"> (v2)</w:t>
      </w:r>
      <w:bookmarkEnd w:id="113"/>
    </w:p>
    <w:p w14:paraId="7E19B177" w14:textId="77777777" w:rsidR="00F90DBC" w:rsidRDefault="00F90DBC" w:rsidP="00F90DBC">
      <w:pPr>
        <w:pStyle w:val="HTMLPreformatted"/>
      </w:pPr>
    </w:p>
    <w:p w14:paraId="4CED566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Dios te salve María</w:t>
      </w:r>
    </w:p>
    <w:p w14:paraId="481955A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Llena eres de gracia</w:t>
      </w:r>
    </w:p>
    <w:p w14:paraId="0EF8FC5C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El señor es contigo</w:t>
      </w:r>
    </w:p>
    <w:p w14:paraId="00F60A7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bendita tú eres</w:t>
      </w:r>
    </w:p>
    <w:p w14:paraId="79FC8E82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68F4072A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74C3B7E3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Entre todas las mujeres</w:t>
      </w:r>
    </w:p>
    <w:p w14:paraId="1372734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Y bendito es el fruto</w:t>
      </w:r>
    </w:p>
    <w:p w14:paraId="28BE4A49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De tu vientre Jesús</w:t>
      </w:r>
    </w:p>
    <w:p w14:paraId="273488EB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2575744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Santa María, madre de Dios</w:t>
      </w:r>
    </w:p>
    <w:p w14:paraId="25FA26D4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Ruega por nosotros</w:t>
      </w:r>
    </w:p>
    <w:p w14:paraId="08B0497E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Por nosotros pecadores</w:t>
      </w:r>
    </w:p>
    <w:p w14:paraId="6E001C45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</w:p>
    <w:p w14:paraId="1549776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3E77943F" w14:textId="77777777" w:rsidR="009811B5" w:rsidRPr="009811B5" w:rsidRDefault="009811B5" w:rsidP="009811B5">
      <w:pPr>
        <w:rPr>
          <w:rFonts w:asciiTheme="majorHAnsi" w:hAnsiTheme="majorHAnsi"/>
          <w:sz w:val="32"/>
          <w:szCs w:val="32"/>
        </w:rPr>
      </w:pPr>
      <w:r w:rsidRPr="009811B5">
        <w:rPr>
          <w:rFonts w:asciiTheme="majorHAnsi" w:hAnsiTheme="majorHAnsi"/>
          <w:sz w:val="32"/>
          <w:szCs w:val="32"/>
        </w:rPr>
        <w:t>Ahora y en la hora</w:t>
      </w:r>
    </w:p>
    <w:p w14:paraId="25FDD334" w14:textId="0C7F1433" w:rsidR="00C31179" w:rsidRDefault="009811B5" w:rsidP="009811B5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 w:rsidRPr="009811B5">
        <w:rPr>
          <w:rFonts w:asciiTheme="majorHAnsi" w:hAnsiTheme="majorHAnsi"/>
          <w:sz w:val="32"/>
          <w:szCs w:val="32"/>
        </w:rPr>
        <w:t>De nuestra muerte, amén</w:t>
      </w:r>
      <w:r w:rsidR="00C31179">
        <w:rPr>
          <w:sz w:val="40"/>
          <w:szCs w:val="40"/>
        </w:rPr>
        <w:br w:type="page"/>
      </w:r>
    </w:p>
    <w:p w14:paraId="1C990DE4" w14:textId="094C4B02" w:rsidR="00EB5B5E" w:rsidRPr="00DB7BF2" w:rsidRDefault="00000000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shd w:val="clear" w:color="auto" w:fill="FFFFFF"/>
          <w:lang w:val="en-US" w:eastAsia="en-US"/>
        </w:rPr>
      </w:pPr>
      <w:hyperlink w:anchor="_top" w:history="1">
        <w:r w:rsidR="00EB5B5E" w:rsidRPr="00DB7BF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shd w:val="clear" w:color="auto" w:fill="FFFFFF"/>
            <w:lang w:val="en-US" w:eastAsia="en-US"/>
          </w:rPr>
          <w:t>IESU, PANIS VITAE</w:t>
        </w:r>
      </w:hyperlink>
    </w:p>
    <w:p w14:paraId="36B69402" w14:textId="77777777" w:rsidR="00EB5B5E" w:rsidRDefault="00EB5B5E" w:rsidP="00EB5B5E">
      <w:pPr>
        <w:pStyle w:val="NormalWeb"/>
        <w:spacing w:before="0" w:beforeAutospacing="0" w:after="0" w:afterAutospacing="0" w:line="276" w:lineRule="auto"/>
        <w:ind w:right="225"/>
        <w:textAlignment w:val="baseline"/>
        <w:rPr>
          <w:rFonts w:ascii="Verdana" w:hAnsi="Verdana" w:cs="Arial"/>
          <w:b/>
          <w:bCs/>
          <w:color w:val="000000"/>
          <w:sz w:val="28"/>
          <w:szCs w:val="28"/>
        </w:rPr>
      </w:pPr>
    </w:p>
    <w:p w14:paraId="1558E2B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REFRAIN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Panis Vitae, Donum Patris.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Iesu, Fons Vitae, Fons Vitae Aquae.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Cibus et potus noster, cibus et potus noster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in itinere, in itinere ad domum Dei.</w:t>
      </w:r>
    </w:p>
    <w:p w14:paraId="0DFDBBE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5A1F573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</w:t>
      </w:r>
    </w:p>
    <w:p w14:paraId="7F613323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Mula sa lupa, sumibol kang masigla,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matapos kang yurakan ng mga masasama.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Sumilang ang liwanag ng mga nawawala,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Tinapay ng Buhay, Pagkain ng dukha. (REFRAIN)</w:t>
      </w:r>
    </w:p>
    <w:p w14:paraId="4EF3D055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</w:p>
    <w:p w14:paraId="7A8C2837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</w:t>
      </w:r>
    </w:p>
    <w:p w14:paraId="6DEFAFED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Jesus, Food divine, be our strength each day,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so we don’t tire as we witness to your love and care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to those in greater need, both near and far away.</w:t>
      </w:r>
      <w:r w:rsidRPr="00345DC6">
        <w:rPr>
          <w:rFonts w:asciiTheme="majorHAnsi" w:eastAsiaTheme="minorHAnsi" w:hAnsiTheme="majorHAnsi" w:cstheme="minorBidi"/>
          <w:sz w:val="32"/>
          <w:szCs w:val="32"/>
        </w:rPr>
        <w:br/>
        <w:t>May we lead them back to you, all those who’ve gone astray. (REFRAIN)</w:t>
      </w:r>
    </w:p>
    <w:p w14:paraId="1F3D114F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</w:p>
    <w:p w14:paraId="04CDC11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b/>
          <w:bCs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b/>
          <w:bCs/>
          <w:sz w:val="32"/>
          <w:szCs w:val="32"/>
        </w:rPr>
        <w:t>III</w:t>
      </w:r>
    </w:p>
    <w:p w14:paraId="647479F2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Pagkain ng buhay, handog ng Ama,</w:t>
      </w:r>
    </w:p>
    <w:p w14:paraId="637731C6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Bukal ka ng buhay, batis ng biyaya.</w:t>
      </w:r>
    </w:p>
    <w:p w14:paraId="6EBD523E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>Maging pagkain samin at inumin ng tanan,</w:t>
      </w:r>
    </w:p>
    <w:p w14:paraId="70090224" w14:textId="77777777" w:rsidR="00EB5B5E" w:rsidRPr="00345DC6" w:rsidRDefault="00EB5B5E" w:rsidP="00345DC6">
      <w:pPr>
        <w:pStyle w:val="HTMLPreformatted"/>
        <w:rPr>
          <w:rFonts w:asciiTheme="majorHAnsi" w:eastAsiaTheme="minorHAnsi" w:hAnsiTheme="majorHAnsi" w:cstheme="minorBidi"/>
          <w:sz w:val="32"/>
          <w:szCs w:val="32"/>
        </w:rPr>
      </w:pPr>
      <w:r w:rsidRPr="00345DC6">
        <w:rPr>
          <w:rFonts w:asciiTheme="majorHAnsi" w:eastAsiaTheme="minorHAnsi" w:hAnsiTheme="majorHAnsi" w:cstheme="minorBidi"/>
          <w:sz w:val="32"/>
          <w:szCs w:val="32"/>
        </w:rPr>
        <w:t xml:space="preserve">Sa paglalakbay namin sa tahanan ng Ama. </w:t>
      </w:r>
    </w:p>
    <w:p w14:paraId="144E582A" w14:textId="77777777" w:rsidR="00EB5B5E" w:rsidRPr="00345DC6" w:rsidRDefault="00EB5B5E">
      <w:pPr>
        <w:rPr>
          <w:rFonts w:cs="Arial"/>
          <w:color w:val="000000"/>
          <w:sz w:val="32"/>
          <w:szCs w:val="36"/>
          <w:shd w:val="clear" w:color="auto" w:fill="FFFFFF"/>
        </w:rPr>
      </w:pPr>
      <w:r w:rsidRPr="00345DC6">
        <w:rPr>
          <w:rFonts w:cs="Arial"/>
          <w:color w:val="000000"/>
          <w:sz w:val="32"/>
          <w:szCs w:val="36"/>
          <w:shd w:val="clear" w:color="auto" w:fill="FFFFFF"/>
        </w:rPr>
        <w:br w:type="page"/>
      </w:r>
    </w:p>
    <w:p w14:paraId="121BA879" w14:textId="7B0583EE" w:rsidR="00021729" w:rsidRPr="003B26FF" w:rsidRDefault="00000000" w:rsidP="00021729">
      <w:pPr>
        <w:pStyle w:val="Heading1"/>
        <w:rPr>
          <w:sz w:val="52"/>
          <w:szCs w:val="52"/>
          <w:shd w:val="clear" w:color="auto" w:fill="FFFFFF"/>
        </w:rPr>
      </w:pPr>
      <w:hyperlink w:anchor="_top" w:history="1">
        <w:bookmarkStart w:id="114" w:name="_Toc182939834"/>
        <w:r w:rsidR="008A598D" w:rsidRPr="003B26FF">
          <w:rPr>
            <w:rStyle w:val="Hyperlink"/>
            <w:sz w:val="52"/>
            <w:szCs w:val="52"/>
            <w:u w:val="none"/>
            <w:shd w:val="clear" w:color="auto" w:fill="FFFFFF"/>
          </w:rPr>
          <w:t>SALVE REGI</w:t>
        </w:r>
      </w:hyperlink>
      <w:r w:rsidR="00FE01BE" w:rsidRPr="003B26FF">
        <w:rPr>
          <w:rStyle w:val="Hyperlink"/>
          <w:sz w:val="52"/>
          <w:szCs w:val="52"/>
          <w:u w:val="none"/>
          <w:shd w:val="clear" w:color="auto" w:fill="FFFFFF"/>
        </w:rPr>
        <w:t>NA</w:t>
      </w:r>
      <w:bookmarkEnd w:id="114"/>
    </w:p>
    <w:p w14:paraId="589984BB" w14:textId="77777777" w:rsidR="00021729" w:rsidRPr="00715316" w:rsidRDefault="00021729" w:rsidP="00021729"/>
    <w:p w14:paraId="1485E802" w14:textId="77777777" w:rsidR="00021729" w:rsidRPr="00715316" w:rsidRDefault="00021729" w:rsidP="00021729"/>
    <w:p w14:paraId="7DB18C89" w14:textId="77777777" w:rsidR="00DA2FDB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Salve Regi-na,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Mater Misericor-diae</w:t>
      </w:r>
      <w:r w:rsidRPr="00610D9A">
        <w:rPr>
          <w:rFonts w:asciiTheme="majorHAnsi" w:hAnsiTheme="majorHAnsi"/>
          <w:sz w:val="36"/>
          <w:szCs w:val="36"/>
        </w:rPr>
        <w:br/>
        <w:t>Vita dulce-do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et spes nostra sa-lve</w:t>
      </w:r>
      <w:r w:rsidRPr="00610D9A">
        <w:rPr>
          <w:rFonts w:asciiTheme="majorHAnsi" w:hAnsiTheme="majorHAnsi"/>
          <w:sz w:val="36"/>
          <w:szCs w:val="36"/>
        </w:rPr>
        <w:br/>
        <w:t>Ad te clamamus,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exsules fili-i Hevae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>Ad te suspiramus,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  <w:r w:rsidR="00DA2FDB">
        <w:rPr>
          <w:rFonts w:asciiTheme="majorHAnsi" w:hAnsiTheme="majorHAnsi"/>
          <w:sz w:val="36"/>
          <w:szCs w:val="36"/>
        </w:rPr>
        <w:t xml:space="preserve">  </w:t>
      </w:r>
      <w:r w:rsidRPr="00610D9A">
        <w:rPr>
          <w:rFonts w:asciiTheme="majorHAnsi" w:hAnsiTheme="majorHAnsi"/>
          <w:sz w:val="36"/>
          <w:szCs w:val="36"/>
        </w:rPr>
        <w:t>gementes et flentes-</w:t>
      </w:r>
      <w:r w:rsidRPr="00610D9A">
        <w:rPr>
          <w:rFonts w:asciiTheme="majorHAnsi" w:hAnsiTheme="majorHAnsi"/>
          <w:sz w:val="36"/>
          <w:szCs w:val="36"/>
        </w:rPr>
        <w:br/>
        <w:t>In hac lacrimarum val-le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</w:r>
    </w:p>
    <w:p w14:paraId="7F5DBF75" w14:textId="77777777" w:rsidR="00C367A7" w:rsidRDefault="00021729" w:rsidP="00021729">
      <w:pPr>
        <w:rPr>
          <w:rFonts w:asciiTheme="majorHAnsi" w:hAnsiTheme="majorHAnsi"/>
          <w:sz w:val="36"/>
          <w:szCs w:val="36"/>
        </w:rPr>
      </w:pPr>
      <w:r w:rsidRPr="00610D9A">
        <w:rPr>
          <w:rFonts w:asciiTheme="majorHAnsi" w:hAnsiTheme="majorHAnsi"/>
          <w:sz w:val="36"/>
          <w:szCs w:val="36"/>
        </w:rPr>
        <w:t>Eia, ergo-, advocata nostra</w:t>
      </w:r>
      <w:r w:rsidRPr="00610D9A">
        <w:rPr>
          <w:rFonts w:asciiTheme="majorHAnsi" w:hAnsiTheme="majorHAnsi"/>
          <w:sz w:val="26"/>
          <w:szCs w:val="36"/>
        </w:rPr>
        <w:t> </w:t>
      </w:r>
      <w:r w:rsidRPr="00610D9A">
        <w:rPr>
          <w:rFonts w:asciiTheme="majorHAnsi" w:hAnsiTheme="majorHAnsi"/>
          <w:sz w:val="36"/>
          <w:szCs w:val="36"/>
        </w:rPr>
        <w:br/>
        <w:t xml:space="preserve">illos tuos- misericordes oculos- </w:t>
      </w:r>
    </w:p>
    <w:p w14:paraId="2DD6522F" w14:textId="35CB07F7" w:rsidR="007514A4" w:rsidRPr="00610D9A" w:rsidRDefault="00C367A7" w:rsidP="00021729">
      <w:pPr>
        <w:rPr>
          <w:rFonts w:asciiTheme="majorHAnsi" w:hAnsiTheme="majorHAnsi"/>
          <w:sz w:val="36"/>
          <w:szCs w:val="36"/>
        </w:rPr>
      </w:pPr>
      <w:r>
        <w:rPr>
          <w:rFonts w:asciiTheme="majorHAnsi" w:hAnsiTheme="majorHAnsi"/>
          <w:sz w:val="36"/>
          <w:szCs w:val="36"/>
        </w:rPr>
        <w:t xml:space="preserve">  </w:t>
      </w:r>
      <w:r w:rsidR="00021729" w:rsidRPr="00610D9A">
        <w:rPr>
          <w:rFonts w:asciiTheme="majorHAnsi" w:hAnsiTheme="majorHAnsi"/>
          <w:sz w:val="36"/>
          <w:szCs w:val="36"/>
        </w:rPr>
        <w:t>ad nos conver-te</w:t>
      </w:r>
      <w:r w:rsidR="00021729" w:rsidRPr="00610D9A">
        <w:rPr>
          <w:rFonts w:asciiTheme="majorHAnsi" w:hAnsiTheme="majorHAnsi"/>
          <w:sz w:val="36"/>
          <w:szCs w:val="36"/>
        </w:rPr>
        <w:br/>
        <w:t>Et Iesum-, benedictum fructum ventris tui</w:t>
      </w:r>
      <w:r w:rsidR="00021729" w:rsidRPr="00610D9A">
        <w:rPr>
          <w:rFonts w:asciiTheme="majorHAnsi" w:hAnsiTheme="majorHAnsi"/>
          <w:sz w:val="26"/>
          <w:szCs w:val="36"/>
        </w:rPr>
        <w:t> </w:t>
      </w:r>
      <w:r w:rsidR="00021729" w:rsidRPr="00610D9A">
        <w:rPr>
          <w:rFonts w:asciiTheme="majorHAnsi" w:hAnsiTheme="majorHAnsi"/>
          <w:sz w:val="36"/>
          <w:szCs w:val="36"/>
        </w:rPr>
        <w:br/>
        <w:t>Nobis- post hoc exsilium ostende</w:t>
      </w:r>
      <w:r w:rsidR="00021729" w:rsidRPr="00610D9A">
        <w:rPr>
          <w:rFonts w:asciiTheme="majorHAnsi" w:hAnsiTheme="majorHAnsi"/>
          <w:sz w:val="36"/>
          <w:szCs w:val="36"/>
        </w:rPr>
        <w:br/>
        <w:t>O-- clemens, O--- pia, O-- O dulcis, Virgo- Mari-a</w:t>
      </w:r>
    </w:p>
    <w:p w14:paraId="4985E9F5" w14:textId="77777777" w:rsidR="007514A4" w:rsidRPr="001448E9" w:rsidRDefault="007514A4">
      <w:pPr>
        <w:rPr>
          <w:rFonts w:asciiTheme="majorHAnsi" w:hAnsiTheme="majorHAnsi"/>
          <w:sz w:val="32"/>
          <w:szCs w:val="32"/>
        </w:rPr>
      </w:pPr>
      <w:r w:rsidRPr="001448E9">
        <w:rPr>
          <w:rFonts w:asciiTheme="majorHAnsi" w:hAnsiTheme="majorHAnsi"/>
          <w:sz w:val="32"/>
          <w:szCs w:val="32"/>
        </w:rPr>
        <w:br w:type="page"/>
      </w:r>
    </w:p>
    <w:p w14:paraId="549DF3C9" w14:textId="153A7D31" w:rsidR="007514A4" w:rsidRPr="00D60CE8" w:rsidRDefault="007514A4" w:rsidP="007514A4">
      <w:pPr>
        <w:pStyle w:val="HTMLPreformatted"/>
        <w:rPr>
          <w:rFonts w:asciiTheme="majorHAnsi" w:hAnsiTheme="majorHAnsi"/>
          <w:sz w:val="32"/>
          <w:szCs w:val="32"/>
        </w:rPr>
      </w:pPr>
      <w:r w:rsidRPr="00D60CE8">
        <w:rPr>
          <w:rFonts w:asciiTheme="majorHAnsi" w:hAnsiTheme="majorHAnsi"/>
          <w:sz w:val="32"/>
          <w:szCs w:val="32"/>
        </w:rPr>
        <w:lastRenderedPageBreak/>
        <w:t xml:space="preserve"> </w:t>
      </w:r>
    </w:p>
    <w:p w14:paraId="54708EF9" w14:textId="77777777" w:rsidR="00021729" w:rsidRPr="002D3825" w:rsidRDefault="00021729" w:rsidP="00021729">
      <w:pPr>
        <w:rPr>
          <w:rFonts w:cs="Arial"/>
          <w:color w:val="000000"/>
          <w:sz w:val="32"/>
          <w:szCs w:val="36"/>
          <w:shd w:val="clear" w:color="auto" w:fill="FFFFFF"/>
        </w:rPr>
      </w:pPr>
    </w:p>
    <w:p w14:paraId="273297E2" w14:textId="2ED1A650" w:rsidR="00752285" w:rsidRPr="002D3825" w:rsidRDefault="00000000" w:rsidP="00752285">
      <w:pPr>
        <w:pStyle w:val="Heading1"/>
        <w:jc w:val="center"/>
        <w:rPr>
          <w:rFonts w:eastAsia="Times New Roman"/>
          <w:sz w:val="144"/>
          <w:szCs w:val="144"/>
          <w:lang w:eastAsia="en-CA"/>
        </w:rPr>
      </w:pPr>
      <w:hyperlink w:anchor="_top" w:history="1">
        <w:bookmarkStart w:id="115" w:name="_Toc182939835"/>
        <w:r w:rsidR="00752285" w:rsidRPr="002D3825">
          <w:rPr>
            <w:rStyle w:val="Hyperlink"/>
            <w:rFonts w:eastAsia="Times New Roman"/>
            <w:sz w:val="144"/>
            <w:szCs w:val="144"/>
            <w:u w:val="none"/>
            <w:lang w:eastAsia="en-CA"/>
          </w:rPr>
          <w:t>CHRISTMAS SONGS</w:t>
        </w:r>
        <w:bookmarkEnd w:id="115"/>
      </w:hyperlink>
    </w:p>
    <w:p w14:paraId="2996B734" w14:textId="7DEA848E" w:rsidR="009A48FE" w:rsidRDefault="009A48FE">
      <w:pPr>
        <w:rPr>
          <w:sz w:val="28"/>
        </w:rPr>
      </w:pPr>
      <w:r>
        <w:rPr>
          <w:sz w:val="28"/>
        </w:rPr>
        <w:br w:type="page"/>
      </w:r>
    </w:p>
    <w:p w14:paraId="0173FE1E" w14:textId="7C26023D" w:rsidR="00814380" w:rsidRPr="008E083B" w:rsidRDefault="00000000" w:rsidP="00814380">
      <w:pPr>
        <w:pStyle w:val="NormalWeb"/>
        <w:spacing w:before="0" w:beforeAutospacing="0" w:after="0" w:afterAutospacing="0" w:line="276" w:lineRule="auto"/>
        <w:jc w:val="both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  <w:lang w:val="en-US" w:eastAsia="en-US"/>
        </w:rPr>
      </w:pPr>
      <w:hyperlink w:anchor="_top" w:history="1">
        <w:r w:rsidR="00814380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ALAY NAMIN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 xml:space="preserve"> </w:t>
        </w:r>
        <w:r w:rsidR="00CC7036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(For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i/>
            <w:iCs/>
            <w:sz w:val="48"/>
            <w:szCs w:val="48"/>
            <w:u w:val="none"/>
            <w:lang w:val="en-US" w:eastAsia="en-US"/>
          </w:rPr>
          <w:t xml:space="preserve"> CHRISTmas</w:t>
        </w:r>
        <w:r w:rsidR="00190423" w:rsidRPr="008E083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  <w:lang w:val="en-US" w:eastAsia="en-US"/>
          </w:rPr>
          <w:t>)</w:t>
        </w:r>
      </w:hyperlink>
    </w:p>
    <w:p w14:paraId="59E88662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878545D" w14:textId="77777777" w:rsidR="00814380" w:rsidRDefault="00814380" w:rsidP="00814380">
      <w:pPr>
        <w:pStyle w:val="NormalWeb"/>
        <w:spacing w:before="0" w:beforeAutospacing="0" w:after="0" w:afterAutospacing="0" w:line="276" w:lineRule="auto"/>
        <w:jc w:val="both"/>
        <w:rPr>
          <w:rFonts w:ascii="Verdana" w:hAnsi="Verdana" w:cs="Lucida Sans Unicode"/>
          <w:color w:val="333333"/>
          <w:sz w:val="28"/>
          <w:szCs w:val="28"/>
        </w:rPr>
      </w:pPr>
    </w:p>
    <w:p w14:paraId="4B49554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I</w:t>
      </w:r>
    </w:p>
    <w:p w14:paraId="5758F79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Alay namin sa Iyong pagdating: </w:t>
      </w:r>
    </w:p>
    <w:p w14:paraId="0B1FD05A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kabutihan, pag-asa’t mga pusong tapat. </w:t>
      </w:r>
    </w:p>
    <w:p w14:paraId="5E88B46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Samo namin ay Iyong dinggin </w:t>
      </w:r>
    </w:p>
    <w:p w14:paraId="3D7DDDF6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galak at kapayapaan nawa ay kamtin.</w:t>
      </w:r>
    </w:p>
    <w:p w14:paraId="20B8FA97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73722C9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KORO</w:t>
      </w:r>
    </w:p>
    <w:p w14:paraId="7E26D1AF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Itong alak at tinapay mga bungang alay. </w:t>
      </w:r>
    </w:p>
    <w:p w14:paraId="32472594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Halo ng pawis at biyaya ng langit </w:t>
      </w:r>
    </w:p>
    <w:p w14:paraId="6E79741B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 xml:space="preserve">Sa aming pag-ibig sa kapwang kapatid </w:t>
      </w:r>
    </w:p>
    <w:p w14:paraId="44682BBD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Bubunga ng buhay na Iyong bigay.</w:t>
      </w:r>
    </w:p>
    <w:p w14:paraId="6B62DC48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8C07C08" w14:textId="75023B5B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sz w:val="32"/>
          <w:szCs w:val="32"/>
          <w:lang w:val="en-US" w:eastAsia="en-US"/>
        </w:rPr>
        <w:t>------------------------------------------------------</w:t>
      </w:r>
    </w:p>
    <w:p w14:paraId="3B632243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</w:pPr>
      <w:r w:rsidRPr="00866D5A">
        <w:rPr>
          <w:rFonts w:asciiTheme="majorHAnsi" w:eastAsiaTheme="minorHAnsi" w:hAnsiTheme="majorHAnsi" w:cstheme="minorBidi"/>
          <w:b/>
          <w:bCs/>
          <w:sz w:val="32"/>
          <w:szCs w:val="32"/>
          <w:lang w:val="en-US" w:eastAsia="en-US"/>
        </w:rPr>
        <w:t>(VERSE FOR CHRISTMAS)</w:t>
      </w:r>
    </w:p>
    <w:p w14:paraId="065785F5" w14:textId="77777777" w:rsidR="00814380" w:rsidRPr="00866D5A" w:rsidRDefault="00814380" w:rsidP="00FF0918">
      <w:pPr>
        <w:pStyle w:val="NormalWeb"/>
        <w:spacing w:before="0" w:beforeAutospacing="0" w:after="0" w:afterAutospacing="0"/>
        <w:jc w:val="both"/>
        <w:rPr>
          <w:rFonts w:asciiTheme="majorHAnsi" w:eastAsiaTheme="minorHAnsi" w:hAnsiTheme="majorHAnsi" w:cstheme="minorBidi"/>
          <w:sz w:val="32"/>
          <w:szCs w:val="32"/>
          <w:lang w:val="en-US" w:eastAsia="en-US"/>
        </w:rPr>
      </w:pPr>
    </w:p>
    <w:p w14:paraId="66BAB91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Alay naming sa Paskong dumating:</w:t>
      </w:r>
    </w:p>
    <w:p w14:paraId="245B337F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Pagkakaisa, pagmamahal at kabanalang taglay</w:t>
      </w:r>
    </w:p>
    <w:p w14:paraId="59D352F2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Dalangin naming manatili kaming</w:t>
      </w:r>
    </w:p>
    <w:p w14:paraId="1B21F684" w14:textId="77777777" w:rsidR="00814380" w:rsidRPr="00866D5A" w:rsidRDefault="00814380" w:rsidP="00FF0918">
      <w:pPr>
        <w:jc w:val="both"/>
        <w:rPr>
          <w:rFonts w:asciiTheme="majorHAnsi" w:hAnsiTheme="majorHAnsi"/>
          <w:sz w:val="32"/>
          <w:szCs w:val="32"/>
        </w:rPr>
      </w:pPr>
      <w:r w:rsidRPr="00866D5A">
        <w:rPr>
          <w:rFonts w:asciiTheme="majorHAnsi" w:hAnsiTheme="majorHAnsi"/>
          <w:sz w:val="32"/>
          <w:szCs w:val="32"/>
        </w:rPr>
        <w:t>Tapat sa pag-ibig na bigay Mo sa’min</w:t>
      </w:r>
    </w:p>
    <w:p w14:paraId="28EC313A" w14:textId="234DFDDF" w:rsidR="00E962F2" w:rsidRPr="00FA33DA" w:rsidRDefault="00E962F2" w:rsidP="00FF0918">
      <w:pPr>
        <w:rPr>
          <w:rFonts w:asciiTheme="majorHAnsi" w:hAnsiTheme="majorHAnsi"/>
          <w:sz w:val="34"/>
          <w:szCs w:val="34"/>
        </w:rPr>
      </w:pPr>
      <w:r w:rsidRPr="00FA33DA">
        <w:rPr>
          <w:rFonts w:asciiTheme="majorHAnsi" w:hAnsiTheme="majorHAnsi"/>
          <w:sz w:val="34"/>
          <w:szCs w:val="34"/>
        </w:rPr>
        <w:br w:type="page"/>
      </w:r>
    </w:p>
    <w:p w14:paraId="45906872" w14:textId="0A48F191" w:rsidR="00DB2894" w:rsidRPr="00AB257E" w:rsidRDefault="00000000" w:rsidP="00DB2894">
      <w:pPr>
        <w:autoSpaceDE w:val="0"/>
        <w:autoSpaceDN w:val="0"/>
        <w:adjustRightInd w:val="0"/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DB2894" w:rsidRPr="00AB257E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ANG PASKO AY SUMAPIT</w:t>
        </w:r>
      </w:hyperlink>
    </w:p>
    <w:p w14:paraId="5003B335" w14:textId="77777777" w:rsidR="00DB2894" w:rsidRDefault="00DB2894" w:rsidP="00DB2894">
      <w:pPr>
        <w:autoSpaceDE w:val="0"/>
        <w:autoSpaceDN w:val="0"/>
        <w:adjustRightInd w:val="0"/>
        <w:spacing w:line="276" w:lineRule="auto"/>
        <w:rPr>
          <w:rFonts w:ascii="Verdana" w:hAnsi="Verdana" w:cs="Calibri Light"/>
          <w:b/>
          <w:bCs/>
          <w:color w:val="000000" w:themeColor="text1"/>
          <w:sz w:val="24"/>
          <w:szCs w:val="24"/>
        </w:rPr>
      </w:pPr>
    </w:p>
    <w:p w14:paraId="38FED145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</w:t>
      </w:r>
    </w:p>
    <w:p w14:paraId="22AF15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pasko ay sumapit </w:t>
      </w:r>
    </w:p>
    <w:p w14:paraId="31E4ACE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 ay mangagsiawit</w:t>
      </w:r>
    </w:p>
    <w:p w14:paraId="2CCAA3D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Ng magagandang himig </w:t>
      </w:r>
    </w:p>
    <w:p w14:paraId="74FC3B3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Dahil sa ang Diyos ay pag-ibig.</w:t>
      </w:r>
    </w:p>
    <w:p w14:paraId="0B79354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43FCCAF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Nang si Kristo'y isilang </w:t>
      </w:r>
    </w:p>
    <w:p w14:paraId="54034317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May tatlong haring nagsidalaw</w:t>
      </w:r>
    </w:p>
    <w:p w14:paraId="1C31AFA3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At ang bawa't isa ay nagsipaghandog </w:t>
      </w:r>
    </w:p>
    <w:p w14:paraId="392BB15E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Ng tanging alay</w:t>
      </w:r>
    </w:p>
    <w:p w14:paraId="5C4042F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8567D3D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Koro</w:t>
      </w:r>
    </w:p>
    <w:p w14:paraId="190F4FC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Bagong taon ay magbagong buhay</w:t>
      </w:r>
    </w:p>
    <w:p w14:paraId="7B7424C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lumigaya ang ating bayan</w:t>
      </w:r>
    </w:p>
    <w:p w14:paraId="31B331C5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Tayo'y magsikap upang makamtan</w:t>
      </w:r>
    </w:p>
    <w:p w14:paraId="42891FD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Natin ang kasaganaan</w:t>
      </w:r>
    </w:p>
    <w:p w14:paraId="2196792F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</w:p>
    <w:p w14:paraId="24B3B4E7" w14:textId="77777777" w:rsidR="00DB2894" w:rsidRPr="00C416D5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b/>
          <w:bCs/>
          <w:sz w:val="32"/>
          <w:szCs w:val="32"/>
        </w:rPr>
      </w:pPr>
      <w:r w:rsidRPr="00C416D5">
        <w:rPr>
          <w:rFonts w:asciiTheme="majorHAnsi" w:hAnsiTheme="majorHAnsi"/>
          <w:b/>
          <w:bCs/>
          <w:sz w:val="32"/>
          <w:szCs w:val="32"/>
        </w:rPr>
        <w:t>II</w:t>
      </w:r>
    </w:p>
    <w:p w14:paraId="1D2FB792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Tayo'y mangagsiawit </w:t>
      </w:r>
    </w:p>
    <w:p w14:paraId="4AA2119D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Habang ang mundo'y tahimik</w:t>
      </w:r>
    </w:p>
    <w:p w14:paraId="468A8901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Ang araw ay sumapit </w:t>
      </w:r>
    </w:p>
    <w:p w14:paraId="4BB6C474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Nang sanggol na dulot ng langit</w:t>
      </w:r>
    </w:p>
    <w:p w14:paraId="3D9B6EDB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 xml:space="preserve">Tayo ay magmahalan </w:t>
      </w:r>
    </w:p>
    <w:p w14:paraId="0EF8A3CC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Ating sundin ang gintong aral</w:t>
      </w:r>
    </w:p>
    <w:p w14:paraId="73B09396" w14:textId="77777777" w:rsidR="00DB2894" w:rsidRPr="00A94E54" w:rsidRDefault="00DB2894" w:rsidP="00DB2894">
      <w:pPr>
        <w:autoSpaceDE w:val="0"/>
        <w:autoSpaceDN w:val="0"/>
        <w:adjustRightInd w:val="0"/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At magbuhat ngayon</w:t>
      </w:r>
    </w:p>
    <w:p w14:paraId="581AD076" w14:textId="14D9E35B" w:rsidR="00C416D5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  <w:r w:rsidRPr="00A94E54">
        <w:rPr>
          <w:rFonts w:asciiTheme="majorHAnsi" w:hAnsiTheme="majorHAnsi"/>
          <w:sz w:val="32"/>
          <w:szCs w:val="32"/>
        </w:rPr>
        <w:t>Kahit hindi Pasko ay magbigayan.</w:t>
      </w:r>
    </w:p>
    <w:p w14:paraId="05F3C79E" w14:textId="77777777" w:rsidR="00C416D5" w:rsidRDefault="00C416D5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br w:type="page"/>
      </w:r>
    </w:p>
    <w:p w14:paraId="067D6D61" w14:textId="77777777" w:rsidR="00DB2894" w:rsidRPr="00A94E54" w:rsidRDefault="00DB2894" w:rsidP="00DB2894">
      <w:pPr>
        <w:spacing w:line="276" w:lineRule="auto"/>
        <w:rPr>
          <w:rFonts w:asciiTheme="majorHAnsi" w:hAnsiTheme="majorHAnsi"/>
          <w:sz w:val="32"/>
          <w:szCs w:val="32"/>
        </w:rPr>
      </w:pPr>
    </w:p>
    <w:p w14:paraId="3724AA56" w14:textId="77777777" w:rsidR="001F7AC9" w:rsidRPr="00FE4E20" w:rsidRDefault="00000000" w:rsidP="001F7AC9">
      <w:pPr>
        <w:pStyle w:val="Heading1"/>
      </w:pPr>
      <w:hyperlink w:anchor="_top" w:history="1">
        <w:bookmarkStart w:id="116" w:name="_Toc182939836"/>
        <w:r w:rsidR="001F7AC9" w:rsidRPr="00446376">
          <w:rPr>
            <w:rStyle w:val="Hyperlink"/>
            <w:sz w:val="50"/>
            <w:szCs w:val="42"/>
            <w:u w:val="none"/>
          </w:rPr>
          <w:t>ANG PUSO KO’Y NAGPUPURI</w:t>
        </w:r>
        <w:bookmarkEnd w:id="116"/>
      </w:hyperlink>
      <w:r w:rsidR="001F7AC9" w:rsidRPr="00446376">
        <w:rPr>
          <w:sz w:val="42"/>
          <w:szCs w:val="42"/>
        </w:rPr>
        <w:t xml:space="preserve"> </w:t>
      </w:r>
      <w:r w:rsidR="001F7AC9" w:rsidRPr="00FE4E20">
        <w:br/>
      </w:r>
    </w:p>
    <w:p w14:paraId="14A763F6" w14:textId="77777777" w:rsidR="001F7AC9" w:rsidRPr="008869D9" w:rsidRDefault="001F7AC9" w:rsidP="001F7AC9"/>
    <w:p w14:paraId="74B2891D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Ang puso ko'y nagpupuri, nagpupuri sa panginooon </w:t>
      </w:r>
      <w:r w:rsidRPr="0002042C">
        <w:rPr>
          <w:rFonts w:asciiTheme="majorHAnsi" w:hAnsiTheme="majorHAnsi"/>
          <w:sz w:val="32"/>
          <w:szCs w:val="32"/>
        </w:rPr>
        <w:br/>
        <w:t xml:space="preserve">Nagagalak ang aking eapiritu sa king tagapagligtas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04318F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1. Sapagka’t nilingap n’ya kababaan ng kayang alipin </w:t>
      </w:r>
      <w:r w:rsidRPr="0002042C">
        <w:rPr>
          <w:rFonts w:asciiTheme="majorHAnsi" w:hAnsiTheme="majorHAnsi"/>
          <w:sz w:val="32"/>
          <w:szCs w:val="32"/>
        </w:rPr>
        <w:br/>
        <w:t xml:space="preserve">   Mapalad ang pangalan ko sa lahat ng mga bansa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2920B5AF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2. Sapagka't gumawa ang poon ng mga dakilang bagay; </w:t>
      </w:r>
      <w:r w:rsidRPr="0002042C">
        <w:rPr>
          <w:rFonts w:asciiTheme="majorHAnsi" w:hAnsiTheme="majorHAnsi"/>
          <w:sz w:val="32"/>
          <w:szCs w:val="32"/>
        </w:rPr>
        <w:br/>
        <w:t xml:space="preserve">   Banal sa lupa’t langit ng pangalan ng panginoon.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66E6D623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3. At kinababagan n’ya ang mga sa kanya'y may takot, </w:t>
      </w:r>
      <w:r w:rsidRPr="0002042C">
        <w:rPr>
          <w:rFonts w:asciiTheme="majorHAnsi" w:hAnsiTheme="majorHAnsi"/>
          <w:sz w:val="32"/>
          <w:szCs w:val="32"/>
        </w:rPr>
        <w:br/>
        <w:t xml:space="preserve">   At sa lahat ng sanlahi ang awa nya’y walang hanggan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40B1E397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4. At ipinakita n’ya ang lakas ng kayang bisig; </w:t>
      </w:r>
      <w:r w:rsidRPr="0002042C">
        <w:rPr>
          <w:rFonts w:asciiTheme="majorHAnsi" w:hAnsiTheme="majorHAnsi"/>
          <w:sz w:val="32"/>
          <w:szCs w:val="32"/>
        </w:rPr>
        <w:br/>
        <w:t xml:space="preserve">   At ang mga palalo'y pinalaya ng panginoon, </w:t>
      </w:r>
      <w:r w:rsidRPr="0002042C">
        <w:rPr>
          <w:rFonts w:asciiTheme="majorHAnsi" w:hAnsiTheme="majorHAnsi"/>
          <w:sz w:val="32"/>
          <w:szCs w:val="32"/>
        </w:rPr>
        <w:br/>
      </w:r>
    </w:p>
    <w:p w14:paraId="037500C2" w14:textId="77777777" w:rsidR="001F7AC9" w:rsidRPr="0002042C" w:rsidRDefault="001F7AC9" w:rsidP="001F7AC9">
      <w:pPr>
        <w:pStyle w:val="HTMLPreformatted"/>
        <w:rPr>
          <w:rFonts w:asciiTheme="majorHAnsi" w:hAnsiTheme="majorHAnsi"/>
          <w:sz w:val="32"/>
          <w:szCs w:val="32"/>
        </w:rPr>
      </w:pPr>
      <w:r w:rsidRPr="0002042C">
        <w:rPr>
          <w:rFonts w:asciiTheme="majorHAnsi" w:hAnsiTheme="majorHAnsi"/>
          <w:sz w:val="32"/>
          <w:szCs w:val="32"/>
        </w:rPr>
        <w:t xml:space="preserve">5. Ibinulid sa upuan ang mga makapangyarian; </w:t>
      </w:r>
      <w:r w:rsidRPr="0002042C">
        <w:rPr>
          <w:rFonts w:asciiTheme="majorHAnsi" w:hAnsiTheme="majorHAnsi"/>
          <w:sz w:val="32"/>
          <w:szCs w:val="32"/>
        </w:rPr>
        <w:br/>
        <w:t xml:space="preserve">   Itinampok, itinaas ang mga mabababang loob. </w:t>
      </w:r>
    </w:p>
    <w:p w14:paraId="3AAAD158" w14:textId="77777777" w:rsidR="001F7AC9" w:rsidRDefault="001F7AC9" w:rsidP="001F7AC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>
        <w:rPr>
          <w:sz w:val="40"/>
        </w:rPr>
        <w:br w:type="page"/>
      </w:r>
    </w:p>
    <w:p w14:paraId="2FC22238" w14:textId="77777777" w:rsidR="00462327" w:rsidRPr="002235A8" w:rsidRDefault="00000000" w:rsidP="00462327">
      <w:pPr>
        <w:pStyle w:val="Heading1"/>
        <w:rPr>
          <w:sz w:val="48"/>
          <w:szCs w:val="48"/>
        </w:rPr>
      </w:pPr>
      <w:hyperlink w:anchor="_top" w:history="1">
        <w:bookmarkStart w:id="117" w:name="_Toc182939837"/>
        <w:r w:rsidR="00462327" w:rsidRPr="002235A8">
          <w:rPr>
            <w:rStyle w:val="Hyperlink"/>
            <w:sz w:val="48"/>
            <w:szCs w:val="48"/>
            <w:u w:val="none"/>
          </w:rPr>
          <w:t>BETHLEHEM</w:t>
        </w:r>
        <w:bookmarkEnd w:id="117"/>
      </w:hyperlink>
    </w:p>
    <w:p w14:paraId="45A77A36" w14:textId="77777777" w:rsidR="00462327" w:rsidRPr="00715316" w:rsidRDefault="00462327" w:rsidP="00462327">
      <w:pPr>
        <w:rPr>
          <w:rFonts w:ascii="Arial Black" w:hAnsi="Arial Black"/>
          <w:sz w:val="24"/>
          <w:szCs w:val="24"/>
        </w:rPr>
      </w:pPr>
    </w:p>
    <w:p w14:paraId="4508487A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</w:t>
      </w:r>
    </w:p>
    <w:p w14:paraId="69D1488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Sa Lupain ng Judah,</w:t>
      </w:r>
    </w:p>
    <w:p w14:paraId="1CD79B6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Sa isang maliit na bayan.</w:t>
      </w:r>
    </w:p>
    <w:p w14:paraId="1671F279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Ay ipanganganak ang Dakilang Manunubos</w:t>
      </w:r>
    </w:p>
    <w:p w14:paraId="2C6FD1F1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Upang ang galak ng tao’y malubos.</w:t>
      </w:r>
    </w:p>
    <w:p w14:paraId="58D5D70D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1EA7F906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II</w:t>
      </w:r>
    </w:p>
    <w:p w14:paraId="2D0912DA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Isang lugar na-a  abala</w:t>
      </w:r>
    </w:p>
    <w:p w14:paraId="50250D76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At hindi nga alintana</w:t>
      </w:r>
    </w:p>
    <w:p w14:paraId="388240A8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may magaganap na isang kasaysayan</w:t>
      </w:r>
    </w:p>
    <w:p w14:paraId="77F7503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Na hindi natin malilimutan.</w:t>
      </w:r>
    </w:p>
    <w:p w14:paraId="65CDFA84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2A108960" w14:textId="77777777" w:rsidR="00462327" w:rsidRPr="00484918" w:rsidRDefault="00462327" w:rsidP="00462327">
      <w:pPr>
        <w:rPr>
          <w:rFonts w:asciiTheme="majorHAnsi" w:hAnsiTheme="majorHAnsi"/>
          <w:b/>
          <w:bCs/>
          <w:sz w:val="32"/>
          <w:szCs w:val="36"/>
        </w:rPr>
      </w:pPr>
      <w:r w:rsidRPr="00484918">
        <w:rPr>
          <w:rFonts w:asciiTheme="majorHAnsi" w:hAnsiTheme="majorHAnsi"/>
          <w:b/>
          <w:bCs/>
          <w:sz w:val="32"/>
          <w:szCs w:val="36"/>
        </w:rPr>
        <w:t>KORO</w:t>
      </w:r>
    </w:p>
    <w:p w14:paraId="5772DF2C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>**O Bethlehem, Bethlehem</w:t>
      </w:r>
    </w:p>
    <w:p w14:paraId="6CE876C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Bayang sinilangan ni Hesus</w:t>
      </w:r>
    </w:p>
    <w:p w14:paraId="2D2150F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Bethlehem, Bethlehem </w:t>
      </w:r>
    </w:p>
    <w:p w14:paraId="722BCEB2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t xml:space="preserve">    Pinili ka ng Diyos</w:t>
      </w:r>
    </w:p>
    <w:p w14:paraId="15A580FF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</w:p>
    <w:p w14:paraId="095273B5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AB39CC">
        <w:rPr>
          <w:rFonts w:asciiTheme="majorHAnsi" w:hAnsiTheme="majorHAnsi"/>
          <w:b/>
          <w:bCs/>
          <w:sz w:val="32"/>
          <w:szCs w:val="36"/>
        </w:rPr>
        <w:t>III</w:t>
      </w:r>
      <w:r w:rsidRPr="00AB39CC">
        <w:rPr>
          <w:rFonts w:asciiTheme="majorHAnsi" w:hAnsiTheme="majorHAnsi"/>
          <w:b/>
          <w:bCs/>
          <w:sz w:val="32"/>
          <w:szCs w:val="36"/>
        </w:rPr>
        <w:br/>
      </w:r>
      <w:r w:rsidRPr="00484918">
        <w:rPr>
          <w:rFonts w:asciiTheme="majorHAnsi" w:hAnsiTheme="majorHAnsi"/>
          <w:sz w:val="32"/>
          <w:szCs w:val="36"/>
        </w:rPr>
        <w:t>At ikaw, O Betlehem</w:t>
      </w:r>
      <w:r w:rsidRPr="00484918">
        <w:rPr>
          <w:rFonts w:asciiTheme="majorHAnsi" w:hAnsiTheme="majorHAnsi"/>
          <w:sz w:val="32"/>
          <w:szCs w:val="36"/>
        </w:rPr>
        <w:br/>
        <w:t>Ay hindi na hahamakin</w:t>
      </w:r>
      <w:r w:rsidRPr="00484918">
        <w:rPr>
          <w:rFonts w:asciiTheme="majorHAnsi" w:hAnsiTheme="majorHAnsi"/>
          <w:sz w:val="32"/>
          <w:szCs w:val="36"/>
        </w:rPr>
        <w:br/>
        <w:t>Pagkat magmumula sa’yo ang Emmanuel</w:t>
      </w:r>
      <w:r w:rsidRPr="00484918">
        <w:rPr>
          <w:rFonts w:asciiTheme="majorHAnsi" w:hAnsiTheme="majorHAnsi"/>
          <w:sz w:val="32"/>
          <w:szCs w:val="36"/>
        </w:rPr>
        <w:br/>
        <w:t>Na mamumuno sa bayang Israel</w:t>
      </w:r>
    </w:p>
    <w:p w14:paraId="3B2D9BA7" w14:textId="77777777" w:rsidR="00462327" w:rsidRPr="00484918" w:rsidRDefault="00462327" w:rsidP="00462327">
      <w:pPr>
        <w:rPr>
          <w:rFonts w:asciiTheme="majorHAnsi" w:hAnsiTheme="majorHAnsi"/>
          <w:sz w:val="32"/>
          <w:szCs w:val="36"/>
        </w:rPr>
      </w:pPr>
      <w:r w:rsidRPr="00484918">
        <w:rPr>
          <w:rFonts w:asciiTheme="majorHAnsi" w:hAnsiTheme="majorHAnsi"/>
          <w:sz w:val="32"/>
          <w:szCs w:val="36"/>
        </w:rPr>
        <w:br w:type="page"/>
      </w:r>
    </w:p>
    <w:p w14:paraId="5FBF101E" w14:textId="56AFC4EE" w:rsidR="00462327" w:rsidRPr="00BD7DAF" w:rsidRDefault="00000000" w:rsidP="00462327">
      <w:pPr>
        <w:pStyle w:val="Heading1"/>
        <w:spacing w:before="0"/>
        <w:rPr>
          <w:sz w:val="42"/>
          <w:szCs w:val="40"/>
        </w:rPr>
      </w:pPr>
      <w:hyperlink w:anchor="_top" w:history="1">
        <w:bookmarkStart w:id="118" w:name="_Toc182939838"/>
        <w:r w:rsidR="00462327" w:rsidRPr="00BD7DAF">
          <w:rPr>
            <w:rStyle w:val="Hyperlink"/>
            <w:sz w:val="48"/>
            <w:szCs w:val="40"/>
            <w:u w:val="none"/>
          </w:rPr>
          <w:t>BITUIN</w:t>
        </w:r>
        <w:bookmarkEnd w:id="118"/>
      </w:hyperlink>
      <w:r w:rsidR="00462327" w:rsidRPr="00BD7DAF">
        <w:rPr>
          <w:sz w:val="42"/>
          <w:szCs w:val="40"/>
        </w:rPr>
        <w:t xml:space="preserve"> </w:t>
      </w:r>
    </w:p>
    <w:p w14:paraId="3FDA4A9B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346CF1E1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  <w:r w:rsidRPr="00EC5EAB">
        <w:rPr>
          <w:rFonts w:asciiTheme="majorHAnsi" w:hAnsiTheme="majorHAnsi"/>
          <w:sz w:val="28"/>
          <w:szCs w:val="28"/>
        </w:rPr>
        <w:t>Do, do, do, do, do... do, do, do, do … do, do, do, do… do</w:t>
      </w:r>
    </w:p>
    <w:p w14:paraId="528808D9" w14:textId="77777777" w:rsidR="00462327" w:rsidRPr="00EC5EAB" w:rsidRDefault="00462327" w:rsidP="00462327">
      <w:pPr>
        <w:rPr>
          <w:rFonts w:asciiTheme="majorHAnsi" w:hAnsiTheme="majorHAnsi"/>
          <w:sz w:val="28"/>
          <w:szCs w:val="28"/>
        </w:rPr>
      </w:pPr>
    </w:p>
    <w:p w14:paraId="47C84AF1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</w:t>
      </w:r>
    </w:p>
    <w:p w14:paraId="69EFDEC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mapayapang gabi </w:t>
      </w:r>
    </w:p>
    <w:p w14:paraId="324299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00ED88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tumanod sa himbing na pastulan nag abang </w:t>
      </w:r>
    </w:p>
    <w:p w14:paraId="1495292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897E8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</w:t>
      </w:r>
    </w:p>
    <w:p w14:paraId="16C877D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Pagkagising ng maralita </w:t>
      </w:r>
    </w:p>
    <w:p w14:paraId="23AA8E2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Nabighani sa bagong tala </w:t>
      </w:r>
    </w:p>
    <w:p w14:paraId="611B8112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Naglakad at tinungo sabsabang Aba </w:t>
      </w:r>
    </w:p>
    <w:p w14:paraId="77337DC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0D6C5CB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REFRAIN:</w:t>
      </w:r>
    </w:p>
    <w:p w14:paraId="112E697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Hesus, bugtong na Anak ng Ama</w:t>
      </w:r>
    </w:p>
    <w:p w14:paraId="3C90096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Tala ng aming buhay</w:t>
      </w:r>
    </w:p>
    <w:p w14:paraId="7CC50609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Liwanag kapayapaan, kahinahuhan </w:t>
      </w:r>
    </w:p>
    <w:p w14:paraId="2D8576C4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Kapanatagan ng puso, giliw ng Dyos </w:t>
      </w:r>
    </w:p>
    <w:p w14:paraId="7429FB7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pag-asa ng maralita ng Abang ulila </w:t>
      </w:r>
    </w:p>
    <w:p w14:paraId="09A1024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Biyayaan mo kami ng pagtulad sa Iyo </w:t>
      </w:r>
    </w:p>
    <w:p w14:paraId="00E08BE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Ng magningninb bilang yong mga bituin</w:t>
      </w:r>
    </w:p>
    <w:p w14:paraId="4163BBF0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Do, do, do, do, do... do, do, do, do... do, do, do, do ... do </w:t>
      </w:r>
    </w:p>
    <w:p w14:paraId="2A2DC7AC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3951DC7D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III</w:t>
      </w:r>
    </w:p>
    <w:p w14:paraId="14847A6F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Sa isang pusong mapagtiis </w:t>
      </w:r>
    </w:p>
    <w:p w14:paraId="3959B1B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Kuminang ang marikit na bituin </w:t>
      </w:r>
    </w:p>
    <w:p w14:paraId="4102A413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At duo'y nanatiling nag-alab, nagningning </w:t>
      </w:r>
    </w:p>
    <w:p w14:paraId="1D5D3F67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</w:p>
    <w:p w14:paraId="1D56055F" w14:textId="77777777" w:rsidR="00462327" w:rsidRPr="0063432E" w:rsidRDefault="00462327" w:rsidP="00462327">
      <w:pPr>
        <w:rPr>
          <w:rFonts w:asciiTheme="majorHAnsi" w:hAnsiTheme="majorHAnsi"/>
          <w:b/>
          <w:sz w:val="30"/>
          <w:szCs w:val="30"/>
        </w:rPr>
      </w:pPr>
      <w:r w:rsidRPr="0063432E">
        <w:rPr>
          <w:rFonts w:asciiTheme="majorHAnsi" w:hAnsiTheme="majorHAnsi"/>
          <w:b/>
          <w:sz w:val="30"/>
          <w:szCs w:val="30"/>
        </w:rPr>
        <w:t>Verse IV</w:t>
      </w:r>
    </w:p>
    <w:p w14:paraId="0818D4C6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Taimtim nating kalooban </w:t>
      </w:r>
    </w:p>
    <w:p w14:paraId="3BA75971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 xml:space="preserve">Ginawa nyang kanyang himlayan, dalanginan </w:t>
      </w:r>
    </w:p>
    <w:p w14:paraId="1E1F0FA8" w14:textId="77777777" w:rsidR="00462327" w:rsidRPr="0063432E" w:rsidRDefault="00462327" w:rsidP="00462327">
      <w:pPr>
        <w:rPr>
          <w:rFonts w:asciiTheme="majorHAnsi" w:hAnsiTheme="majorHAnsi"/>
          <w:sz w:val="30"/>
          <w:szCs w:val="30"/>
        </w:rPr>
      </w:pPr>
      <w:r w:rsidRPr="0063432E">
        <w:rPr>
          <w:rFonts w:asciiTheme="majorHAnsi" w:hAnsiTheme="majorHAnsi"/>
          <w:sz w:val="30"/>
          <w:szCs w:val="30"/>
        </w:rPr>
        <w:t>Nilikha Nyang sabsabang Aba.</w:t>
      </w:r>
    </w:p>
    <w:p w14:paraId="28A85E13" w14:textId="77777777" w:rsidR="00462327" w:rsidRPr="0063432E" w:rsidRDefault="00462327" w:rsidP="00462327">
      <w:pPr>
        <w:rPr>
          <w:rFonts w:asciiTheme="majorHAnsi" w:eastAsiaTheme="majorEastAsia" w:hAnsiTheme="majorHAnsi" w:cstheme="majorBidi"/>
          <w:color w:val="2E74B5" w:themeColor="accent1" w:themeShade="BF"/>
          <w:sz w:val="42"/>
          <w:szCs w:val="34"/>
        </w:rPr>
      </w:pPr>
      <w:r w:rsidRPr="0063432E">
        <w:rPr>
          <w:sz w:val="42"/>
          <w:szCs w:val="24"/>
        </w:rPr>
        <w:br w:type="page"/>
      </w:r>
    </w:p>
    <w:p w14:paraId="5422B352" w14:textId="26B9DB65" w:rsidR="00F853B4" w:rsidRPr="00FA2D8C" w:rsidRDefault="00000000" w:rsidP="00F853B4">
      <w:pPr>
        <w:pStyle w:val="Heading1"/>
        <w:spacing w:before="0"/>
        <w:rPr>
          <w:rStyle w:val="Hyperlink"/>
          <w:sz w:val="46"/>
          <w:szCs w:val="38"/>
          <w:u w:val="none"/>
        </w:rPr>
      </w:pPr>
      <w:hyperlink w:anchor="_top" w:history="1">
        <w:bookmarkStart w:id="119" w:name="_Toc182939839"/>
        <w:r w:rsidR="00F853B4" w:rsidRPr="00FA2D8C">
          <w:rPr>
            <w:rStyle w:val="Hyperlink"/>
            <w:sz w:val="48"/>
            <w:szCs w:val="40"/>
            <w:u w:val="none"/>
          </w:rPr>
          <w:t>BITUING NATATANGI</w:t>
        </w:r>
        <w:bookmarkEnd w:id="119"/>
      </w:hyperlink>
      <w:r w:rsidR="00F853B4" w:rsidRPr="00FA2D8C">
        <w:rPr>
          <w:rStyle w:val="Hyperlink"/>
          <w:sz w:val="46"/>
          <w:szCs w:val="38"/>
          <w:u w:val="none"/>
        </w:rPr>
        <w:t xml:space="preserve"> </w:t>
      </w:r>
    </w:p>
    <w:p w14:paraId="5246333E" w14:textId="77777777" w:rsidR="00F853B4" w:rsidRPr="00022445" w:rsidRDefault="00F853B4" w:rsidP="00F853B4">
      <w:pPr>
        <w:rPr>
          <w:rFonts w:ascii="Verdana" w:hAnsi="Verdana"/>
          <w:b/>
          <w:bCs/>
          <w:sz w:val="24"/>
          <w:szCs w:val="24"/>
        </w:rPr>
      </w:pPr>
    </w:p>
    <w:p w14:paraId="6A28C549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</w:t>
      </w:r>
    </w:p>
    <w:p w14:paraId="392573B6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6CD4E00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gabing kay dilim</w:t>
      </w:r>
    </w:p>
    <w:p w14:paraId="3DA4A29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langit sumilay ang isang bituin,</w:t>
      </w:r>
    </w:p>
    <w:p w14:paraId="734D1378" w14:textId="29215716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liwanag nito’y kay ningning </w:t>
      </w:r>
    </w:p>
    <w:p w14:paraId="6EF0DDB3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Nagbigay ng tanglaw sa bawat nilalang (Ohh..)</w:t>
      </w:r>
    </w:p>
    <w:p w14:paraId="297606A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Ang anak ng Diyos ay sumilang </w:t>
      </w:r>
    </w:p>
    <w:p w14:paraId="2FE9FA6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E39058F" w14:textId="77777777" w:rsidR="00F853B4" w:rsidRPr="00752A5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752A58">
        <w:rPr>
          <w:rFonts w:asciiTheme="majorHAnsi" w:hAnsiTheme="majorHAnsi"/>
          <w:b/>
          <w:bCs/>
          <w:sz w:val="30"/>
          <w:szCs w:val="30"/>
        </w:rPr>
        <w:t>II</w:t>
      </w:r>
    </w:p>
    <w:p w14:paraId="2C97103F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Doon sa bayan ng Bethlehem,</w:t>
      </w:r>
    </w:p>
    <w:p w14:paraId="3A571DC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may isang talang nagningning</w:t>
      </w:r>
    </w:p>
    <w:p w14:paraId="3B1EFDF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2F00D06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langit ay mapapansin </w:t>
      </w:r>
    </w:p>
    <w:p w14:paraId="4D48E98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013474AF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 xml:space="preserve">KORO </w:t>
      </w:r>
    </w:p>
    <w:p w14:paraId="546D025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 ‘yong liwanag</w:t>
      </w:r>
    </w:p>
    <w:p w14:paraId="75008AB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Pagsilang ni Kristo’y iyong inihahayag</w:t>
      </w:r>
    </w:p>
    <w:p w14:paraId="30D781FA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56A21D7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ng manunubos</w:t>
      </w:r>
    </w:p>
    <w:p w14:paraId="24519A0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698DD32E" w14:textId="77777777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III</w:t>
      </w:r>
    </w:p>
    <w:p w14:paraId="00EB7C1C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Doon sa bayan ng Bethlehem, </w:t>
      </w:r>
    </w:p>
    <w:p w14:paraId="6504DCF7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isang sanggol ang dumating</w:t>
      </w:r>
    </w:p>
    <w:p w14:paraId="069DE2A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Higit sa liwanag ng mga bituin</w:t>
      </w:r>
    </w:p>
    <w:p w14:paraId="720DB7D9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minsan ay ‘di napapansin (KORO)</w:t>
      </w:r>
    </w:p>
    <w:p w14:paraId="1352F818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12EB782D" w14:textId="670DF58D" w:rsidR="00F853B4" w:rsidRPr="001C2F48" w:rsidRDefault="00F853B4" w:rsidP="00F853B4">
      <w:pPr>
        <w:rPr>
          <w:rFonts w:asciiTheme="majorHAnsi" w:hAnsiTheme="majorHAnsi"/>
          <w:b/>
          <w:bCs/>
          <w:sz w:val="30"/>
          <w:szCs w:val="30"/>
        </w:rPr>
      </w:pPr>
      <w:r w:rsidRPr="001C2F48">
        <w:rPr>
          <w:rFonts w:asciiTheme="majorHAnsi" w:hAnsiTheme="majorHAnsi"/>
          <w:b/>
          <w:bCs/>
          <w:sz w:val="30"/>
          <w:szCs w:val="30"/>
        </w:rPr>
        <w:t>ENDING</w:t>
      </w:r>
    </w:p>
    <w:p w14:paraId="6E6E1822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O bituing natatangi, sa’yong Liwanag</w:t>
      </w:r>
    </w:p>
    <w:p w14:paraId="10A0BCA0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Pag-asa ng tao iyong inihahayag</w:t>
      </w:r>
    </w:p>
    <w:p w14:paraId="01710BBD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Purihin ang Diyos! Purihin ang Diyos!</w:t>
      </w:r>
    </w:p>
    <w:p w14:paraId="68DBFB51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 xml:space="preserve">Sa pagdating ni Kristo, </w:t>
      </w:r>
    </w:p>
    <w:p w14:paraId="5A455254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Sa pagdating ni Kristong Hesus!</w:t>
      </w:r>
    </w:p>
    <w:p w14:paraId="30744825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  <w:r w:rsidRPr="001B4879">
        <w:rPr>
          <w:rFonts w:asciiTheme="majorHAnsi" w:hAnsiTheme="majorHAnsi"/>
          <w:sz w:val="30"/>
          <w:szCs w:val="30"/>
        </w:rPr>
        <w:t>Hesus!</w:t>
      </w:r>
    </w:p>
    <w:p w14:paraId="78006EEE" w14:textId="77777777" w:rsidR="00F853B4" w:rsidRPr="001B4879" w:rsidRDefault="00F853B4" w:rsidP="00F853B4">
      <w:pPr>
        <w:rPr>
          <w:rFonts w:asciiTheme="majorHAnsi" w:hAnsiTheme="majorHAnsi"/>
          <w:sz w:val="30"/>
          <w:szCs w:val="30"/>
        </w:rPr>
      </w:pPr>
    </w:p>
    <w:p w14:paraId="35688D3A" w14:textId="5CC5AAF6" w:rsidR="006E0B20" w:rsidRPr="0018205D" w:rsidRDefault="00000000" w:rsidP="006E0B20">
      <w:pPr>
        <w:pStyle w:val="Heading1"/>
        <w:rPr>
          <w:sz w:val="44"/>
          <w:szCs w:val="44"/>
        </w:rPr>
      </w:pPr>
      <w:hyperlink w:anchor="_top" w:history="1">
        <w:bookmarkStart w:id="120" w:name="_Toc182939840"/>
        <w:r w:rsidR="006E0B20" w:rsidRPr="003E09B7">
          <w:rPr>
            <w:rStyle w:val="Hyperlink"/>
            <w:sz w:val="48"/>
            <w:szCs w:val="48"/>
            <w:u w:val="none"/>
          </w:rPr>
          <w:t>DALANGIN SA PASKO</w:t>
        </w:r>
        <w:bookmarkEnd w:id="120"/>
        <w:r w:rsidR="006E0B20" w:rsidRPr="0018205D">
          <w:rPr>
            <w:rStyle w:val="Hyperlink"/>
            <w:sz w:val="44"/>
            <w:szCs w:val="44"/>
            <w:u w:val="none"/>
          </w:rPr>
          <w:t xml:space="preserve"> </w:t>
        </w:r>
      </w:hyperlink>
    </w:p>
    <w:p w14:paraId="06FEC2A4" w14:textId="77777777" w:rsidR="006E0B20" w:rsidRPr="00715316" w:rsidRDefault="006E0B20" w:rsidP="006E0B20">
      <w:pPr>
        <w:jc w:val="center"/>
        <w:rPr>
          <w:rFonts w:ascii="Arial" w:hAnsi="Arial" w:cs="Arial"/>
          <w:b/>
          <w:sz w:val="32"/>
          <w:szCs w:val="32"/>
        </w:rPr>
      </w:pPr>
    </w:p>
    <w:p w14:paraId="62EF4FCE" w14:textId="77777777" w:rsidR="00F623BC" w:rsidRDefault="00F623BC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</w:p>
    <w:p w14:paraId="767DB583" w14:textId="1C361C7B" w:rsidR="006E0B20" w:rsidRPr="00715316" w:rsidRDefault="00472996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472996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="006E0B20" w:rsidRPr="00715316">
        <w:rPr>
          <w:rFonts w:asciiTheme="majorHAnsi" w:hAnsiTheme="majorHAnsi" w:cs="Arial"/>
          <w:sz w:val="32"/>
          <w:szCs w:val="32"/>
        </w:rPr>
        <w:t>Maligayang Pasko sa bawat tahanan</w:t>
      </w:r>
    </w:p>
    <w:p w14:paraId="4FA95BAC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dalangin namin sana ay makamtan</w:t>
      </w:r>
    </w:p>
    <w:p w14:paraId="2F2EC3B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Masangan buhay sa taong darating</w:t>
      </w:r>
    </w:p>
    <w:p w14:paraId="3016B1A6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maging palad sana natin</w:t>
      </w:r>
    </w:p>
    <w:p w14:paraId="71A9FE4D" w14:textId="12442A90" w:rsidR="006E0B20" w:rsidRPr="00470A9D" w:rsidRDefault="00470A9D" w:rsidP="006E0B20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  <w:r w:rsidRPr="00470A9D">
        <w:rPr>
          <w:rFonts w:asciiTheme="majorHAnsi" w:hAnsiTheme="majorHAnsi" w:cs="Arial"/>
          <w:b/>
          <w:bCs/>
          <w:sz w:val="32"/>
          <w:szCs w:val="32"/>
        </w:rPr>
        <w:t>Verse 1</w:t>
      </w:r>
    </w:p>
    <w:p w14:paraId="218DB760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ang hangarin</w:t>
      </w:r>
    </w:p>
    <w:p w14:paraId="54C0AAD3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Sama-sama sa awitin ang isang panalangin</w:t>
      </w:r>
    </w:p>
    <w:p w14:paraId="7E664F65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Dinggin lamang ang dalangin darating and hangarin</w:t>
      </w:r>
    </w:p>
    <w:p w14:paraId="3600C15D" w14:textId="77777777" w:rsidR="006E0B20" w:rsidRPr="00715316" w:rsidRDefault="006E0B20" w:rsidP="006E0B20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Tayo sana’y pagpalain dito sa pagpanalangin.</w:t>
      </w:r>
    </w:p>
    <w:p w14:paraId="1F574D7D" w14:textId="77777777" w:rsidR="00427197" w:rsidRDefault="00427197" w:rsidP="006E0B20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73447452" w14:textId="5097D11C" w:rsidR="00427197" w:rsidRPr="00F31942" w:rsidRDefault="00F31942" w:rsidP="00F31942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F31942">
        <w:rPr>
          <w:rFonts w:asciiTheme="majorHAnsi" w:hAnsiTheme="majorHAnsi" w:cs="Arial"/>
          <w:b/>
          <w:bCs/>
          <w:sz w:val="32"/>
          <w:szCs w:val="32"/>
        </w:rPr>
        <w:t>Verse 2</w:t>
      </w:r>
    </w:p>
    <w:p w14:paraId="242F6BAC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Dinggin lamang ang dalangin</w:t>
      </w:r>
    </w:p>
    <w:p w14:paraId="4A425EF4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Darating ang hangarin</w:t>
      </w:r>
    </w:p>
    <w:p w14:paraId="6F419CB1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Tayo sana’y pagpalain</w:t>
      </w:r>
    </w:p>
    <w:p w14:paraId="43251B47" w14:textId="77777777" w:rsidR="00427197" w:rsidRPr="00F31942" w:rsidRDefault="00427197" w:rsidP="00F31942">
      <w:pPr>
        <w:pStyle w:val="NoSpacing"/>
        <w:rPr>
          <w:rFonts w:asciiTheme="majorHAnsi" w:hAnsiTheme="majorHAnsi" w:cs="Arial"/>
          <w:sz w:val="32"/>
          <w:szCs w:val="32"/>
        </w:rPr>
      </w:pPr>
      <w:r w:rsidRPr="00F31942">
        <w:rPr>
          <w:rFonts w:asciiTheme="majorHAnsi" w:hAnsiTheme="majorHAnsi" w:cs="Arial"/>
          <w:sz w:val="32"/>
          <w:szCs w:val="32"/>
        </w:rPr>
        <w:t>Dito sa pananalangin</w:t>
      </w:r>
    </w:p>
    <w:p w14:paraId="55AB4346" w14:textId="4A28EEA0" w:rsidR="007C460A" w:rsidRDefault="007C460A" w:rsidP="006E0B20">
      <w:pPr>
        <w:pStyle w:val="NoSpacing"/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/>
      </w:r>
    </w:p>
    <w:p w14:paraId="1E24B3CE" w14:textId="77777777" w:rsidR="007C460A" w:rsidRDefault="007C460A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36292995" w14:textId="59BDDD4B" w:rsidR="001A5355" w:rsidRPr="003E04EB" w:rsidRDefault="00000000" w:rsidP="001A5355">
      <w:pPr>
        <w:spacing w:line="360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EE5B8D" w:rsidRPr="003E04EB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DECEMBER 17 - CHRISTMAS MEDLEY</w:t>
        </w:r>
      </w:hyperlink>
    </w:p>
    <w:p w14:paraId="642D131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043458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Divine Messiah</w:t>
      </w:r>
    </w:p>
    <w:p w14:paraId="1FCE5D60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The world in silence waits the day</w:t>
      </w:r>
    </w:p>
    <w:p w14:paraId="4AE0FAD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When hope shall sing its triumph</w:t>
      </w:r>
    </w:p>
    <w:p w14:paraId="340441E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sadness flee away</w:t>
      </w:r>
    </w:p>
    <w:p w14:paraId="22612A6A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4A4E2C7" w14:textId="77777777" w:rsidR="001A5355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 xml:space="preserve">Dear Savior, haste! </w:t>
      </w:r>
    </w:p>
    <w:p w14:paraId="449C9D9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Come, come to earth.</w:t>
      </w:r>
    </w:p>
    <w:p w14:paraId="4756BDFD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Dispel the night and show your face,</w:t>
      </w:r>
    </w:p>
    <w:p w14:paraId="65C370B8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and bid us hail the dawn of grace.</w:t>
      </w:r>
    </w:p>
    <w:p w14:paraId="15C82C9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3B629BD4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5100F619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Him;</w:t>
      </w:r>
    </w:p>
    <w:p w14:paraId="2CEDEE02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O come, let us adore Him, Christ, the Lord!</w:t>
      </w:r>
    </w:p>
    <w:p w14:paraId="3ED07CCC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5F506F2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2BC6261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Siya</w:t>
      </w:r>
    </w:p>
    <w:p w14:paraId="6BAFBC75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</w:rPr>
        <w:t>Halina, sambahin Kristong Panginoon</w:t>
      </w:r>
    </w:p>
    <w:p w14:paraId="4FDDC39F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</w:p>
    <w:p w14:paraId="09A692FE" w14:textId="77777777" w:rsidR="001A5355" w:rsidRPr="00931A8F" w:rsidRDefault="001A5355" w:rsidP="001A5355">
      <w:pPr>
        <w:spacing w:line="360" w:lineRule="auto"/>
        <w:rPr>
          <w:rFonts w:ascii="Arial" w:hAnsi="Arial" w:cs="Arial"/>
          <w:color w:val="000000" w:themeColor="text1"/>
          <w:sz w:val="32"/>
          <w:szCs w:val="32"/>
        </w:rPr>
      </w:pP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  <w:r w:rsidRPr="00931A8F">
        <w:rPr>
          <w:rFonts w:ascii="Arial" w:hAnsi="Arial" w:cs="Arial"/>
          <w:color w:val="000000" w:themeColor="text1"/>
          <w:sz w:val="32"/>
          <w:szCs w:val="32"/>
        </w:rPr>
        <w:br/>
      </w:r>
      <w:r w:rsidRPr="00931A8F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Gloria, in excelsis Deo!</w:t>
      </w:r>
    </w:p>
    <w:p w14:paraId="64CC83CD" w14:textId="77777777" w:rsidR="00121362" w:rsidRDefault="00121362">
      <w:pPr>
        <w:rPr>
          <w:rStyle w:val="Hyperlink"/>
          <w:rFonts w:eastAsiaTheme="majorEastAsia" w:cstheme="majorBidi"/>
          <w:sz w:val="46"/>
          <w:szCs w:val="46"/>
          <w:u w:val="none"/>
        </w:rPr>
      </w:pPr>
      <w:r>
        <w:rPr>
          <w:rStyle w:val="Hyperlink"/>
          <w:rFonts w:eastAsiaTheme="majorEastAsia" w:cstheme="majorBidi"/>
          <w:sz w:val="46"/>
          <w:szCs w:val="46"/>
          <w:u w:val="none"/>
        </w:rPr>
        <w:br w:type="page"/>
      </w:r>
    </w:p>
    <w:p w14:paraId="2851133E" w14:textId="77777777" w:rsidR="008E3718" w:rsidRPr="001D6A00" w:rsidRDefault="00000000" w:rsidP="008E3718">
      <w:pPr>
        <w:pStyle w:val="Heading1"/>
        <w:ind w:left="432" w:hanging="432"/>
        <w:rPr>
          <w:rStyle w:val="textexposedshow"/>
          <w:rFonts w:eastAsia="Times New Roman" w:cs="Helvetica"/>
          <w:b/>
          <w:color w:val="141823"/>
          <w:sz w:val="40"/>
          <w:szCs w:val="40"/>
        </w:rPr>
      </w:pPr>
      <w:hyperlink w:anchor="_top" w:history="1">
        <w:bookmarkStart w:id="121" w:name="_Toc182939841"/>
        <w:r w:rsidR="008E3718" w:rsidRPr="001D6A00">
          <w:rPr>
            <w:rStyle w:val="Hyperlink"/>
            <w:rFonts w:eastAsia="Times New Roman" w:cs="Helvetica"/>
            <w:color w:val="034990" w:themeColor="hyperlink" w:themeShade="BF"/>
            <w:sz w:val="48"/>
            <w:szCs w:val="40"/>
            <w:u w:val="none"/>
          </w:rPr>
          <w:t>EMMANUEL</w:t>
        </w:r>
        <w:bookmarkEnd w:id="121"/>
      </w:hyperlink>
      <w:r w:rsidR="008E3718" w:rsidRPr="001D6A00">
        <w:rPr>
          <w:rStyle w:val="textexposedshow"/>
          <w:rFonts w:eastAsia="Times New Roman" w:cs="Helvetica"/>
          <w:color w:val="141823"/>
          <w:sz w:val="48"/>
          <w:szCs w:val="40"/>
        </w:rPr>
        <w:t xml:space="preserve"> </w:t>
      </w:r>
    </w:p>
    <w:p w14:paraId="495BF496" w14:textId="77777777" w:rsidR="008E3718" w:rsidRPr="00715316" w:rsidRDefault="008E3718" w:rsidP="008E3718">
      <w:pPr>
        <w:rPr>
          <w:rStyle w:val="textexposedshow"/>
          <w:rFonts w:eastAsia="Times New Roman" w:cs="Helvetica"/>
          <w:color w:val="141823"/>
          <w:sz w:val="28"/>
          <w:szCs w:val="21"/>
        </w:rPr>
      </w:pPr>
    </w:p>
    <w:p w14:paraId="67C2E7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 xml:space="preserve"> (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Cs w:val="21"/>
        </w:rPr>
        <w:t xml:space="preserve">Verse I – Men  </w:t>
      </w:r>
      <w:r w:rsidRPr="00715316">
        <w:rPr>
          <w:rStyle w:val="textexposedshow"/>
          <w:rFonts w:asciiTheme="majorHAnsi" w:eastAsia="Times New Roman" w:hAnsiTheme="majorHAnsi" w:cs="Helvetica"/>
          <w:sz w:val="24"/>
          <w:szCs w:val="21"/>
        </w:rPr>
        <w:t xml:space="preserve">then repeat 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Cs w:val="21"/>
        </w:rPr>
        <w:t>Verse I-Women 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30"/>
          <w:szCs w:val="21"/>
        </w:rPr>
        <w:tab/>
      </w:r>
    </w:p>
    <w:p w14:paraId="3B426322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batang lalaki and sanggol, </w:t>
      </w:r>
    </w:p>
    <w:p w14:paraId="7CE1DEC6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Ttawagin S'yang Emmanuel, Emmanuel." </w:t>
      </w:r>
    </w:p>
    <w:p w14:paraId="002C4074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3CB1529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(repeat 1 with Humming) </w:t>
      </w:r>
    </w:p>
    <w:p w14:paraId="79BB653E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527EEB1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07FCB6D3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Magalak! Isinilang and Poon, sa sabsaban Siya'y nakahimlay. </w:t>
      </w:r>
    </w:p>
    <w:p w14:paraId="04FE6AD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Nagpahayag and mga anghel, "Luwalhati sa Diyo-os." </w:t>
      </w:r>
    </w:p>
    <w:p w14:paraId="2F545CD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(Key goes up) </w:t>
      </w:r>
    </w:p>
    <w:p w14:paraId="527A958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3C7F5D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891027">
        <w:rPr>
          <w:rStyle w:val="textexposedshow"/>
          <w:rFonts w:asciiTheme="majorHAnsi" w:eastAsia="Times New Roman" w:hAnsiTheme="majorHAnsi" w:cs="Helvetica"/>
          <w:b/>
          <w:bCs/>
          <w:color w:val="141823"/>
          <w:sz w:val="28"/>
          <w:szCs w:val="21"/>
        </w:rPr>
        <w:t>VERSE III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(First)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538135" w:themeColor="accent6" w:themeShade="BF"/>
          <w:sz w:val="28"/>
          <w:szCs w:val="21"/>
        </w:rPr>
        <w:t>(Second)</w:t>
      </w:r>
    </w:p>
    <w:p w14:paraId="692F657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5A53713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4E2A808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</w:p>
    <w:p w14:paraId="4F90999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79606587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0223F70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S'yang "Emmanuel, Emmanuel."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38C8EC03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 sa Diyos.")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0F12FD78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6692AEE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Repeat III (Key goes up at D'yo-os) </w:t>
      </w:r>
    </w:p>
    <w:p w14:paraId="244D74C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4A8565A9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Isang dalaga'y maglilihi,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FF0000"/>
          <w:sz w:val="28"/>
          <w:szCs w:val="21"/>
        </w:rPr>
        <w:t>(Women)</w:t>
      </w:r>
    </w:p>
    <w:p w14:paraId="7A99D1CB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(Magalak! Isinilang and Poon)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1F4E79" w:themeColor="accent1" w:themeShade="80"/>
          <w:sz w:val="28"/>
          <w:szCs w:val="21"/>
        </w:rPr>
        <w:t>(Men)</w:t>
      </w:r>
    </w:p>
    <w:p w14:paraId="7A124AEF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batang lalaki and sanggol,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</w:p>
    <w:p w14:paraId="2AD1AC22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(sa sabsaban Siya'y nakahimlay.) </w:t>
      </w:r>
    </w:p>
    <w:p w14:paraId="48C5713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Tatawagin siyang Emmanuel, Emmanuel </w:t>
      </w:r>
    </w:p>
    <w:p w14:paraId="59941A4C" w14:textId="77777777" w:rsidR="008E3718" w:rsidRPr="00715316" w:rsidRDefault="008E3718" w:rsidP="008E3718">
      <w:pPr>
        <w:ind w:firstLine="720"/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(Nagpahayag and mga anghel, "Luwalhati) </w:t>
      </w:r>
    </w:p>
    <w:p w14:paraId="21C1C9FA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</w:p>
    <w:p w14:paraId="226E32AC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Coda: </w:t>
      </w: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ab/>
      </w:r>
      <w:r w:rsidRPr="00715316">
        <w:rPr>
          <w:rStyle w:val="textexposedshow"/>
          <w:rFonts w:asciiTheme="majorHAnsi" w:eastAsia="Times New Roman" w:hAnsiTheme="majorHAnsi" w:cs="Helvetica"/>
          <w:color w:val="C45911" w:themeColor="accent2" w:themeShade="BF"/>
          <w:sz w:val="28"/>
          <w:szCs w:val="21"/>
        </w:rPr>
        <w:t>(ALL)</w:t>
      </w:r>
    </w:p>
    <w:p w14:paraId="789AA275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 xml:space="preserve">Kahuluga'y nasa atin ang D'yo-os, </w:t>
      </w:r>
    </w:p>
    <w:p w14:paraId="5F5768A0" w14:textId="77777777" w:rsidR="008E3718" w:rsidRPr="00715316" w:rsidRDefault="008E3718" w:rsidP="008E3718">
      <w:pPr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</w:pPr>
      <w:r w:rsidRPr="00715316">
        <w:rPr>
          <w:rStyle w:val="textexposedshow"/>
          <w:rFonts w:asciiTheme="majorHAnsi" w:eastAsia="Times New Roman" w:hAnsiTheme="majorHAnsi" w:cs="Helvetica"/>
          <w:color w:val="141823"/>
          <w:sz w:val="28"/>
          <w:szCs w:val="21"/>
        </w:rPr>
        <w:t>Nasa atin ang D'yo-os, Nasa atin ang D'yos</w:t>
      </w:r>
    </w:p>
    <w:p w14:paraId="02111068" w14:textId="4BA7D844" w:rsidR="008E3718" w:rsidRDefault="008E3718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2C8C1202" w14:textId="77777777" w:rsidR="002F6747" w:rsidRPr="00906FC9" w:rsidRDefault="00000000" w:rsidP="002F6747">
      <w:pPr>
        <w:pStyle w:val="Heading1"/>
        <w:rPr>
          <w:sz w:val="40"/>
          <w:szCs w:val="40"/>
        </w:rPr>
      </w:pPr>
      <w:hyperlink w:anchor="_top" w:history="1">
        <w:bookmarkStart w:id="122" w:name="_Toc182939842"/>
        <w:r w:rsidR="002F6747" w:rsidRPr="00906FC9">
          <w:rPr>
            <w:rStyle w:val="Hyperlink"/>
            <w:color w:val="2E74B5" w:themeColor="accent1" w:themeShade="BF"/>
            <w:sz w:val="48"/>
            <w:szCs w:val="40"/>
            <w:u w:val="none"/>
          </w:rPr>
          <w:t>GUMISING</w:t>
        </w:r>
        <w:bookmarkEnd w:id="122"/>
      </w:hyperlink>
      <w:r w:rsidR="002F6747" w:rsidRPr="00906FC9">
        <w:rPr>
          <w:sz w:val="40"/>
          <w:szCs w:val="40"/>
        </w:rPr>
        <w:t xml:space="preserve">  </w:t>
      </w:r>
    </w:p>
    <w:p w14:paraId="149B9BAA" w14:textId="77777777" w:rsidR="002F6747" w:rsidRPr="00715316" w:rsidRDefault="002F6747" w:rsidP="002F6747">
      <w:pPr>
        <w:rPr>
          <w:rFonts w:ascii="Lucida Sans" w:hAnsi="Lucida Sans"/>
          <w:sz w:val="24"/>
          <w:szCs w:val="24"/>
        </w:rPr>
      </w:pPr>
      <w:r w:rsidRPr="00715316">
        <w:rPr>
          <w:rFonts w:ascii="Lucida Sans" w:hAnsi="Lucida Sans"/>
          <w:sz w:val="24"/>
          <w:szCs w:val="24"/>
        </w:rPr>
        <w:t>by M. Francisco/ A.Rodrigo</w:t>
      </w:r>
    </w:p>
    <w:p w14:paraId="30AF806E" w14:textId="77777777" w:rsidR="002F6747" w:rsidRPr="00715316" w:rsidRDefault="002F6747" w:rsidP="002F6747">
      <w:pPr>
        <w:rPr>
          <w:rFonts w:ascii="Arial Black" w:hAnsi="Arial Black"/>
          <w:sz w:val="24"/>
          <w:szCs w:val="24"/>
        </w:rPr>
      </w:pPr>
    </w:p>
    <w:p w14:paraId="57DED43A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Koro:</w:t>
      </w:r>
    </w:p>
    <w:p w14:paraId="1A808DDD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Gumising! Gumising! Mga nahihimbing</w:t>
      </w:r>
    </w:p>
    <w:p w14:paraId="50CF142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Tala’y nagniningning</w:t>
      </w:r>
    </w:p>
    <w:p w14:paraId="3343FC59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Pasko na! Gumising!</w:t>
      </w:r>
    </w:p>
    <w:p w14:paraId="5234AB50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499CF2C1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Kampana’t kuliling Kumalembang</w:t>
      </w:r>
    </w:p>
    <w:p w14:paraId="2519B606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Kling! Kling!</w:t>
      </w:r>
    </w:p>
    <w:p w14:paraId="6668CAD6" w14:textId="460839DF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Ang Ni</w:t>
      </w:r>
      <w:r w:rsidR="00D86FE6" w:rsidRPr="00AB153D">
        <w:rPr>
          <w:rFonts w:asciiTheme="majorHAnsi" w:hAnsiTheme="majorHAnsi"/>
          <w:sz w:val="32"/>
          <w:szCs w:val="24"/>
        </w:rPr>
        <w:t>ñ</w:t>
      </w:r>
      <w:r w:rsidRPr="00715316">
        <w:rPr>
          <w:rFonts w:asciiTheme="majorHAnsi" w:hAnsiTheme="majorHAnsi"/>
          <w:sz w:val="32"/>
          <w:szCs w:val="24"/>
        </w:rPr>
        <w:t>o’y darating</w:t>
      </w:r>
    </w:p>
    <w:p w14:paraId="5D3A5898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Belen pagaling!</w:t>
      </w:r>
    </w:p>
    <w:p w14:paraId="2265ABCB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</w:p>
    <w:p w14:paraId="317C45CA" w14:textId="68594131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i/>
          <w:sz w:val="24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Kahit puso’y himbing.</w:t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Kahit puso’y himbing</w:t>
      </w:r>
    </w:p>
    <w:p w14:paraId="078E3552" w14:textId="3996C6E6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28"/>
          <w:szCs w:val="24"/>
        </w:rPr>
        <w:t xml:space="preserve">          </w:t>
      </w:r>
      <w:r w:rsidR="002A59D5">
        <w:rPr>
          <w:rFonts w:asciiTheme="majorHAnsi" w:hAnsiTheme="majorHAnsi"/>
          <w:sz w:val="28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Masda’t masasaling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sz w:val="24"/>
          <w:szCs w:val="24"/>
        </w:rPr>
        <w:t xml:space="preserve"> 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Masasaling</w:t>
      </w:r>
    </w:p>
    <w:p w14:paraId="75A04395" w14:textId="65A04B03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</w:t>
      </w:r>
      <w:r w:rsidR="000845A0" w:rsidRPr="00AB153D">
        <w:rPr>
          <w:rFonts w:asciiTheme="majorHAnsi" w:hAnsiTheme="majorHAnsi"/>
          <w:sz w:val="32"/>
          <w:szCs w:val="24"/>
        </w:rPr>
        <w:t>Niñong</w:t>
      </w:r>
      <w:r w:rsidR="000845A0" w:rsidRPr="008F2008">
        <w:rPr>
          <w:rFonts w:ascii="Verdana" w:eastAsia="Times New Roman" w:hAnsi="Verdana" w:cs="Arial"/>
          <w:color w:val="444444"/>
          <w:sz w:val="28"/>
          <w:szCs w:val="28"/>
          <w:lang w:eastAsia="en-CA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naglalambing</w:t>
      </w:r>
    </w:p>
    <w:p w14:paraId="204D9F32" w14:textId="77777777" w:rsidR="002F6747" w:rsidRPr="00715316" w:rsidRDefault="002F6747" w:rsidP="002F6747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 Sa Inang ka’y ningning.</w:t>
      </w:r>
    </w:p>
    <w:p w14:paraId="5CE10293" w14:textId="77777777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</w:p>
    <w:p w14:paraId="3F2CB132" w14:textId="77777777" w:rsidR="002F6747" w:rsidRPr="00715316" w:rsidRDefault="002F6747" w:rsidP="002F6747">
      <w:pPr>
        <w:pStyle w:val="ListParagraph"/>
        <w:numPr>
          <w:ilvl w:val="0"/>
          <w:numId w:val="1"/>
        </w:numPr>
        <w:spacing w:after="200" w:line="276" w:lineRule="auto"/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Puso’y masasaling.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</w:rPr>
        <w:t>Men: Puso’y masasaling</w:t>
      </w:r>
      <w:r w:rsidRPr="00715316">
        <w:rPr>
          <w:rFonts w:asciiTheme="majorHAnsi" w:hAnsiTheme="majorHAnsi"/>
          <w:sz w:val="28"/>
          <w:szCs w:val="24"/>
        </w:rPr>
        <w:tab/>
      </w:r>
    </w:p>
    <w:p w14:paraId="3096A54E" w14:textId="36DBB64B" w:rsidR="002F6747" w:rsidRPr="00715316" w:rsidRDefault="002F6747" w:rsidP="002F6747">
      <w:pPr>
        <w:rPr>
          <w:rFonts w:asciiTheme="majorHAnsi" w:hAnsiTheme="majorHAnsi"/>
          <w:sz w:val="28"/>
          <w:szCs w:val="24"/>
        </w:rPr>
      </w:pPr>
      <w:r w:rsidRPr="00715316">
        <w:rPr>
          <w:rFonts w:asciiTheme="majorHAnsi" w:hAnsiTheme="majorHAnsi"/>
          <w:sz w:val="32"/>
          <w:szCs w:val="24"/>
        </w:rPr>
        <w:t xml:space="preserve">         </w:t>
      </w:r>
      <w:r w:rsidR="001A60F4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Luha ang pupuwing.</w:t>
      </w:r>
      <w:r w:rsidRPr="00715316">
        <w:rPr>
          <w:rFonts w:asciiTheme="majorHAnsi" w:hAnsiTheme="majorHAnsi"/>
          <w:sz w:val="32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</w:r>
      <w:r w:rsidRPr="00715316">
        <w:rPr>
          <w:rFonts w:asciiTheme="majorHAnsi" w:hAnsiTheme="majorHAnsi"/>
          <w:sz w:val="28"/>
          <w:szCs w:val="24"/>
        </w:rPr>
        <w:tab/>
        <w:t xml:space="preserve">         </w:t>
      </w:r>
      <w:r w:rsidRPr="00715316">
        <w:rPr>
          <w:rFonts w:asciiTheme="majorHAnsi" w:hAnsiTheme="majorHAnsi"/>
          <w:i/>
          <w:color w:val="2F5496" w:themeColor="accent5" w:themeShade="BF"/>
          <w:sz w:val="24"/>
          <w:szCs w:val="24"/>
          <w:lang w:val="en-CA"/>
        </w:rPr>
        <w:t>Pupuwing</w:t>
      </w:r>
    </w:p>
    <w:p w14:paraId="3AD9F025" w14:textId="77777777" w:rsidR="001A60F4" w:rsidRDefault="002F6747" w:rsidP="001A60F4">
      <w:pPr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 xml:space="preserve">         </w:t>
      </w:r>
      <w:r w:rsidR="00EA599C" w:rsidRPr="00E61506">
        <w:rPr>
          <w:rFonts w:asciiTheme="majorHAnsi" w:hAnsiTheme="majorHAnsi"/>
          <w:sz w:val="32"/>
          <w:szCs w:val="24"/>
        </w:rPr>
        <w:t xml:space="preserve"> </w:t>
      </w:r>
      <w:r w:rsidRPr="00715316">
        <w:rPr>
          <w:rFonts w:asciiTheme="majorHAnsi" w:hAnsiTheme="majorHAnsi"/>
          <w:sz w:val="32"/>
          <w:szCs w:val="24"/>
        </w:rPr>
        <w:t>Mag-inang kay lambing</w:t>
      </w:r>
    </w:p>
    <w:p w14:paraId="377DB7A6" w14:textId="55DE9BB9" w:rsidR="007C5551" w:rsidRPr="001A60F4" w:rsidRDefault="001A60F4" w:rsidP="001A60F4">
      <w:pPr>
        <w:ind w:firstLine="720"/>
        <w:rPr>
          <w:rFonts w:asciiTheme="majorHAnsi" w:hAnsiTheme="majorHAnsi"/>
          <w:sz w:val="32"/>
          <w:szCs w:val="24"/>
        </w:rPr>
      </w:pPr>
      <w:r w:rsidRPr="00E61506">
        <w:rPr>
          <w:rFonts w:asciiTheme="majorHAnsi" w:hAnsiTheme="majorHAnsi"/>
          <w:sz w:val="32"/>
          <w:szCs w:val="24"/>
        </w:rPr>
        <w:t>Puso mo ang hiling</w:t>
      </w:r>
      <w:r w:rsidR="002F6747" w:rsidRPr="00E61506">
        <w:rPr>
          <w:rFonts w:asciiTheme="majorHAnsi" w:hAnsiTheme="majorHAnsi"/>
          <w:sz w:val="32"/>
          <w:szCs w:val="24"/>
        </w:rPr>
        <w:t xml:space="preserve">       </w:t>
      </w:r>
      <w:r w:rsidR="002F6747" w:rsidRPr="00715316">
        <w:rPr>
          <w:rFonts w:asciiTheme="majorHAnsi" w:hAnsiTheme="majorHAnsi"/>
        </w:rPr>
        <w:br w:type="page"/>
      </w:r>
      <w:hyperlink w:anchor="_top" w:history="1">
        <w:r w:rsidR="007C5551" w:rsidRPr="00C847A4">
          <w:rPr>
            <w:rStyle w:val="Hyperlink"/>
            <w:sz w:val="48"/>
            <w:szCs w:val="40"/>
            <w:u w:val="none"/>
          </w:rPr>
          <w:t>HALINA D’YOS MESIAS</w:t>
        </w:r>
      </w:hyperlink>
    </w:p>
    <w:p w14:paraId="6CFB1DC3" w14:textId="77777777" w:rsidR="007C5551" w:rsidRDefault="007C5551" w:rsidP="007C5551">
      <w:pPr>
        <w:rPr>
          <w:rFonts w:ascii="Lucida Sans" w:hAnsi="Lucida Sans"/>
          <w:sz w:val="24"/>
          <w:szCs w:val="24"/>
        </w:rPr>
      </w:pPr>
    </w:p>
    <w:p w14:paraId="3091C711" w14:textId="77777777" w:rsidR="004E632A" w:rsidRPr="00715316" w:rsidRDefault="004E632A" w:rsidP="007C5551">
      <w:pPr>
        <w:rPr>
          <w:rFonts w:ascii="Lucida Sans" w:hAnsi="Lucida Sans"/>
          <w:sz w:val="24"/>
          <w:szCs w:val="24"/>
        </w:rPr>
      </w:pPr>
    </w:p>
    <w:p w14:paraId="78B1C676" w14:textId="31EAD7CD" w:rsidR="007C5551" w:rsidRPr="006E2BC1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6E2BC1">
        <w:rPr>
          <w:rFonts w:asciiTheme="majorHAnsi" w:hAnsiTheme="majorHAnsi"/>
          <w:b/>
          <w:bCs/>
          <w:sz w:val="32"/>
          <w:szCs w:val="24"/>
        </w:rPr>
        <w:t>1</w:t>
      </w:r>
    </w:p>
    <w:p w14:paraId="57178A3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 D’yos Mesias, Buong mundo’y hinihintay Ka</w:t>
      </w:r>
    </w:p>
    <w:p w14:paraId="3D1D2DE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2375CD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956D3BE" w14:textId="124CAFCC" w:rsidR="007C5551" w:rsidRPr="006E2BC1" w:rsidRDefault="007C5551" w:rsidP="007C5551">
      <w:pPr>
        <w:rPr>
          <w:rFonts w:asciiTheme="majorHAnsi" w:hAnsiTheme="majorHAnsi"/>
          <w:b/>
          <w:bCs/>
          <w:sz w:val="32"/>
          <w:szCs w:val="24"/>
        </w:rPr>
      </w:pPr>
      <w:r w:rsidRPr="006E2BC1">
        <w:rPr>
          <w:rFonts w:asciiTheme="majorHAnsi" w:hAnsiTheme="majorHAnsi"/>
          <w:b/>
          <w:bCs/>
          <w:sz w:val="32"/>
          <w:szCs w:val="24"/>
        </w:rPr>
        <w:t>Ref</w:t>
      </w:r>
      <w:r w:rsidR="006E2BC1" w:rsidRPr="006E2BC1">
        <w:rPr>
          <w:rFonts w:asciiTheme="majorHAnsi" w:hAnsiTheme="majorHAnsi"/>
          <w:b/>
          <w:bCs/>
          <w:sz w:val="32"/>
          <w:szCs w:val="24"/>
        </w:rPr>
        <w:t>rain</w:t>
      </w:r>
    </w:p>
    <w:p w14:paraId="130617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Poong Mahal, lapit Ka na</w:t>
      </w:r>
    </w:p>
    <w:p w14:paraId="6BC4919D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Kadilima’y pawiin na, Iyong mukha’y pakita na</w:t>
      </w:r>
    </w:p>
    <w:p w14:paraId="6F131AFC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Halina, D’yos Mesias, buong mundo’y hinihintay Ka,</w:t>
      </w:r>
    </w:p>
    <w:p w14:paraId="4AFF2590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Magwawagi’y pag-asa, mapapawi ang lumbay.</w:t>
      </w:r>
    </w:p>
    <w:p w14:paraId="3950F46F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71BE081C" w14:textId="441AA043" w:rsidR="007C5551" w:rsidRPr="007A184D" w:rsidRDefault="006E2BC1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2</w:t>
      </w:r>
    </w:p>
    <w:p w14:paraId="224A0672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Sabik sa’yo ang bayan mula pa n’ong mga propeta</w:t>
      </w:r>
    </w:p>
    <w:p w14:paraId="0CE60907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Bigyan kami ng laya, sa sala ay tubusin.</w:t>
      </w:r>
    </w:p>
    <w:p w14:paraId="6FF4FB33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</w:p>
    <w:p w14:paraId="2455D36F" w14:textId="5E204B52" w:rsidR="007C5551" w:rsidRPr="007A184D" w:rsidRDefault="00687956" w:rsidP="007C5551">
      <w:pPr>
        <w:rPr>
          <w:rFonts w:asciiTheme="majorHAnsi" w:hAnsiTheme="majorHAnsi"/>
          <w:b/>
          <w:bCs/>
          <w:sz w:val="32"/>
          <w:szCs w:val="24"/>
        </w:rPr>
      </w:pPr>
      <w:r w:rsidRPr="007A184D">
        <w:rPr>
          <w:rFonts w:asciiTheme="majorHAnsi" w:hAnsiTheme="majorHAnsi"/>
          <w:b/>
          <w:bCs/>
          <w:sz w:val="32"/>
          <w:szCs w:val="24"/>
        </w:rPr>
        <w:t xml:space="preserve">Verse </w:t>
      </w:r>
      <w:r w:rsidR="007C5551" w:rsidRPr="007A184D">
        <w:rPr>
          <w:rFonts w:asciiTheme="majorHAnsi" w:hAnsiTheme="majorHAnsi"/>
          <w:b/>
          <w:bCs/>
          <w:sz w:val="32"/>
          <w:szCs w:val="24"/>
        </w:rPr>
        <w:t>3</w:t>
      </w:r>
    </w:p>
    <w:p w14:paraId="0B9CFF34" w14:textId="77777777" w:rsidR="007C5551" w:rsidRPr="00715316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Dala’y kapayapaan, ang pagkatao’y sinuot Mo</w:t>
      </w:r>
    </w:p>
    <w:p w14:paraId="20F71202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 w:rsidRPr="00715316">
        <w:rPr>
          <w:rFonts w:asciiTheme="majorHAnsi" w:hAnsiTheme="majorHAnsi"/>
          <w:sz w:val="32"/>
          <w:szCs w:val="24"/>
        </w:rPr>
        <w:t>Upang ang pagka-Diyos Mo ay aming masilayan.</w:t>
      </w:r>
    </w:p>
    <w:p w14:paraId="417A9F55" w14:textId="77777777" w:rsidR="007C5551" w:rsidRDefault="007C5551" w:rsidP="007C5551">
      <w:pPr>
        <w:rPr>
          <w:rFonts w:asciiTheme="majorHAnsi" w:hAnsiTheme="majorHAnsi"/>
          <w:sz w:val="32"/>
          <w:szCs w:val="24"/>
        </w:rPr>
      </w:pPr>
      <w:r>
        <w:rPr>
          <w:rFonts w:asciiTheme="majorHAnsi" w:hAnsiTheme="majorHAnsi"/>
          <w:sz w:val="32"/>
          <w:szCs w:val="24"/>
        </w:rPr>
        <w:br w:type="page"/>
      </w:r>
    </w:p>
    <w:bookmarkStart w:id="123" w:name="_Toc437113436"/>
    <w:p w14:paraId="463FE7D8" w14:textId="5320F8BA" w:rsidR="0076777C" w:rsidRPr="003F3FDB" w:rsidRDefault="0076777C" w:rsidP="0076777C">
      <w:pPr>
        <w:pStyle w:val="Heading1"/>
        <w:ind w:left="432" w:hanging="432"/>
        <w:rPr>
          <w:smallCaps/>
          <w:sz w:val="34"/>
          <w:szCs w:val="34"/>
        </w:rPr>
      </w:pPr>
      <w:r w:rsidRPr="003F3FDB">
        <w:rPr>
          <w:sz w:val="42"/>
          <w:szCs w:val="34"/>
        </w:rPr>
        <w:lastRenderedPageBreak/>
        <w:fldChar w:fldCharType="begin"/>
      </w:r>
      <w:r w:rsidRPr="003F3FDB">
        <w:rPr>
          <w:sz w:val="42"/>
          <w:szCs w:val="34"/>
        </w:rPr>
        <w:instrText xml:space="preserve"> HYPERLINK  \l "_top" \o "click to go back to Table of Contents" </w:instrText>
      </w:r>
      <w:r w:rsidRPr="003F3FDB">
        <w:rPr>
          <w:sz w:val="42"/>
          <w:szCs w:val="34"/>
        </w:rPr>
      </w:r>
      <w:r w:rsidRPr="003F3FDB">
        <w:rPr>
          <w:sz w:val="42"/>
          <w:szCs w:val="34"/>
        </w:rPr>
        <w:fldChar w:fldCharType="separate"/>
      </w:r>
      <w:bookmarkStart w:id="124" w:name="_Toc182939843"/>
      <w:r w:rsidRPr="003F3FDB">
        <w:rPr>
          <w:rStyle w:val="Hyperlink"/>
          <w:sz w:val="42"/>
          <w:szCs w:val="34"/>
          <w:u w:val="none"/>
        </w:rPr>
        <w:t>HALINA, HESUS, HALINA</w:t>
      </w:r>
      <w:bookmarkEnd w:id="123"/>
      <w:r w:rsidRPr="003F3FDB">
        <w:rPr>
          <w:sz w:val="42"/>
          <w:szCs w:val="34"/>
        </w:rPr>
        <w:fldChar w:fldCharType="end"/>
      </w:r>
      <w:r w:rsidRPr="003F3FDB">
        <w:rPr>
          <w:sz w:val="34"/>
          <w:szCs w:val="34"/>
        </w:rPr>
        <w:t xml:space="preserve"> </w:t>
      </w:r>
      <w:r w:rsidR="00791EFA" w:rsidRPr="003F3FDB">
        <w:rPr>
          <w:sz w:val="34"/>
          <w:szCs w:val="34"/>
        </w:rPr>
        <w:t xml:space="preserve"> </w:t>
      </w:r>
      <w:r w:rsidR="00C0169B" w:rsidRPr="003F3FDB">
        <w:rPr>
          <w:sz w:val="34"/>
          <w:szCs w:val="34"/>
        </w:rPr>
        <w:t>(with chords)</w:t>
      </w:r>
      <w:bookmarkEnd w:id="124"/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  <w:r w:rsidRPr="003F3FDB">
        <w:rPr>
          <w:sz w:val="34"/>
          <w:szCs w:val="34"/>
        </w:rPr>
        <w:tab/>
      </w:r>
    </w:p>
    <w:p w14:paraId="1CAE330C" w14:textId="77777777" w:rsidR="0076777C" w:rsidRPr="00715316" w:rsidRDefault="0076777C" w:rsidP="0076777C">
      <w:pPr>
        <w:rPr>
          <w:i/>
        </w:rPr>
      </w:pPr>
      <w:bookmarkStart w:id="125" w:name="_Toc437113437"/>
    </w:p>
    <w:p w14:paraId="61E90436" w14:textId="77777777" w:rsidR="0076777C" w:rsidRPr="00715316" w:rsidRDefault="0076777C" w:rsidP="0076777C">
      <w:pPr>
        <w:rPr>
          <w:i/>
        </w:rPr>
      </w:pPr>
      <w:r w:rsidRPr="00715316">
        <w:rPr>
          <w:i/>
        </w:rPr>
        <w:t>Eddie Hontiveros, SJ</w:t>
      </w:r>
      <w:bookmarkEnd w:id="125"/>
    </w:p>
    <w:p w14:paraId="435375F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  <w:sectPr w:rsidR="0076777C" w:rsidRPr="00715316" w:rsidSect="0076777C">
          <w:type w:val="continuous"/>
          <w:pgSz w:w="12240" w:h="15840"/>
          <w:pgMar w:top="568" w:right="1440" w:bottom="1440" w:left="1440" w:header="720" w:footer="720" w:gutter="0"/>
          <w:cols w:space="720"/>
        </w:sectPr>
      </w:pPr>
    </w:p>
    <w:p w14:paraId="73E06EB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color w:val="333333"/>
          <w:sz w:val="26"/>
          <w:szCs w:val="22"/>
        </w:rPr>
      </w:pPr>
      <w:r w:rsidRPr="00715316">
        <w:rPr>
          <w:rFonts w:asciiTheme="majorHAnsi" w:hAnsiTheme="majorHAnsi" w:cs="Arial"/>
          <w:b/>
          <w:bCs/>
          <w:i/>
          <w:color w:val="333333"/>
          <w:sz w:val="26"/>
          <w:szCs w:val="22"/>
        </w:rPr>
        <w:t>Koro:</w:t>
      </w:r>
    </w:p>
    <w:p w14:paraId="040496B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Em     A    Bm</w:t>
      </w:r>
    </w:p>
    <w:p w14:paraId="3F158B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8982B4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b/>
          <w:color w:val="FF0000"/>
          <w:sz w:val="22"/>
          <w:szCs w:val="22"/>
          <w:lang w:eastAsia="ja-JP"/>
        </w:rPr>
        <w:t xml:space="preserve">  G      D      A7   D</w:t>
      </w:r>
    </w:p>
    <w:p w14:paraId="40C0B7A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  <w:r w:rsidRPr="00715316">
        <w:rPr>
          <w:rFonts w:asciiTheme="majorHAnsi" w:eastAsiaTheme="minorEastAsia" w:hAnsiTheme="majorHAnsi" w:cstheme="minorBidi"/>
          <w:sz w:val="22"/>
          <w:szCs w:val="22"/>
          <w:lang w:eastAsia="ja-JP"/>
        </w:rPr>
        <w:t>Halina Hesus, Hali - na</w:t>
      </w:r>
    </w:p>
    <w:p w14:paraId="3C5172D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eastAsiaTheme="minorEastAsia" w:hAnsiTheme="majorHAnsi" w:cstheme="minorBidi"/>
          <w:sz w:val="22"/>
          <w:szCs w:val="22"/>
          <w:lang w:eastAsia="ja-JP"/>
        </w:rPr>
      </w:pPr>
    </w:p>
    <w:p w14:paraId="1BB00D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bookmarkStart w:id="126" w:name="more"/>
      <w:bookmarkEnd w:id="126"/>
    </w:p>
    <w:p w14:paraId="4C01096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1</w:t>
      </w:r>
    </w:p>
    <w:p w14:paraId="5ED3CF8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D               A</w:t>
      </w:r>
    </w:p>
    <w:p w14:paraId="7ECE211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simula'y isinaloob Mo </w:t>
      </w:r>
    </w:p>
    <w:p w14:paraId="44D8A3D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Bm        G        A</w:t>
      </w:r>
    </w:p>
    <w:p w14:paraId="4612F86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O Diyos, kaligtasan ng tao</w:t>
      </w:r>
    </w:p>
    <w:p w14:paraId="60D14EB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A     Bm</w:t>
      </w:r>
    </w:p>
    <w:p w14:paraId="58C538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Sa takdang panahon ay tinawag Mo</w:t>
      </w:r>
    </w:p>
    <w:p w14:paraId="2121733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G          A       D</w:t>
      </w:r>
    </w:p>
    <w:p w14:paraId="1B4D847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Isang bayang lingkod sa Iyo </w:t>
      </w:r>
    </w:p>
    <w:p w14:paraId="07DF4BE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C70B1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</w:p>
    <w:p w14:paraId="2A5AD12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2</w:t>
      </w:r>
    </w:p>
    <w:p w14:paraId="79171F2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      A</w:t>
      </w:r>
    </w:p>
    <w:p w14:paraId="07124441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Gabay ng Iyong bayang hinirang</w:t>
      </w:r>
    </w:p>
    <w:p w14:paraId="62D1307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 Bm     G       A</w:t>
      </w:r>
    </w:p>
    <w:p w14:paraId="0E3DA16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Ang pag-asa sa Iyong Mesiya</w:t>
      </w:r>
    </w:p>
    <w:p w14:paraId="6D64865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>D        G         A         Bm</w:t>
      </w:r>
    </w:p>
    <w:p w14:paraId="44818BD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Emmanuel ang pangalang bigay sa Kanya</w:t>
      </w:r>
    </w:p>
    <w:p w14:paraId="38DFB79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G          A       D</w:t>
      </w:r>
    </w:p>
    <w:p w14:paraId="7991E913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Nasa atin ang Diyos tuwina </w:t>
      </w:r>
    </w:p>
    <w:p w14:paraId="6DA76E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i/>
          <w:color w:val="333333"/>
          <w:sz w:val="22"/>
          <w:szCs w:val="22"/>
        </w:rPr>
        <w:t>(Ulitin and Koro)</w:t>
      </w:r>
    </w:p>
    <w:p w14:paraId="4B58FDA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3008D11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3</w:t>
      </w:r>
    </w:p>
    <w:p w14:paraId="5D4ACAE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D                 A</w:t>
      </w:r>
    </w:p>
    <w:p w14:paraId="1957E94D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Isinilang Siya ni Maria</w:t>
      </w:r>
    </w:p>
    <w:p w14:paraId="5C9DE478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Bm       G        A</w:t>
      </w:r>
    </w:p>
    <w:p w14:paraId="3052C3F5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Birheng tangi, hiyas ng Judea</w:t>
      </w:r>
    </w:p>
    <w:p w14:paraId="72346B36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    G        A         Bm</w:t>
      </w:r>
    </w:p>
    <w:p w14:paraId="6001F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'Hesus' ang pangalang bigay sa Kanya</w:t>
      </w:r>
    </w:p>
    <w:p w14:paraId="462D2A9F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  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G        A       D</w:t>
      </w:r>
    </w:p>
    <w:p w14:paraId="4DC8FBD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'Aming Diyos ay tagapag-adya'</w:t>
      </w:r>
    </w:p>
    <w:p w14:paraId="3271438A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3E38CAF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</w:p>
    <w:p w14:paraId="23CF4AA9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Verse 4</w:t>
      </w:r>
    </w:p>
    <w:p w14:paraId="6270029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333333"/>
          <w:sz w:val="22"/>
          <w:szCs w:val="22"/>
        </w:rPr>
        <w:t xml:space="preserve">  </w:t>
      </w: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D                    A</w:t>
      </w:r>
    </w:p>
    <w:p w14:paraId="7E1F78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Darating muli sa takdang araw</w:t>
      </w:r>
    </w:p>
    <w:p w14:paraId="1857E777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Bm          G        A</w:t>
      </w:r>
    </w:p>
    <w:p w14:paraId="7F577580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U-pang tanang tao'y tawagin </w:t>
      </w:r>
    </w:p>
    <w:p w14:paraId="5943B552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D       G      A         Bm</w:t>
      </w:r>
    </w:p>
    <w:p w14:paraId="158FF484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>At sa puso Mo aming Ama'y bigkisin</w:t>
      </w:r>
    </w:p>
    <w:p w14:paraId="4EA42AB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b/>
          <w:bCs/>
          <w:color w:val="FF0000"/>
          <w:sz w:val="22"/>
          <w:szCs w:val="22"/>
        </w:rPr>
        <w:t xml:space="preserve">       G       A      D</w:t>
      </w:r>
    </w:p>
    <w:p w14:paraId="0B089D1C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color w:val="333333"/>
          <w:sz w:val="22"/>
          <w:szCs w:val="22"/>
        </w:rPr>
      </w:pPr>
      <w:r w:rsidRPr="00715316">
        <w:rPr>
          <w:rFonts w:asciiTheme="majorHAnsi" w:hAnsiTheme="majorHAnsi" w:cs="Arial"/>
          <w:color w:val="333333"/>
          <w:sz w:val="22"/>
          <w:szCs w:val="22"/>
        </w:rPr>
        <w:t xml:space="preserve">Sa pag-ibig na 'di mamaliw </w:t>
      </w:r>
    </w:p>
    <w:p w14:paraId="647FE5BB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/>
        </w:rPr>
        <w:sectPr w:rsidR="0076777C" w:rsidRPr="00715316" w:rsidSect="00802370">
          <w:type w:val="continuous"/>
          <w:pgSz w:w="12240" w:h="15840"/>
          <w:pgMar w:top="1260" w:right="1440" w:bottom="1440" w:left="1440" w:header="720" w:footer="720" w:gutter="0"/>
          <w:cols w:num="2" w:space="720"/>
        </w:sectPr>
      </w:pPr>
      <w:r w:rsidRPr="00715316"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  <w:t>(Ulitin ang Koro)</w:t>
      </w:r>
    </w:p>
    <w:p w14:paraId="199D175E" w14:textId="77777777" w:rsidR="0076777C" w:rsidRPr="00715316" w:rsidRDefault="0076777C" w:rsidP="0076777C">
      <w:pPr>
        <w:pStyle w:val="HTMLPreformatted"/>
        <w:shd w:val="clear" w:color="auto" w:fill="FFFFFF"/>
        <w:spacing w:line="384" w:lineRule="atLeast"/>
        <w:rPr>
          <w:rFonts w:asciiTheme="majorHAnsi" w:hAnsiTheme="majorHAnsi" w:cs="Arial"/>
          <w:b/>
          <w:bCs/>
          <w:i/>
          <w:iCs/>
          <w:color w:val="333333"/>
          <w:sz w:val="22"/>
          <w:szCs w:val="22"/>
        </w:rPr>
      </w:pPr>
    </w:p>
    <w:p w14:paraId="2A6BDAD7" w14:textId="77777777" w:rsidR="004842A9" w:rsidRDefault="004842A9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5B063EFD" w14:textId="68E1A32B" w:rsidR="004842A9" w:rsidRPr="004D003C" w:rsidRDefault="00000000" w:rsidP="004842A9">
      <w:pPr>
        <w:rPr>
          <w:rStyle w:val="Hyperlink"/>
          <w:rFonts w:eastAsiaTheme="majorEastAsia" w:cstheme="majorBidi"/>
          <w:sz w:val="48"/>
          <w:szCs w:val="40"/>
          <w:u w:val="none"/>
        </w:rPr>
      </w:pPr>
      <w:hyperlink w:anchor="_top" w:history="1">
        <w:r w:rsidR="004842A9" w:rsidRPr="004D003C">
          <w:rPr>
            <w:rStyle w:val="Hyperlink"/>
            <w:rFonts w:eastAsiaTheme="majorEastAsia" w:cstheme="majorBidi"/>
            <w:sz w:val="48"/>
            <w:szCs w:val="40"/>
            <w:u w:val="none"/>
          </w:rPr>
          <w:t>HALINA, HESUS</w:t>
        </w:r>
      </w:hyperlink>
    </w:p>
    <w:p w14:paraId="19AB487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B083E9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KORO:</w:t>
      </w:r>
    </w:p>
    <w:p w14:paraId="66572C7B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Halina, Hesus, halina! Halina, Hesus, halina!</w:t>
      </w:r>
    </w:p>
    <w:p w14:paraId="395258E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2729772D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</w:t>
      </w:r>
    </w:p>
    <w:p w14:paraId="7CCDCA5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simula isinaloob Mo, </w:t>
      </w:r>
    </w:p>
    <w:p w14:paraId="7DD8795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O Diyos, kaligtasan ng tao;</w:t>
      </w:r>
    </w:p>
    <w:p w14:paraId="74B4FE76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Sa takdang panahon ay tinawag Mo: </w:t>
      </w:r>
    </w:p>
    <w:p w14:paraId="5E92E3AF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isang bayang lingkod sa Iyo.</w:t>
      </w:r>
    </w:p>
    <w:p w14:paraId="4435A34A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58C62B3E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</w:t>
      </w:r>
    </w:p>
    <w:p w14:paraId="4575CFC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Gabay ng Iyong bayang hinirang, </w:t>
      </w:r>
    </w:p>
    <w:p w14:paraId="53B1C2FD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ang pag-asa sa Iyong Mesiya;</w:t>
      </w:r>
    </w:p>
    <w:p w14:paraId="659243BE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"Emmanuel" ang pangalang bigay sa Kanya: </w:t>
      </w:r>
    </w:p>
    <w:p w14:paraId="373DB614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"Nasa atin ang D'yos sa tuwina."</w:t>
      </w:r>
    </w:p>
    <w:p w14:paraId="557EDF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7F5F8091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III</w:t>
      </w:r>
    </w:p>
    <w:p w14:paraId="0DD445F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Isinilang S'ya ni Maria, </w:t>
      </w:r>
    </w:p>
    <w:p w14:paraId="238D0859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Birheng tangi, Hiyas ng Hudea;</w:t>
      </w:r>
    </w:p>
    <w:p w14:paraId="7485FC3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"Hesus" ang pangalang bigay sa Kanya: </w:t>
      </w:r>
    </w:p>
    <w:p w14:paraId="5329F1E5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"Aming D'yos ay tagapag-adya."</w:t>
      </w:r>
    </w:p>
    <w:p w14:paraId="0B31BA48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</w:p>
    <w:p w14:paraId="0DC418B4" w14:textId="77777777" w:rsidR="004842A9" w:rsidRPr="002C7D32" w:rsidRDefault="004842A9" w:rsidP="004842A9">
      <w:pPr>
        <w:rPr>
          <w:rFonts w:asciiTheme="majorHAnsi" w:hAnsiTheme="majorHAnsi"/>
          <w:b/>
          <w:bCs/>
          <w:sz w:val="30"/>
          <w:szCs w:val="30"/>
        </w:rPr>
      </w:pPr>
      <w:r w:rsidRPr="002C7D32">
        <w:rPr>
          <w:rFonts w:asciiTheme="majorHAnsi" w:hAnsiTheme="majorHAnsi"/>
          <w:b/>
          <w:bCs/>
          <w:sz w:val="30"/>
          <w:szCs w:val="30"/>
        </w:rPr>
        <w:t>IV</w:t>
      </w:r>
    </w:p>
    <w:p w14:paraId="36F45BE0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Darating muli sa takdang araw, </w:t>
      </w:r>
    </w:p>
    <w:p w14:paraId="577579D7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upang tanang tao'y tawagin,</w:t>
      </w:r>
    </w:p>
    <w:p w14:paraId="50D0024C" w14:textId="77777777" w:rsidR="004842A9" w:rsidRPr="004842A9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 xml:space="preserve">At sa puso Mo, aming Ama'y bigkisin, </w:t>
      </w:r>
    </w:p>
    <w:p w14:paraId="5E78B264" w14:textId="56F50B9A" w:rsidR="00C0169B" w:rsidRDefault="004842A9" w:rsidP="004842A9">
      <w:pPr>
        <w:rPr>
          <w:rFonts w:asciiTheme="majorHAnsi" w:hAnsiTheme="majorHAnsi"/>
          <w:sz w:val="30"/>
          <w:szCs w:val="30"/>
        </w:rPr>
      </w:pPr>
      <w:r w:rsidRPr="004842A9">
        <w:rPr>
          <w:rFonts w:asciiTheme="majorHAnsi" w:hAnsiTheme="majorHAnsi"/>
          <w:sz w:val="30"/>
          <w:szCs w:val="30"/>
        </w:rPr>
        <w:t>sa pag-ibig na 'di mamaliw.</w:t>
      </w:r>
      <w:r w:rsidR="00C0169B">
        <w:rPr>
          <w:rFonts w:asciiTheme="majorHAnsi" w:hAnsiTheme="majorHAnsi"/>
          <w:sz w:val="30"/>
          <w:szCs w:val="30"/>
        </w:rPr>
        <w:br w:type="page"/>
      </w:r>
    </w:p>
    <w:p w14:paraId="383ECC2A" w14:textId="49415A98" w:rsidR="00CD298A" w:rsidRDefault="00CD298A">
      <w:pPr>
        <w:rPr>
          <w:rFonts w:asciiTheme="majorHAnsi" w:hAnsiTheme="majorHAnsi"/>
          <w:sz w:val="30"/>
          <w:szCs w:val="30"/>
        </w:rPr>
      </w:pPr>
    </w:p>
    <w:p w14:paraId="3BF6D682" w14:textId="7E1E4183" w:rsidR="00BE6DEF" w:rsidRPr="00FD6BE8" w:rsidRDefault="00000000" w:rsidP="00BE6DEF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BE6DEF" w:rsidRPr="00FD6BE8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KRISTIYANO</w:t>
        </w:r>
      </w:hyperlink>
    </w:p>
    <w:p w14:paraId="07900B34" w14:textId="77777777" w:rsidR="00BE6DEF" w:rsidRDefault="00BE6DEF" w:rsidP="00BE6DEF">
      <w:pPr>
        <w:rPr>
          <w:rFonts w:ascii="Verdana" w:hAnsi="Verdana"/>
          <w:b/>
          <w:bCs/>
          <w:sz w:val="28"/>
          <w:szCs w:val="28"/>
        </w:rPr>
      </w:pPr>
    </w:p>
    <w:p w14:paraId="3C0A726D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77D4A3B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Krist’yano, masaya’t panalo</w:t>
      </w:r>
    </w:p>
    <w:p w14:paraId="3398FDA5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halina sa Bethlehem</w:t>
      </w:r>
    </w:p>
    <w:p w14:paraId="0F4760E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Masdan: ‘sinilang Hari ng mga anghel</w:t>
      </w:r>
    </w:p>
    <w:p w14:paraId="405D8670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EFB4E94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6A02601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782CB0B6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Siya</w:t>
      </w:r>
    </w:p>
    <w:p w14:paraId="658420F7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Halina, sambahin Kristong Panginoon</w:t>
      </w:r>
    </w:p>
    <w:p w14:paraId="18F17E79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038D9A2A" w14:textId="77777777" w:rsidR="00BE6DEF" w:rsidRPr="00BE6DEF" w:rsidRDefault="00BE6DEF" w:rsidP="00BE6DEF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6A5FE531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Anghel, umawit na, sa kaligayahan</w:t>
      </w:r>
    </w:p>
    <w:p w14:paraId="7BE881E2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Umawit kayong nasa kalangitan</w:t>
      </w:r>
    </w:p>
    <w:p w14:paraId="21CBA953" w14:textId="77777777" w:rsidR="00BE6DEF" w:rsidRPr="00BE6DEF" w:rsidRDefault="00BE6DEF" w:rsidP="00BE6DE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BE6DEF">
        <w:rPr>
          <w:rFonts w:asciiTheme="majorHAnsi" w:eastAsia="Times New Roman" w:hAnsiTheme="majorHAnsi" w:cs="Arial"/>
          <w:color w:val="333333"/>
          <w:sz w:val="30"/>
          <w:szCs w:val="30"/>
        </w:rPr>
        <w:t>Sa Diyos papuri sa kaitaasan</w:t>
      </w:r>
    </w:p>
    <w:p w14:paraId="1D2B9020" w14:textId="77777777" w:rsidR="00BE6DEF" w:rsidRPr="00267703" w:rsidRDefault="00BE6DEF" w:rsidP="00BE6DEF">
      <w:pPr>
        <w:rPr>
          <w:rFonts w:ascii="Verdana" w:hAnsi="Verdana"/>
          <w:sz w:val="28"/>
          <w:szCs w:val="28"/>
        </w:rPr>
      </w:pPr>
    </w:p>
    <w:p w14:paraId="43DD2492" w14:textId="2DF68103" w:rsidR="0096141F" w:rsidRDefault="0096141F">
      <w:pPr>
        <w:rPr>
          <w:rFonts w:asciiTheme="majorHAnsi" w:hAnsiTheme="majorHAnsi"/>
          <w:sz w:val="30"/>
          <w:szCs w:val="30"/>
        </w:rPr>
      </w:pPr>
      <w:r>
        <w:rPr>
          <w:rFonts w:asciiTheme="majorHAnsi" w:hAnsiTheme="majorHAnsi"/>
          <w:sz w:val="30"/>
          <w:szCs w:val="30"/>
        </w:rPr>
        <w:br w:type="page"/>
      </w:r>
    </w:p>
    <w:p w14:paraId="3BBEF981" w14:textId="77777777" w:rsidR="0096141F" w:rsidRPr="0056255A" w:rsidRDefault="0096141F" w:rsidP="0096141F">
      <w:pPr>
        <w:pStyle w:val="Heading1"/>
        <w:rPr>
          <w:rStyle w:val="Hyperlink"/>
          <w:b/>
          <w:bCs/>
          <w:smallCaps/>
          <w:sz w:val="34"/>
          <w:szCs w:val="34"/>
          <w:u w:val="none"/>
        </w:rPr>
      </w:pPr>
      <w:r w:rsidRPr="0056255A">
        <w:lastRenderedPageBreak/>
        <w:fldChar w:fldCharType="begin"/>
      </w:r>
      <w:r w:rsidRPr="00715316">
        <w:instrText xml:space="preserve"> HYPERLINK  \l "_top" \o "click to go back to Table of Contents" </w:instrText>
      </w:r>
      <w:r w:rsidRPr="0056255A">
        <w:fldChar w:fldCharType="separate"/>
      </w:r>
      <w:bookmarkStart w:id="127" w:name="_Toc182939844"/>
      <w:r w:rsidRPr="0056255A">
        <w:rPr>
          <w:rStyle w:val="Hyperlink"/>
          <w:sz w:val="42"/>
          <w:szCs w:val="34"/>
          <w:u w:val="none"/>
        </w:rPr>
        <w:t>HALINA MANANAKOP (O COME DIVINE MESSIAH)</w:t>
      </w:r>
      <w:bookmarkEnd w:id="127"/>
      <w:r w:rsidRPr="0056255A">
        <w:rPr>
          <w:noProof/>
          <w:color w:val="0070C0"/>
          <w:sz w:val="34"/>
          <w:szCs w:val="34"/>
        </w:rPr>
        <w:t xml:space="preserve"> </w:t>
      </w:r>
    </w:p>
    <w:p w14:paraId="2876964B" w14:textId="77777777" w:rsidR="0096141F" w:rsidRPr="00715316" w:rsidRDefault="0096141F" w:rsidP="0096141F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 w:rsidRPr="0056255A"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8"/>
          <w:szCs w:val="38"/>
        </w:rPr>
        <w:fldChar w:fldCharType="end"/>
      </w:r>
    </w:p>
    <w:p w14:paraId="68707936" w14:textId="77777777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Verse i</w:t>
      </w:r>
    </w:p>
    <w:p w14:paraId="3DE6EEC6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Halina mananakop, pag-ibig mo’y samin idulot</w:t>
      </w:r>
    </w:p>
    <w:p w14:paraId="5F62F9D2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Sa taong lumilimot, awa mo’y i--dulot</w:t>
      </w:r>
    </w:p>
    <w:p w14:paraId="737DC283" w14:textId="77777777" w:rsidR="00687823" w:rsidRDefault="00687823" w:rsidP="0096141F">
      <w:pPr>
        <w:rPr>
          <w:rFonts w:eastAsia="Times New Roman" w:cs="Arial"/>
          <w:b/>
          <w:smallCaps/>
          <w:color w:val="FF0000"/>
          <w:sz w:val="32"/>
        </w:rPr>
      </w:pPr>
    </w:p>
    <w:p w14:paraId="7316C999" w14:textId="3143075A" w:rsidR="0096141F" w:rsidRPr="00715316" w:rsidRDefault="0096141F" w:rsidP="0096141F">
      <w:pPr>
        <w:rPr>
          <w:rFonts w:eastAsia="Times New Roman" w:cs="Arial"/>
          <w:b/>
          <w:smallCaps/>
          <w:color w:val="FF0000"/>
          <w:sz w:val="32"/>
        </w:rPr>
      </w:pPr>
      <w:r w:rsidRPr="00715316">
        <w:rPr>
          <w:rFonts w:eastAsia="Times New Roman" w:cs="Arial"/>
          <w:b/>
          <w:smallCaps/>
          <w:color w:val="FF0000"/>
          <w:sz w:val="32"/>
        </w:rPr>
        <w:t>refrain</w:t>
      </w:r>
    </w:p>
    <w:p w14:paraId="4C40EA64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Pangi—noon, mapasaamin,</w:t>
      </w:r>
    </w:p>
    <w:p w14:paraId="716CE940" w14:textId="77777777" w:rsidR="0096141F" w:rsidRPr="00715316" w:rsidRDefault="0096141F" w:rsidP="0096141F">
      <w:pPr>
        <w:rPr>
          <w:rFonts w:eastAsia="Times New Roman" w:cs="Arial"/>
          <w:smallCaps/>
          <w:sz w:val="32"/>
        </w:rPr>
      </w:pPr>
      <w:r w:rsidRPr="00715316">
        <w:rPr>
          <w:rFonts w:eastAsia="Times New Roman" w:cs="Arial"/>
          <w:smallCaps/>
          <w:sz w:val="32"/>
        </w:rPr>
        <w:t>Ika’y tanglaw at syang Lakas sa pagbabago ng buhay</w:t>
      </w:r>
    </w:p>
    <w:p w14:paraId="7A3D1DCE" w14:textId="77777777" w:rsidR="0096141F" w:rsidRDefault="0096141F" w:rsidP="0096141F">
      <w:pPr>
        <w:rPr>
          <w:rFonts w:eastAsia="Times New Roman" w:cs="Arial"/>
          <w:i/>
          <w:smallCaps/>
          <w:sz w:val="28"/>
        </w:rPr>
      </w:pPr>
      <w:r w:rsidRPr="00715316">
        <w:rPr>
          <w:rFonts w:eastAsia="Times New Roman" w:cs="Arial"/>
          <w:i/>
          <w:smallCaps/>
          <w:sz w:val="28"/>
        </w:rPr>
        <w:t xml:space="preserve">(repeat </w:t>
      </w:r>
      <w:r w:rsidRPr="00715316">
        <w:rPr>
          <w:rFonts w:eastAsia="Times New Roman" w:cs="Arial"/>
          <w:i/>
          <w:smallCaps/>
          <w:color w:val="FF0000"/>
          <w:sz w:val="28"/>
        </w:rPr>
        <w:t>verse i</w:t>
      </w:r>
      <w:r w:rsidRPr="00715316">
        <w:rPr>
          <w:rFonts w:eastAsia="Times New Roman" w:cs="Arial"/>
          <w:i/>
          <w:smallCaps/>
          <w:sz w:val="28"/>
        </w:rPr>
        <w:t xml:space="preserve"> but without pause and will be high on taong..)</w:t>
      </w:r>
    </w:p>
    <w:p w14:paraId="36265AC3" w14:textId="77777777" w:rsidR="0096141F" w:rsidRPr="00715316" w:rsidRDefault="0096141F" w:rsidP="0096141F">
      <w:pPr>
        <w:rPr>
          <w:rFonts w:eastAsia="Times New Roman" w:cs="Arial"/>
          <w:i/>
          <w:smallCaps/>
          <w:sz w:val="28"/>
        </w:rPr>
      </w:pPr>
    </w:p>
    <w:p w14:paraId="15AD54DC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drawing>
          <wp:inline distT="0" distB="0" distL="0" distR="0" wp14:anchorId="160C49C8" wp14:editId="707736AD">
            <wp:extent cx="5943600" cy="33178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A7D" w14:textId="77777777" w:rsidR="0096141F" w:rsidRPr="00715316" w:rsidRDefault="0096141F" w:rsidP="0096141F">
      <w:pPr>
        <w:rPr>
          <w:rFonts w:eastAsia="Times New Roman" w:cs="Arial"/>
          <w:smallCaps/>
          <w:sz w:val="24"/>
        </w:rPr>
      </w:pPr>
      <w:r w:rsidRPr="00715316">
        <w:rPr>
          <w:rFonts w:eastAsia="Times New Roman" w:cs="Arial"/>
          <w:smallCaps/>
          <w:noProof/>
          <w:sz w:val="24"/>
        </w:rPr>
        <w:lastRenderedPageBreak/>
        <w:drawing>
          <wp:inline distT="0" distB="0" distL="0" distR="0" wp14:anchorId="28796D74" wp14:editId="5568D67A">
            <wp:extent cx="5943600" cy="40728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9A95" w14:textId="77777777" w:rsidR="0096141F" w:rsidRPr="00715316" w:rsidRDefault="0096141F" w:rsidP="0096141F">
      <w:r w:rsidRPr="00715316">
        <w:br w:type="page"/>
      </w:r>
    </w:p>
    <w:p w14:paraId="0EB775BD" w14:textId="1242C266" w:rsidR="0083313E" w:rsidRPr="00947616" w:rsidRDefault="00000000" w:rsidP="0083313E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38378B" w:rsidRPr="00947616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 O EMMANUEL</w:t>
        </w:r>
      </w:hyperlink>
    </w:p>
    <w:p w14:paraId="2F2C7FF2" w14:textId="77777777" w:rsidR="0083313E" w:rsidRDefault="0083313E" w:rsidP="0083313E">
      <w:pPr>
        <w:rPr>
          <w:rFonts w:ascii="Verdana" w:hAnsi="Verdana"/>
          <w:sz w:val="28"/>
          <w:szCs w:val="28"/>
        </w:rPr>
      </w:pPr>
    </w:p>
    <w:p w14:paraId="593527CD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744C8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 O Emmanuel</w:t>
      </w:r>
    </w:p>
    <w:p w14:paraId="54DA23D1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At tubusin ang Israel</w:t>
      </w:r>
    </w:p>
    <w:p w14:paraId="4F9CF3D9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Namimighati siya’ng lubos,</w:t>
      </w:r>
    </w:p>
    <w:p w14:paraId="5343AD63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Hinihintay Anak ng D’yos</w:t>
      </w:r>
    </w:p>
    <w:p w14:paraId="665F9BD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CEA37A8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</w:t>
      </w:r>
    </w:p>
    <w:p w14:paraId="40661CD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Magdiwang na! Emmanuel</w:t>
      </w:r>
    </w:p>
    <w:p w14:paraId="286D6B34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Ay darating, O Israel</w:t>
      </w:r>
    </w:p>
    <w:p w14:paraId="08B6707A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A05AFD7" w14:textId="77777777" w:rsidR="0083313E" w:rsidRPr="0038378B" w:rsidRDefault="0083313E" w:rsidP="0083313E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2737BBCD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Halina, O karunungan</w:t>
      </w:r>
    </w:p>
    <w:p w14:paraId="202C6225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Tagapag-ayos ng tanan</w:t>
      </w:r>
    </w:p>
    <w:p w14:paraId="61BDE188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Sa landas ng katimpian</w:t>
      </w:r>
    </w:p>
    <w:p w14:paraId="4C82122C" w14:textId="77777777" w:rsidR="0083313E" w:rsidRPr="0038378B" w:rsidRDefault="0083313E" w:rsidP="0083313E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38378B">
        <w:rPr>
          <w:rFonts w:asciiTheme="majorHAnsi" w:eastAsia="Times New Roman" w:hAnsiTheme="majorHAnsi" w:cs="Arial"/>
          <w:color w:val="333333"/>
          <w:sz w:val="30"/>
          <w:szCs w:val="30"/>
        </w:rPr>
        <w:t>Kami’y turua’t gabayan</w:t>
      </w:r>
    </w:p>
    <w:p w14:paraId="1D120A17" w14:textId="2A950E43" w:rsidR="000E3C60" w:rsidRDefault="0001738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14:paraId="7486130E" w14:textId="70B541BA" w:rsidR="000E3C60" w:rsidRPr="00D9331B" w:rsidRDefault="00000000" w:rsidP="000E3C60">
      <w:pPr>
        <w:rPr>
          <w:rStyle w:val="Hyperlink"/>
          <w:rFonts w:asciiTheme="majorHAnsi" w:eastAsiaTheme="majorEastAsia" w:hAnsiTheme="majorHAnsi" w:cstheme="majorBidi"/>
          <w:sz w:val="48"/>
          <w:szCs w:val="30"/>
          <w:u w:val="none"/>
        </w:rPr>
      </w:pPr>
      <w:hyperlink w:anchor="_top" w:history="1">
        <w:r w:rsidR="000E3C60" w:rsidRPr="00D9331B">
          <w:rPr>
            <w:rStyle w:val="Hyperlink"/>
            <w:rFonts w:asciiTheme="majorHAnsi" w:eastAsiaTheme="majorEastAsia" w:hAnsiTheme="majorHAnsi" w:cstheme="majorBidi"/>
            <w:sz w:val="48"/>
            <w:szCs w:val="30"/>
            <w:u w:val="none"/>
          </w:rPr>
          <w:t>HALINA, O HESUS</w:t>
        </w:r>
      </w:hyperlink>
    </w:p>
    <w:p w14:paraId="5695FF8A" w14:textId="77777777" w:rsidR="000E3C60" w:rsidRPr="000E3C60" w:rsidRDefault="000E3C60" w:rsidP="000E3C60">
      <w:pPr>
        <w:rPr>
          <w:rFonts w:ascii="Verdana" w:hAnsi="Verdana"/>
          <w:sz w:val="28"/>
          <w:szCs w:val="28"/>
        </w:rPr>
      </w:pPr>
    </w:p>
    <w:p w14:paraId="537929EC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</w:t>
      </w:r>
    </w:p>
    <w:p w14:paraId="6A4A25F0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Naghihintay kami sa Iyong pagbalik.</w:t>
      </w:r>
    </w:p>
    <w:p w14:paraId="399E54E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Gabi at araw, kami'y nananabik.</w:t>
      </w:r>
    </w:p>
    <w:p w14:paraId="0A2C37A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Ginapi ng sala, ng dusa at sakit,</w:t>
      </w:r>
    </w:p>
    <w:p w14:paraId="5D5ECBD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hanggang kailan, kami magtitiis?</w:t>
      </w:r>
    </w:p>
    <w:p w14:paraId="18BDF0D6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49CD0866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59C815E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6BFD51DA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palayain Mong lubos.</w:t>
      </w:r>
    </w:p>
    <w:p w14:paraId="7039F999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7B2967E0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II</w:t>
      </w:r>
    </w:p>
    <w:p w14:paraId="7E8301F8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Inaasam namin; ang Iyong pagdatal.</w:t>
      </w:r>
    </w:p>
    <w:p w14:paraId="02EF8234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paghahari Mo'y aming hinihintay;</w:t>
      </w:r>
    </w:p>
    <w:p w14:paraId="3962C92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Hesus, hangad nami'y liwanag Mong tunay</w:t>
      </w:r>
    </w:p>
    <w:p w14:paraId="1DCBA2DB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Na S'ya naming tanglaw sa landas ng buhay.</w:t>
      </w:r>
    </w:p>
    <w:p w14:paraId="28337331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</w:p>
    <w:p w14:paraId="58D6EB27" w14:textId="77777777" w:rsidR="000E3C60" w:rsidRPr="00FA1E56" w:rsidRDefault="000E3C60" w:rsidP="000E3C60">
      <w:pPr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b/>
          <w:bCs/>
          <w:color w:val="333333"/>
          <w:sz w:val="30"/>
          <w:szCs w:val="30"/>
        </w:rPr>
        <w:t>Koro:</w:t>
      </w:r>
    </w:p>
    <w:p w14:paraId="48081487" w14:textId="77777777" w:rsidR="000E3C60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Halina, O Hesus, na Mananakop,</w:t>
      </w:r>
    </w:p>
    <w:p w14:paraId="487C549C" w14:textId="79086551" w:rsidR="00017383" w:rsidRPr="00FA1E56" w:rsidRDefault="000E3C60" w:rsidP="000E3C60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t>Ang Iyong bayan, kalingain Mong lubos.</w:t>
      </w:r>
    </w:p>
    <w:p w14:paraId="370E89C0" w14:textId="2B061BBF" w:rsidR="00FB0BFF" w:rsidRPr="00FA1E56" w:rsidRDefault="00FB0BFF">
      <w:pPr>
        <w:rPr>
          <w:rFonts w:asciiTheme="majorHAnsi" w:eastAsia="Times New Roman" w:hAnsiTheme="majorHAnsi" w:cs="Arial"/>
          <w:color w:val="333333"/>
          <w:sz w:val="30"/>
          <w:szCs w:val="30"/>
        </w:rPr>
      </w:pPr>
      <w:r w:rsidRPr="00FA1E56">
        <w:rPr>
          <w:rFonts w:asciiTheme="majorHAnsi" w:eastAsia="Times New Roman" w:hAnsiTheme="majorHAnsi" w:cs="Arial"/>
          <w:color w:val="333333"/>
          <w:sz w:val="30"/>
          <w:szCs w:val="30"/>
        </w:rPr>
        <w:br w:type="page"/>
      </w:r>
    </w:p>
    <w:p w14:paraId="0C0276D9" w14:textId="77777777" w:rsidR="00FB0BFF" w:rsidRPr="002F1629" w:rsidRDefault="00000000" w:rsidP="00FB0BFF">
      <w:pPr>
        <w:pStyle w:val="Heading1"/>
        <w:rPr>
          <w:sz w:val="40"/>
          <w:szCs w:val="40"/>
        </w:rPr>
      </w:pPr>
      <w:hyperlink w:anchor="_top" w:history="1">
        <w:bookmarkStart w:id="128" w:name="_Toc182939845"/>
        <w:r w:rsidR="00FB0BFF" w:rsidRPr="002F1629">
          <w:rPr>
            <w:rStyle w:val="Hyperlink"/>
            <w:sz w:val="48"/>
            <w:szCs w:val="40"/>
            <w:u w:val="none"/>
          </w:rPr>
          <w:t>HIMIG NG PASKO</w:t>
        </w:r>
        <w:bookmarkEnd w:id="128"/>
      </w:hyperlink>
    </w:p>
    <w:p w14:paraId="559607B2" w14:textId="77777777" w:rsidR="00FB0BFF" w:rsidRPr="00715316" w:rsidRDefault="00FB0BFF" w:rsidP="00FB0BFF">
      <w:pPr>
        <w:jc w:val="center"/>
        <w:rPr>
          <w:rFonts w:ascii="Arial" w:hAnsi="Arial" w:cs="Arial"/>
          <w:b/>
          <w:sz w:val="32"/>
          <w:szCs w:val="32"/>
        </w:rPr>
      </w:pPr>
    </w:p>
    <w:p w14:paraId="77B21F96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</w:t>
      </w:r>
    </w:p>
    <w:p w14:paraId="0772BB3A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Malamig ang simoy ng hangin</w:t>
      </w:r>
    </w:p>
    <w:p w14:paraId="57854BC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Kay saya ng bawat damdamin</w:t>
      </w:r>
    </w:p>
    <w:p w14:paraId="2FB800F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tibok ng puso sa dibdib</w:t>
      </w:r>
    </w:p>
    <w:p w14:paraId="410A7D2B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Para bang hulog na ng langit</w:t>
      </w:r>
    </w:p>
    <w:p w14:paraId="4A70A83F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5EF3599E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Koro:</w:t>
      </w:r>
    </w:p>
    <w:p w14:paraId="38C1EF58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pasko’y laganap</w:t>
      </w:r>
    </w:p>
    <w:p w14:paraId="0307E0D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Mayroong sigla ang lahat</w:t>
      </w:r>
    </w:p>
    <w:p w14:paraId="6049FBE3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Walang kalungkutan</w:t>
      </w:r>
    </w:p>
    <w:p w14:paraId="11511481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Lubos ang kasayahan</w:t>
      </w:r>
    </w:p>
    <w:p w14:paraId="6E8C4598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</w:p>
    <w:p w14:paraId="1656C2EB" w14:textId="77777777" w:rsidR="00FB0BFF" w:rsidRPr="00CD3FF4" w:rsidRDefault="00FB0BFF" w:rsidP="00FB0BFF">
      <w:pPr>
        <w:rPr>
          <w:rFonts w:asciiTheme="majorHAnsi" w:hAnsiTheme="majorHAnsi" w:cs="Arial"/>
          <w:b/>
          <w:sz w:val="32"/>
          <w:szCs w:val="32"/>
        </w:rPr>
      </w:pPr>
      <w:r w:rsidRPr="00CD3FF4">
        <w:rPr>
          <w:rFonts w:asciiTheme="majorHAnsi" w:hAnsiTheme="majorHAnsi" w:cs="Arial"/>
          <w:b/>
          <w:sz w:val="32"/>
          <w:szCs w:val="32"/>
        </w:rPr>
        <w:t>Verse II</w:t>
      </w:r>
    </w:p>
    <w:p w14:paraId="19807E07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Himig pasko ay umiiral</w:t>
      </w:r>
    </w:p>
    <w:p w14:paraId="716F7F0C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loob ng bawat tahanan</w:t>
      </w:r>
    </w:p>
    <w:p w14:paraId="5D69EB84" w14:textId="77777777" w:rsidR="00FB0BFF" w:rsidRPr="00715316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Masaya ang mga tanawin</w:t>
      </w:r>
    </w:p>
    <w:p w14:paraId="437D000B" w14:textId="77777777" w:rsidR="00FB0BFF" w:rsidRDefault="00FB0BFF" w:rsidP="00FB0BFF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awit ang simoy ng hangin.</w:t>
      </w:r>
    </w:p>
    <w:p w14:paraId="2D777EB6" w14:textId="77777777" w:rsidR="00FB0BFF" w:rsidRPr="00AF1964" w:rsidRDefault="00FB0BFF" w:rsidP="00FB0BFF">
      <w:pPr>
        <w:rPr>
          <w:rFonts w:asciiTheme="majorHAnsi" w:hAnsiTheme="majorHAnsi" w:cs="Arial"/>
          <w:sz w:val="32"/>
          <w:szCs w:val="32"/>
        </w:rPr>
      </w:pPr>
      <w:r>
        <w:rPr>
          <w:rFonts w:asciiTheme="majorHAnsi" w:hAnsiTheme="majorHAnsi" w:cs="Arial"/>
          <w:sz w:val="32"/>
          <w:szCs w:val="32"/>
        </w:rPr>
        <w:br w:type="page"/>
      </w:r>
    </w:p>
    <w:p w14:paraId="6ABC92DB" w14:textId="607A2052" w:rsidR="008E68A8" w:rsidRPr="007A1449" w:rsidRDefault="00000000" w:rsidP="008E68A8">
      <w:pPr>
        <w:pStyle w:val="NoSpacing"/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</w:pPr>
      <w:hyperlink w:anchor="_top" w:history="1">
        <w:r w:rsidR="008E68A8" w:rsidRPr="007A1449">
          <w:rPr>
            <w:rStyle w:val="Hyperlink"/>
            <w:rFonts w:eastAsiaTheme="majorEastAsia" w:cstheme="majorBidi"/>
            <w:sz w:val="48"/>
            <w:szCs w:val="48"/>
            <w:u w:val="none"/>
            <w:lang w:eastAsia="en-US"/>
          </w:rPr>
          <w:t>MISA DE GALLO</w:t>
        </w:r>
      </w:hyperlink>
      <w:r w:rsidR="008E68A8" w:rsidRPr="007A1449">
        <w:rPr>
          <w:rStyle w:val="Hyperlink"/>
          <w:rFonts w:eastAsiaTheme="majorEastAsia" w:cstheme="majorBidi"/>
          <w:sz w:val="46"/>
          <w:szCs w:val="46"/>
          <w:u w:val="none"/>
          <w:lang w:eastAsia="en-US"/>
        </w:rPr>
        <w:br/>
      </w:r>
    </w:p>
    <w:p w14:paraId="5F5ABCE4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</w:t>
      </w:r>
    </w:p>
    <w:p w14:paraId="370D4ECB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simbahan</w:t>
      </w:r>
    </w:p>
    <w:p w14:paraId="1494A5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nagtilaok na ang tandang</w:t>
      </w:r>
    </w:p>
    <w:p w14:paraId="258BCADF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Tanda ng pagdiriwang araw</w:t>
      </w:r>
    </w:p>
    <w:p w14:paraId="7EF291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bati sa Paskong dakilang araw.</w:t>
      </w:r>
    </w:p>
    <w:p w14:paraId="3AD2EF14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492AAECD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</w:t>
      </w:r>
    </w:p>
    <w:p w14:paraId="0580D4D4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awit na handog sa Mesiyas</w:t>
      </w:r>
    </w:p>
    <w:p w14:paraId="3A718123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Mayroon pang kastanetas</w:t>
      </w:r>
    </w:p>
    <w:p w14:paraId="2F73F76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ang koro tuloy ang kanta</w:t>
      </w:r>
    </w:p>
    <w:p w14:paraId="0EE7F707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saliw din ng panderitas</w:t>
      </w:r>
    </w:p>
    <w:p w14:paraId="73FC86A1" w14:textId="77777777" w:rsidR="008E68A8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</w:p>
    <w:p w14:paraId="39C5CC72" w14:textId="77777777" w:rsidR="008E68A8" w:rsidRPr="00097710" w:rsidRDefault="008E68A8" w:rsidP="008E68A8">
      <w:pPr>
        <w:pStyle w:val="NoSpacing"/>
        <w:rPr>
          <w:rFonts w:asciiTheme="majorHAnsi" w:hAnsiTheme="majorHAnsi" w:cs="Arial"/>
          <w:b/>
          <w:bCs/>
          <w:sz w:val="32"/>
          <w:szCs w:val="32"/>
        </w:rPr>
      </w:pPr>
      <w:r w:rsidRPr="00097710">
        <w:rPr>
          <w:rFonts w:asciiTheme="majorHAnsi" w:hAnsiTheme="majorHAnsi" w:cs="Arial"/>
          <w:b/>
          <w:bCs/>
          <w:sz w:val="32"/>
          <w:szCs w:val="32"/>
        </w:rPr>
        <w:t>III</w:t>
      </w:r>
    </w:p>
    <w:p w14:paraId="7440F1ED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Misa de Gallo sa tuwing Pasko</w:t>
      </w:r>
    </w:p>
    <w:p w14:paraId="7A8DF9F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Nagdarasal and bawat tao</w:t>
      </w:r>
    </w:p>
    <w:p w14:paraId="33BC90DE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nagpapasalamat sa pagsilang</w:t>
      </w:r>
    </w:p>
    <w:p w14:paraId="640E5768" w14:textId="77777777" w:rsidR="008E68A8" w:rsidRPr="00715316" w:rsidRDefault="008E68A8" w:rsidP="008E68A8">
      <w:pPr>
        <w:pStyle w:val="NoSpacing"/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Ng Diyos na hari ng mundo</w:t>
      </w:r>
    </w:p>
    <w:p w14:paraId="153C2AEB" w14:textId="77777777" w:rsidR="008E68A8" w:rsidRPr="00715316" w:rsidRDefault="008E68A8" w:rsidP="008E68A8">
      <w:pPr>
        <w:rPr>
          <w:rFonts w:asciiTheme="majorHAnsi" w:hAnsiTheme="majorHAnsi"/>
          <w:sz w:val="32"/>
          <w:szCs w:val="32"/>
        </w:rPr>
      </w:pPr>
      <w:r w:rsidRPr="00715316">
        <w:rPr>
          <w:rFonts w:asciiTheme="majorHAnsi" w:hAnsiTheme="majorHAnsi"/>
          <w:sz w:val="32"/>
          <w:szCs w:val="32"/>
        </w:rPr>
        <w:br w:type="page"/>
      </w:r>
    </w:p>
    <w:p w14:paraId="5F47404C" w14:textId="3C6B3764" w:rsidR="001134C8" w:rsidRPr="004D63C1" w:rsidRDefault="00000000" w:rsidP="001134C8">
      <w:pPr>
        <w:rPr>
          <w:rStyle w:val="Hyperlink"/>
          <w:rFonts w:eastAsiaTheme="majorEastAsia" w:cstheme="majorBidi"/>
          <w:sz w:val="48"/>
          <w:szCs w:val="48"/>
          <w:u w:val="none"/>
        </w:rPr>
      </w:pPr>
      <w:hyperlink w:anchor="_top" w:history="1">
        <w:r w:rsidR="001134C8" w:rsidRPr="004D63C1">
          <w:rPr>
            <w:rStyle w:val="Hyperlink"/>
            <w:rFonts w:eastAsiaTheme="majorEastAsia" w:cstheme="majorBidi"/>
            <w:sz w:val="48"/>
            <w:szCs w:val="48"/>
            <w:u w:val="none"/>
          </w:rPr>
          <w:t>O MAGSAYA AT MAGDIWANG</w:t>
        </w:r>
      </w:hyperlink>
    </w:p>
    <w:p w14:paraId="72C5E417" w14:textId="77777777" w:rsidR="001134C8" w:rsidRPr="00C36622" w:rsidRDefault="001134C8" w:rsidP="001134C8">
      <w:pPr>
        <w:rPr>
          <w:rFonts w:ascii="Verdana" w:hAnsi="Verdana"/>
          <w:b/>
          <w:bCs/>
          <w:sz w:val="28"/>
          <w:szCs w:val="28"/>
        </w:rPr>
      </w:pPr>
    </w:p>
    <w:p w14:paraId="4B7A9427" w14:textId="77777777" w:rsidR="001134C8" w:rsidRPr="00C36622" w:rsidRDefault="001134C8" w:rsidP="001134C8">
      <w:pPr>
        <w:rPr>
          <w:rFonts w:ascii="Verdana" w:hAnsi="Verdana"/>
          <w:b/>
          <w:bCs/>
          <w:sz w:val="24"/>
          <w:szCs w:val="24"/>
        </w:rPr>
      </w:pPr>
    </w:p>
    <w:p w14:paraId="38926F44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Koro</w:t>
      </w:r>
    </w:p>
    <w:p w14:paraId="64C3480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O magsaya at magdiwang</w:t>
      </w:r>
    </w:p>
    <w:p w14:paraId="32AF7449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Pagkat sumilang na</w:t>
      </w:r>
    </w:p>
    <w:p w14:paraId="100CE765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hari ng lahat</w:t>
      </w:r>
    </w:p>
    <w:p w14:paraId="5A15BD1F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Kaya’t ating buksan</w:t>
      </w:r>
    </w:p>
    <w:p w14:paraId="0F052748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pinto ng ating pagmamahal</w:t>
      </w:r>
    </w:p>
    <w:p w14:paraId="53C0A08A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</w:p>
    <w:p w14:paraId="1FDBAE7E" w14:textId="77777777" w:rsidR="001134C8" w:rsidRPr="001134C8" w:rsidRDefault="001134C8" w:rsidP="001134C8">
      <w:pPr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b/>
          <w:bCs/>
          <w:sz w:val="32"/>
          <w:szCs w:val="32"/>
          <w:lang w:eastAsia="ja-JP"/>
        </w:rPr>
        <w:t>I</w:t>
      </w:r>
    </w:p>
    <w:p w14:paraId="49C1E1E1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Talikdan na at iwasan</w:t>
      </w:r>
    </w:p>
    <w:p w14:paraId="2E0340DE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buhay na liko</w:t>
      </w:r>
    </w:p>
    <w:p w14:paraId="4DDC4D1B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Sa mesiyas natin</w:t>
      </w:r>
    </w:p>
    <w:p w14:paraId="1786D117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Malinis na puso</w:t>
      </w:r>
    </w:p>
    <w:p w14:paraId="2A100F63" w14:textId="77777777" w:rsidR="001134C8" w:rsidRPr="001134C8" w:rsidRDefault="001134C8" w:rsidP="001134C8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 w:rsidRPr="001134C8">
        <w:rPr>
          <w:rFonts w:asciiTheme="majorHAnsi" w:eastAsiaTheme="minorEastAsia" w:hAnsiTheme="majorHAnsi" w:cs="Arial"/>
          <w:sz w:val="32"/>
          <w:szCs w:val="32"/>
          <w:lang w:eastAsia="ja-JP"/>
        </w:rPr>
        <w:t>Ang ating, ang ating ihahain</w:t>
      </w:r>
    </w:p>
    <w:p w14:paraId="24632EAD" w14:textId="15742C77" w:rsidR="00DA7AB4" w:rsidRDefault="00DA7AB4">
      <w:pPr>
        <w:rPr>
          <w:rFonts w:asciiTheme="majorHAnsi" w:eastAsiaTheme="minorEastAsia" w:hAnsiTheme="majorHAnsi" w:cs="Arial"/>
          <w:sz w:val="32"/>
          <w:szCs w:val="32"/>
          <w:lang w:eastAsia="ja-JP"/>
        </w:rPr>
      </w:pPr>
      <w:r>
        <w:rPr>
          <w:rFonts w:asciiTheme="majorHAnsi" w:eastAsiaTheme="minorEastAsia" w:hAnsiTheme="majorHAnsi" w:cs="Arial"/>
          <w:sz w:val="32"/>
          <w:szCs w:val="32"/>
          <w:lang w:eastAsia="ja-JP"/>
        </w:rPr>
        <w:br w:type="page"/>
      </w:r>
    </w:p>
    <w:p w14:paraId="6D02725B" w14:textId="77777777" w:rsidR="00DA7AB4" w:rsidRPr="002A3AD3" w:rsidRDefault="00000000" w:rsidP="00DA7AB4">
      <w:pPr>
        <w:pStyle w:val="Heading1"/>
      </w:pPr>
      <w:hyperlink w:anchor="_top" w:history="1">
        <w:bookmarkStart w:id="129" w:name="_Toc182939846"/>
        <w:r w:rsidR="00DA7AB4" w:rsidRPr="003D65D8">
          <w:rPr>
            <w:rStyle w:val="Hyperlink"/>
            <w:sz w:val="48"/>
            <w:szCs w:val="40"/>
            <w:u w:val="none"/>
          </w:rPr>
          <w:t>PAGLAMIG NG HANGIN</w:t>
        </w:r>
        <w:bookmarkEnd w:id="129"/>
      </w:hyperlink>
      <w:r w:rsidR="00DA7AB4" w:rsidRPr="0009230D">
        <w:rPr>
          <w:sz w:val="36"/>
          <w:szCs w:val="36"/>
        </w:rPr>
        <w:t xml:space="preserve"> </w:t>
      </w:r>
      <w:r w:rsidR="00DA7AB4" w:rsidRPr="002A3AD3">
        <w:br/>
      </w:r>
    </w:p>
    <w:p w14:paraId="4DD6D363" w14:textId="77777777" w:rsidR="0009230D" w:rsidRDefault="0009230D" w:rsidP="00DA7AB4">
      <w:pPr>
        <w:pStyle w:val="HTMLPreformatted"/>
        <w:rPr>
          <w:rFonts w:asciiTheme="majorHAnsi" w:hAnsiTheme="majorHAnsi"/>
          <w:b/>
          <w:sz w:val="32"/>
          <w:szCs w:val="32"/>
        </w:rPr>
      </w:pPr>
    </w:p>
    <w:p w14:paraId="11EA02ED" w14:textId="5E3C640B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5F67BD">
        <w:rPr>
          <w:rFonts w:asciiTheme="majorHAnsi" w:hAnsiTheme="majorHAnsi"/>
          <w:b/>
          <w:sz w:val="32"/>
          <w:szCs w:val="32"/>
        </w:rPr>
        <w:t>STANZA 1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Paglamig ng hanging hatid ng Pasko </w:t>
      </w:r>
      <w:r w:rsidRPr="009464AB">
        <w:rPr>
          <w:rFonts w:asciiTheme="majorHAnsi" w:hAnsiTheme="majorHAnsi"/>
          <w:sz w:val="32"/>
          <w:szCs w:val="32"/>
        </w:rPr>
        <w:br/>
        <w:t xml:space="preserve">Nananariwa sa 'king gunita </w:t>
      </w:r>
      <w:r w:rsidRPr="009464AB">
        <w:rPr>
          <w:rFonts w:asciiTheme="majorHAnsi" w:hAnsiTheme="majorHAnsi"/>
          <w:sz w:val="32"/>
          <w:szCs w:val="32"/>
        </w:rPr>
        <w:br/>
        <w:t xml:space="preserve">Ang mga nagdaan nating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Ang Noche Buena't Simbang gabi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597EE6EF" w14:textId="77777777" w:rsidR="00DA7AB4" w:rsidRPr="009464AB" w:rsidRDefault="00DA7AB4" w:rsidP="00DA7AB4">
      <w:pPr>
        <w:pStyle w:val="HTMLPreformatted"/>
        <w:rPr>
          <w:rFonts w:asciiTheme="majorHAnsi" w:hAnsiTheme="majorHAnsi"/>
          <w:sz w:val="32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>KORO</w:t>
      </w:r>
      <w:r w:rsidRPr="009464AB">
        <w:rPr>
          <w:rFonts w:asciiTheme="majorHAnsi" w:hAnsiTheme="majorHAnsi"/>
          <w:sz w:val="32"/>
          <w:szCs w:val="32"/>
        </w:rPr>
        <w:t xml:space="preserve"> </w:t>
      </w:r>
      <w:r w:rsidRPr="009464AB">
        <w:rPr>
          <w:rFonts w:asciiTheme="majorHAnsi" w:hAnsiTheme="majorHAnsi"/>
          <w:sz w:val="32"/>
          <w:szCs w:val="32"/>
        </w:rPr>
        <w:br/>
        <w:t xml:space="preserve">Narito na ang Pasko </w:t>
      </w:r>
      <w:r w:rsidRPr="009464AB">
        <w:rPr>
          <w:rFonts w:asciiTheme="majorHAnsi" w:hAnsiTheme="majorHAnsi"/>
          <w:sz w:val="32"/>
          <w:szCs w:val="32"/>
        </w:rPr>
        <w:br/>
        <w:t xml:space="preserve">At nangungulila'ng puso ko </w:t>
      </w:r>
      <w:r w:rsidRPr="009464AB">
        <w:rPr>
          <w:rFonts w:asciiTheme="majorHAnsi" w:hAnsiTheme="majorHAnsi"/>
          <w:sz w:val="32"/>
          <w:szCs w:val="32"/>
        </w:rPr>
        <w:br/>
        <w:t xml:space="preserve">Hanap-hanap, pinapangarap </w:t>
      </w:r>
      <w:r w:rsidRPr="009464AB">
        <w:rPr>
          <w:rFonts w:asciiTheme="majorHAnsi" w:hAnsiTheme="majorHAnsi"/>
          <w:sz w:val="32"/>
          <w:szCs w:val="32"/>
        </w:rPr>
        <w:br/>
        <w:t xml:space="preserve">Init ng pagsasalong tigib sa tuwa </w:t>
      </w:r>
      <w:r w:rsidRPr="009464AB">
        <w:rPr>
          <w:rFonts w:asciiTheme="majorHAnsi" w:hAnsiTheme="majorHAnsi"/>
          <w:sz w:val="32"/>
          <w:szCs w:val="32"/>
        </w:rPr>
        <w:br/>
        <w:t xml:space="preserve">Ng mag-anak na nagdiwang </w:t>
      </w:r>
      <w:r w:rsidRPr="009464AB">
        <w:rPr>
          <w:rFonts w:asciiTheme="majorHAnsi" w:hAnsiTheme="majorHAnsi"/>
          <w:sz w:val="32"/>
          <w:szCs w:val="32"/>
        </w:rPr>
        <w:br/>
        <w:t xml:space="preserve">Sa sabsaban n'ung unang Pasko </w:t>
      </w:r>
      <w:r w:rsidRPr="009464AB">
        <w:rPr>
          <w:rFonts w:asciiTheme="majorHAnsi" w:hAnsiTheme="majorHAnsi"/>
          <w:sz w:val="32"/>
          <w:szCs w:val="32"/>
        </w:rPr>
        <w:br/>
      </w:r>
    </w:p>
    <w:p w14:paraId="746E3870" w14:textId="77777777" w:rsidR="00DA7AB4" w:rsidRDefault="00DA7AB4" w:rsidP="00DA7AB4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32"/>
        </w:rPr>
      </w:pPr>
      <w:r w:rsidRPr="009464AB">
        <w:rPr>
          <w:rFonts w:asciiTheme="majorHAnsi" w:hAnsiTheme="majorHAnsi"/>
          <w:b/>
          <w:sz w:val="32"/>
          <w:szCs w:val="32"/>
        </w:rPr>
        <w:t xml:space="preserve">STANZA 2 </w:t>
      </w:r>
      <w:r w:rsidRPr="009464AB">
        <w:rPr>
          <w:rFonts w:asciiTheme="majorHAnsi" w:hAnsiTheme="majorHAnsi"/>
          <w:sz w:val="32"/>
          <w:szCs w:val="32"/>
        </w:rPr>
        <w:br/>
        <w:t xml:space="preserve">Sa himig-Pasko </w:t>
      </w:r>
      <w:r w:rsidRPr="009464AB">
        <w:rPr>
          <w:rFonts w:asciiTheme="majorHAnsi" w:hAnsiTheme="majorHAnsi"/>
          <w:sz w:val="32"/>
          <w:szCs w:val="32"/>
        </w:rPr>
        <w:br/>
        <w:t xml:space="preserve">Nagliliyab sa pag ahangad </w:t>
      </w:r>
      <w:r w:rsidRPr="009464AB">
        <w:rPr>
          <w:rFonts w:asciiTheme="majorHAnsi" w:hAnsiTheme="majorHAnsi"/>
          <w:sz w:val="32"/>
          <w:szCs w:val="32"/>
        </w:rPr>
        <w:br/>
        <w:t xml:space="preserve">Makapiling kayo sa gabi ng Pasko </w:t>
      </w:r>
      <w:r w:rsidRPr="009464AB">
        <w:rPr>
          <w:rFonts w:asciiTheme="majorHAnsi" w:hAnsiTheme="majorHAnsi"/>
          <w:sz w:val="32"/>
          <w:szCs w:val="32"/>
        </w:rPr>
        <w:br/>
        <w:t>Sa alaala’y magkasama tayo</w:t>
      </w:r>
      <w:r>
        <w:rPr>
          <w:sz w:val="40"/>
        </w:rPr>
        <w:br w:type="page"/>
      </w:r>
    </w:p>
    <w:p w14:paraId="437803D1" w14:textId="77777777" w:rsidR="00DA7AB4" w:rsidRPr="003F5CF3" w:rsidRDefault="00000000" w:rsidP="00DA7AB4">
      <w:pPr>
        <w:pStyle w:val="Heading1"/>
        <w:rPr>
          <w:sz w:val="36"/>
          <w:szCs w:val="36"/>
        </w:rPr>
      </w:pPr>
      <w:hyperlink w:anchor="_top" w:history="1">
        <w:bookmarkStart w:id="130" w:name="_Toc182939847"/>
        <w:r w:rsidR="00DA7AB4" w:rsidRPr="0068690B">
          <w:rPr>
            <w:rStyle w:val="Hyperlink"/>
            <w:sz w:val="48"/>
            <w:szCs w:val="40"/>
            <w:u w:val="none"/>
          </w:rPr>
          <w:t>PAMASKONG MEDLEY</w:t>
        </w:r>
        <w:bookmarkEnd w:id="130"/>
      </w:hyperlink>
      <w:r w:rsidR="00DA7AB4" w:rsidRPr="003F5CF3">
        <w:rPr>
          <w:sz w:val="44"/>
          <w:szCs w:val="36"/>
        </w:rPr>
        <w:t xml:space="preserve"> </w:t>
      </w:r>
      <w:r w:rsidR="00DA7AB4" w:rsidRPr="003F5CF3">
        <w:rPr>
          <w:sz w:val="36"/>
          <w:szCs w:val="36"/>
        </w:rPr>
        <w:br/>
      </w:r>
    </w:p>
    <w:p w14:paraId="6E374EC0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  <w:sectPr w:rsidR="00DA7AB4" w:rsidSect="0023777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AD5162E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</w:t>
      </w:r>
    </w:p>
    <w:p w14:paraId="3BC0DB6C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 O kay tulin ng araw! </w:t>
      </w:r>
      <w:r w:rsidRPr="0002042C">
        <w:rPr>
          <w:rFonts w:asciiTheme="majorHAnsi" w:hAnsiTheme="majorHAnsi"/>
          <w:sz w:val="28"/>
          <w:szCs w:val="28"/>
        </w:rPr>
        <w:br/>
        <w:t xml:space="preserve">Paskong nagdaan tila ba kung kelan lang.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dapat pasalamatan </w:t>
      </w:r>
      <w:r w:rsidRPr="0002042C">
        <w:rPr>
          <w:rFonts w:asciiTheme="majorHAnsi" w:hAnsiTheme="majorHAnsi"/>
          <w:sz w:val="28"/>
          <w:szCs w:val="28"/>
        </w:rPr>
        <w:br/>
        <w:t xml:space="preserve">Ngayon ay Pasko, tayo ay magmahalan.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0AE899C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</w:t>
      </w:r>
    </w:p>
    <w:p w14:paraId="72E21B88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Tanging araw na ating pinakamimithi </w:t>
      </w:r>
      <w:r w:rsidRPr="0002042C">
        <w:rPr>
          <w:rFonts w:asciiTheme="majorHAnsi" w:hAnsiTheme="majorHAnsi"/>
          <w:sz w:val="28"/>
          <w:szCs w:val="28"/>
        </w:rPr>
        <w:br/>
        <w:t xml:space="preserve">Pasko, Pasko, Pasko na namang muli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naghahari.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74725F7" w14:textId="77777777" w:rsidR="00DA7AB4" w:rsidRPr="00DA7AB4" w:rsidRDefault="00DA7AB4" w:rsidP="00DA7AB4">
      <w:pPr>
        <w:pStyle w:val="HTMLPreformatted"/>
        <w:rPr>
          <w:rFonts w:asciiTheme="majorHAnsi" w:hAnsiTheme="majorHAnsi"/>
          <w:b/>
          <w:bCs/>
          <w:sz w:val="28"/>
          <w:szCs w:val="28"/>
        </w:rPr>
      </w:pPr>
      <w:r w:rsidRPr="00DA7AB4">
        <w:rPr>
          <w:rFonts w:asciiTheme="majorHAnsi" w:hAnsiTheme="majorHAnsi"/>
          <w:b/>
          <w:bCs/>
          <w:sz w:val="28"/>
          <w:szCs w:val="28"/>
        </w:rPr>
        <w:t>Verse III</w:t>
      </w:r>
    </w:p>
    <w:p w14:paraId="2F8874C9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Tayo na giliw magsalo na tayo </w:t>
      </w:r>
      <w:r w:rsidRPr="0002042C">
        <w:rPr>
          <w:rFonts w:asciiTheme="majorHAnsi" w:hAnsiTheme="majorHAnsi"/>
          <w:sz w:val="28"/>
          <w:szCs w:val="28"/>
        </w:rPr>
        <w:br/>
        <w:t xml:space="preserve">Meron na tayong tinapay at keso </w:t>
      </w:r>
      <w:r w:rsidRPr="0002042C">
        <w:rPr>
          <w:rFonts w:asciiTheme="majorHAnsi" w:hAnsiTheme="majorHAnsi"/>
          <w:sz w:val="28"/>
          <w:szCs w:val="28"/>
        </w:rPr>
        <w:br/>
        <w:t xml:space="preserve">Diba Noche Buena sa gabing ito </w:t>
      </w:r>
      <w:r w:rsidRPr="0002042C">
        <w:rPr>
          <w:rFonts w:asciiTheme="majorHAnsi" w:hAnsiTheme="majorHAnsi"/>
          <w:sz w:val="28"/>
          <w:szCs w:val="28"/>
        </w:rPr>
        <w:br/>
        <w:t xml:space="preserve">At bukas ay araw ng Pasko!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0F506C2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>(</w:t>
      </w:r>
      <w:r w:rsidRPr="0045728A">
        <w:rPr>
          <w:rFonts w:asciiTheme="majorHAnsi" w:hAnsiTheme="majorHAnsi"/>
          <w:i/>
          <w:iCs/>
          <w:sz w:val="28"/>
          <w:szCs w:val="28"/>
        </w:rPr>
        <w:t>repeat verse II only</w:t>
      </w:r>
      <w:r w:rsidRPr="0002042C">
        <w:rPr>
          <w:rFonts w:asciiTheme="majorHAnsi" w:hAnsiTheme="majorHAnsi"/>
          <w:sz w:val="28"/>
          <w:szCs w:val="28"/>
        </w:rPr>
        <w:t xml:space="preserve">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310FBB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Sa maybahay ang aming bati </w:t>
      </w:r>
      <w:r w:rsidRPr="0002042C">
        <w:rPr>
          <w:rFonts w:asciiTheme="majorHAnsi" w:hAnsiTheme="majorHAnsi"/>
          <w:sz w:val="28"/>
          <w:szCs w:val="28"/>
        </w:rPr>
        <w:br/>
        <w:t xml:space="preserve">Merry Christmas na maluwalhati </w:t>
      </w:r>
      <w:r w:rsidRPr="0002042C">
        <w:rPr>
          <w:rFonts w:asciiTheme="majorHAnsi" w:hAnsiTheme="majorHAnsi"/>
          <w:sz w:val="28"/>
          <w:szCs w:val="28"/>
        </w:rPr>
        <w:br/>
        <w:t xml:space="preserve">Ang pag-ibig pag syang naghari </w:t>
      </w:r>
      <w:r w:rsidRPr="0002042C">
        <w:rPr>
          <w:rFonts w:asciiTheme="majorHAnsi" w:hAnsiTheme="majorHAnsi"/>
          <w:sz w:val="28"/>
          <w:szCs w:val="28"/>
        </w:rPr>
        <w:br/>
        <w:t xml:space="preserve">Araw-araw ay magiging Pasko lagi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6D969BDC" w14:textId="77777777" w:rsidR="00DA7AB4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sanhi po ng pagparito </w:t>
      </w:r>
      <w:r w:rsidRPr="0002042C">
        <w:rPr>
          <w:rFonts w:asciiTheme="majorHAnsi" w:hAnsiTheme="majorHAnsi"/>
          <w:sz w:val="28"/>
          <w:szCs w:val="28"/>
        </w:rPr>
        <w:br/>
        <w:t xml:space="preserve">Hihingi po ng aginaldo </w:t>
      </w:r>
      <w:r w:rsidRPr="0002042C">
        <w:rPr>
          <w:rFonts w:asciiTheme="majorHAnsi" w:hAnsiTheme="majorHAnsi"/>
          <w:sz w:val="28"/>
          <w:szCs w:val="28"/>
        </w:rPr>
        <w:br/>
        <w:t xml:space="preserve">Kung sakali kami'y perwisyo </w:t>
      </w:r>
      <w:r w:rsidRPr="0002042C">
        <w:rPr>
          <w:rFonts w:asciiTheme="majorHAnsi" w:hAnsiTheme="majorHAnsi"/>
          <w:sz w:val="28"/>
          <w:szCs w:val="28"/>
        </w:rPr>
        <w:br/>
        <w:t xml:space="preserve">Pasensiya na kayo't kami'y namamasko.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587DFE9A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4DD597D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515D633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3B708F62" w14:textId="77777777" w:rsidR="00843EFF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00A709E2" w14:textId="77777777" w:rsidR="00843EFF" w:rsidRPr="0002042C" w:rsidRDefault="00843EFF" w:rsidP="00DA7AB4">
      <w:pPr>
        <w:pStyle w:val="HTMLPreformatted"/>
        <w:rPr>
          <w:rFonts w:asciiTheme="majorHAnsi" w:hAnsiTheme="majorHAnsi"/>
          <w:sz w:val="28"/>
          <w:szCs w:val="28"/>
        </w:rPr>
      </w:pPr>
    </w:p>
    <w:p w14:paraId="157C26C7" w14:textId="77777777" w:rsidR="007669E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 ang lahat ng tahanan </w:t>
      </w:r>
      <w:r w:rsidRPr="0002042C">
        <w:rPr>
          <w:rFonts w:asciiTheme="majorHAnsi" w:hAnsiTheme="majorHAnsi"/>
          <w:sz w:val="28"/>
          <w:szCs w:val="28"/>
        </w:rPr>
        <w:br/>
        <w:t xml:space="preserve">Masdan niyo at nagpapaligsahan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E6403B" w14:textId="56E87051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May ilaw at parol bawat bintana </w:t>
      </w:r>
      <w:r w:rsidRPr="0002042C">
        <w:rPr>
          <w:rFonts w:asciiTheme="majorHAnsi" w:hAnsiTheme="majorHAnsi"/>
          <w:sz w:val="28"/>
          <w:szCs w:val="28"/>
        </w:rPr>
        <w:br/>
        <w:t xml:space="preserve">Na sadyang may iba't ibang kulay </w:t>
      </w:r>
      <w:r w:rsidRPr="0002042C">
        <w:rPr>
          <w:rFonts w:asciiTheme="majorHAnsi" w:hAnsiTheme="majorHAnsi"/>
          <w:sz w:val="28"/>
          <w:szCs w:val="28"/>
        </w:rPr>
        <w:br/>
        <w:t xml:space="preserve">Kay ganda ng ayos ng simbahan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inaanyayahan </w:t>
      </w:r>
      <w:r w:rsidRPr="0002042C">
        <w:rPr>
          <w:rFonts w:asciiTheme="majorHAnsi" w:hAnsiTheme="majorHAnsi"/>
          <w:sz w:val="28"/>
          <w:szCs w:val="28"/>
        </w:rPr>
        <w:br/>
        <w:t xml:space="preserve">Nang dahil sa pagsilang sa sanggol </w:t>
      </w:r>
      <w:r w:rsidRPr="0002042C">
        <w:rPr>
          <w:rFonts w:asciiTheme="majorHAnsi" w:hAnsiTheme="majorHAnsi"/>
          <w:sz w:val="28"/>
          <w:szCs w:val="28"/>
        </w:rPr>
        <w:br/>
        <w:t xml:space="preserve">Na Siyang maghahari ng panghabang panahon.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2D3AF44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Ang Pasko'y araw ng bigayan </w:t>
      </w:r>
      <w:r w:rsidRPr="0002042C">
        <w:rPr>
          <w:rFonts w:asciiTheme="majorHAnsi" w:hAnsiTheme="majorHAnsi"/>
          <w:sz w:val="28"/>
          <w:szCs w:val="28"/>
        </w:rPr>
        <w:br/>
        <w:t xml:space="preserve">Ang lahat ay nagmamahalan </w:t>
      </w:r>
      <w:r w:rsidRPr="0002042C">
        <w:rPr>
          <w:rFonts w:asciiTheme="majorHAnsi" w:hAnsiTheme="majorHAnsi"/>
          <w:sz w:val="28"/>
          <w:szCs w:val="28"/>
        </w:rPr>
        <w:br/>
        <w:t xml:space="preserve">Tuwing Pasko ay lagi ng ganyan </w:t>
      </w:r>
      <w:r w:rsidRPr="0002042C">
        <w:rPr>
          <w:rFonts w:asciiTheme="majorHAnsi" w:hAnsiTheme="majorHAnsi"/>
          <w:sz w:val="28"/>
          <w:szCs w:val="28"/>
        </w:rPr>
        <w:br/>
        <w:t xml:space="preserve">May saya, may galak ang bayan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9B9D6EE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(Repeat: </w:t>
      </w:r>
      <w:r w:rsidRPr="007669EC">
        <w:rPr>
          <w:rFonts w:asciiTheme="majorHAnsi" w:hAnsiTheme="majorHAnsi"/>
          <w:b/>
          <w:bCs/>
          <w:color w:val="C00000"/>
          <w:sz w:val="28"/>
          <w:szCs w:val="28"/>
        </w:rPr>
        <w:t>May gayak</w:t>
      </w:r>
      <w:r w:rsidRPr="0002042C">
        <w:rPr>
          <w:rFonts w:asciiTheme="majorHAnsi" w:hAnsiTheme="majorHAnsi"/>
          <w:sz w:val="28"/>
          <w:szCs w:val="28"/>
        </w:rPr>
        <w:t xml:space="preserve">..,.)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79773675" w14:textId="77777777" w:rsidR="00DA7AB4" w:rsidRPr="0002042C" w:rsidRDefault="00DA7AB4" w:rsidP="00DA7AB4">
      <w:pPr>
        <w:pStyle w:val="HTMLPreformatted"/>
        <w:rPr>
          <w:rFonts w:asciiTheme="majorHAnsi" w:hAnsiTheme="majorHAnsi"/>
          <w:sz w:val="28"/>
          <w:szCs w:val="28"/>
        </w:rPr>
      </w:pPr>
      <w:r w:rsidRPr="0002042C">
        <w:rPr>
          <w:rFonts w:asciiTheme="majorHAnsi" w:hAnsiTheme="majorHAnsi"/>
          <w:sz w:val="28"/>
          <w:szCs w:val="28"/>
        </w:rPr>
        <w:t xml:space="preserve">Pasko na naman! Pasko na naman! </w:t>
      </w:r>
      <w:r w:rsidRPr="0002042C">
        <w:rPr>
          <w:rFonts w:asciiTheme="majorHAnsi" w:hAnsiTheme="majorHAnsi"/>
          <w:sz w:val="28"/>
          <w:szCs w:val="28"/>
        </w:rPr>
        <w:br/>
        <w:t xml:space="preserve">Kayak kami ngayo'y naririto </w:t>
      </w:r>
      <w:r w:rsidRPr="0002042C">
        <w:rPr>
          <w:rFonts w:asciiTheme="majorHAnsi" w:hAnsiTheme="majorHAnsi"/>
          <w:sz w:val="28"/>
          <w:szCs w:val="28"/>
        </w:rPr>
        <w:br/>
        <w:t xml:space="preserve">Upang kayong lahat ay aming </w:t>
      </w:r>
      <w:r w:rsidRPr="0002042C">
        <w:rPr>
          <w:rFonts w:asciiTheme="majorHAnsi" w:hAnsiTheme="majorHAnsi"/>
          <w:sz w:val="28"/>
          <w:szCs w:val="28"/>
        </w:rPr>
        <w:br/>
        <w:t xml:space="preserve">Handugan ng iba't ibang himig na </w:t>
      </w:r>
      <w:r w:rsidRPr="0002042C">
        <w:rPr>
          <w:rFonts w:asciiTheme="majorHAnsi" w:hAnsiTheme="majorHAnsi"/>
          <w:sz w:val="28"/>
          <w:szCs w:val="28"/>
        </w:rPr>
        <w:br/>
        <w:t xml:space="preserve">pamasko. </w:t>
      </w:r>
      <w:r w:rsidRPr="0002042C">
        <w:rPr>
          <w:rFonts w:asciiTheme="majorHAnsi" w:hAnsiTheme="majorHAnsi"/>
          <w:sz w:val="28"/>
          <w:szCs w:val="28"/>
        </w:rPr>
        <w:br/>
      </w:r>
    </w:p>
    <w:p w14:paraId="45B5520A" w14:textId="77777777" w:rsidR="00843EFF" w:rsidRDefault="00DA7AB4" w:rsidP="00DA7AB4">
      <w:pPr>
        <w:rPr>
          <w:rFonts w:asciiTheme="majorHAnsi" w:hAnsiTheme="majorHAnsi"/>
          <w:sz w:val="28"/>
          <w:szCs w:val="28"/>
        </w:rPr>
        <w:sectPr w:rsidR="00843EFF" w:rsidSect="00843EFF">
          <w:type w:val="continuous"/>
          <w:pgSz w:w="12240" w:h="15840"/>
          <w:pgMar w:top="810" w:right="1440" w:bottom="360" w:left="1440" w:header="720" w:footer="720" w:gutter="0"/>
          <w:cols w:num="2" w:space="720"/>
        </w:sectPr>
      </w:pPr>
      <w:r w:rsidRPr="0002042C">
        <w:rPr>
          <w:rFonts w:asciiTheme="majorHAnsi" w:hAnsiTheme="majorHAnsi"/>
          <w:sz w:val="28"/>
          <w:szCs w:val="28"/>
        </w:rPr>
        <w:t xml:space="preserve">Maligaya, maligaya, maligayang </w:t>
      </w:r>
      <w:r w:rsidRPr="0002042C">
        <w:rPr>
          <w:rFonts w:asciiTheme="majorHAnsi" w:hAnsiTheme="majorHAnsi"/>
          <w:sz w:val="28"/>
          <w:szCs w:val="28"/>
        </w:rPr>
        <w:br/>
        <w:t>Pasko sa inyong lahat!</w:t>
      </w:r>
    </w:p>
    <w:p w14:paraId="24DA7D37" w14:textId="01D12924" w:rsidR="00004BA1" w:rsidRDefault="00004BA1" w:rsidP="00DA7AB4">
      <w:pPr>
        <w:rPr>
          <w:rFonts w:asciiTheme="majorHAnsi" w:hAnsiTheme="majorHAnsi"/>
          <w:sz w:val="28"/>
          <w:szCs w:val="28"/>
        </w:rPr>
      </w:pPr>
    </w:p>
    <w:p w14:paraId="11107343" w14:textId="0C846ECC" w:rsidR="00004BA1" w:rsidRPr="00A53CBF" w:rsidRDefault="00000000" w:rsidP="00004BA1">
      <w:pPr>
        <w:pStyle w:val="Heading1"/>
        <w:rPr>
          <w:rStyle w:val="Hyperlink"/>
          <w:sz w:val="48"/>
          <w:szCs w:val="40"/>
          <w:u w:val="none"/>
        </w:rPr>
      </w:pPr>
      <w:hyperlink w:anchor="_top" w:history="1">
        <w:bookmarkStart w:id="131" w:name="_Toc182939848"/>
        <w:r w:rsidR="00004BA1" w:rsidRPr="00A53CBF">
          <w:rPr>
            <w:rStyle w:val="Hyperlink"/>
            <w:sz w:val="48"/>
            <w:szCs w:val="40"/>
            <w:u w:val="none"/>
          </w:rPr>
          <w:t>PANGINOON AMING HANDOG</w:t>
        </w:r>
        <w:bookmarkEnd w:id="131"/>
      </w:hyperlink>
    </w:p>
    <w:p w14:paraId="3F2289B0" w14:textId="1F3C798E" w:rsidR="00004BA1" w:rsidRPr="003A3EE2" w:rsidRDefault="00004BA1" w:rsidP="00004BA1">
      <w:pPr>
        <w:shd w:val="clear" w:color="auto" w:fill="FFFFFF"/>
        <w:spacing w:line="276" w:lineRule="auto"/>
        <w:rPr>
          <w:rFonts w:ascii="Verdana" w:eastAsia="Times New Roman" w:hAnsi="Verdana" w:cs="Arial"/>
          <w:color w:val="000000"/>
          <w:sz w:val="28"/>
          <w:szCs w:val="28"/>
          <w:lang w:eastAsia="en-CA"/>
        </w:rPr>
      </w:pPr>
    </w:p>
    <w:p w14:paraId="2B08EF31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KORO</w:t>
      </w:r>
      <w:r w:rsidRPr="006965C9">
        <w:rPr>
          <w:rFonts w:asciiTheme="majorHAnsi" w:hAnsiTheme="majorHAnsi"/>
          <w:sz w:val="32"/>
        </w:rPr>
        <w:br/>
        <w:t>Panginoon aming handog ang tinapay at alak</w:t>
      </w:r>
      <w:r w:rsidRPr="006965C9">
        <w:rPr>
          <w:rFonts w:asciiTheme="majorHAnsi" w:hAnsiTheme="majorHAnsi"/>
          <w:sz w:val="32"/>
        </w:rPr>
        <w:br/>
        <w:t>alay ng bayang umaasa sa pagdating Mo.</w:t>
      </w:r>
      <w:r w:rsidRPr="006965C9">
        <w:rPr>
          <w:rFonts w:asciiTheme="majorHAnsi" w:hAnsiTheme="majorHAnsi"/>
          <w:sz w:val="32"/>
        </w:rPr>
        <w:br/>
        <w:t>Gayundin aming hinahanda ang aming puso</w:t>
      </w:r>
      <w:r w:rsidRPr="006965C9">
        <w:rPr>
          <w:rFonts w:asciiTheme="majorHAnsi" w:hAnsiTheme="majorHAnsi"/>
          <w:sz w:val="32"/>
        </w:rPr>
        <w:br/>
        <w:t>upang dito’y manahan Ka sa pagdating mo.</w:t>
      </w:r>
      <w:r w:rsidRPr="006965C9">
        <w:rPr>
          <w:rFonts w:asciiTheme="majorHAnsi" w:hAnsiTheme="majorHAnsi"/>
          <w:sz w:val="32"/>
        </w:rPr>
        <w:br/>
      </w:r>
    </w:p>
    <w:p w14:paraId="10CD04DE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</w:t>
      </w:r>
      <w:r w:rsidRPr="006965C9">
        <w:rPr>
          <w:rFonts w:asciiTheme="majorHAnsi" w:hAnsiTheme="majorHAnsi"/>
          <w:sz w:val="32"/>
        </w:rPr>
        <w:br/>
        <w:t>Ang ulilang lupain malaon ng tigang</w:t>
      </w:r>
    </w:p>
    <w:p w14:paraId="244078DD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ay muling magsasaya!</w:t>
      </w:r>
      <w:r w:rsidRPr="006965C9">
        <w:rPr>
          <w:rFonts w:asciiTheme="majorHAnsi" w:hAnsiTheme="majorHAnsi"/>
          <w:sz w:val="32"/>
        </w:rPr>
        <w:br/>
        <w:t xml:space="preserve">Mananariwa’t mamumulaklak ang ilang, </w:t>
      </w:r>
    </w:p>
    <w:p w14:paraId="5869834F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sz w:val="32"/>
        </w:rPr>
        <w:t>at ito’y aawit sa tuwa!</w:t>
      </w:r>
      <w:r w:rsidRPr="006965C9">
        <w:rPr>
          <w:rFonts w:asciiTheme="majorHAnsi" w:hAnsiTheme="majorHAnsi"/>
          <w:sz w:val="32"/>
        </w:rPr>
        <w:br/>
      </w:r>
    </w:p>
    <w:p w14:paraId="62DF6369" w14:textId="77777777" w:rsidR="00004BA1" w:rsidRPr="006965C9" w:rsidRDefault="00004BA1" w:rsidP="00004BA1">
      <w:pPr>
        <w:shd w:val="clear" w:color="auto" w:fill="FFFFFF"/>
        <w:rPr>
          <w:rFonts w:asciiTheme="majorHAnsi" w:hAnsiTheme="majorHAnsi"/>
          <w:sz w:val="32"/>
        </w:rPr>
      </w:pPr>
      <w:r w:rsidRPr="006965C9">
        <w:rPr>
          <w:rFonts w:asciiTheme="majorHAnsi" w:hAnsiTheme="majorHAnsi"/>
          <w:b/>
          <w:bCs/>
          <w:sz w:val="32"/>
        </w:rPr>
        <w:t>II</w:t>
      </w:r>
      <w:r w:rsidRPr="006965C9">
        <w:rPr>
          <w:rFonts w:asciiTheme="majorHAnsi" w:hAnsiTheme="majorHAnsi"/>
          <w:b/>
          <w:bCs/>
          <w:sz w:val="32"/>
        </w:rPr>
        <w:br/>
      </w:r>
      <w:r w:rsidRPr="006965C9">
        <w:rPr>
          <w:rFonts w:asciiTheme="majorHAnsi" w:hAnsiTheme="majorHAnsi"/>
          <w:sz w:val="32"/>
        </w:rPr>
        <w:t>Huwag kang matakot, lakasan ang loob</w:t>
      </w:r>
      <w:r w:rsidRPr="006965C9">
        <w:rPr>
          <w:rFonts w:asciiTheme="majorHAnsi" w:hAnsiTheme="majorHAnsi"/>
          <w:sz w:val="32"/>
        </w:rPr>
        <w:br/>
        <w:t>Darating na ang Panginoong Diyos!</w:t>
      </w:r>
      <w:r w:rsidRPr="006965C9">
        <w:rPr>
          <w:rFonts w:asciiTheme="majorHAnsi" w:hAnsiTheme="majorHAnsi"/>
          <w:sz w:val="32"/>
        </w:rPr>
        <w:br/>
        <w:t>At ililigtas ka sa kamay ng mga kaaway.</w:t>
      </w:r>
    </w:p>
    <w:p w14:paraId="3A8FF5CE" w14:textId="77777777" w:rsidR="008D1B14" w:rsidRPr="00836467" w:rsidRDefault="00004BA1" w:rsidP="008D1B14">
      <w:pPr>
        <w:pStyle w:val="Heading1"/>
        <w:rPr>
          <w:rStyle w:val="Hyperlink"/>
          <w:sz w:val="36"/>
          <w:szCs w:val="36"/>
          <w:u w:val="none"/>
        </w:rPr>
      </w:pPr>
      <w:r w:rsidRPr="006965C9">
        <w:rPr>
          <w:color w:val="auto"/>
        </w:rPr>
        <w:br w:type="page"/>
      </w:r>
      <w:r w:rsidR="008D1B14" w:rsidRPr="00836467">
        <w:rPr>
          <w:color w:val="0070C0"/>
          <w:sz w:val="36"/>
          <w:szCs w:val="36"/>
        </w:rPr>
        <w:lastRenderedPageBreak/>
        <w:fldChar w:fldCharType="begin"/>
      </w:r>
      <w:r w:rsidR="008D1B14" w:rsidRPr="00836467">
        <w:rPr>
          <w:color w:val="0070C0"/>
          <w:sz w:val="36"/>
          <w:szCs w:val="36"/>
        </w:rPr>
        <w:instrText>HYPERLINK  \l "_top" \o "click to go back to Table of Contents"</w:instrText>
      </w:r>
      <w:r w:rsidR="008D1B14" w:rsidRPr="00836467">
        <w:rPr>
          <w:color w:val="0070C0"/>
          <w:sz w:val="36"/>
          <w:szCs w:val="36"/>
        </w:rPr>
      </w:r>
      <w:r w:rsidR="008D1B14" w:rsidRPr="00836467">
        <w:rPr>
          <w:color w:val="0070C0"/>
          <w:sz w:val="36"/>
          <w:szCs w:val="36"/>
        </w:rPr>
        <w:fldChar w:fldCharType="separate"/>
      </w:r>
      <w:bookmarkStart w:id="132" w:name="_Toc182939849"/>
      <w:r w:rsidR="008D1B14" w:rsidRPr="00F4514A">
        <w:rPr>
          <w:rStyle w:val="Hyperlink"/>
          <w:sz w:val="48"/>
          <w:szCs w:val="40"/>
          <w:u w:val="none"/>
        </w:rPr>
        <w:t>PANGINOON, HALINA’T PUMARITO KA</w:t>
      </w:r>
      <w:bookmarkEnd w:id="132"/>
    </w:p>
    <w:p w14:paraId="3FD5C357" w14:textId="77777777" w:rsidR="008D1B14" w:rsidRPr="00715316" w:rsidRDefault="008D1B14" w:rsidP="008D1B14">
      <w:pPr>
        <w:rPr>
          <w:rFonts w:asciiTheme="majorHAnsi" w:eastAsiaTheme="majorEastAsia" w:hAnsiTheme="majorHAnsi" w:cstheme="majorBidi"/>
          <w:b/>
          <w:bCs/>
          <w:smallCaps/>
          <w:color w:val="0070C0"/>
          <w:sz w:val="36"/>
          <w:szCs w:val="36"/>
        </w:rPr>
      </w:pPr>
      <w:r w:rsidRPr="00836467">
        <w:rPr>
          <w:rFonts w:asciiTheme="majorHAnsi" w:eastAsiaTheme="majorEastAsia" w:hAnsiTheme="majorHAnsi" w:cstheme="majorBidi"/>
          <w:b/>
          <w:bCs/>
          <w:smallCaps/>
          <w:color w:val="0070C0"/>
          <w:sz w:val="52"/>
          <w:szCs w:val="40"/>
        </w:rPr>
        <w:fldChar w:fldCharType="end"/>
      </w:r>
    </w:p>
    <w:p w14:paraId="17D7F220" w14:textId="28C93170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</w:p>
    <w:p w14:paraId="06B3C2D7" w14:textId="786362F3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O kay Gulo na nga ng mundo </w:t>
      </w:r>
    </w:p>
    <w:p w14:paraId="39466A9A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Hirap, sakuna at lungkot, </w:t>
      </w:r>
    </w:p>
    <w:p w14:paraId="5D746E22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Kaya't sama-sama tayong manalangin </w:t>
      </w:r>
    </w:p>
    <w:p w14:paraId="56B2068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Dahil darating na ang Pasko. </w:t>
      </w:r>
    </w:p>
    <w:p w14:paraId="06B19D19" w14:textId="77777777" w:rsidR="008D1B14" w:rsidRDefault="008D1B14" w:rsidP="008D1B14">
      <w:pPr>
        <w:rPr>
          <w:rFonts w:asciiTheme="majorHAnsi" w:hAnsiTheme="majorHAnsi"/>
          <w:sz w:val="32"/>
        </w:rPr>
      </w:pPr>
    </w:p>
    <w:p w14:paraId="3ACA7C1B" w14:textId="08B382A6" w:rsidR="00836467" w:rsidRPr="00836467" w:rsidRDefault="00836467" w:rsidP="008D1B14">
      <w:pPr>
        <w:rPr>
          <w:rFonts w:asciiTheme="majorHAnsi" w:hAnsiTheme="majorHAnsi"/>
          <w:b/>
          <w:bCs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KORO</w:t>
      </w:r>
    </w:p>
    <w:p w14:paraId="66E48E10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**Panginoon, Halina at pumarito Ka </w:t>
      </w:r>
    </w:p>
    <w:p w14:paraId="692AEEA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Sagipin Mo ang bayang ikaw ang pag-asa </w:t>
      </w:r>
    </w:p>
    <w:p w14:paraId="2F134E25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Gabay ng mga mahihirap </w:t>
      </w:r>
    </w:p>
    <w:p w14:paraId="12A9BF7B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Panginoon, iligtas Mo ang 'Yong bayan.</w:t>
      </w:r>
    </w:p>
    <w:p w14:paraId="15238397" w14:textId="77777777" w:rsidR="008D1B14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 </w:t>
      </w:r>
    </w:p>
    <w:p w14:paraId="64088448" w14:textId="3FEBA7A1" w:rsidR="00836467" w:rsidRPr="00715316" w:rsidRDefault="00836467" w:rsidP="008D1B14">
      <w:pPr>
        <w:rPr>
          <w:rFonts w:asciiTheme="majorHAnsi" w:hAnsiTheme="majorHAnsi"/>
          <w:sz w:val="32"/>
        </w:rPr>
      </w:pPr>
      <w:r w:rsidRPr="00836467">
        <w:rPr>
          <w:rFonts w:asciiTheme="majorHAnsi" w:hAnsiTheme="majorHAnsi"/>
          <w:b/>
          <w:bCs/>
          <w:sz w:val="32"/>
        </w:rPr>
        <w:t>VERSE I</w:t>
      </w:r>
      <w:r>
        <w:rPr>
          <w:rFonts w:asciiTheme="majorHAnsi" w:hAnsiTheme="majorHAnsi"/>
          <w:b/>
          <w:bCs/>
          <w:sz w:val="32"/>
        </w:rPr>
        <w:t>I</w:t>
      </w:r>
    </w:p>
    <w:p w14:paraId="0E7BEA49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Di ba't kay saya dapat ng mundo </w:t>
      </w:r>
    </w:p>
    <w:p w14:paraId="42D7AF5D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Kung bawat pamilya ay buo.</w:t>
      </w:r>
    </w:p>
    <w:p w14:paraId="676F4924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 xml:space="preserve">Kaya’t idalangin natin ang bawat tahanan </w:t>
      </w:r>
    </w:p>
    <w:p w14:paraId="3355D96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/>
          <w:sz w:val="32"/>
        </w:rPr>
        <w:t>Bago sumapit ang Pasko.</w:t>
      </w:r>
    </w:p>
    <w:p w14:paraId="7F82DAEC" w14:textId="77777777" w:rsidR="008D1B14" w:rsidRPr="00715316" w:rsidRDefault="008D1B14" w:rsidP="008D1B14">
      <w:pPr>
        <w:rPr>
          <w:rFonts w:asciiTheme="majorHAnsi" w:hAnsiTheme="majorHAnsi"/>
          <w:sz w:val="32"/>
        </w:rPr>
      </w:pPr>
    </w:p>
    <w:p w14:paraId="5A159601" w14:textId="77777777" w:rsidR="008D1B14" w:rsidRPr="00715316" w:rsidRDefault="008D1B14" w:rsidP="008D1B14">
      <w:pPr>
        <w:rPr>
          <w:rFonts w:eastAsia="Times New Roman" w:cs="Arial"/>
          <w:smallCaps/>
          <w:sz w:val="24"/>
        </w:rPr>
        <w:sectPr w:rsidR="008D1B14" w:rsidRPr="00715316" w:rsidSect="008D1B14">
          <w:type w:val="continuous"/>
          <w:pgSz w:w="12240" w:h="15840"/>
          <w:pgMar w:top="810" w:right="1440" w:bottom="360" w:left="1440" w:header="720" w:footer="720" w:gutter="0"/>
          <w:cols w:space="720"/>
        </w:sectPr>
      </w:pPr>
    </w:p>
    <w:p w14:paraId="09289163" w14:textId="77777777" w:rsidR="008D1B14" w:rsidRPr="00715316" w:rsidRDefault="008D1B14" w:rsidP="008D1B14"/>
    <w:p w14:paraId="2EF59AB2" w14:textId="22EEC1A7" w:rsidR="00D27085" w:rsidRDefault="00D27085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59D84E3D" w14:textId="77777777" w:rsidR="00D27085" w:rsidRDefault="00D27085" w:rsidP="00D27085">
      <w:pPr>
        <w:pStyle w:val="Heading1"/>
        <w:rPr>
          <w:sz w:val="36"/>
          <w:szCs w:val="36"/>
        </w:rPr>
        <w:sectPr w:rsidR="00D27085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452CB765" w14:textId="77777777" w:rsidR="00D27085" w:rsidRPr="00EF062B" w:rsidRDefault="00000000" w:rsidP="00D27085">
      <w:pPr>
        <w:pStyle w:val="Heading1"/>
        <w:rPr>
          <w:rFonts w:ascii="Lucida Sans" w:hAnsi="Lucida Sans"/>
          <w:sz w:val="36"/>
          <w:szCs w:val="36"/>
        </w:rPr>
      </w:pPr>
      <w:hyperlink w:anchor="_top" w:history="1">
        <w:bookmarkStart w:id="133" w:name="_Toc182939850"/>
        <w:r w:rsidR="00D27085" w:rsidRPr="00AA46C3">
          <w:rPr>
            <w:rStyle w:val="Hyperlink"/>
            <w:sz w:val="48"/>
            <w:szCs w:val="40"/>
            <w:u w:val="none"/>
          </w:rPr>
          <w:t>PAPURI SA DIYOS</w:t>
        </w:r>
        <w:bookmarkEnd w:id="133"/>
      </w:hyperlink>
      <w:r w:rsidR="00D27085" w:rsidRPr="00EF062B">
        <w:rPr>
          <w:sz w:val="36"/>
          <w:szCs w:val="36"/>
        </w:rPr>
        <w:t xml:space="preserve"> </w:t>
      </w:r>
    </w:p>
    <w:p w14:paraId="5F847043" w14:textId="77777777" w:rsidR="00D27085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76D39A9F" w14:textId="77777777" w:rsidR="00D27085" w:rsidRPr="00715316" w:rsidRDefault="00D27085" w:rsidP="00D27085">
      <w:pPr>
        <w:rPr>
          <w:rFonts w:ascii="Arial" w:hAnsi="Arial" w:cs="Arial"/>
          <w:b/>
          <w:sz w:val="28"/>
          <w:szCs w:val="28"/>
        </w:rPr>
      </w:pPr>
    </w:p>
    <w:p w14:paraId="2EDFAF4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la..........</w:t>
      </w:r>
      <w:r>
        <w:rPr>
          <w:rFonts w:asciiTheme="majorHAnsi" w:hAnsiTheme="majorHAnsi" w:cs="Arial"/>
          <w:sz w:val="32"/>
          <w:szCs w:val="32"/>
        </w:rPr>
        <w:t xml:space="preserve"> (2x)</w:t>
      </w:r>
    </w:p>
    <w:p w14:paraId="56536D9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ng pag-ibig, a-awitin namin</w:t>
      </w:r>
    </w:p>
    <w:p w14:paraId="59A001E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Tinig ito ng puso, tinig ng damdamin</w:t>
      </w:r>
    </w:p>
    <w:p w14:paraId="6A7723FC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Bawat isa ay may saya, bawat isa ay may galak</w:t>
      </w:r>
    </w:p>
    <w:p w14:paraId="77AC658B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Panginoong Hesus isinilang na.</w:t>
      </w:r>
    </w:p>
    <w:p w14:paraId="2BC06E06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10499EA5" w14:textId="5CD1150A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KORO</w:t>
      </w:r>
      <w:r>
        <w:rPr>
          <w:rFonts w:asciiTheme="majorHAnsi" w:hAnsiTheme="majorHAnsi" w:cs="Arial"/>
          <w:sz w:val="32"/>
          <w:szCs w:val="32"/>
        </w:rPr>
        <w:br/>
      </w:r>
      <w:r w:rsidRPr="00715316">
        <w:rPr>
          <w:rFonts w:asciiTheme="majorHAnsi" w:hAnsiTheme="majorHAnsi" w:cs="Arial"/>
          <w:sz w:val="32"/>
          <w:szCs w:val="32"/>
        </w:rPr>
        <w:t>Papuri sa Diyos sa kaitaas-taasan</w:t>
      </w:r>
    </w:p>
    <w:p w14:paraId="7357D7D6" w14:textId="3EC8E00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At sa lupa’y mayroong kapayapaan</w:t>
      </w:r>
    </w:p>
    <w:p w14:paraId="0C0019EB" w14:textId="55A91A8B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Sa mga kinalulugda-an</w:t>
      </w:r>
    </w:p>
    <w:p w14:paraId="7AEEF282" w14:textId="71C0F7E5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O Purihin Ka</w:t>
      </w:r>
    </w:p>
    <w:p w14:paraId="3BDA5086" w14:textId="54A31B84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 Purihin Ka. </w:t>
      </w:r>
    </w:p>
    <w:p w14:paraId="415002B7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584FE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la la la la...</w:t>
      </w:r>
    </w:p>
    <w:p w14:paraId="4A2DBE2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May lungkot ang buhay, mayron din ligaya</w:t>
      </w:r>
    </w:p>
    <w:p w14:paraId="57E5A78D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Awit sa habangbuhay, tanging Aleluya</w:t>
      </w:r>
    </w:p>
    <w:p w14:paraId="2059B8F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Iisa lang ang gagawin</w:t>
      </w:r>
    </w:p>
    <w:p w14:paraId="2D18E4E5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>Ang kaligtasa’y kakamtin</w:t>
      </w:r>
    </w:p>
    <w:p w14:paraId="2F11FBE3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  <w:r w:rsidRPr="00715316">
        <w:rPr>
          <w:rFonts w:asciiTheme="majorHAnsi" w:hAnsiTheme="majorHAnsi" w:cs="Arial"/>
          <w:sz w:val="32"/>
          <w:szCs w:val="32"/>
        </w:rPr>
        <w:t xml:space="preserve">Panginoong Hesus, tanggapin ng lahat. </w:t>
      </w:r>
    </w:p>
    <w:p w14:paraId="5FF8ED02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5A3E66E1" w14:textId="28CAA07B" w:rsidR="00D27085" w:rsidRDefault="00D27085" w:rsidP="00D27085">
      <w:pPr>
        <w:rPr>
          <w:rFonts w:asciiTheme="majorHAnsi" w:hAnsiTheme="majorHAnsi" w:cs="Arial"/>
          <w:sz w:val="32"/>
          <w:szCs w:val="32"/>
        </w:rPr>
        <w:sectPr w:rsidR="00D27085" w:rsidSect="00D27085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  <w:r w:rsidRPr="00D27085">
        <w:rPr>
          <w:rFonts w:asciiTheme="majorHAnsi" w:hAnsiTheme="majorHAnsi" w:cs="Arial"/>
          <w:b/>
          <w:bCs/>
          <w:sz w:val="32"/>
          <w:szCs w:val="32"/>
        </w:rPr>
        <w:t>Ending:</w:t>
      </w:r>
      <w:r w:rsidRPr="00715316">
        <w:rPr>
          <w:rFonts w:asciiTheme="majorHAnsi" w:hAnsiTheme="majorHAnsi" w:cs="Arial"/>
          <w:sz w:val="32"/>
          <w:szCs w:val="32"/>
        </w:rPr>
        <w:t xml:space="preserve"> Panginoong Hesus Purihin Ka.</w:t>
      </w:r>
    </w:p>
    <w:p w14:paraId="6BA952BF" w14:textId="77777777" w:rsidR="00D27085" w:rsidRPr="00715316" w:rsidRDefault="00D27085" w:rsidP="00D27085">
      <w:pPr>
        <w:rPr>
          <w:rFonts w:asciiTheme="majorHAnsi" w:hAnsiTheme="majorHAnsi" w:cs="Arial"/>
          <w:sz w:val="32"/>
          <w:szCs w:val="32"/>
        </w:rPr>
      </w:pPr>
    </w:p>
    <w:p w14:paraId="3C87EA1A" w14:textId="7EF20947" w:rsidR="00076778" w:rsidRDefault="00076778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731F5B48" w14:textId="77777777" w:rsidR="00076778" w:rsidRDefault="00076778" w:rsidP="00076778">
      <w:pPr>
        <w:pStyle w:val="Heading1"/>
        <w:sectPr w:rsidR="00076778" w:rsidSect="00091CE1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08F40D06" w14:textId="4DDB1559" w:rsidR="00076778" w:rsidRPr="00CD268A" w:rsidRDefault="00000000" w:rsidP="00076778">
      <w:pPr>
        <w:pStyle w:val="Heading1"/>
        <w:rPr>
          <w:sz w:val="48"/>
          <w:szCs w:val="40"/>
        </w:rPr>
      </w:pPr>
      <w:hyperlink w:anchor="_top" w:history="1">
        <w:bookmarkStart w:id="134" w:name="_Toc182939851"/>
        <w:r w:rsidR="00076778" w:rsidRPr="00CD268A">
          <w:rPr>
            <w:rStyle w:val="Hyperlink"/>
            <w:sz w:val="48"/>
            <w:szCs w:val="40"/>
            <w:u w:val="none"/>
          </w:rPr>
          <w:t>TALANG PATNUBAY</w:t>
        </w:r>
        <w:r w:rsidR="00F67A8F" w:rsidRPr="00CD268A">
          <w:rPr>
            <w:rStyle w:val="Hyperlink"/>
            <w:sz w:val="48"/>
            <w:szCs w:val="40"/>
            <w:u w:val="none"/>
          </w:rPr>
          <w:t xml:space="preserve"> </w:t>
        </w:r>
        <w:r w:rsidR="00076778" w:rsidRPr="00CD268A">
          <w:rPr>
            <w:rStyle w:val="Hyperlink"/>
            <w:sz w:val="48"/>
            <w:szCs w:val="40"/>
            <w:u w:val="none"/>
          </w:rPr>
          <w:t>/ SILENT NIGHT</w:t>
        </w:r>
        <w:bookmarkEnd w:id="134"/>
      </w:hyperlink>
    </w:p>
    <w:p w14:paraId="15A4611F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  <w:sectPr w:rsidR="00076778" w:rsidRPr="00715316" w:rsidSect="00076778">
          <w:type w:val="continuous"/>
          <w:pgSz w:w="12240" w:h="15840"/>
          <w:pgMar w:top="1170" w:right="1440" w:bottom="810" w:left="1440" w:header="720" w:footer="720" w:gutter="0"/>
          <w:cols w:space="720"/>
          <w:docGrid w:linePitch="360"/>
        </w:sectPr>
      </w:pPr>
    </w:p>
    <w:p w14:paraId="5E2E8FBE" w14:textId="77777777" w:rsidR="00076778" w:rsidRPr="00715316" w:rsidRDefault="00076778" w:rsidP="00076778">
      <w:pPr>
        <w:rPr>
          <w:rFonts w:ascii="Arial" w:hAnsi="Arial" w:cs="Arial"/>
          <w:sz w:val="28"/>
          <w:szCs w:val="28"/>
        </w:rPr>
      </w:pPr>
    </w:p>
    <w:p w14:paraId="36F82640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7A5A8FA2" w14:textId="77777777" w:rsidR="00FE52E7" w:rsidRDefault="00FE52E7" w:rsidP="00076778">
      <w:pPr>
        <w:rPr>
          <w:rFonts w:asciiTheme="majorHAnsi" w:hAnsiTheme="majorHAnsi" w:cs="Arial"/>
          <w:sz w:val="32"/>
          <w:szCs w:val="28"/>
        </w:rPr>
      </w:pPr>
    </w:p>
    <w:p w14:paraId="30EB0A39" w14:textId="68E0278F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43F40619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039ABB50" w14:textId="77777777" w:rsidR="00076778" w:rsidRPr="00715316" w:rsidRDefault="00076778" w:rsidP="00076778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Ng kiririktan patnubay</w:t>
      </w:r>
    </w:p>
    <w:p w14:paraId="62109173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sanggol sa lupa’y isinilang</w:t>
      </w:r>
    </w:p>
    <w:p w14:paraId="30A8DB1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8EAEEC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47D7432D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</w:p>
    <w:p w14:paraId="2838EAFE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Natanaw na sa silangan</w:t>
      </w:r>
    </w:p>
    <w:p w14:paraId="2A9BDD5A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Ang talang patnubay</w:t>
      </w:r>
    </w:p>
    <w:p w14:paraId="38879FA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Tulog na, o sanggol na hirang</w:t>
      </w:r>
    </w:p>
    <w:p w14:paraId="4605DC2F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Hilig na sa sutlang kandungan</w:t>
      </w:r>
    </w:p>
    <w:p w14:paraId="69DCC838" w14:textId="77777777" w:rsidR="00076778" w:rsidRPr="00715316" w:rsidRDefault="00076778" w:rsidP="00076778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Ng birheng matimtiman</w:t>
      </w:r>
    </w:p>
    <w:p w14:paraId="50FD3E01" w14:textId="0922D353" w:rsidR="00FE52E7" w:rsidRDefault="00076778" w:rsidP="00004BA1">
      <w:pPr>
        <w:rPr>
          <w:rFonts w:asciiTheme="majorHAnsi" w:hAnsiTheme="majorHAnsi"/>
          <w:sz w:val="32"/>
        </w:rPr>
      </w:pPr>
      <w:r w:rsidRPr="00715316">
        <w:rPr>
          <w:rFonts w:asciiTheme="majorHAnsi" w:hAnsiTheme="majorHAnsi" w:cs="Arial"/>
          <w:sz w:val="32"/>
          <w:szCs w:val="28"/>
        </w:rPr>
        <w:t>Sa hamak na sabsaban</w:t>
      </w:r>
    </w:p>
    <w:p w14:paraId="5CA14C5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98BA88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9D76E4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D676DB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23D8E0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45A497F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DACF74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3CE4C972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22CF92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C8FFD76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8913D97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27435B45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556908FD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19B1E1FE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646A1663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42E3744B" w14:textId="77777777" w:rsidR="00FE52E7" w:rsidRDefault="00FE52E7" w:rsidP="00004BA1">
      <w:pPr>
        <w:rPr>
          <w:rFonts w:asciiTheme="majorHAnsi" w:hAnsiTheme="majorHAnsi"/>
          <w:sz w:val="32"/>
        </w:rPr>
      </w:pPr>
    </w:p>
    <w:p w14:paraId="7B9D6AEB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F0FD521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79093269" w14:textId="77777777" w:rsidR="00FE52E7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4B0FB184" w14:textId="1D705212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3419F0F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All is calm, all is bright</w:t>
      </w:r>
    </w:p>
    <w:p w14:paraId="623E1B21" w14:textId="77777777" w:rsidR="00FE52E7" w:rsidRPr="00715316" w:rsidRDefault="00FE52E7" w:rsidP="00FE52E7">
      <w:pPr>
        <w:rPr>
          <w:rFonts w:asciiTheme="majorHAnsi" w:hAnsiTheme="majorHAnsi" w:cs="Arial"/>
          <w:sz w:val="28"/>
          <w:szCs w:val="28"/>
        </w:rPr>
      </w:pPr>
      <w:r w:rsidRPr="00715316">
        <w:rPr>
          <w:rFonts w:asciiTheme="majorHAnsi" w:hAnsiTheme="majorHAnsi" w:cs="Arial"/>
          <w:sz w:val="28"/>
          <w:szCs w:val="28"/>
        </w:rPr>
        <w:t>Round yon virgin mother and child</w:t>
      </w:r>
    </w:p>
    <w:p w14:paraId="03A3B44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Holy infant so tender and mild</w:t>
      </w:r>
    </w:p>
    <w:p w14:paraId="3A48DCB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18484428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Sleep in heavenly peace</w:t>
      </w:r>
    </w:p>
    <w:p w14:paraId="276B66AF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</w:p>
    <w:p w14:paraId="5E4F0B3C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Silent night, holy night</w:t>
      </w:r>
    </w:p>
    <w:p w14:paraId="196ED776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Shepherds quake at the sight</w:t>
      </w:r>
    </w:p>
    <w:p w14:paraId="4C4C9B7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Glories stream from heaven afar</w:t>
      </w:r>
    </w:p>
    <w:p w14:paraId="31F4F6A7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Heavenly hosts sing alleluia</w:t>
      </w:r>
    </w:p>
    <w:p w14:paraId="1DA73704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32F65FD5" w14:textId="77777777" w:rsidR="00FE52E7" w:rsidRPr="00715316" w:rsidRDefault="00FE52E7" w:rsidP="00FE52E7">
      <w:pPr>
        <w:rPr>
          <w:rFonts w:asciiTheme="majorHAnsi" w:hAnsiTheme="majorHAnsi" w:cs="Arial"/>
          <w:sz w:val="32"/>
          <w:szCs w:val="28"/>
        </w:rPr>
      </w:pPr>
      <w:r w:rsidRPr="00715316">
        <w:rPr>
          <w:rFonts w:asciiTheme="majorHAnsi" w:hAnsiTheme="majorHAnsi" w:cs="Arial"/>
          <w:sz w:val="32"/>
          <w:szCs w:val="28"/>
        </w:rPr>
        <w:t>Christ the Saviour is born</w:t>
      </w:r>
    </w:p>
    <w:p w14:paraId="0191A265" w14:textId="5BCF9043" w:rsidR="003C311D" w:rsidRDefault="003C311D">
      <w:pPr>
        <w:rPr>
          <w:rFonts w:asciiTheme="majorHAnsi" w:hAnsiTheme="majorHAnsi"/>
          <w:sz w:val="32"/>
        </w:rPr>
      </w:pPr>
      <w:r>
        <w:rPr>
          <w:rFonts w:asciiTheme="majorHAnsi" w:hAnsiTheme="majorHAnsi"/>
          <w:sz w:val="32"/>
        </w:rPr>
        <w:br w:type="page"/>
      </w:r>
    </w:p>
    <w:p w14:paraId="1460C2E2" w14:textId="77777777" w:rsidR="003C311D" w:rsidRDefault="003C311D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0"/>
          <w:szCs w:val="40"/>
          <w:u w:val="none"/>
        </w:rPr>
        <w:sectPr w:rsidR="003C311D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1C732FA7" w14:textId="5C55137E" w:rsidR="003C311D" w:rsidRPr="00F047C2" w:rsidRDefault="00000000" w:rsidP="003C311D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3C311D" w:rsidRPr="00F047C2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TINAPAY AT ALAK NAMING HATID</w:t>
        </w:r>
      </w:hyperlink>
    </w:p>
    <w:p w14:paraId="09F7CFEB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</w:p>
    <w:p w14:paraId="02F03155" w14:textId="77777777" w:rsidR="003C311D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</w:p>
    <w:p w14:paraId="53A13DE1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6BCFBCD3" w14:textId="77777777" w:rsidR="003C311D" w:rsidRPr="00734DD1" w:rsidRDefault="003C311D" w:rsidP="003C311D">
      <w:pPr>
        <w:spacing w:line="276" w:lineRule="auto"/>
        <w:rPr>
          <w:rFonts w:asciiTheme="majorHAnsi" w:eastAsia="Times New Roman" w:hAnsiTheme="majorHAnsi" w:cs="Courier New"/>
          <w:sz w:val="32"/>
          <w:szCs w:val="32"/>
        </w:rPr>
      </w:pPr>
      <w:r w:rsidRPr="00734DD1">
        <w:rPr>
          <w:rFonts w:asciiTheme="majorHAnsi" w:eastAsia="Times New Roman" w:hAnsiTheme="majorHAnsi" w:cs="Courier New"/>
          <w:sz w:val="32"/>
          <w:szCs w:val="32"/>
        </w:rPr>
        <w:t>Aming hatid alay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tinapay na nagmula sa pagpapala mo.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At tanggapin ang alak na ito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Inuming inihain sa'yo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</w:r>
    </w:p>
    <w:p w14:paraId="1B8BE490" w14:textId="77777777" w:rsidR="003C311D" w:rsidRPr="0091178F" w:rsidRDefault="003C311D" w:rsidP="003C311D">
      <w:pPr>
        <w:spacing w:line="276" w:lineRule="auto"/>
        <w:rPr>
          <w:rFonts w:ascii="Verdana" w:hAnsi="Verdana"/>
          <w:sz w:val="24"/>
          <w:szCs w:val="24"/>
        </w:rPr>
      </w:pPr>
      <w:r w:rsidRPr="00734DD1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Mahal naming D'yos inyong tanggapin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Ang munting alay mula sa amin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Buong puso naming hihintayin</w:t>
      </w:r>
      <w:r w:rsidRPr="00734DD1">
        <w:rPr>
          <w:rFonts w:asciiTheme="majorHAnsi" w:eastAsia="Times New Roman" w:hAnsiTheme="majorHAnsi" w:cs="Courier New"/>
          <w:sz w:val="32"/>
          <w:szCs w:val="32"/>
        </w:rPr>
        <w:br/>
        <w:t>Pagpapala na aming hiling</w:t>
      </w:r>
      <w:r w:rsidRPr="0091178F">
        <w:rPr>
          <w:rFonts w:ascii="Verdana" w:hAnsi="Verdana" w:cs="Arial"/>
          <w:color w:val="000000"/>
          <w:sz w:val="24"/>
          <w:szCs w:val="24"/>
        </w:rPr>
        <w:br/>
      </w:r>
    </w:p>
    <w:p w14:paraId="5F2102BC" w14:textId="77777777" w:rsidR="003C311D" w:rsidRDefault="003C311D" w:rsidP="003C311D">
      <w:pPr>
        <w:sectPr w:rsidR="003C311D" w:rsidSect="003C311D">
          <w:type w:val="continuous"/>
          <w:pgSz w:w="12240" w:h="15840"/>
          <w:pgMar w:top="990" w:right="1440" w:bottom="810" w:left="1440" w:header="720" w:footer="720" w:gutter="0"/>
          <w:cols w:space="720"/>
          <w:docGrid w:linePitch="360"/>
        </w:sectPr>
      </w:pPr>
    </w:p>
    <w:p w14:paraId="60CC302B" w14:textId="77777777" w:rsidR="003C311D" w:rsidRDefault="003C311D" w:rsidP="003C311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744650B3" w14:textId="77777777" w:rsidR="00C61247" w:rsidRDefault="00C61247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  <w:sectPr w:rsidR="00C61247" w:rsidSect="00DA7AB4">
          <w:type w:val="continuous"/>
          <w:pgSz w:w="12240" w:h="15840"/>
          <w:pgMar w:top="990" w:right="1440" w:bottom="810" w:left="1440" w:header="720" w:footer="720" w:gutter="0"/>
          <w:cols w:num="2" w:space="720"/>
          <w:docGrid w:linePitch="360"/>
        </w:sectPr>
      </w:pPr>
    </w:p>
    <w:p w14:paraId="78468F34" w14:textId="26C7D781" w:rsidR="005E5F7E" w:rsidRPr="00BE01C4" w:rsidRDefault="00000000" w:rsidP="00837B52">
      <w:pPr>
        <w:spacing w:line="276" w:lineRule="auto"/>
        <w:rPr>
          <w:rStyle w:val="Hyperlink"/>
          <w:rFonts w:asciiTheme="majorHAnsi" w:eastAsiaTheme="majorEastAsia" w:hAnsiTheme="majorHAnsi" w:cstheme="majorBidi"/>
          <w:sz w:val="48"/>
          <w:szCs w:val="48"/>
          <w:u w:val="none"/>
        </w:rPr>
      </w:pPr>
      <w:hyperlink w:anchor="_top" w:history="1">
        <w:r w:rsidR="005E5F7E" w:rsidRPr="00BE01C4">
          <w:rPr>
            <w:rStyle w:val="Hyperlink"/>
            <w:rFonts w:asciiTheme="majorHAnsi" w:eastAsiaTheme="majorEastAsia" w:hAnsiTheme="majorHAnsi" w:cstheme="majorBidi"/>
            <w:sz w:val="48"/>
            <w:szCs w:val="48"/>
            <w:u w:val="none"/>
          </w:rPr>
          <w:t>UNANG NOEL</w:t>
        </w:r>
      </w:hyperlink>
    </w:p>
    <w:p w14:paraId="45F0B7F3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1B940437" w14:textId="77777777" w:rsidR="005E5F7E" w:rsidRDefault="005E5F7E" w:rsidP="005E5F7E">
      <w:pPr>
        <w:rPr>
          <w:rFonts w:ascii="Verdana" w:hAnsi="Verdana"/>
          <w:sz w:val="24"/>
          <w:szCs w:val="24"/>
        </w:rPr>
      </w:pPr>
    </w:p>
    <w:p w14:paraId="3ECDBB12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</w:t>
      </w:r>
    </w:p>
    <w:p w14:paraId="758E7A8D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Unang sambit ng Noel anghel ang nagwika</w:t>
      </w:r>
    </w:p>
    <w:p w14:paraId="76006B54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mga pastol na sa parang Nakita</w:t>
      </w:r>
    </w:p>
    <w:p w14:paraId="09227C51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parang kung sa’n naro’n sa lamig ng gabi</w:t>
      </w:r>
    </w:p>
    <w:p w14:paraId="0B07DA3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Mga tupang alaga’y kan’lang katabi</w:t>
      </w:r>
    </w:p>
    <w:p w14:paraId="474B1897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26FB43EE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Koro</w:t>
      </w:r>
    </w:p>
    <w:p w14:paraId="1069CA98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Noel, Noel, Noel, Noel</w:t>
      </w:r>
    </w:p>
    <w:p w14:paraId="458DE77C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Sumilang ang Hari ng Israel</w:t>
      </w:r>
    </w:p>
    <w:p w14:paraId="6FF657B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</w:p>
    <w:p w14:paraId="588FCEE3" w14:textId="77777777" w:rsidR="005E5F7E" w:rsidRPr="000967E2" w:rsidRDefault="005E5F7E" w:rsidP="005E5F7E">
      <w:pPr>
        <w:rPr>
          <w:rFonts w:asciiTheme="majorHAnsi" w:eastAsia="Times New Roman" w:hAnsiTheme="majorHAnsi" w:cs="Courier New"/>
          <w:b/>
          <w:bCs/>
          <w:sz w:val="32"/>
          <w:szCs w:val="32"/>
        </w:rPr>
      </w:pPr>
      <w:r w:rsidRPr="000967E2">
        <w:rPr>
          <w:rFonts w:asciiTheme="majorHAnsi" w:eastAsia="Times New Roman" w:hAnsiTheme="majorHAnsi" w:cs="Courier New"/>
          <w:b/>
          <w:bCs/>
          <w:sz w:val="32"/>
          <w:szCs w:val="32"/>
        </w:rPr>
        <w:t>II</w:t>
      </w:r>
    </w:p>
    <w:p w14:paraId="2000B85A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Sila ay tumingala at tala’y nakita</w:t>
      </w:r>
    </w:p>
    <w:p w14:paraId="56AD1F0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Sa silangang malayo’y nagniningning pa</w:t>
      </w:r>
    </w:p>
    <w:p w14:paraId="4A8C0A36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sa lupa’y nagbigay, kaygandang liwanag</w:t>
      </w:r>
    </w:p>
    <w:p w14:paraId="79709C12" w14:textId="77777777" w:rsidR="005E5F7E" w:rsidRPr="005E5F7E" w:rsidRDefault="005E5F7E" w:rsidP="005E5F7E">
      <w:pPr>
        <w:rPr>
          <w:rFonts w:asciiTheme="majorHAnsi" w:eastAsia="Times New Roman" w:hAnsiTheme="majorHAnsi" w:cs="Courier New"/>
          <w:sz w:val="32"/>
          <w:szCs w:val="32"/>
        </w:rPr>
      </w:pPr>
      <w:r w:rsidRPr="005E5F7E">
        <w:rPr>
          <w:rFonts w:asciiTheme="majorHAnsi" w:eastAsia="Times New Roman" w:hAnsiTheme="majorHAnsi" w:cs="Courier New"/>
          <w:sz w:val="32"/>
          <w:szCs w:val="32"/>
        </w:rPr>
        <w:t>At ito’y nagpatuloy buong magdamag</w:t>
      </w:r>
    </w:p>
    <w:p w14:paraId="44DE3A66" w14:textId="2CC1454D" w:rsidR="00A841AC" w:rsidRDefault="00A841AC">
      <w:pPr>
        <w:rPr>
          <w:rFonts w:asciiTheme="majorHAnsi" w:eastAsia="Times New Roman" w:hAnsiTheme="majorHAnsi" w:cs="Courier New"/>
          <w:sz w:val="32"/>
          <w:szCs w:val="32"/>
        </w:rPr>
      </w:pPr>
    </w:p>
    <w:sectPr w:rsidR="00A841AC" w:rsidSect="00C61247">
      <w:type w:val="continuous"/>
      <w:pgSz w:w="12240" w:h="15840"/>
      <w:pgMar w:top="99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DA7E07" w14:textId="77777777" w:rsidR="00B8633F" w:rsidRDefault="00B8633F" w:rsidP="009839C9">
      <w:r>
        <w:separator/>
      </w:r>
    </w:p>
  </w:endnote>
  <w:endnote w:type="continuationSeparator" w:id="0">
    <w:p w14:paraId="6EF2F0DB" w14:textId="77777777" w:rsidR="00B8633F" w:rsidRDefault="00B8633F" w:rsidP="009839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1C41A" w14:textId="77777777" w:rsidR="004C1811" w:rsidRDefault="004C18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31E4E" w14:textId="420F4954" w:rsidR="00AE63A5" w:rsidRDefault="006674FB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5F7CFEF2" wp14:editId="7AE6B8A4">
          <wp:simplePos x="0" y="0"/>
          <wp:positionH relativeFrom="margin">
            <wp:posOffset>-697865</wp:posOffset>
          </wp:positionH>
          <wp:positionV relativeFrom="paragraph">
            <wp:posOffset>5715</wp:posOffset>
          </wp:positionV>
          <wp:extent cx="650240" cy="650240"/>
          <wp:effectExtent l="0" t="0" r="0" b="0"/>
          <wp:wrapTight wrapText="bothSides">
            <wp:wrapPolygon edited="0">
              <wp:start x="0" y="0"/>
              <wp:lineTo x="0" y="20883"/>
              <wp:lineTo x="20883" y="20883"/>
              <wp:lineTo x="20883" y="0"/>
              <wp:lineTo x="0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50240" cy="650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E63A5" w:rsidRPr="00CB034B">
      <w:rPr>
        <w:b/>
        <w:color w:val="2F5496" w:themeColor="accent5" w:themeShade="BF"/>
      </w:rPr>
      <w:t>3PM</w:t>
    </w:r>
    <w:r w:rsidR="00AE63A5">
      <w:t xml:space="preserve"> </w:t>
    </w:r>
    <w:r w:rsidR="00AE63A5">
      <w:rPr>
        <w:color w:val="2F5496" w:themeColor="accent5" w:themeShade="BF"/>
      </w:rPr>
      <w:t>Filipino</w:t>
    </w:r>
    <w:r w:rsidR="00AE63A5" w:rsidRPr="00CB034B">
      <w:rPr>
        <w:color w:val="2F5496" w:themeColor="accent5" w:themeShade="BF"/>
      </w:rPr>
      <w:t xml:space="preserve"> Choir</w:t>
    </w:r>
    <w:r w:rsidR="00AE63A5" w:rsidRPr="00CB034B">
      <w:rPr>
        <w:color w:val="2F5496" w:themeColor="accent5" w:themeShade="BF"/>
      </w:rPr>
      <w:ptab w:relativeTo="margin" w:alignment="center" w:leader="none"/>
    </w:r>
    <w:r w:rsidR="00AE63A5" w:rsidRPr="00CB034B">
      <w:rPr>
        <w:color w:val="2F5496" w:themeColor="accent5" w:themeShade="BF"/>
      </w:rPr>
      <w:t>Songs Compilation</w:t>
    </w:r>
    <w:r w:rsidR="00AE63A5" w:rsidRPr="00CB034B">
      <w:rPr>
        <w:color w:val="2F5496" w:themeColor="accent5" w:themeShade="BF"/>
      </w:rPr>
      <w:ptab w:relativeTo="margin" w:alignment="right" w:leader="none"/>
    </w:r>
    <w:r w:rsidR="00AE63A5" w:rsidRPr="00B25BA2">
      <w:rPr>
        <w:noProof/>
        <w:color w:val="7F7F7F" w:themeColor="background1" w:themeShade="7F"/>
        <w:spacing w:val="60"/>
      </w:rPr>
      <w:t>Page</w:t>
    </w:r>
    <w:r w:rsidR="00AE63A5" w:rsidRPr="00B25BA2">
      <w:rPr>
        <w:noProof/>
        <w:color w:val="2F5496" w:themeColor="accent5" w:themeShade="BF"/>
      </w:rPr>
      <w:t xml:space="preserve"> | </w:t>
    </w:r>
    <w:r w:rsidR="00AE63A5" w:rsidRPr="00B25BA2">
      <w:rPr>
        <w:noProof/>
        <w:color w:val="2F5496" w:themeColor="accent5" w:themeShade="BF"/>
      </w:rPr>
      <w:fldChar w:fldCharType="begin"/>
    </w:r>
    <w:r w:rsidR="00AE63A5" w:rsidRPr="00B25BA2">
      <w:rPr>
        <w:noProof/>
        <w:color w:val="2F5496" w:themeColor="accent5" w:themeShade="BF"/>
      </w:rPr>
      <w:instrText xml:space="preserve"> PAGE   \* MERGEFORMAT </w:instrText>
    </w:r>
    <w:r w:rsidR="00AE63A5" w:rsidRPr="00B25BA2">
      <w:rPr>
        <w:noProof/>
        <w:color w:val="2F5496" w:themeColor="accent5" w:themeShade="BF"/>
      </w:rPr>
      <w:fldChar w:fldCharType="separate"/>
    </w:r>
    <w:r w:rsidR="00CC1560" w:rsidRPr="00CC1560">
      <w:rPr>
        <w:b/>
        <w:bCs/>
        <w:noProof/>
        <w:color w:val="2F5496" w:themeColor="accent5" w:themeShade="BF"/>
      </w:rPr>
      <w:t>27</w:t>
    </w:r>
    <w:r w:rsidR="00AE63A5" w:rsidRPr="00B25BA2">
      <w:rPr>
        <w:b/>
        <w:bCs/>
        <w:noProof/>
        <w:color w:val="2F5496" w:themeColor="accent5" w:themeShade="BF"/>
      </w:rPr>
      <w:fldChar w:fldCharType="end"/>
    </w:r>
  </w:p>
  <w:p w14:paraId="28D179C2" w14:textId="7596DE61" w:rsidR="00AE63A5" w:rsidRDefault="00AE63A5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FB424" w14:textId="77777777" w:rsidR="004C1811" w:rsidRDefault="004C181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64239" w14:textId="2778889A" w:rsidR="0076777C" w:rsidRDefault="001F7E74">
    <w:pPr>
      <w:pStyle w:val="Footer"/>
      <w:rPr>
        <w:color w:val="2F5496" w:themeColor="accent5" w:themeShade="BF"/>
      </w:rPr>
    </w:pPr>
    <w:r>
      <w:rPr>
        <w:noProof/>
      </w:rPr>
      <w:drawing>
        <wp:anchor distT="0" distB="0" distL="114300" distR="114300" simplePos="0" relativeHeight="251664384" behindDoc="1" locked="0" layoutInCell="1" allowOverlap="1" wp14:anchorId="561D4AB2" wp14:editId="2A72488C">
          <wp:simplePos x="0" y="0"/>
          <wp:positionH relativeFrom="margin">
            <wp:posOffset>-687823</wp:posOffset>
          </wp:positionH>
          <wp:positionV relativeFrom="paragraph">
            <wp:posOffset>7704</wp:posOffset>
          </wp:positionV>
          <wp:extent cx="582295" cy="582295"/>
          <wp:effectExtent l="0" t="0" r="8255" b="8255"/>
          <wp:wrapTight wrapText="bothSides">
            <wp:wrapPolygon edited="0">
              <wp:start x="0" y="0"/>
              <wp:lineTo x="0" y="21200"/>
              <wp:lineTo x="21200" y="21200"/>
              <wp:lineTo x="21200" y="0"/>
              <wp:lineTo x="0" y="0"/>
            </wp:wrapPolygon>
          </wp:wrapTight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2295" cy="5822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777C" w:rsidRPr="00CB034B">
      <w:rPr>
        <w:b/>
        <w:color w:val="2F5496" w:themeColor="accent5" w:themeShade="BF"/>
      </w:rPr>
      <w:t>3PM</w:t>
    </w:r>
    <w:r w:rsidR="0076777C">
      <w:t xml:space="preserve"> </w:t>
    </w:r>
    <w:r w:rsidR="0076777C">
      <w:rPr>
        <w:color w:val="2F5496" w:themeColor="accent5" w:themeShade="BF"/>
      </w:rPr>
      <w:t>Filipino</w:t>
    </w:r>
    <w:r w:rsidR="0076777C" w:rsidRPr="00CB034B">
      <w:rPr>
        <w:color w:val="2F5496" w:themeColor="accent5" w:themeShade="BF"/>
      </w:rPr>
      <w:t xml:space="preserve"> Choir</w:t>
    </w:r>
    <w:r w:rsidR="0076777C" w:rsidRPr="00CB034B">
      <w:rPr>
        <w:color w:val="2F5496" w:themeColor="accent5" w:themeShade="BF"/>
      </w:rPr>
      <w:ptab w:relativeTo="margin" w:alignment="center" w:leader="none"/>
    </w:r>
    <w:r w:rsidR="0076777C" w:rsidRPr="00CB034B">
      <w:rPr>
        <w:color w:val="2F5496" w:themeColor="accent5" w:themeShade="BF"/>
      </w:rPr>
      <w:t>Songs Compilation</w:t>
    </w:r>
    <w:r w:rsidR="0076777C" w:rsidRPr="00CB034B">
      <w:rPr>
        <w:color w:val="2F5496" w:themeColor="accent5" w:themeShade="BF"/>
      </w:rPr>
      <w:ptab w:relativeTo="margin" w:alignment="right" w:leader="none"/>
    </w:r>
    <w:r w:rsidR="0076777C" w:rsidRPr="00B25BA2">
      <w:rPr>
        <w:noProof/>
        <w:color w:val="7F7F7F" w:themeColor="background1" w:themeShade="7F"/>
        <w:spacing w:val="60"/>
      </w:rPr>
      <w:t>Page</w:t>
    </w:r>
    <w:r w:rsidR="0076777C" w:rsidRPr="00B25BA2">
      <w:rPr>
        <w:noProof/>
        <w:color w:val="2F5496" w:themeColor="accent5" w:themeShade="BF"/>
      </w:rPr>
      <w:t xml:space="preserve"> | </w:t>
    </w:r>
    <w:r w:rsidR="0076777C" w:rsidRPr="00B25BA2">
      <w:rPr>
        <w:noProof/>
        <w:color w:val="2F5496" w:themeColor="accent5" w:themeShade="BF"/>
      </w:rPr>
      <w:fldChar w:fldCharType="begin"/>
    </w:r>
    <w:r w:rsidR="0076777C" w:rsidRPr="00B25BA2">
      <w:rPr>
        <w:noProof/>
        <w:color w:val="2F5496" w:themeColor="accent5" w:themeShade="BF"/>
      </w:rPr>
      <w:instrText xml:space="preserve"> PAGE   \* MERGEFORMAT </w:instrText>
    </w:r>
    <w:r w:rsidR="0076777C" w:rsidRPr="00B25BA2">
      <w:rPr>
        <w:noProof/>
        <w:color w:val="2F5496" w:themeColor="accent5" w:themeShade="BF"/>
      </w:rPr>
      <w:fldChar w:fldCharType="separate"/>
    </w:r>
    <w:r w:rsidR="0076777C" w:rsidRPr="00CC1560">
      <w:rPr>
        <w:b/>
        <w:bCs/>
        <w:noProof/>
        <w:color w:val="2F5496" w:themeColor="accent5" w:themeShade="BF"/>
      </w:rPr>
      <w:t>27</w:t>
    </w:r>
    <w:r w:rsidR="0076777C" w:rsidRPr="00B25BA2">
      <w:rPr>
        <w:b/>
        <w:bCs/>
        <w:noProof/>
        <w:color w:val="2F5496" w:themeColor="accent5" w:themeShade="BF"/>
      </w:rPr>
      <w:fldChar w:fldCharType="end"/>
    </w:r>
  </w:p>
  <w:p w14:paraId="31774CB7" w14:textId="77777777" w:rsidR="0076777C" w:rsidRDefault="0076777C">
    <w:pPr>
      <w:pStyle w:val="Footer"/>
    </w:pPr>
    <w:r>
      <w:rPr>
        <w:color w:val="2F5496" w:themeColor="accent5" w:themeShade="BF"/>
      </w:rPr>
      <w:tab/>
    </w:r>
    <w:r w:rsidRPr="00CB034B">
      <w:rPr>
        <w:color w:val="2F5496" w:themeColor="accent5" w:themeShade="BF"/>
      </w:rPr>
      <w:t>Copyright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4E645C" w14:textId="77777777" w:rsidR="00B8633F" w:rsidRDefault="00B8633F" w:rsidP="009839C9">
      <w:r>
        <w:separator/>
      </w:r>
    </w:p>
  </w:footnote>
  <w:footnote w:type="continuationSeparator" w:id="0">
    <w:p w14:paraId="29E98770" w14:textId="77777777" w:rsidR="00B8633F" w:rsidRDefault="00B8633F" w:rsidP="009839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3E27" w14:textId="77777777" w:rsidR="004C1811" w:rsidRDefault="004C18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777D" w14:textId="77777777" w:rsidR="004C1811" w:rsidRDefault="004C181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BD7E" w14:textId="77777777" w:rsidR="004C1811" w:rsidRDefault="004C181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160FF" w14:textId="5802D059" w:rsidR="00AE63A5" w:rsidRDefault="00AE63A5">
    <w:pPr>
      <w:pStyle w:val="Header"/>
    </w:pPr>
  </w:p>
  <w:p w14:paraId="0F0BCBBC" w14:textId="77777777" w:rsidR="00AE63A5" w:rsidRDefault="00AE63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17FA0"/>
    <w:multiLevelType w:val="hybridMultilevel"/>
    <w:tmpl w:val="65B8BC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A0834"/>
    <w:multiLevelType w:val="hybridMultilevel"/>
    <w:tmpl w:val="65B8BC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DE3DE6"/>
    <w:multiLevelType w:val="hybridMultilevel"/>
    <w:tmpl w:val="9AB2292E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>
      <w:start w:val="1"/>
      <w:numFmt w:val="lowerRoman"/>
      <w:lvlText w:val="%6."/>
      <w:lvlJc w:val="right"/>
      <w:pPr>
        <w:ind w:left="4320" w:hanging="180"/>
      </w:pPr>
    </w:lvl>
    <w:lvl w:ilvl="6" w:tplc="1009000F">
      <w:start w:val="1"/>
      <w:numFmt w:val="decimal"/>
      <w:lvlText w:val="%7."/>
      <w:lvlJc w:val="left"/>
      <w:pPr>
        <w:ind w:left="5040" w:hanging="360"/>
      </w:pPr>
    </w:lvl>
    <w:lvl w:ilvl="7" w:tplc="10090019">
      <w:start w:val="1"/>
      <w:numFmt w:val="lowerLetter"/>
      <w:lvlText w:val="%8."/>
      <w:lvlJc w:val="left"/>
      <w:pPr>
        <w:ind w:left="5760" w:hanging="360"/>
      </w:pPr>
    </w:lvl>
    <w:lvl w:ilvl="8" w:tplc="1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54144B"/>
    <w:multiLevelType w:val="hybridMultilevel"/>
    <w:tmpl w:val="82E63A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3912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509221757">
    <w:abstractNumId w:val="3"/>
  </w:num>
  <w:num w:numId="3" w16cid:durableId="812865546">
    <w:abstractNumId w:val="1"/>
  </w:num>
  <w:num w:numId="4" w16cid:durableId="1966931993">
    <w:abstractNumId w:val="2"/>
  </w:num>
  <w:num w:numId="5" w16cid:durableId="2146465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isplayBackgroundShape/>
  <w:hideSpellingError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3E9"/>
    <w:rsid w:val="00000256"/>
    <w:rsid w:val="00003062"/>
    <w:rsid w:val="00004BA1"/>
    <w:rsid w:val="00004E14"/>
    <w:rsid w:val="00006C12"/>
    <w:rsid w:val="000072E8"/>
    <w:rsid w:val="0001076D"/>
    <w:rsid w:val="00010923"/>
    <w:rsid w:val="00010E59"/>
    <w:rsid w:val="00010F9D"/>
    <w:rsid w:val="0001132C"/>
    <w:rsid w:val="00013584"/>
    <w:rsid w:val="00014129"/>
    <w:rsid w:val="000164A0"/>
    <w:rsid w:val="00017383"/>
    <w:rsid w:val="00017F9C"/>
    <w:rsid w:val="00021729"/>
    <w:rsid w:val="00021E28"/>
    <w:rsid w:val="00023682"/>
    <w:rsid w:val="000254EA"/>
    <w:rsid w:val="00031BD7"/>
    <w:rsid w:val="000338DB"/>
    <w:rsid w:val="000420D0"/>
    <w:rsid w:val="00042209"/>
    <w:rsid w:val="000448EB"/>
    <w:rsid w:val="00044CFD"/>
    <w:rsid w:val="000469E8"/>
    <w:rsid w:val="00047E11"/>
    <w:rsid w:val="00050401"/>
    <w:rsid w:val="00051880"/>
    <w:rsid w:val="00056ACD"/>
    <w:rsid w:val="00057699"/>
    <w:rsid w:val="00057D4D"/>
    <w:rsid w:val="0006013E"/>
    <w:rsid w:val="00060189"/>
    <w:rsid w:val="000609C6"/>
    <w:rsid w:val="00062DA1"/>
    <w:rsid w:val="0006454D"/>
    <w:rsid w:val="000646BB"/>
    <w:rsid w:val="00064D42"/>
    <w:rsid w:val="00064FE1"/>
    <w:rsid w:val="00065534"/>
    <w:rsid w:val="000667D3"/>
    <w:rsid w:val="00066F6C"/>
    <w:rsid w:val="000709DA"/>
    <w:rsid w:val="00070FA5"/>
    <w:rsid w:val="0007119D"/>
    <w:rsid w:val="00071547"/>
    <w:rsid w:val="000728A9"/>
    <w:rsid w:val="00072936"/>
    <w:rsid w:val="00072FB8"/>
    <w:rsid w:val="00073A90"/>
    <w:rsid w:val="00074998"/>
    <w:rsid w:val="00075B0A"/>
    <w:rsid w:val="00076599"/>
    <w:rsid w:val="00076778"/>
    <w:rsid w:val="000779ED"/>
    <w:rsid w:val="000818B9"/>
    <w:rsid w:val="00081A20"/>
    <w:rsid w:val="00081EE7"/>
    <w:rsid w:val="000822D4"/>
    <w:rsid w:val="000839CE"/>
    <w:rsid w:val="00084017"/>
    <w:rsid w:val="000845A0"/>
    <w:rsid w:val="00084980"/>
    <w:rsid w:val="000864FC"/>
    <w:rsid w:val="000879B4"/>
    <w:rsid w:val="00090570"/>
    <w:rsid w:val="00091CE1"/>
    <w:rsid w:val="0009230D"/>
    <w:rsid w:val="00092903"/>
    <w:rsid w:val="00092967"/>
    <w:rsid w:val="00092B32"/>
    <w:rsid w:val="0009440F"/>
    <w:rsid w:val="00094B29"/>
    <w:rsid w:val="00095859"/>
    <w:rsid w:val="0009608A"/>
    <w:rsid w:val="000967E2"/>
    <w:rsid w:val="00096D5F"/>
    <w:rsid w:val="000972D8"/>
    <w:rsid w:val="000974F5"/>
    <w:rsid w:val="0009770F"/>
    <w:rsid w:val="00097710"/>
    <w:rsid w:val="000A042A"/>
    <w:rsid w:val="000A1B41"/>
    <w:rsid w:val="000A2261"/>
    <w:rsid w:val="000A33EE"/>
    <w:rsid w:val="000A34D5"/>
    <w:rsid w:val="000A3BF3"/>
    <w:rsid w:val="000A6A18"/>
    <w:rsid w:val="000A7EFB"/>
    <w:rsid w:val="000B0AB5"/>
    <w:rsid w:val="000B1255"/>
    <w:rsid w:val="000B1B6B"/>
    <w:rsid w:val="000B2A65"/>
    <w:rsid w:val="000B35EE"/>
    <w:rsid w:val="000C07E1"/>
    <w:rsid w:val="000C07E9"/>
    <w:rsid w:val="000C334C"/>
    <w:rsid w:val="000C3870"/>
    <w:rsid w:val="000C4097"/>
    <w:rsid w:val="000C42C9"/>
    <w:rsid w:val="000C5426"/>
    <w:rsid w:val="000C6DA7"/>
    <w:rsid w:val="000D0B18"/>
    <w:rsid w:val="000D0B92"/>
    <w:rsid w:val="000D1A26"/>
    <w:rsid w:val="000D258B"/>
    <w:rsid w:val="000D3A1F"/>
    <w:rsid w:val="000D47FE"/>
    <w:rsid w:val="000D4CED"/>
    <w:rsid w:val="000D66EE"/>
    <w:rsid w:val="000E3215"/>
    <w:rsid w:val="000E3C60"/>
    <w:rsid w:val="000E3C80"/>
    <w:rsid w:val="000E3FE3"/>
    <w:rsid w:val="000E4AFC"/>
    <w:rsid w:val="000E4FB3"/>
    <w:rsid w:val="000E502E"/>
    <w:rsid w:val="000E5D32"/>
    <w:rsid w:val="000E64BD"/>
    <w:rsid w:val="000E717D"/>
    <w:rsid w:val="000F2C1D"/>
    <w:rsid w:val="000F345F"/>
    <w:rsid w:val="000F40BE"/>
    <w:rsid w:val="000F541C"/>
    <w:rsid w:val="000F7D69"/>
    <w:rsid w:val="00100F88"/>
    <w:rsid w:val="00102490"/>
    <w:rsid w:val="00103E63"/>
    <w:rsid w:val="001044F9"/>
    <w:rsid w:val="00104B30"/>
    <w:rsid w:val="00105096"/>
    <w:rsid w:val="00105949"/>
    <w:rsid w:val="0010627F"/>
    <w:rsid w:val="00106D4F"/>
    <w:rsid w:val="00111CB7"/>
    <w:rsid w:val="00112B22"/>
    <w:rsid w:val="00113448"/>
    <w:rsid w:val="001134C8"/>
    <w:rsid w:val="0011451E"/>
    <w:rsid w:val="00114FC0"/>
    <w:rsid w:val="001150C2"/>
    <w:rsid w:val="001157B5"/>
    <w:rsid w:val="00120C3A"/>
    <w:rsid w:val="0012117A"/>
    <w:rsid w:val="001211F3"/>
    <w:rsid w:val="00121362"/>
    <w:rsid w:val="001214A5"/>
    <w:rsid w:val="001237D0"/>
    <w:rsid w:val="00124895"/>
    <w:rsid w:val="00124D96"/>
    <w:rsid w:val="001251DB"/>
    <w:rsid w:val="00126BB8"/>
    <w:rsid w:val="0012728C"/>
    <w:rsid w:val="001276CE"/>
    <w:rsid w:val="00130506"/>
    <w:rsid w:val="00130739"/>
    <w:rsid w:val="00132CC9"/>
    <w:rsid w:val="00133DB0"/>
    <w:rsid w:val="00140543"/>
    <w:rsid w:val="00140724"/>
    <w:rsid w:val="0014119C"/>
    <w:rsid w:val="0014277B"/>
    <w:rsid w:val="001436D3"/>
    <w:rsid w:val="00143C41"/>
    <w:rsid w:val="001448E9"/>
    <w:rsid w:val="00144967"/>
    <w:rsid w:val="00144B44"/>
    <w:rsid w:val="00145B3F"/>
    <w:rsid w:val="00145E41"/>
    <w:rsid w:val="00146BF1"/>
    <w:rsid w:val="00146C64"/>
    <w:rsid w:val="001478F2"/>
    <w:rsid w:val="00147B9C"/>
    <w:rsid w:val="0015062B"/>
    <w:rsid w:val="00150A94"/>
    <w:rsid w:val="0015215B"/>
    <w:rsid w:val="0015345B"/>
    <w:rsid w:val="00154D45"/>
    <w:rsid w:val="00155A45"/>
    <w:rsid w:val="00160D65"/>
    <w:rsid w:val="00161A78"/>
    <w:rsid w:val="001631B8"/>
    <w:rsid w:val="001636DA"/>
    <w:rsid w:val="00163B2B"/>
    <w:rsid w:val="00163F83"/>
    <w:rsid w:val="001653CB"/>
    <w:rsid w:val="00165FC2"/>
    <w:rsid w:val="00166547"/>
    <w:rsid w:val="00170805"/>
    <w:rsid w:val="0017188B"/>
    <w:rsid w:val="00171B4B"/>
    <w:rsid w:val="00171C0D"/>
    <w:rsid w:val="00173CB9"/>
    <w:rsid w:val="00176663"/>
    <w:rsid w:val="00180CBD"/>
    <w:rsid w:val="0018205D"/>
    <w:rsid w:val="0018205F"/>
    <w:rsid w:val="001839E7"/>
    <w:rsid w:val="00190423"/>
    <w:rsid w:val="001908C4"/>
    <w:rsid w:val="00191155"/>
    <w:rsid w:val="00192492"/>
    <w:rsid w:val="001937BD"/>
    <w:rsid w:val="00195204"/>
    <w:rsid w:val="00196C4E"/>
    <w:rsid w:val="00197812"/>
    <w:rsid w:val="00197EF3"/>
    <w:rsid w:val="001A20E9"/>
    <w:rsid w:val="001A22B8"/>
    <w:rsid w:val="001A5355"/>
    <w:rsid w:val="001A60F4"/>
    <w:rsid w:val="001A74E3"/>
    <w:rsid w:val="001A7638"/>
    <w:rsid w:val="001A7955"/>
    <w:rsid w:val="001B0343"/>
    <w:rsid w:val="001B238F"/>
    <w:rsid w:val="001B36EA"/>
    <w:rsid w:val="001B40FA"/>
    <w:rsid w:val="001B4879"/>
    <w:rsid w:val="001B5FBE"/>
    <w:rsid w:val="001B6757"/>
    <w:rsid w:val="001C1226"/>
    <w:rsid w:val="001C1DA4"/>
    <w:rsid w:val="001C2F48"/>
    <w:rsid w:val="001C2F86"/>
    <w:rsid w:val="001C5464"/>
    <w:rsid w:val="001C597E"/>
    <w:rsid w:val="001C6704"/>
    <w:rsid w:val="001C751A"/>
    <w:rsid w:val="001D158F"/>
    <w:rsid w:val="001D1881"/>
    <w:rsid w:val="001D1DD9"/>
    <w:rsid w:val="001D2652"/>
    <w:rsid w:val="001D34A8"/>
    <w:rsid w:val="001D359F"/>
    <w:rsid w:val="001D47B8"/>
    <w:rsid w:val="001D554B"/>
    <w:rsid w:val="001D56D4"/>
    <w:rsid w:val="001D5AB2"/>
    <w:rsid w:val="001D5E45"/>
    <w:rsid w:val="001D5F40"/>
    <w:rsid w:val="001D658A"/>
    <w:rsid w:val="001D6A00"/>
    <w:rsid w:val="001D6D61"/>
    <w:rsid w:val="001D73E2"/>
    <w:rsid w:val="001E0198"/>
    <w:rsid w:val="001E0F57"/>
    <w:rsid w:val="001E2CCD"/>
    <w:rsid w:val="001E2E76"/>
    <w:rsid w:val="001E2E78"/>
    <w:rsid w:val="001E4986"/>
    <w:rsid w:val="001E4FA2"/>
    <w:rsid w:val="001E60CC"/>
    <w:rsid w:val="001E658F"/>
    <w:rsid w:val="001F1410"/>
    <w:rsid w:val="001F2A99"/>
    <w:rsid w:val="001F3ABF"/>
    <w:rsid w:val="001F4504"/>
    <w:rsid w:val="001F702B"/>
    <w:rsid w:val="001F7813"/>
    <w:rsid w:val="001F7AC9"/>
    <w:rsid w:val="001F7E74"/>
    <w:rsid w:val="002003C0"/>
    <w:rsid w:val="00201024"/>
    <w:rsid w:val="00202521"/>
    <w:rsid w:val="00202BD2"/>
    <w:rsid w:val="00203882"/>
    <w:rsid w:val="00203E8B"/>
    <w:rsid w:val="00204A67"/>
    <w:rsid w:val="0020500F"/>
    <w:rsid w:val="00206A4A"/>
    <w:rsid w:val="00210E1F"/>
    <w:rsid w:val="00211347"/>
    <w:rsid w:val="00211B51"/>
    <w:rsid w:val="00212076"/>
    <w:rsid w:val="0021365B"/>
    <w:rsid w:val="002161A5"/>
    <w:rsid w:val="00220584"/>
    <w:rsid w:val="002206D3"/>
    <w:rsid w:val="002208B5"/>
    <w:rsid w:val="002214F8"/>
    <w:rsid w:val="00221C1C"/>
    <w:rsid w:val="002235A8"/>
    <w:rsid w:val="00226CC7"/>
    <w:rsid w:val="002274EF"/>
    <w:rsid w:val="00232F60"/>
    <w:rsid w:val="00233246"/>
    <w:rsid w:val="0023376E"/>
    <w:rsid w:val="00233EA2"/>
    <w:rsid w:val="002364BF"/>
    <w:rsid w:val="00236E17"/>
    <w:rsid w:val="00237010"/>
    <w:rsid w:val="00237775"/>
    <w:rsid w:val="00237F88"/>
    <w:rsid w:val="002401C4"/>
    <w:rsid w:val="0024084B"/>
    <w:rsid w:val="00243E54"/>
    <w:rsid w:val="00245247"/>
    <w:rsid w:val="00247DF7"/>
    <w:rsid w:val="002501AC"/>
    <w:rsid w:val="00252854"/>
    <w:rsid w:val="002539EF"/>
    <w:rsid w:val="00253DE8"/>
    <w:rsid w:val="0025639A"/>
    <w:rsid w:val="00264EFD"/>
    <w:rsid w:val="00267A2D"/>
    <w:rsid w:val="0027282C"/>
    <w:rsid w:val="0027372B"/>
    <w:rsid w:val="00275BE4"/>
    <w:rsid w:val="00276353"/>
    <w:rsid w:val="002801CD"/>
    <w:rsid w:val="00280524"/>
    <w:rsid w:val="00280C36"/>
    <w:rsid w:val="00281708"/>
    <w:rsid w:val="00281EC7"/>
    <w:rsid w:val="00282592"/>
    <w:rsid w:val="00282E80"/>
    <w:rsid w:val="002833D5"/>
    <w:rsid w:val="0028531A"/>
    <w:rsid w:val="00285E68"/>
    <w:rsid w:val="0028665E"/>
    <w:rsid w:val="00287010"/>
    <w:rsid w:val="002921DE"/>
    <w:rsid w:val="00293871"/>
    <w:rsid w:val="00294B38"/>
    <w:rsid w:val="00296A3B"/>
    <w:rsid w:val="00297B23"/>
    <w:rsid w:val="002A064E"/>
    <w:rsid w:val="002A09AA"/>
    <w:rsid w:val="002A1FB0"/>
    <w:rsid w:val="002A32F6"/>
    <w:rsid w:val="002A3AD3"/>
    <w:rsid w:val="002A59D5"/>
    <w:rsid w:val="002A69A8"/>
    <w:rsid w:val="002B113D"/>
    <w:rsid w:val="002B13A0"/>
    <w:rsid w:val="002B4850"/>
    <w:rsid w:val="002C139B"/>
    <w:rsid w:val="002C52C8"/>
    <w:rsid w:val="002C54FA"/>
    <w:rsid w:val="002C6639"/>
    <w:rsid w:val="002C7D32"/>
    <w:rsid w:val="002D033A"/>
    <w:rsid w:val="002D077F"/>
    <w:rsid w:val="002D1690"/>
    <w:rsid w:val="002D1A5B"/>
    <w:rsid w:val="002D2DA8"/>
    <w:rsid w:val="002D2FD8"/>
    <w:rsid w:val="002D30A7"/>
    <w:rsid w:val="002D3825"/>
    <w:rsid w:val="002D3C18"/>
    <w:rsid w:val="002D4258"/>
    <w:rsid w:val="002E118F"/>
    <w:rsid w:val="002E1F88"/>
    <w:rsid w:val="002E3D44"/>
    <w:rsid w:val="002E629C"/>
    <w:rsid w:val="002E63E9"/>
    <w:rsid w:val="002F0633"/>
    <w:rsid w:val="002F1629"/>
    <w:rsid w:val="002F1E65"/>
    <w:rsid w:val="002F2203"/>
    <w:rsid w:val="002F3563"/>
    <w:rsid w:val="002F407E"/>
    <w:rsid w:val="002F4880"/>
    <w:rsid w:val="002F516B"/>
    <w:rsid w:val="002F5199"/>
    <w:rsid w:val="002F6281"/>
    <w:rsid w:val="002F6747"/>
    <w:rsid w:val="002F7AB9"/>
    <w:rsid w:val="0030038E"/>
    <w:rsid w:val="003009BE"/>
    <w:rsid w:val="00300B7B"/>
    <w:rsid w:val="0030324A"/>
    <w:rsid w:val="003033C3"/>
    <w:rsid w:val="00303B1D"/>
    <w:rsid w:val="003053D2"/>
    <w:rsid w:val="00310846"/>
    <w:rsid w:val="0031135C"/>
    <w:rsid w:val="003117C4"/>
    <w:rsid w:val="00311EC9"/>
    <w:rsid w:val="003146E0"/>
    <w:rsid w:val="00315A6C"/>
    <w:rsid w:val="00315E5B"/>
    <w:rsid w:val="00317AAD"/>
    <w:rsid w:val="00317C32"/>
    <w:rsid w:val="0032339B"/>
    <w:rsid w:val="00325D64"/>
    <w:rsid w:val="00327C57"/>
    <w:rsid w:val="00331D8C"/>
    <w:rsid w:val="00331FF9"/>
    <w:rsid w:val="0033447C"/>
    <w:rsid w:val="003345EE"/>
    <w:rsid w:val="00334C60"/>
    <w:rsid w:val="00337A28"/>
    <w:rsid w:val="00337ED2"/>
    <w:rsid w:val="00340731"/>
    <w:rsid w:val="0034133B"/>
    <w:rsid w:val="003422F9"/>
    <w:rsid w:val="00342A59"/>
    <w:rsid w:val="0034389C"/>
    <w:rsid w:val="00343B6A"/>
    <w:rsid w:val="003451FC"/>
    <w:rsid w:val="00345AE0"/>
    <w:rsid w:val="00345DC6"/>
    <w:rsid w:val="00345E18"/>
    <w:rsid w:val="00346128"/>
    <w:rsid w:val="0035227D"/>
    <w:rsid w:val="00353FBA"/>
    <w:rsid w:val="00361FB5"/>
    <w:rsid w:val="00362DC7"/>
    <w:rsid w:val="003719F5"/>
    <w:rsid w:val="003720F0"/>
    <w:rsid w:val="0037391A"/>
    <w:rsid w:val="00374D8D"/>
    <w:rsid w:val="003755C6"/>
    <w:rsid w:val="0037689A"/>
    <w:rsid w:val="00380061"/>
    <w:rsid w:val="00382EDB"/>
    <w:rsid w:val="0038378B"/>
    <w:rsid w:val="00383CA2"/>
    <w:rsid w:val="00384BDF"/>
    <w:rsid w:val="0038615E"/>
    <w:rsid w:val="0038672E"/>
    <w:rsid w:val="00386C92"/>
    <w:rsid w:val="00387B22"/>
    <w:rsid w:val="00391730"/>
    <w:rsid w:val="0039460B"/>
    <w:rsid w:val="00395F8D"/>
    <w:rsid w:val="00397AD6"/>
    <w:rsid w:val="003A1C64"/>
    <w:rsid w:val="003A3785"/>
    <w:rsid w:val="003A7A64"/>
    <w:rsid w:val="003B0E05"/>
    <w:rsid w:val="003B23C2"/>
    <w:rsid w:val="003B26FF"/>
    <w:rsid w:val="003B4D22"/>
    <w:rsid w:val="003B66AA"/>
    <w:rsid w:val="003B6E4E"/>
    <w:rsid w:val="003B6FEE"/>
    <w:rsid w:val="003B79A1"/>
    <w:rsid w:val="003C106B"/>
    <w:rsid w:val="003C311D"/>
    <w:rsid w:val="003C3FA1"/>
    <w:rsid w:val="003C49C3"/>
    <w:rsid w:val="003C7834"/>
    <w:rsid w:val="003D1BDE"/>
    <w:rsid w:val="003D1F51"/>
    <w:rsid w:val="003D2284"/>
    <w:rsid w:val="003D2AFC"/>
    <w:rsid w:val="003D2B29"/>
    <w:rsid w:val="003D4E42"/>
    <w:rsid w:val="003D4FA1"/>
    <w:rsid w:val="003D5479"/>
    <w:rsid w:val="003D589C"/>
    <w:rsid w:val="003D65D8"/>
    <w:rsid w:val="003D67E6"/>
    <w:rsid w:val="003E04EB"/>
    <w:rsid w:val="003E09B7"/>
    <w:rsid w:val="003E0E6D"/>
    <w:rsid w:val="003E1B91"/>
    <w:rsid w:val="003E23AF"/>
    <w:rsid w:val="003E25BF"/>
    <w:rsid w:val="003E3BD2"/>
    <w:rsid w:val="003E6DF2"/>
    <w:rsid w:val="003E6E2C"/>
    <w:rsid w:val="003F3FDB"/>
    <w:rsid w:val="003F4FAA"/>
    <w:rsid w:val="003F51C1"/>
    <w:rsid w:val="003F53F4"/>
    <w:rsid w:val="003F5932"/>
    <w:rsid w:val="003F5CF3"/>
    <w:rsid w:val="003F6331"/>
    <w:rsid w:val="003F70BD"/>
    <w:rsid w:val="003F70F2"/>
    <w:rsid w:val="003F7BD0"/>
    <w:rsid w:val="00400801"/>
    <w:rsid w:val="00400B13"/>
    <w:rsid w:val="0040226A"/>
    <w:rsid w:val="0040289C"/>
    <w:rsid w:val="00402CCE"/>
    <w:rsid w:val="00403AAE"/>
    <w:rsid w:val="00405020"/>
    <w:rsid w:val="00405D90"/>
    <w:rsid w:val="00405FB4"/>
    <w:rsid w:val="00406365"/>
    <w:rsid w:val="00407CC6"/>
    <w:rsid w:val="00411000"/>
    <w:rsid w:val="00411598"/>
    <w:rsid w:val="004126BB"/>
    <w:rsid w:val="004147E1"/>
    <w:rsid w:val="004149EB"/>
    <w:rsid w:val="00414B7F"/>
    <w:rsid w:val="0041565E"/>
    <w:rsid w:val="004160A7"/>
    <w:rsid w:val="00421200"/>
    <w:rsid w:val="00421393"/>
    <w:rsid w:val="004218BF"/>
    <w:rsid w:val="0042234B"/>
    <w:rsid w:val="0042243E"/>
    <w:rsid w:val="0042515E"/>
    <w:rsid w:val="00425568"/>
    <w:rsid w:val="00425AFE"/>
    <w:rsid w:val="00426D58"/>
    <w:rsid w:val="00427197"/>
    <w:rsid w:val="00427FB6"/>
    <w:rsid w:val="0043049D"/>
    <w:rsid w:val="004312E3"/>
    <w:rsid w:val="004337B3"/>
    <w:rsid w:val="00433804"/>
    <w:rsid w:val="0043449E"/>
    <w:rsid w:val="00435B94"/>
    <w:rsid w:val="00436ABD"/>
    <w:rsid w:val="004374A9"/>
    <w:rsid w:val="004415A5"/>
    <w:rsid w:val="00441EB8"/>
    <w:rsid w:val="00441F91"/>
    <w:rsid w:val="0044257F"/>
    <w:rsid w:val="00442907"/>
    <w:rsid w:val="004453D7"/>
    <w:rsid w:val="00446243"/>
    <w:rsid w:val="00446376"/>
    <w:rsid w:val="00446E1E"/>
    <w:rsid w:val="0044759A"/>
    <w:rsid w:val="004475E0"/>
    <w:rsid w:val="00450954"/>
    <w:rsid w:val="00451B78"/>
    <w:rsid w:val="004522AC"/>
    <w:rsid w:val="00452CC3"/>
    <w:rsid w:val="00453AA6"/>
    <w:rsid w:val="0045533E"/>
    <w:rsid w:val="00455DDE"/>
    <w:rsid w:val="00456570"/>
    <w:rsid w:val="00456B6C"/>
    <w:rsid w:val="00456BEB"/>
    <w:rsid w:val="0045728A"/>
    <w:rsid w:val="004573CB"/>
    <w:rsid w:val="00460CCA"/>
    <w:rsid w:val="00462327"/>
    <w:rsid w:val="00462711"/>
    <w:rsid w:val="004632DB"/>
    <w:rsid w:val="0046353A"/>
    <w:rsid w:val="004635BE"/>
    <w:rsid w:val="0046462A"/>
    <w:rsid w:val="00465329"/>
    <w:rsid w:val="004655C6"/>
    <w:rsid w:val="0046723D"/>
    <w:rsid w:val="004702C7"/>
    <w:rsid w:val="00470764"/>
    <w:rsid w:val="00470A9D"/>
    <w:rsid w:val="00470F56"/>
    <w:rsid w:val="00472996"/>
    <w:rsid w:val="00473100"/>
    <w:rsid w:val="00475C77"/>
    <w:rsid w:val="00476903"/>
    <w:rsid w:val="00477FB4"/>
    <w:rsid w:val="00482F25"/>
    <w:rsid w:val="004842A9"/>
    <w:rsid w:val="00484918"/>
    <w:rsid w:val="00491554"/>
    <w:rsid w:val="00493747"/>
    <w:rsid w:val="00493F6B"/>
    <w:rsid w:val="0049483D"/>
    <w:rsid w:val="00496115"/>
    <w:rsid w:val="00496B25"/>
    <w:rsid w:val="00497750"/>
    <w:rsid w:val="004A042E"/>
    <w:rsid w:val="004A0F9F"/>
    <w:rsid w:val="004A1652"/>
    <w:rsid w:val="004A18BB"/>
    <w:rsid w:val="004A3148"/>
    <w:rsid w:val="004A477B"/>
    <w:rsid w:val="004A4A83"/>
    <w:rsid w:val="004A547F"/>
    <w:rsid w:val="004A65A5"/>
    <w:rsid w:val="004A6895"/>
    <w:rsid w:val="004A7B8C"/>
    <w:rsid w:val="004B18F3"/>
    <w:rsid w:val="004B1A45"/>
    <w:rsid w:val="004B2162"/>
    <w:rsid w:val="004B3FA7"/>
    <w:rsid w:val="004B45F4"/>
    <w:rsid w:val="004B465D"/>
    <w:rsid w:val="004B4927"/>
    <w:rsid w:val="004B5756"/>
    <w:rsid w:val="004B603F"/>
    <w:rsid w:val="004B6250"/>
    <w:rsid w:val="004B685F"/>
    <w:rsid w:val="004B71C9"/>
    <w:rsid w:val="004C1811"/>
    <w:rsid w:val="004C55CC"/>
    <w:rsid w:val="004C5945"/>
    <w:rsid w:val="004C7551"/>
    <w:rsid w:val="004C7564"/>
    <w:rsid w:val="004C7E96"/>
    <w:rsid w:val="004D003C"/>
    <w:rsid w:val="004D0700"/>
    <w:rsid w:val="004D1BF0"/>
    <w:rsid w:val="004D5935"/>
    <w:rsid w:val="004D63C1"/>
    <w:rsid w:val="004D6C36"/>
    <w:rsid w:val="004E25D5"/>
    <w:rsid w:val="004E2778"/>
    <w:rsid w:val="004E33EF"/>
    <w:rsid w:val="004E6238"/>
    <w:rsid w:val="004E632A"/>
    <w:rsid w:val="004E7D17"/>
    <w:rsid w:val="004F0D64"/>
    <w:rsid w:val="004F0D7D"/>
    <w:rsid w:val="004F0ED4"/>
    <w:rsid w:val="004F13B7"/>
    <w:rsid w:val="004F3E1A"/>
    <w:rsid w:val="004F4533"/>
    <w:rsid w:val="004F49EA"/>
    <w:rsid w:val="004F55CE"/>
    <w:rsid w:val="004F641F"/>
    <w:rsid w:val="004F6DE2"/>
    <w:rsid w:val="004F7290"/>
    <w:rsid w:val="004F75F7"/>
    <w:rsid w:val="004F7B40"/>
    <w:rsid w:val="00500B05"/>
    <w:rsid w:val="0050192F"/>
    <w:rsid w:val="0050437B"/>
    <w:rsid w:val="005045FF"/>
    <w:rsid w:val="00505A33"/>
    <w:rsid w:val="0050796D"/>
    <w:rsid w:val="0051059C"/>
    <w:rsid w:val="00510BB4"/>
    <w:rsid w:val="005115F9"/>
    <w:rsid w:val="00512022"/>
    <w:rsid w:val="00512A46"/>
    <w:rsid w:val="005133CC"/>
    <w:rsid w:val="005152CD"/>
    <w:rsid w:val="0052082A"/>
    <w:rsid w:val="00522521"/>
    <w:rsid w:val="0052438E"/>
    <w:rsid w:val="00525760"/>
    <w:rsid w:val="00525C0F"/>
    <w:rsid w:val="00526CC6"/>
    <w:rsid w:val="00526FB3"/>
    <w:rsid w:val="00530CAF"/>
    <w:rsid w:val="00531943"/>
    <w:rsid w:val="00531A39"/>
    <w:rsid w:val="00532B2D"/>
    <w:rsid w:val="005339F3"/>
    <w:rsid w:val="005346E8"/>
    <w:rsid w:val="005371B9"/>
    <w:rsid w:val="00540997"/>
    <w:rsid w:val="005420CE"/>
    <w:rsid w:val="0054278C"/>
    <w:rsid w:val="005437A2"/>
    <w:rsid w:val="00543C0A"/>
    <w:rsid w:val="00546C99"/>
    <w:rsid w:val="005508E1"/>
    <w:rsid w:val="00551636"/>
    <w:rsid w:val="00552DFB"/>
    <w:rsid w:val="0055339B"/>
    <w:rsid w:val="0055455A"/>
    <w:rsid w:val="005575CB"/>
    <w:rsid w:val="005605F4"/>
    <w:rsid w:val="005613B9"/>
    <w:rsid w:val="0056255A"/>
    <w:rsid w:val="00563481"/>
    <w:rsid w:val="005635EB"/>
    <w:rsid w:val="00563D4D"/>
    <w:rsid w:val="00565F7D"/>
    <w:rsid w:val="005660DB"/>
    <w:rsid w:val="0056625E"/>
    <w:rsid w:val="00567D94"/>
    <w:rsid w:val="00570760"/>
    <w:rsid w:val="00570EE8"/>
    <w:rsid w:val="005716FC"/>
    <w:rsid w:val="00572923"/>
    <w:rsid w:val="00572F8A"/>
    <w:rsid w:val="0057308E"/>
    <w:rsid w:val="005752A9"/>
    <w:rsid w:val="00575651"/>
    <w:rsid w:val="0058189C"/>
    <w:rsid w:val="00582171"/>
    <w:rsid w:val="00582846"/>
    <w:rsid w:val="00582AC9"/>
    <w:rsid w:val="00586343"/>
    <w:rsid w:val="0058715B"/>
    <w:rsid w:val="00587C4C"/>
    <w:rsid w:val="00587C67"/>
    <w:rsid w:val="005901B3"/>
    <w:rsid w:val="0059355F"/>
    <w:rsid w:val="00593FFC"/>
    <w:rsid w:val="00594DF3"/>
    <w:rsid w:val="005A1DF5"/>
    <w:rsid w:val="005A219F"/>
    <w:rsid w:val="005A44EA"/>
    <w:rsid w:val="005A4BE6"/>
    <w:rsid w:val="005A5330"/>
    <w:rsid w:val="005A6E9D"/>
    <w:rsid w:val="005B0C14"/>
    <w:rsid w:val="005B1C7E"/>
    <w:rsid w:val="005B2C9C"/>
    <w:rsid w:val="005B60B7"/>
    <w:rsid w:val="005B7971"/>
    <w:rsid w:val="005B7ADE"/>
    <w:rsid w:val="005C0B0C"/>
    <w:rsid w:val="005C1075"/>
    <w:rsid w:val="005C37F9"/>
    <w:rsid w:val="005C4B8E"/>
    <w:rsid w:val="005C69EE"/>
    <w:rsid w:val="005D137F"/>
    <w:rsid w:val="005D21C2"/>
    <w:rsid w:val="005D2415"/>
    <w:rsid w:val="005D48E8"/>
    <w:rsid w:val="005D7EC3"/>
    <w:rsid w:val="005E0460"/>
    <w:rsid w:val="005E08E3"/>
    <w:rsid w:val="005E08E7"/>
    <w:rsid w:val="005E09FD"/>
    <w:rsid w:val="005E2B79"/>
    <w:rsid w:val="005E3504"/>
    <w:rsid w:val="005E4748"/>
    <w:rsid w:val="005E4CD5"/>
    <w:rsid w:val="005E5F7E"/>
    <w:rsid w:val="005E6A14"/>
    <w:rsid w:val="005E6E9F"/>
    <w:rsid w:val="005E6F13"/>
    <w:rsid w:val="005E7493"/>
    <w:rsid w:val="005E78F5"/>
    <w:rsid w:val="005E7D12"/>
    <w:rsid w:val="005F0793"/>
    <w:rsid w:val="005F0FD9"/>
    <w:rsid w:val="005F41D2"/>
    <w:rsid w:val="005F42BD"/>
    <w:rsid w:val="005F4775"/>
    <w:rsid w:val="005F4A47"/>
    <w:rsid w:val="005F5598"/>
    <w:rsid w:val="005F6A12"/>
    <w:rsid w:val="005F75B4"/>
    <w:rsid w:val="005F7DBF"/>
    <w:rsid w:val="0060160B"/>
    <w:rsid w:val="006029DF"/>
    <w:rsid w:val="00602CE0"/>
    <w:rsid w:val="006040A1"/>
    <w:rsid w:val="00605917"/>
    <w:rsid w:val="00606244"/>
    <w:rsid w:val="00610D9A"/>
    <w:rsid w:val="006125DD"/>
    <w:rsid w:val="00612C39"/>
    <w:rsid w:val="0061387F"/>
    <w:rsid w:val="00613912"/>
    <w:rsid w:val="006153BC"/>
    <w:rsid w:val="006155D1"/>
    <w:rsid w:val="00615664"/>
    <w:rsid w:val="00616463"/>
    <w:rsid w:val="00616983"/>
    <w:rsid w:val="00616DF5"/>
    <w:rsid w:val="00620D0C"/>
    <w:rsid w:val="006214A6"/>
    <w:rsid w:val="006215C8"/>
    <w:rsid w:val="00622151"/>
    <w:rsid w:val="00622610"/>
    <w:rsid w:val="00624DBD"/>
    <w:rsid w:val="00626466"/>
    <w:rsid w:val="00627306"/>
    <w:rsid w:val="0063139E"/>
    <w:rsid w:val="006315FD"/>
    <w:rsid w:val="00633B72"/>
    <w:rsid w:val="0063432E"/>
    <w:rsid w:val="00634EBD"/>
    <w:rsid w:val="006352F3"/>
    <w:rsid w:val="00637CEF"/>
    <w:rsid w:val="006403BC"/>
    <w:rsid w:val="006411F9"/>
    <w:rsid w:val="0064202C"/>
    <w:rsid w:val="00642287"/>
    <w:rsid w:val="00642BD0"/>
    <w:rsid w:val="00642E0C"/>
    <w:rsid w:val="00643F21"/>
    <w:rsid w:val="00644D22"/>
    <w:rsid w:val="00645004"/>
    <w:rsid w:val="0064540B"/>
    <w:rsid w:val="0064576D"/>
    <w:rsid w:val="00647322"/>
    <w:rsid w:val="00650A02"/>
    <w:rsid w:val="00650FE2"/>
    <w:rsid w:val="006518BF"/>
    <w:rsid w:val="00651D8A"/>
    <w:rsid w:val="00652ACA"/>
    <w:rsid w:val="00652BDF"/>
    <w:rsid w:val="006533B8"/>
    <w:rsid w:val="00653653"/>
    <w:rsid w:val="00653A0E"/>
    <w:rsid w:val="00653D1D"/>
    <w:rsid w:val="0065465A"/>
    <w:rsid w:val="00655973"/>
    <w:rsid w:val="00656269"/>
    <w:rsid w:val="006569DA"/>
    <w:rsid w:val="006618B9"/>
    <w:rsid w:val="00663791"/>
    <w:rsid w:val="00663FED"/>
    <w:rsid w:val="00664C27"/>
    <w:rsid w:val="00665138"/>
    <w:rsid w:val="006660DB"/>
    <w:rsid w:val="00666444"/>
    <w:rsid w:val="006673AD"/>
    <w:rsid w:val="006674FB"/>
    <w:rsid w:val="00667741"/>
    <w:rsid w:val="0067001E"/>
    <w:rsid w:val="0067013D"/>
    <w:rsid w:val="006709C9"/>
    <w:rsid w:val="00670CA0"/>
    <w:rsid w:val="00671CCE"/>
    <w:rsid w:val="006725D4"/>
    <w:rsid w:val="006749C8"/>
    <w:rsid w:val="00675802"/>
    <w:rsid w:val="00676D12"/>
    <w:rsid w:val="006770A6"/>
    <w:rsid w:val="0067773E"/>
    <w:rsid w:val="006777AE"/>
    <w:rsid w:val="0068133B"/>
    <w:rsid w:val="00681972"/>
    <w:rsid w:val="0068353A"/>
    <w:rsid w:val="00683BEA"/>
    <w:rsid w:val="00684B69"/>
    <w:rsid w:val="006855A6"/>
    <w:rsid w:val="0068690B"/>
    <w:rsid w:val="006876C8"/>
    <w:rsid w:val="00687823"/>
    <w:rsid w:val="00687956"/>
    <w:rsid w:val="00687B4D"/>
    <w:rsid w:val="00690210"/>
    <w:rsid w:val="0069236F"/>
    <w:rsid w:val="00692B43"/>
    <w:rsid w:val="006948B2"/>
    <w:rsid w:val="00694EA2"/>
    <w:rsid w:val="0069558E"/>
    <w:rsid w:val="00695F72"/>
    <w:rsid w:val="006965C9"/>
    <w:rsid w:val="006B05B5"/>
    <w:rsid w:val="006B2A9D"/>
    <w:rsid w:val="006B39AB"/>
    <w:rsid w:val="006B7284"/>
    <w:rsid w:val="006B7E8E"/>
    <w:rsid w:val="006C0121"/>
    <w:rsid w:val="006C09C0"/>
    <w:rsid w:val="006C1AF6"/>
    <w:rsid w:val="006C2A0C"/>
    <w:rsid w:val="006C43A0"/>
    <w:rsid w:val="006C456C"/>
    <w:rsid w:val="006C5677"/>
    <w:rsid w:val="006C56C1"/>
    <w:rsid w:val="006C5997"/>
    <w:rsid w:val="006D3BCF"/>
    <w:rsid w:val="006D43BD"/>
    <w:rsid w:val="006D51F6"/>
    <w:rsid w:val="006D70A5"/>
    <w:rsid w:val="006D721F"/>
    <w:rsid w:val="006E081A"/>
    <w:rsid w:val="006E0B20"/>
    <w:rsid w:val="006E10F7"/>
    <w:rsid w:val="006E1DB9"/>
    <w:rsid w:val="006E2219"/>
    <w:rsid w:val="006E2BC1"/>
    <w:rsid w:val="006E36AF"/>
    <w:rsid w:val="006E6BBB"/>
    <w:rsid w:val="006E6E73"/>
    <w:rsid w:val="006F0311"/>
    <w:rsid w:val="006F2C1E"/>
    <w:rsid w:val="00701037"/>
    <w:rsid w:val="0070146E"/>
    <w:rsid w:val="0070333D"/>
    <w:rsid w:val="0070576D"/>
    <w:rsid w:val="00706559"/>
    <w:rsid w:val="007072F9"/>
    <w:rsid w:val="0070783F"/>
    <w:rsid w:val="007138E3"/>
    <w:rsid w:val="00715316"/>
    <w:rsid w:val="007164DF"/>
    <w:rsid w:val="007231D0"/>
    <w:rsid w:val="00725271"/>
    <w:rsid w:val="007262CC"/>
    <w:rsid w:val="00727219"/>
    <w:rsid w:val="0072799A"/>
    <w:rsid w:val="00727BEF"/>
    <w:rsid w:val="00730C55"/>
    <w:rsid w:val="00731AE1"/>
    <w:rsid w:val="00732F64"/>
    <w:rsid w:val="00733B01"/>
    <w:rsid w:val="00733BCF"/>
    <w:rsid w:val="00733E75"/>
    <w:rsid w:val="00734DD1"/>
    <w:rsid w:val="00735738"/>
    <w:rsid w:val="00741C6B"/>
    <w:rsid w:val="00742508"/>
    <w:rsid w:val="0074475B"/>
    <w:rsid w:val="00744FEE"/>
    <w:rsid w:val="007464BB"/>
    <w:rsid w:val="00746F47"/>
    <w:rsid w:val="007514A4"/>
    <w:rsid w:val="00751968"/>
    <w:rsid w:val="00751D18"/>
    <w:rsid w:val="00752285"/>
    <w:rsid w:val="00752A58"/>
    <w:rsid w:val="00753E66"/>
    <w:rsid w:val="00757340"/>
    <w:rsid w:val="00760F3F"/>
    <w:rsid w:val="00762117"/>
    <w:rsid w:val="0076419B"/>
    <w:rsid w:val="00764273"/>
    <w:rsid w:val="007648F6"/>
    <w:rsid w:val="00764EF7"/>
    <w:rsid w:val="0076575C"/>
    <w:rsid w:val="007669EC"/>
    <w:rsid w:val="00766C07"/>
    <w:rsid w:val="0076777C"/>
    <w:rsid w:val="007701EF"/>
    <w:rsid w:val="007716C3"/>
    <w:rsid w:val="0077353A"/>
    <w:rsid w:val="007750C5"/>
    <w:rsid w:val="007757EF"/>
    <w:rsid w:val="0077698E"/>
    <w:rsid w:val="007804C8"/>
    <w:rsid w:val="007818AB"/>
    <w:rsid w:val="00781AC3"/>
    <w:rsid w:val="00782399"/>
    <w:rsid w:val="0078378F"/>
    <w:rsid w:val="007858B3"/>
    <w:rsid w:val="00785966"/>
    <w:rsid w:val="00786B95"/>
    <w:rsid w:val="00786BA2"/>
    <w:rsid w:val="00791EFA"/>
    <w:rsid w:val="007936F8"/>
    <w:rsid w:val="00794B29"/>
    <w:rsid w:val="007953B8"/>
    <w:rsid w:val="007962CB"/>
    <w:rsid w:val="007967D0"/>
    <w:rsid w:val="007972CB"/>
    <w:rsid w:val="00797718"/>
    <w:rsid w:val="007A0058"/>
    <w:rsid w:val="007A0B94"/>
    <w:rsid w:val="007A0E27"/>
    <w:rsid w:val="007A10B8"/>
    <w:rsid w:val="007A12E6"/>
    <w:rsid w:val="007A1449"/>
    <w:rsid w:val="007A184D"/>
    <w:rsid w:val="007A1C7D"/>
    <w:rsid w:val="007A2AC6"/>
    <w:rsid w:val="007A428C"/>
    <w:rsid w:val="007B0152"/>
    <w:rsid w:val="007B1C84"/>
    <w:rsid w:val="007B1D1D"/>
    <w:rsid w:val="007B5711"/>
    <w:rsid w:val="007C2895"/>
    <w:rsid w:val="007C460A"/>
    <w:rsid w:val="007C5551"/>
    <w:rsid w:val="007C5589"/>
    <w:rsid w:val="007D0926"/>
    <w:rsid w:val="007D30A2"/>
    <w:rsid w:val="007D360E"/>
    <w:rsid w:val="007D4261"/>
    <w:rsid w:val="007D4542"/>
    <w:rsid w:val="007D697D"/>
    <w:rsid w:val="007D712B"/>
    <w:rsid w:val="007E0EC5"/>
    <w:rsid w:val="007E2CBD"/>
    <w:rsid w:val="007E4C73"/>
    <w:rsid w:val="007E646C"/>
    <w:rsid w:val="007E64CB"/>
    <w:rsid w:val="007F09E2"/>
    <w:rsid w:val="007F28EA"/>
    <w:rsid w:val="007F2BA5"/>
    <w:rsid w:val="007F44E4"/>
    <w:rsid w:val="007F5382"/>
    <w:rsid w:val="0080195B"/>
    <w:rsid w:val="00802072"/>
    <w:rsid w:val="00802370"/>
    <w:rsid w:val="008033A2"/>
    <w:rsid w:val="00803941"/>
    <w:rsid w:val="00803EFA"/>
    <w:rsid w:val="008041EE"/>
    <w:rsid w:val="00805E72"/>
    <w:rsid w:val="00805F55"/>
    <w:rsid w:val="00806083"/>
    <w:rsid w:val="0080720E"/>
    <w:rsid w:val="0081335C"/>
    <w:rsid w:val="00814380"/>
    <w:rsid w:val="00817DDD"/>
    <w:rsid w:val="008219F0"/>
    <w:rsid w:val="00822B75"/>
    <w:rsid w:val="00823D2F"/>
    <w:rsid w:val="0082488E"/>
    <w:rsid w:val="00826A14"/>
    <w:rsid w:val="008302B0"/>
    <w:rsid w:val="00832862"/>
    <w:rsid w:val="0083313E"/>
    <w:rsid w:val="00833330"/>
    <w:rsid w:val="008358B4"/>
    <w:rsid w:val="00836467"/>
    <w:rsid w:val="00837439"/>
    <w:rsid w:val="00837B52"/>
    <w:rsid w:val="00840322"/>
    <w:rsid w:val="00842BC1"/>
    <w:rsid w:val="00843EFF"/>
    <w:rsid w:val="0084512F"/>
    <w:rsid w:val="00846180"/>
    <w:rsid w:val="00846D25"/>
    <w:rsid w:val="0084711B"/>
    <w:rsid w:val="008522FB"/>
    <w:rsid w:val="008545D4"/>
    <w:rsid w:val="008561CC"/>
    <w:rsid w:val="0085637B"/>
    <w:rsid w:val="008568BB"/>
    <w:rsid w:val="00861148"/>
    <w:rsid w:val="00863419"/>
    <w:rsid w:val="00863D81"/>
    <w:rsid w:val="00865B62"/>
    <w:rsid w:val="008667C9"/>
    <w:rsid w:val="00866D46"/>
    <w:rsid w:val="00866D5A"/>
    <w:rsid w:val="0086763F"/>
    <w:rsid w:val="00867E90"/>
    <w:rsid w:val="0087036F"/>
    <w:rsid w:val="00872388"/>
    <w:rsid w:val="008770A8"/>
    <w:rsid w:val="008774F2"/>
    <w:rsid w:val="00877D8A"/>
    <w:rsid w:val="0088100A"/>
    <w:rsid w:val="008822C5"/>
    <w:rsid w:val="00882C84"/>
    <w:rsid w:val="00883D2D"/>
    <w:rsid w:val="00886188"/>
    <w:rsid w:val="008869D9"/>
    <w:rsid w:val="00887A28"/>
    <w:rsid w:val="00887B04"/>
    <w:rsid w:val="00891027"/>
    <w:rsid w:val="0089251A"/>
    <w:rsid w:val="008977E2"/>
    <w:rsid w:val="008A00E7"/>
    <w:rsid w:val="008A01F5"/>
    <w:rsid w:val="008A0C1D"/>
    <w:rsid w:val="008A16FC"/>
    <w:rsid w:val="008A1705"/>
    <w:rsid w:val="008A3686"/>
    <w:rsid w:val="008A3F55"/>
    <w:rsid w:val="008A4174"/>
    <w:rsid w:val="008A51EB"/>
    <w:rsid w:val="008A598D"/>
    <w:rsid w:val="008B1CFF"/>
    <w:rsid w:val="008B2868"/>
    <w:rsid w:val="008B447E"/>
    <w:rsid w:val="008B457F"/>
    <w:rsid w:val="008B4790"/>
    <w:rsid w:val="008B536A"/>
    <w:rsid w:val="008B69A1"/>
    <w:rsid w:val="008B734C"/>
    <w:rsid w:val="008C0AD3"/>
    <w:rsid w:val="008C1E07"/>
    <w:rsid w:val="008C242F"/>
    <w:rsid w:val="008C25F2"/>
    <w:rsid w:val="008C2FED"/>
    <w:rsid w:val="008C3EC5"/>
    <w:rsid w:val="008C425A"/>
    <w:rsid w:val="008C4835"/>
    <w:rsid w:val="008C4EE6"/>
    <w:rsid w:val="008C5DE8"/>
    <w:rsid w:val="008D0600"/>
    <w:rsid w:val="008D1B14"/>
    <w:rsid w:val="008D208F"/>
    <w:rsid w:val="008D2C0B"/>
    <w:rsid w:val="008D35EF"/>
    <w:rsid w:val="008D42FB"/>
    <w:rsid w:val="008D478B"/>
    <w:rsid w:val="008D4E31"/>
    <w:rsid w:val="008D62BC"/>
    <w:rsid w:val="008D7E6F"/>
    <w:rsid w:val="008E083B"/>
    <w:rsid w:val="008E1B8D"/>
    <w:rsid w:val="008E1E71"/>
    <w:rsid w:val="008E223E"/>
    <w:rsid w:val="008E3718"/>
    <w:rsid w:val="008E68A8"/>
    <w:rsid w:val="008E709B"/>
    <w:rsid w:val="008F3B4B"/>
    <w:rsid w:val="008F5881"/>
    <w:rsid w:val="008F61EE"/>
    <w:rsid w:val="008F63CF"/>
    <w:rsid w:val="008F6EBB"/>
    <w:rsid w:val="00900301"/>
    <w:rsid w:val="00900CCE"/>
    <w:rsid w:val="00902007"/>
    <w:rsid w:val="00903787"/>
    <w:rsid w:val="0090468C"/>
    <w:rsid w:val="0090471B"/>
    <w:rsid w:val="00905331"/>
    <w:rsid w:val="009055C7"/>
    <w:rsid w:val="009057BA"/>
    <w:rsid w:val="00906FC9"/>
    <w:rsid w:val="009101BD"/>
    <w:rsid w:val="00911BC8"/>
    <w:rsid w:val="00914197"/>
    <w:rsid w:val="00915643"/>
    <w:rsid w:val="009163B1"/>
    <w:rsid w:val="009203E9"/>
    <w:rsid w:val="009208B6"/>
    <w:rsid w:val="00921077"/>
    <w:rsid w:val="00921C2D"/>
    <w:rsid w:val="009239EC"/>
    <w:rsid w:val="00931154"/>
    <w:rsid w:val="00931E8C"/>
    <w:rsid w:val="009320C5"/>
    <w:rsid w:val="0093224C"/>
    <w:rsid w:val="00934600"/>
    <w:rsid w:val="0093477B"/>
    <w:rsid w:val="00935C49"/>
    <w:rsid w:val="009406DF"/>
    <w:rsid w:val="00942AE7"/>
    <w:rsid w:val="00944364"/>
    <w:rsid w:val="00944E2F"/>
    <w:rsid w:val="00947616"/>
    <w:rsid w:val="00947721"/>
    <w:rsid w:val="00950B65"/>
    <w:rsid w:val="00950D5C"/>
    <w:rsid w:val="00951A45"/>
    <w:rsid w:val="0095532E"/>
    <w:rsid w:val="00956F3F"/>
    <w:rsid w:val="00960F3B"/>
    <w:rsid w:val="0096141F"/>
    <w:rsid w:val="0096176F"/>
    <w:rsid w:val="009654E0"/>
    <w:rsid w:val="009729A9"/>
    <w:rsid w:val="00973313"/>
    <w:rsid w:val="009738DE"/>
    <w:rsid w:val="00973BA5"/>
    <w:rsid w:val="009741A8"/>
    <w:rsid w:val="00974631"/>
    <w:rsid w:val="00974EC3"/>
    <w:rsid w:val="00974F9E"/>
    <w:rsid w:val="00976A09"/>
    <w:rsid w:val="00976B9B"/>
    <w:rsid w:val="00980D15"/>
    <w:rsid w:val="009811B5"/>
    <w:rsid w:val="0098208E"/>
    <w:rsid w:val="0098307B"/>
    <w:rsid w:val="009839C9"/>
    <w:rsid w:val="00985503"/>
    <w:rsid w:val="00990D26"/>
    <w:rsid w:val="00993D2B"/>
    <w:rsid w:val="00993E15"/>
    <w:rsid w:val="00994756"/>
    <w:rsid w:val="009962D9"/>
    <w:rsid w:val="00996D02"/>
    <w:rsid w:val="009A03E1"/>
    <w:rsid w:val="009A0708"/>
    <w:rsid w:val="009A0E7B"/>
    <w:rsid w:val="009A1EA8"/>
    <w:rsid w:val="009A3375"/>
    <w:rsid w:val="009A3CA9"/>
    <w:rsid w:val="009A48FE"/>
    <w:rsid w:val="009A5FE0"/>
    <w:rsid w:val="009A6D64"/>
    <w:rsid w:val="009A71F5"/>
    <w:rsid w:val="009B0CBD"/>
    <w:rsid w:val="009B20C5"/>
    <w:rsid w:val="009B3055"/>
    <w:rsid w:val="009B318F"/>
    <w:rsid w:val="009B3552"/>
    <w:rsid w:val="009B6138"/>
    <w:rsid w:val="009C0388"/>
    <w:rsid w:val="009C225D"/>
    <w:rsid w:val="009C24C3"/>
    <w:rsid w:val="009C5427"/>
    <w:rsid w:val="009C5B46"/>
    <w:rsid w:val="009C6A51"/>
    <w:rsid w:val="009C7799"/>
    <w:rsid w:val="009C7EB1"/>
    <w:rsid w:val="009D0528"/>
    <w:rsid w:val="009D1FEB"/>
    <w:rsid w:val="009D26D0"/>
    <w:rsid w:val="009D2CA5"/>
    <w:rsid w:val="009D3246"/>
    <w:rsid w:val="009D44E1"/>
    <w:rsid w:val="009D4DFA"/>
    <w:rsid w:val="009D5514"/>
    <w:rsid w:val="009D5656"/>
    <w:rsid w:val="009D68BA"/>
    <w:rsid w:val="009D74F3"/>
    <w:rsid w:val="009D7903"/>
    <w:rsid w:val="009D7D0D"/>
    <w:rsid w:val="009D7ED5"/>
    <w:rsid w:val="009E20A2"/>
    <w:rsid w:val="009E2765"/>
    <w:rsid w:val="009E3FD3"/>
    <w:rsid w:val="009E4334"/>
    <w:rsid w:val="009E51C9"/>
    <w:rsid w:val="009E78EA"/>
    <w:rsid w:val="009F0197"/>
    <w:rsid w:val="009F3575"/>
    <w:rsid w:val="009F4A66"/>
    <w:rsid w:val="009F4B84"/>
    <w:rsid w:val="00A01EF2"/>
    <w:rsid w:val="00A035D9"/>
    <w:rsid w:val="00A0475B"/>
    <w:rsid w:val="00A04B2E"/>
    <w:rsid w:val="00A04B36"/>
    <w:rsid w:val="00A04D36"/>
    <w:rsid w:val="00A053F3"/>
    <w:rsid w:val="00A066D4"/>
    <w:rsid w:val="00A07010"/>
    <w:rsid w:val="00A07E91"/>
    <w:rsid w:val="00A10A97"/>
    <w:rsid w:val="00A12E52"/>
    <w:rsid w:val="00A14015"/>
    <w:rsid w:val="00A14050"/>
    <w:rsid w:val="00A14CD4"/>
    <w:rsid w:val="00A1576D"/>
    <w:rsid w:val="00A17531"/>
    <w:rsid w:val="00A251FE"/>
    <w:rsid w:val="00A252FF"/>
    <w:rsid w:val="00A25638"/>
    <w:rsid w:val="00A26126"/>
    <w:rsid w:val="00A26483"/>
    <w:rsid w:val="00A26614"/>
    <w:rsid w:val="00A279F3"/>
    <w:rsid w:val="00A32DDA"/>
    <w:rsid w:val="00A33800"/>
    <w:rsid w:val="00A34299"/>
    <w:rsid w:val="00A37866"/>
    <w:rsid w:val="00A4004D"/>
    <w:rsid w:val="00A406E8"/>
    <w:rsid w:val="00A40DBB"/>
    <w:rsid w:val="00A42D5A"/>
    <w:rsid w:val="00A45145"/>
    <w:rsid w:val="00A46014"/>
    <w:rsid w:val="00A46657"/>
    <w:rsid w:val="00A47186"/>
    <w:rsid w:val="00A47445"/>
    <w:rsid w:val="00A5089C"/>
    <w:rsid w:val="00A53CBF"/>
    <w:rsid w:val="00A57AD0"/>
    <w:rsid w:val="00A57BBD"/>
    <w:rsid w:val="00A60215"/>
    <w:rsid w:val="00A602D0"/>
    <w:rsid w:val="00A605B7"/>
    <w:rsid w:val="00A606B2"/>
    <w:rsid w:val="00A61A51"/>
    <w:rsid w:val="00A62DA8"/>
    <w:rsid w:val="00A65CBB"/>
    <w:rsid w:val="00A65D49"/>
    <w:rsid w:val="00A66305"/>
    <w:rsid w:val="00A665F8"/>
    <w:rsid w:val="00A71A6E"/>
    <w:rsid w:val="00A74D5B"/>
    <w:rsid w:val="00A77B0A"/>
    <w:rsid w:val="00A80683"/>
    <w:rsid w:val="00A812DF"/>
    <w:rsid w:val="00A81556"/>
    <w:rsid w:val="00A8180A"/>
    <w:rsid w:val="00A827DF"/>
    <w:rsid w:val="00A83825"/>
    <w:rsid w:val="00A841AC"/>
    <w:rsid w:val="00A84938"/>
    <w:rsid w:val="00A849BA"/>
    <w:rsid w:val="00A84A3D"/>
    <w:rsid w:val="00A84BF8"/>
    <w:rsid w:val="00A84C5D"/>
    <w:rsid w:val="00A852AA"/>
    <w:rsid w:val="00A87314"/>
    <w:rsid w:val="00A92AFA"/>
    <w:rsid w:val="00A94355"/>
    <w:rsid w:val="00A94E54"/>
    <w:rsid w:val="00AA19A7"/>
    <w:rsid w:val="00AA1F31"/>
    <w:rsid w:val="00AA25FD"/>
    <w:rsid w:val="00AA2C8C"/>
    <w:rsid w:val="00AA2EEC"/>
    <w:rsid w:val="00AA2FDB"/>
    <w:rsid w:val="00AA46C3"/>
    <w:rsid w:val="00AA6577"/>
    <w:rsid w:val="00AA7A92"/>
    <w:rsid w:val="00AB10E3"/>
    <w:rsid w:val="00AB13E3"/>
    <w:rsid w:val="00AB153D"/>
    <w:rsid w:val="00AB257E"/>
    <w:rsid w:val="00AB315C"/>
    <w:rsid w:val="00AB39CC"/>
    <w:rsid w:val="00AB709A"/>
    <w:rsid w:val="00AB7C33"/>
    <w:rsid w:val="00AC37E8"/>
    <w:rsid w:val="00AC3B24"/>
    <w:rsid w:val="00AC5633"/>
    <w:rsid w:val="00AC5ED0"/>
    <w:rsid w:val="00AC762E"/>
    <w:rsid w:val="00AD140B"/>
    <w:rsid w:val="00AD23F0"/>
    <w:rsid w:val="00AD2CC7"/>
    <w:rsid w:val="00AD3051"/>
    <w:rsid w:val="00AD3EB1"/>
    <w:rsid w:val="00AE123C"/>
    <w:rsid w:val="00AE147B"/>
    <w:rsid w:val="00AE54C2"/>
    <w:rsid w:val="00AE63A5"/>
    <w:rsid w:val="00AE7994"/>
    <w:rsid w:val="00AF1964"/>
    <w:rsid w:val="00AF225D"/>
    <w:rsid w:val="00AF4E62"/>
    <w:rsid w:val="00AF6A41"/>
    <w:rsid w:val="00AF6F72"/>
    <w:rsid w:val="00B0089A"/>
    <w:rsid w:val="00B02DF0"/>
    <w:rsid w:val="00B03448"/>
    <w:rsid w:val="00B058F3"/>
    <w:rsid w:val="00B05ADE"/>
    <w:rsid w:val="00B06DB9"/>
    <w:rsid w:val="00B06F50"/>
    <w:rsid w:val="00B111A2"/>
    <w:rsid w:val="00B12853"/>
    <w:rsid w:val="00B21009"/>
    <w:rsid w:val="00B22E8D"/>
    <w:rsid w:val="00B2470A"/>
    <w:rsid w:val="00B25BA2"/>
    <w:rsid w:val="00B25BC1"/>
    <w:rsid w:val="00B25D3B"/>
    <w:rsid w:val="00B25DCA"/>
    <w:rsid w:val="00B265D9"/>
    <w:rsid w:val="00B26A83"/>
    <w:rsid w:val="00B27074"/>
    <w:rsid w:val="00B31329"/>
    <w:rsid w:val="00B314A8"/>
    <w:rsid w:val="00B322E1"/>
    <w:rsid w:val="00B343C8"/>
    <w:rsid w:val="00B34FB4"/>
    <w:rsid w:val="00B36CA3"/>
    <w:rsid w:val="00B37B32"/>
    <w:rsid w:val="00B41443"/>
    <w:rsid w:val="00B43754"/>
    <w:rsid w:val="00B44146"/>
    <w:rsid w:val="00B4525B"/>
    <w:rsid w:val="00B465A8"/>
    <w:rsid w:val="00B46B09"/>
    <w:rsid w:val="00B46B80"/>
    <w:rsid w:val="00B46C4C"/>
    <w:rsid w:val="00B477D4"/>
    <w:rsid w:val="00B563DB"/>
    <w:rsid w:val="00B578DA"/>
    <w:rsid w:val="00B61898"/>
    <w:rsid w:val="00B62832"/>
    <w:rsid w:val="00B63033"/>
    <w:rsid w:val="00B65E99"/>
    <w:rsid w:val="00B663C2"/>
    <w:rsid w:val="00B700A3"/>
    <w:rsid w:val="00B70758"/>
    <w:rsid w:val="00B71FD8"/>
    <w:rsid w:val="00B71FFE"/>
    <w:rsid w:val="00B733AC"/>
    <w:rsid w:val="00B7547C"/>
    <w:rsid w:val="00B759E4"/>
    <w:rsid w:val="00B812DA"/>
    <w:rsid w:val="00B814A8"/>
    <w:rsid w:val="00B8633F"/>
    <w:rsid w:val="00B87234"/>
    <w:rsid w:val="00B90907"/>
    <w:rsid w:val="00B91067"/>
    <w:rsid w:val="00B91BE2"/>
    <w:rsid w:val="00B924CA"/>
    <w:rsid w:val="00B93301"/>
    <w:rsid w:val="00B93414"/>
    <w:rsid w:val="00B949A8"/>
    <w:rsid w:val="00B955D0"/>
    <w:rsid w:val="00B95BBA"/>
    <w:rsid w:val="00B95DA2"/>
    <w:rsid w:val="00B9726D"/>
    <w:rsid w:val="00B974D3"/>
    <w:rsid w:val="00B978F1"/>
    <w:rsid w:val="00BA0141"/>
    <w:rsid w:val="00BA0C66"/>
    <w:rsid w:val="00BA251D"/>
    <w:rsid w:val="00BA2A7C"/>
    <w:rsid w:val="00BA3050"/>
    <w:rsid w:val="00BA31F5"/>
    <w:rsid w:val="00BA3A5B"/>
    <w:rsid w:val="00BA66F5"/>
    <w:rsid w:val="00BA7975"/>
    <w:rsid w:val="00BB10D0"/>
    <w:rsid w:val="00BB146C"/>
    <w:rsid w:val="00BB196B"/>
    <w:rsid w:val="00BB1DA4"/>
    <w:rsid w:val="00BB3533"/>
    <w:rsid w:val="00BB3BE6"/>
    <w:rsid w:val="00BB58E6"/>
    <w:rsid w:val="00BB65CA"/>
    <w:rsid w:val="00BC33D1"/>
    <w:rsid w:val="00BC3B6A"/>
    <w:rsid w:val="00BC4D54"/>
    <w:rsid w:val="00BC6790"/>
    <w:rsid w:val="00BD19B8"/>
    <w:rsid w:val="00BD26FF"/>
    <w:rsid w:val="00BD2DB5"/>
    <w:rsid w:val="00BD4401"/>
    <w:rsid w:val="00BD5E8F"/>
    <w:rsid w:val="00BD662F"/>
    <w:rsid w:val="00BD7DAF"/>
    <w:rsid w:val="00BD7E3E"/>
    <w:rsid w:val="00BE01C4"/>
    <w:rsid w:val="00BE17C1"/>
    <w:rsid w:val="00BE1959"/>
    <w:rsid w:val="00BE4C98"/>
    <w:rsid w:val="00BE6A3A"/>
    <w:rsid w:val="00BE6DEF"/>
    <w:rsid w:val="00BE71DB"/>
    <w:rsid w:val="00BE7BE2"/>
    <w:rsid w:val="00BE7EF0"/>
    <w:rsid w:val="00BF0CC8"/>
    <w:rsid w:val="00BF14A4"/>
    <w:rsid w:val="00BF3258"/>
    <w:rsid w:val="00BF3776"/>
    <w:rsid w:val="00BF41A2"/>
    <w:rsid w:val="00BF4974"/>
    <w:rsid w:val="00BF5297"/>
    <w:rsid w:val="00BF6211"/>
    <w:rsid w:val="00BF6ACB"/>
    <w:rsid w:val="00BF7FC5"/>
    <w:rsid w:val="00C0169B"/>
    <w:rsid w:val="00C02369"/>
    <w:rsid w:val="00C04BA1"/>
    <w:rsid w:val="00C04E32"/>
    <w:rsid w:val="00C05223"/>
    <w:rsid w:val="00C053D8"/>
    <w:rsid w:val="00C06AAB"/>
    <w:rsid w:val="00C07383"/>
    <w:rsid w:val="00C07D44"/>
    <w:rsid w:val="00C10C10"/>
    <w:rsid w:val="00C20FB6"/>
    <w:rsid w:val="00C2151F"/>
    <w:rsid w:val="00C218BA"/>
    <w:rsid w:val="00C22CD3"/>
    <w:rsid w:val="00C231DA"/>
    <w:rsid w:val="00C243AA"/>
    <w:rsid w:val="00C24D06"/>
    <w:rsid w:val="00C255CB"/>
    <w:rsid w:val="00C30819"/>
    <w:rsid w:val="00C31179"/>
    <w:rsid w:val="00C323BE"/>
    <w:rsid w:val="00C34403"/>
    <w:rsid w:val="00C3491E"/>
    <w:rsid w:val="00C367A7"/>
    <w:rsid w:val="00C36856"/>
    <w:rsid w:val="00C37164"/>
    <w:rsid w:val="00C371FF"/>
    <w:rsid w:val="00C37985"/>
    <w:rsid w:val="00C416D5"/>
    <w:rsid w:val="00C43A84"/>
    <w:rsid w:val="00C44931"/>
    <w:rsid w:val="00C46246"/>
    <w:rsid w:val="00C471A4"/>
    <w:rsid w:val="00C47EA6"/>
    <w:rsid w:val="00C50BED"/>
    <w:rsid w:val="00C50D8B"/>
    <w:rsid w:val="00C51228"/>
    <w:rsid w:val="00C51B6F"/>
    <w:rsid w:val="00C51C52"/>
    <w:rsid w:val="00C538DD"/>
    <w:rsid w:val="00C53B7E"/>
    <w:rsid w:val="00C55DC2"/>
    <w:rsid w:val="00C567FD"/>
    <w:rsid w:val="00C57B93"/>
    <w:rsid w:val="00C57C27"/>
    <w:rsid w:val="00C57F83"/>
    <w:rsid w:val="00C607EB"/>
    <w:rsid w:val="00C608FA"/>
    <w:rsid w:val="00C60CFA"/>
    <w:rsid w:val="00C610B7"/>
    <w:rsid w:val="00C61247"/>
    <w:rsid w:val="00C6173D"/>
    <w:rsid w:val="00C618BF"/>
    <w:rsid w:val="00C6339A"/>
    <w:rsid w:val="00C667E8"/>
    <w:rsid w:val="00C66A8F"/>
    <w:rsid w:val="00C6784E"/>
    <w:rsid w:val="00C67954"/>
    <w:rsid w:val="00C67AA4"/>
    <w:rsid w:val="00C67D3F"/>
    <w:rsid w:val="00C74463"/>
    <w:rsid w:val="00C75349"/>
    <w:rsid w:val="00C75B12"/>
    <w:rsid w:val="00C75C07"/>
    <w:rsid w:val="00C7628A"/>
    <w:rsid w:val="00C76EE0"/>
    <w:rsid w:val="00C77AA0"/>
    <w:rsid w:val="00C77D4B"/>
    <w:rsid w:val="00C81E8A"/>
    <w:rsid w:val="00C82457"/>
    <w:rsid w:val="00C83E25"/>
    <w:rsid w:val="00C847A4"/>
    <w:rsid w:val="00C849E7"/>
    <w:rsid w:val="00C85047"/>
    <w:rsid w:val="00C854B6"/>
    <w:rsid w:val="00C85C81"/>
    <w:rsid w:val="00C87390"/>
    <w:rsid w:val="00C874FE"/>
    <w:rsid w:val="00C87675"/>
    <w:rsid w:val="00C909EB"/>
    <w:rsid w:val="00C90BF2"/>
    <w:rsid w:val="00C91135"/>
    <w:rsid w:val="00C93DC2"/>
    <w:rsid w:val="00C952B5"/>
    <w:rsid w:val="00C9544D"/>
    <w:rsid w:val="00C95722"/>
    <w:rsid w:val="00C958E9"/>
    <w:rsid w:val="00C962F0"/>
    <w:rsid w:val="00C96A63"/>
    <w:rsid w:val="00C96A69"/>
    <w:rsid w:val="00C97018"/>
    <w:rsid w:val="00CA0260"/>
    <w:rsid w:val="00CA03A0"/>
    <w:rsid w:val="00CA04BF"/>
    <w:rsid w:val="00CA187C"/>
    <w:rsid w:val="00CA3840"/>
    <w:rsid w:val="00CA4840"/>
    <w:rsid w:val="00CA5037"/>
    <w:rsid w:val="00CA5368"/>
    <w:rsid w:val="00CA67B9"/>
    <w:rsid w:val="00CA7C90"/>
    <w:rsid w:val="00CB034B"/>
    <w:rsid w:val="00CB0CCA"/>
    <w:rsid w:val="00CB0D59"/>
    <w:rsid w:val="00CB2410"/>
    <w:rsid w:val="00CB41BC"/>
    <w:rsid w:val="00CB49FB"/>
    <w:rsid w:val="00CB4C26"/>
    <w:rsid w:val="00CB6823"/>
    <w:rsid w:val="00CB7695"/>
    <w:rsid w:val="00CC0250"/>
    <w:rsid w:val="00CC0659"/>
    <w:rsid w:val="00CC1560"/>
    <w:rsid w:val="00CC204E"/>
    <w:rsid w:val="00CC28CE"/>
    <w:rsid w:val="00CC3D3A"/>
    <w:rsid w:val="00CC45A2"/>
    <w:rsid w:val="00CC4DF7"/>
    <w:rsid w:val="00CC5184"/>
    <w:rsid w:val="00CC543C"/>
    <w:rsid w:val="00CC5AB2"/>
    <w:rsid w:val="00CC6512"/>
    <w:rsid w:val="00CC7036"/>
    <w:rsid w:val="00CD1D80"/>
    <w:rsid w:val="00CD268A"/>
    <w:rsid w:val="00CD298A"/>
    <w:rsid w:val="00CD2CDE"/>
    <w:rsid w:val="00CD3FF4"/>
    <w:rsid w:val="00CD4803"/>
    <w:rsid w:val="00CD4FA1"/>
    <w:rsid w:val="00CD5E4F"/>
    <w:rsid w:val="00CD7F3B"/>
    <w:rsid w:val="00CD7FC2"/>
    <w:rsid w:val="00CE1E6A"/>
    <w:rsid w:val="00CE1F36"/>
    <w:rsid w:val="00CE3697"/>
    <w:rsid w:val="00CE417F"/>
    <w:rsid w:val="00CE470B"/>
    <w:rsid w:val="00CE47C2"/>
    <w:rsid w:val="00CE4FC2"/>
    <w:rsid w:val="00CE63CC"/>
    <w:rsid w:val="00CE7CF4"/>
    <w:rsid w:val="00CF3A5A"/>
    <w:rsid w:val="00CF5D5C"/>
    <w:rsid w:val="00CF6E44"/>
    <w:rsid w:val="00CF7F88"/>
    <w:rsid w:val="00D01EC3"/>
    <w:rsid w:val="00D02685"/>
    <w:rsid w:val="00D03929"/>
    <w:rsid w:val="00D05133"/>
    <w:rsid w:val="00D055F7"/>
    <w:rsid w:val="00D05FD5"/>
    <w:rsid w:val="00D06F40"/>
    <w:rsid w:val="00D06F64"/>
    <w:rsid w:val="00D07103"/>
    <w:rsid w:val="00D10ECA"/>
    <w:rsid w:val="00D115B9"/>
    <w:rsid w:val="00D119E8"/>
    <w:rsid w:val="00D121FB"/>
    <w:rsid w:val="00D12324"/>
    <w:rsid w:val="00D14785"/>
    <w:rsid w:val="00D1527D"/>
    <w:rsid w:val="00D15F6D"/>
    <w:rsid w:val="00D16C02"/>
    <w:rsid w:val="00D16F1A"/>
    <w:rsid w:val="00D176E6"/>
    <w:rsid w:val="00D1775E"/>
    <w:rsid w:val="00D17D1E"/>
    <w:rsid w:val="00D20D6F"/>
    <w:rsid w:val="00D21455"/>
    <w:rsid w:val="00D21C38"/>
    <w:rsid w:val="00D22F94"/>
    <w:rsid w:val="00D24687"/>
    <w:rsid w:val="00D246B9"/>
    <w:rsid w:val="00D25128"/>
    <w:rsid w:val="00D27085"/>
    <w:rsid w:val="00D271EC"/>
    <w:rsid w:val="00D27DBA"/>
    <w:rsid w:val="00D3144B"/>
    <w:rsid w:val="00D32FE9"/>
    <w:rsid w:val="00D33169"/>
    <w:rsid w:val="00D332F3"/>
    <w:rsid w:val="00D3349E"/>
    <w:rsid w:val="00D33E54"/>
    <w:rsid w:val="00D348D5"/>
    <w:rsid w:val="00D367DB"/>
    <w:rsid w:val="00D41AB2"/>
    <w:rsid w:val="00D41CC4"/>
    <w:rsid w:val="00D41F93"/>
    <w:rsid w:val="00D432C5"/>
    <w:rsid w:val="00D43619"/>
    <w:rsid w:val="00D4362E"/>
    <w:rsid w:val="00D45F2B"/>
    <w:rsid w:val="00D46008"/>
    <w:rsid w:val="00D47B59"/>
    <w:rsid w:val="00D47FD8"/>
    <w:rsid w:val="00D51692"/>
    <w:rsid w:val="00D52068"/>
    <w:rsid w:val="00D52126"/>
    <w:rsid w:val="00D56033"/>
    <w:rsid w:val="00D5622E"/>
    <w:rsid w:val="00D61E3D"/>
    <w:rsid w:val="00D622AC"/>
    <w:rsid w:val="00D64537"/>
    <w:rsid w:val="00D67599"/>
    <w:rsid w:val="00D67EAD"/>
    <w:rsid w:val="00D7016B"/>
    <w:rsid w:val="00D710CB"/>
    <w:rsid w:val="00D711CC"/>
    <w:rsid w:val="00D7292D"/>
    <w:rsid w:val="00D753F5"/>
    <w:rsid w:val="00D771E4"/>
    <w:rsid w:val="00D774B9"/>
    <w:rsid w:val="00D80A69"/>
    <w:rsid w:val="00D810AF"/>
    <w:rsid w:val="00D81A5C"/>
    <w:rsid w:val="00D81EBE"/>
    <w:rsid w:val="00D8381E"/>
    <w:rsid w:val="00D851AB"/>
    <w:rsid w:val="00D862DA"/>
    <w:rsid w:val="00D86FE6"/>
    <w:rsid w:val="00D874D6"/>
    <w:rsid w:val="00D915E9"/>
    <w:rsid w:val="00D9193C"/>
    <w:rsid w:val="00D93174"/>
    <w:rsid w:val="00D9331B"/>
    <w:rsid w:val="00D93E54"/>
    <w:rsid w:val="00D93EE4"/>
    <w:rsid w:val="00D945C4"/>
    <w:rsid w:val="00D94740"/>
    <w:rsid w:val="00D96061"/>
    <w:rsid w:val="00D961FC"/>
    <w:rsid w:val="00D975C5"/>
    <w:rsid w:val="00D97EA7"/>
    <w:rsid w:val="00DA08DE"/>
    <w:rsid w:val="00DA0CE3"/>
    <w:rsid w:val="00DA169B"/>
    <w:rsid w:val="00DA21A1"/>
    <w:rsid w:val="00DA2FDB"/>
    <w:rsid w:val="00DA3F56"/>
    <w:rsid w:val="00DA60EE"/>
    <w:rsid w:val="00DA6ACE"/>
    <w:rsid w:val="00DA79B6"/>
    <w:rsid w:val="00DA7AB4"/>
    <w:rsid w:val="00DB00B3"/>
    <w:rsid w:val="00DB0591"/>
    <w:rsid w:val="00DB0903"/>
    <w:rsid w:val="00DB2310"/>
    <w:rsid w:val="00DB2894"/>
    <w:rsid w:val="00DB2B9D"/>
    <w:rsid w:val="00DB2C69"/>
    <w:rsid w:val="00DB4DEB"/>
    <w:rsid w:val="00DB57E2"/>
    <w:rsid w:val="00DB756E"/>
    <w:rsid w:val="00DB7BF2"/>
    <w:rsid w:val="00DC14ED"/>
    <w:rsid w:val="00DC2051"/>
    <w:rsid w:val="00DC20C5"/>
    <w:rsid w:val="00DC34F8"/>
    <w:rsid w:val="00DC6D05"/>
    <w:rsid w:val="00DC6D91"/>
    <w:rsid w:val="00DC7AD0"/>
    <w:rsid w:val="00DD1193"/>
    <w:rsid w:val="00DD2DEF"/>
    <w:rsid w:val="00DD382F"/>
    <w:rsid w:val="00DD57EE"/>
    <w:rsid w:val="00DD60E0"/>
    <w:rsid w:val="00DD694A"/>
    <w:rsid w:val="00DE0876"/>
    <w:rsid w:val="00DE15DA"/>
    <w:rsid w:val="00DE1D58"/>
    <w:rsid w:val="00DE33D3"/>
    <w:rsid w:val="00DF2582"/>
    <w:rsid w:val="00DF3C47"/>
    <w:rsid w:val="00DF41F3"/>
    <w:rsid w:val="00DF580B"/>
    <w:rsid w:val="00DF62AF"/>
    <w:rsid w:val="00DF6D7C"/>
    <w:rsid w:val="00DF785E"/>
    <w:rsid w:val="00DF7D34"/>
    <w:rsid w:val="00E00383"/>
    <w:rsid w:val="00E01032"/>
    <w:rsid w:val="00E0262C"/>
    <w:rsid w:val="00E026AA"/>
    <w:rsid w:val="00E0317B"/>
    <w:rsid w:val="00E04306"/>
    <w:rsid w:val="00E04DA5"/>
    <w:rsid w:val="00E04FE2"/>
    <w:rsid w:val="00E0504F"/>
    <w:rsid w:val="00E076E6"/>
    <w:rsid w:val="00E07E0C"/>
    <w:rsid w:val="00E103AB"/>
    <w:rsid w:val="00E11330"/>
    <w:rsid w:val="00E117EE"/>
    <w:rsid w:val="00E11C69"/>
    <w:rsid w:val="00E12294"/>
    <w:rsid w:val="00E12AD0"/>
    <w:rsid w:val="00E13705"/>
    <w:rsid w:val="00E14044"/>
    <w:rsid w:val="00E14E96"/>
    <w:rsid w:val="00E15613"/>
    <w:rsid w:val="00E20160"/>
    <w:rsid w:val="00E212C7"/>
    <w:rsid w:val="00E23470"/>
    <w:rsid w:val="00E23535"/>
    <w:rsid w:val="00E236C5"/>
    <w:rsid w:val="00E24B50"/>
    <w:rsid w:val="00E252F3"/>
    <w:rsid w:val="00E25AF0"/>
    <w:rsid w:val="00E26BE3"/>
    <w:rsid w:val="00E30B69"/>
    <w:rsid w:val="00E31D6B"/>
    <w:rsid w:val="00E33C1D"/>
    <w:rsid w:val="00E34553"/>
    <w:rsid w:val="00E3614D"/>
    <w:rsid w:val="00E3727C"/>
    <w:rsid w:val="00E378BC"/>
    <w:rsid w:val="00E40C6E"/>
    <w:rsid w:val="00E411A5"/>
    <w:rsid w:val="00E41A29"/>
    <w:rsid w:val="00E45144"/>
    <w:rsid w:val="00E4585D"/>
    <w:rsid w:val="00E45D01"/>
    <w:rsid w:val="00E4614C"/>
    <w:rsid w:val="00E471D7"/>
    <w:rsid w:val="00E47556"/>
    <w:rsid w:val="00E47DAA"/>
    <w:rsid w:val="00E51622"/>
    <w:rsid w:val="00E51ABC"/>
    <w:rsid w:val="00E564C9"/>
    <w:rsid w:val="00E5738F"/>
    <w:rsid w:val="00E6089C"/>
    <w:rsid w:val="00E6097A"/>
    <w:rsid w:val="00E6142D"/>
    <w:rsid w:val="00E61506"/>
    <w:rsid w:val="00E61796"/>
    <w:rsid w:val="00E620BB"/>
    <w:rsid w:val="00E64200"/>
    <w:rsid w:val="00E64212"/>
    <w:rsid w:val="00E64D20"/>
    <w:rsid w:val="00E65442"/>
    <w:rsid w:val="00E66EB0"/>
    <w:rsid w:val="00E670C9"/>
    <w:rsid w:val="00E70ED7"/>
    <w:rsid w:val="00E72E1B"/>
    <w:rsid w:val="00E73414"/>
    <w:rsid w:val="00E748B9"/>
    <w:rsid w:val="00E74F45"/>
    <w:rsid w:val="00E80156"/>
    <w:rsid w:val="00E83A5F"/>
    <w:rsid w:val="00E853AA"/>
    <w:rsid w:val="00E86CDD"/>
    <w:rsid w:val="00E86CFB"/>
    <w:rsid w:val="00E876EA"/>
    <w:rsid w:val="00E87A8D"/>
    <w:rsid w:val="00E87E17"/>
    <w:rsid w:val="00E90EE8"/>
    <w:rsid w:val="00E920B5"/>
    <w:rsid w:val="00E9280D"/>
    <w:rsid w:val="00E92BA8"/>
    <w:rsid w:val="00E95EA3"/>
    <w:rsid w:val="00E962F2"/>
    <w:rsid w:val="00E96D33"/>
    <w:rsid w:val="00E97658"/>
    <w:rsid w:val="00E97AE2"/>
    <w:rsid w:val="00EA0D90"/>
    <w:rsid w:val="00EA1D70"/>
    <w:rsid w:val="00EA2C1F"/>
    <w:rsid w:val="00EA2FD1"/>
    <w:rsid w:val="00EA3728"/>
    <w:rsid w:val="00EA4525"/>
    <w:rsid w:val="00EA4851"/>
    <w:rsid w:val="00EA4EC3"/>
    <w:rsid w:val="00EA599C"/>
    <w:rsid w:val="00EA664B"/>
    <w:rsid w:val="00EA7E7B"/>
    <w:rsid w:val="00EB0E6E"/>
    <w:rsid w:val="00EB2330"/>
    <w:rsid w:val="00EB326A"/>
    <w:rsid w:val="00EB33E1"/>
    <w:rsid w:val="00EB34C6"/>
    <w:rsid w:val="00EB4491"/>
    <w:rsid w:val="00EB5AD1"/>
    <w:rsid w:val="00EB5B5E"/>
    <w:rsid w:val="00EB5FD9"/>
    <w:rsid w:val="00EB6323"/>
    <w:rsid w:val="00EB64BA"/>
    <w:rsid w:val="00EC01A3"/>
    <w:rsid w:val="00EC01C5"/>
    <w:rsid w:val="00EC2CA3"/>
    <w:rsid w:val="00EC4205"/>
    <w:rsid w:val="00ED046D"/>
    <w:rsid w:val="00ED1201"/>
    <w:rsid w:val="00ED2025"/>
    <w:rsid w:val="00ED2FA6"/>
    <w:rsid w:val="00ED3CF1"/>
    <w:rsid w:val="00ED56F7"/>
    <w:rsid w:val="00ED6E92"/>
    <w:rsid w:val="00ED7795"/>
    <w:rsid w:val="00EE117E"/>
    <w:rsid w:val="00EE2216"/>
    <w:rsid w:val="00EE261C"/>
    <w:rsid w:val="00EE3A85"/>
    <w:rsid w:val="00EE404E"/>
    <w:rsid w:val="00EE4962"/>
    <w:rsid w:val="00EE5081"/>
    <w:rsid w:val="00EE5A1F"/>
    <w:rsid w:val="00EE5B8D"/>
    <w:rsid w:val="00EE68E8"/>
    <w:rsid w:val="00EE734F"/>
    <w:rsid w:val="00EF062B"/>
    <w:rsid w:val="00EF1D35"/>
    <w:rsid w:val="00EF20F8"/>
    <w:rsid w:val="00EF303D"/>
    <w:rsid w:val="00EF3370"/>
    <w:rsid w:val="00EF3702"/>
    <w:rsid w:val="00EF45F0"/>
    <w:rsid w:val="00F0038E"/>
    <w:rsid w:val="00F005B1"/>
    <w:rsid w:val="00F005C4"/>
    <w:rsid w:val="00F00737"/>
    <w:rsid w:val="00F00920"/>
    <w:rsid w:val="00F047C2"/>
    <w:rsid w:val="00F05115"/>
    <w:rsid w:val="00F06620"/>
    <w:rsid w:val="00F06E6C"/>
    <w:rsid w:val="00F07239"/>
    <w:rsid w:val="00F074A3"/>
    <w:rsid w:val="00F10339"/>
    <w:rsid w:val="00F108BC"/>
    <w:rsid w:val="00F128C8"/>
    <w:rsid w:val="00F12CF4"/>
    <w:rsid w:val="00F155B1"/>
    <w:rsid w:val="00F1749F"/>
    <w:rsid w:val="00F17DBC"/>
    <w:rsid w:val="00F202D9"/>
    <w:rsid w:val="00F22323"/>
    <w:rsid w:val="00F223E2"/>
    <w:rsid w:val="00F22E1E"/>
    <w:rsid w:val="00F2409F"/>
    <w:rsid w:val="00F24419"/>
    <w:rsid w:val="00F24C55"/>
    <w:rsid w:val="00F25DA7"/>
    <w:rsid w:val="00F30B40"/>
    <w:rsid w:val="00F31888"/>
    <w:rsid w:val="00F31942"/>
    <w:rsid w:val="00F31BE8"/>
    <w:rsid w:val="00F348AA"/>
    <w:rsid w:val="00F40638"/>
    <w:rsid w:val="00F40EE6"/>
    <w:rsid w:val="00F42D00"/>
    <w:rsid w:val="00F436F6"/>
    <w:rsid w:val="00F44705"/>
    <w:rsid w:val="00F44931"/>
    <w:rsid w:val="00F4514A"/>
    <w:rsid w:val="00F4520F"/>
    <w:rsid w:val="00F4534A"/>
    <w:rsid w:val="00F45FA4"/>
    <w:rsid w:val="00F51AD8"/>
    <w:rsid w:val="00F547D8"/>
    <w:rsid w:val="00F55517"/>
    <w:rsid w:val="00F560A3"/>
    <w:rsid w:val="00F57F2B"/>
    <w:rsid w:val="00F6115D"/>
    <w:rsid w:val="00F623BC"/>
    <w:rsid w:val="00F639C9"/>
    <w:rsid w:val="00F63B1C"/>
    <w:rsid w:val="00F643F3"/>
    <w:rsid w:val="00F64919"/>
    <w:rsid w:val="00F657F6"/>
    <w:rsid w:val="00F67173"/>
    <w:rsid w:val="00F67A8F"/>
    <w:rsid w:val="00F67B1C"/>
    <w:rsid w:val="00F7003B"/>
    <w:rsid w:val="00F74ADE"/>
    <w:rsid w:val="00F751CB"/>
    <w:rsid w:val="00F75E75"/>
    <w:rsid w:val="00F769DA"/>
    <w:rsid w:val="00F77505"/>
    <w:rsid w:val="00F8189D"/>
    <w:rsid w:val="00F81FB5"/>
    <w:rsid w:val="00F8221B"/>
    <w:rsid w:val="00F82786"/>
    <w:rsid w:val="00F848BC"/>
    <w:rsid w:val="00F84A41"/>
    <w:rsid w:val="00F853B4"/>
    <w:rsid w:val="00F85F35"/>
    <w:rsid w:val="00F8709F"/>
    <w:rsid w:val="00F87211"/>
    <w:rsid w:val="00F90065"/>
    <w:rsid w:val="00F90DBC"/>
    <w:rsid w:val="00F91DAF"/>
    <w:rsid w:val="00F92C6B"/>
    <w:rsid w:val="00F92DEF"/>
    <w:rsid w:val="00F93457"/>
    <w:rsid w:val="00F9418F"/>
    <w:rsid w:val="00F94C9C"/>
    <w:rsid w:val="00F955BF"/>
    <w:rsid w:val="00F9599D"/>
    <w:rsid w:val="00F95C55"/>
    <w:rsid w:val="00F95E84"/>
    <w:rsid w:val="00FA118E"/>
    <w:rsid w:val="00FA1E56"/>
    <w:rsid w:val="00FA2D8C"/>
    <w:rsid w:val="00FA33DA"/>
    <w:rsid w:val="00FA34AE"/>
    <w:rsid w:val="00FA4A4E"/>
    <w:rsid w:val="00FA4FAA"/>
    <w:rsid w:val="00FA53AB"/>
    <w:rsid w:val="00FA5DB5"/>
    <w:rsid w:val="00FA6923"/>
    <w:rsid w:val="00FA6AB1"/>
    <w:rsid w:val="00FB06A1"/>
    <w:rsid w:val="00FB0BFF"/>
    <w:rsid w:val="00FB1E5D"/>
    <w:rsid w:val="00FC010A"/>
    <w:rsid w:val="00FC0907"/>
    <w:rsid w:val="00FC0D9F"/>
    <w:rsid w:val="00FC21B9"/>
    <w:rsid w:val="00FC492B"/>
    <w:rsid w:val="00FC5819"/>
    <w:rsid w:val="00FC5B50"/>
    <w:rsid w:val="00FC5EAE"/>
    <w:rsid w:val="00FC616A"/>
    <w:rsid w:val="00FD32F5"/>
    <w:rsid w:val="00FD41E2"/>
    <w:rsid w:val="00FD57E6"/>
    <w:rsid w:val="00FD6BE8"/>
    <w:rsid w:val="00FE01BE"/>
    <w:rsid w:val="00FE0AF5"/>
    <w:rsid w:val="00FE1362"/>
    <w:rsid w:val="00FE47DE"/>
    <w:rsid w:val="00FE4E20"/>
    <w:rsid w:val="00FE52E7"/>
    <w:rsid w:val="00FE5418"/>
    <w:rsid w:val="00FE788E"/>
    <w:rsid w:val="00FF0918"/>
    <w:rsid w:val="00FF1A31"/>
    <w:rsid w:val="00FF22D1"/>
    <w:rsid w:val="00FF347D"/>
    <w:rsid w:val="00FF6049"/>
    <w:rsid w:val="00FF6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8FA32F"/>
  <w15:chartTrackingRefBased/>
  <w15:docId w15:val="{F7E714EC-B534-4F9A-85D5-E55548906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DBC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7689A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010923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10923"/>
    <w:pPr>
      <w:spacing w:after="100" w:line="259" w:lineRule="auto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64D42"/>
    <w:pPr>
      <w:tabs>
        <w:tab w:val="right" w:leader="dot" w:pos="9350"/>
      </w:tabs>
      <w:spacing w:after="100" w:line="259" w:lineRule="auto"/>
      <w:ind w:left="720"/>
      <w:jc w:val="center"/>
    </w:pPr>
    <w:rPr>
      <w:rFonts w:eastAsia="Times New Roman" w:cs="Times New Roman"/>
      <w:noProof/>
      <w:lang w:eastAsia="en-CA"/>
    </w:rPr>
  </w:style>
  <w:style w:type="paragraph" w:styleId="TOC3">
    <w:name w:val="toc 3"/>
    <w:basedOn w:val="Normal"/>
    <w:next w:val="Normal"/>
    <w:autoRedefine/>
    <w:uiPriority w:val="39"/>
    <w:unhideWhenUsed/>
    <w:rsid w:val="005B7ADE"/>
    <w:pPr>
      <w:tabs>
        <w:tab w:val="right" w:leader="dot" w:pos="9350"/>
      </w:tabs>
      <w:spacing w:after="100" w:line="259" w:lineRule="auto"/>
      <w:ind w:left="709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687B4D"/>
    <w:rPr>
      <w:rFonts w:eastAsiaTheme="minorEastAsia"/>
      <w:lang w:eastAsia="ja-JP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87B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87B4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11B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apple-converted-space">
    <w:name w:val="apple-converted-space"/>
    <w:basedOn w:val="DefaultParagraphFont"/>
    <w:rsid w:val="00911BC8"/>
  </w:style>
  <w:style w:type="paragraph" w:styleId="Header">
    <w:name w:val="header"/>
    <w:basedOn w:val="Normal"/>
    <w:link w:val="Head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39C9"/>
  </w:style>
  <w:style w:type="paragraph" w:styleId="Footer">
    <w:name w:val="footer"/>
    <w:basedOn w:val="Normal"/>
    <w:link w:val="FooterChar"/>
    <w:uiPriority w:val="99"/>
    <w:unhideWhenUsed/>
    <w:rsid w:val="009839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39C9"/>
  </w:style>
  <w:style w:type="character" w:styleId="CommentReference">
    <w:name w:val="annotation reference"/>
    <w:basedOn w:val="DefaultParagraphFont"/>
    <w:uiPriority w:val="99"/>
    <w:semiHidden/>
    <w:unhideWhenUsed/>
    <w:rsid w:val="006518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8B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8B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8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8B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18B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18BF"/>
    <w:rPr>
      <w:rFonts w:ascii="Segoe UI" w:hAnsi="Segoe UI" w:cs="Segoe UI"/>
      <w:sz w:val="18"/>
      <w:szCs w:val="18"/>
    </w:rPr>
  </w:style>
  <w:style w:type="character" w:customStyle="1" w:styleId="textexposedshow">
    <w:name w:val="text_exposed_show"/>
    <w:basedOn w:val="DefaultParagraphFont"/>
    <w:rsid w:val="0049483D"/>
  </w:style>
  <w:style w:type="table" w:styleId="TableGrid">
    <w:name w:val="Table Grid"/>
    <w:basedOn w:val="TableNormal"/>
    <w:uiPriority w:val="39"/>
    <w:rsid w:val="000D0B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0839CE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839CE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839CE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839CE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839CE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839CE"/>
    <w:pPr>
      <w:spacing w:after="100" w:line="259" w:lineRule="auto"/>
      <w:ind w:left="1760"/>
    </w:pPr>
    <w:rPr>
      <w:rFonts w:eastAsiaTheme="minorEastAsia"/>
    </w:rPr>
  </w:style>
  <w:style w:type="paragraph" w:customStyle="1" w:styleId="Default">
    <w:name w:val="Default"/>
    <w:rsid w:val="001C1DA4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bparactl">
    <w:name w:val="b_paractl"/>
    <w:basedOn w:val="Normal"/>
    <w:rsid w:val="00221C1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UnresolvedMention">
    <w:name w:val="Unresolved Mention"/>
    <w:basedOn w:val="DefaultParagraphFont"/>
    <w:uiPriority w:val="99"/>
    <w:semiHidden/>
    <w:unhideWhenUsed/>
    <w:rsid w:val="001839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68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6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38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4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47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6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508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862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635995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72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6991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52862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04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3926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rive.google.com/file/d/1-QoknYLHs6e6vC5xg_KOkZUx7Uy26ZoQ/view?usp=drive_link" TargetMode="External"/><Relationship Id="rId26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hyperlink" Target="https://drive.google.com/file/d/1-G-FCYsNWhEevjEl1HL7rrLyJ2rJhDmv/view?usp=drive_link" TargetMode="External"/><Relationship Id="rId34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yperlink" Target="https://drive.google.com/file/d/1-8NASk60NZS6W49fjKG3t0-syzFQjRgU/view?usp=drive_link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drive.google.com/file/d/1-CixwafnWRdwBKaJtvJrpg7aMJYqAP93/view?usp=drive_link" TargetMode="External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3.png"/><Relationship Id="rId32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header" Target="header4.xml"/><Relationship Id="rId28" Type="http://schemas.openxmlformats.org/officeDocument/2006/relationships/image" Target="media/image6.png"/><Relationship Id="rId36" Type="http://schemas.openxmlformats.org/officeDocument/2006/relationships/theme" Target="theme/theme1.xml"/><Relationship Id="rId10" Type="http://schemas.openxmlformats.org/officeDocument/2006/relationships/hyperlink" Target="https://www.facebook.com/groups/290189871112844" TargetMode="External"/><Relationship Id="rId19" Type="http://schemas.openxmlformats.org/officeDocument/2006/relationships/hyperlink" Target="https://drive.google.com/file/d/1-DluV9hZezsbiIXuQv8yE-lljdYepOwi/view?usp=drive_link" TargetMode="External"/><Relationship Id="rId31" Type="http://schemas.openxmlformats.org/officeDocument/2006/relationships/oleObject" Target="embeddings/oleObject1.bin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hyperlink" Target="https://drive.google.com/file/d/1-9zZwdjbCddCSQH5YvoQtMSvHaZv0ByZ/view?usp=drive_link" TargetMode="External"/><Relationship Id="rId27" Type="http://schemas.openxmlformats.org/officeDocument/2006/relationships/hyperlink" Target="http://www.christian-songlyrics.net/2017/01/reyna-ng-langit-lyrics-bukas-palad.html" TargetMode="External"/><Relationship Id="rId30" Type="http://schemas.openxmlformats.org/officeDocument/2006/relationships/image" Target="media/image7.emf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BACDEA83-53B6-4B2C-8042-B021BEB6AC1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11198</TotalTime>
  <Pages>1</Pages>
  <Words>16335</Words>
  <Characters>93113</Characters>
  <Application>Microsoft Office Word</Application>
  <DocSecurity>0</DocSecurity>
  <Lines>775</Lines>
  <Paragraphs>218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Amiel John De las Alas</cp:lastModifiedBy>
  <cp:revision>345</cp:revision>
  <cp:lastPrinted>2024-11-20T04:13:00Z</cp:lastPrinted>
  <dcterms:created xsi:type="dcterms:W3CDTF">2023-12-23T08:22:00Z</dcterms:created>
  <dcterms:modified xsi:type="dcterms:W3CDTF">2024-11-20T04:13:00Z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