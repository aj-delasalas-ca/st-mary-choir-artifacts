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80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05"/>
        <w:gridCol w:w="445"/>
      </w:tblGrid>
      <w:tr w:rsidR="002206D3" w:rsidRPr="00715316" w14:paraId="611E11E7" w14:textId="77777777" w:rsidTr="00E252F3">
        <w:trPr>
          <w:trHeight w:val="2333"/>
          <w:jc w:val="center"/>
        </w:trPr>
        <w:tc>
          <w:tcPr>
            <w:tcW w:w="89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0196E99F" w14:textId="1AB17E11" w:rsidR="002206D3" w:rsidRPr="0095532E" w:rsidRDefault="002206D3" w:rsidP="006C2A0C">
            <w:pPr>
              <w:jc w:val="center"/>
              <w:rPr>
                <w:rFonts w:eastAsiaTheme="minorEastAsia"/>
                <w:b/>
                <w:bCs/>
                <w:smallCaps/>
              </w:rPr>
            </w:pPr>
            <w:r w:rsidRPr="0095532E">
              <w:rPr>
                <w:rFonts w:eastAsiaTheme="minorEastAsia"/>
                <w:b/>
                <w:bCs/>
                <w:smallCaps/>
                <w:noProof/>
                <w:color w:val="7F7F7F" w:themeColor="text1" w:themeTint="80"/>
                <w:sz w:val="24"/>
              </w:rPr>
              <w:drawing>
                <wp:anchor distT="0" distB="0" distL="114300" distR="114300" simplePos="0" relativeHeight="251658240" behindDoc="1" locked="0" layoutInCell="1" allowOverlap="1" wp14:anchorId="40648C94" wp14:editId="263E24C0">
                  <wp:simplePos x="0" y="0"/>
                  <wp:positionH relativeFrom="column">
                    <wp:posOffset>3985260</wp:posOffset>
                  </wp:positionH>
                  <wp:positionV relativeFrom="paragraph">
                    <wp:posOffset>-239395</wp:posOffset>
                  </wp:positionV>
                  <wp:extent cx="1374140" cy="1383030"/>
                  <wp:effectExtent l="0" t="0" r="0" b="7620"/>
                  <wp:wrapSquare wrapText="bothSides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10" w:history="1">
              <w:r w:rsidR="00A849BA" w:rsidRPr="0095532E">
                <w:rPr>
                  <w:rStyle w:val="Hyperlink"/>
                  <w:rFonts w:eastAsiaTheme="minorEastAsia"/>
                  <w:b/>
                  <w:bCs/>
                  <w:smallCaps/>
                  <w:sz w:val="96"/>
                  <w:u w:val="none"/>
                </w:rPr>
                <w:t>3PM FILIPINO</w:t>
              </w:r>
              <w:r w:rsidR="003F4FAA">
                <w:rPr>
                  <w:rStyle w:val="Hyperlink"/>
                  <w:rFonts w:eastAsiaTheme="minorEastAsia"/>
                  <w:b/>
                  <w:bCs/>
                  <w:smallCaps/>
                  <w:sz w:val="96"/>
                  <w:u w:val="none"/>
                </w:rPr>
                <w:t xml:space="preserve"> </w:t>
              </w:r>
              <w:r w:rsidR="00A849BA" w:rsidRPr="0095532E">
                <w:rPr>
                  <w:rStyle w:val="Hyperlink"/>
                  <w:rFonts w:eastAsiaTheme="minorEastAsia"/>
                  <w:b/>
                  <w:bCs/>
                  <w:smallCaps/>
                  <w:sz w:val="96"/>
                  <w:u w:val="none"/>
                </w:rPr>
                <w:t>CHOIR</w:t>
              </w:r>
            </w:hyperlink>
            <w:bookmarkStart w:id="0" w:name="_top"/>
            <w:bookmarkEnd w:id="0"/>
          </w:p>
        </w:tc>
        <w:tc>
          <w:tcPr>
            <w:tcW w:w="445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F4E79" w:themeFill="accent1" w:themeFillShade="80"/>
            <w:textDirection w:val="tbRl"/>
          </w:tcPr>
          <w:p w14:paraId="158D19A8" w14:textId="73A180A6" w:rsidR="002206D3" w:rsidRPr="00715316" w:rsidRDefault="005E6A14" w:rsidP="00197812">
            <w:pPr>
              <w:ind w:left="113" w:right="113"/>
              <w:rPr>
                <w:rFonts w:eastAsiaTheme="minorEastAsia"/>
                <w:b/>
                <w:bCs/>
                <w:smallCaps/>
              </w:rPr>
            </w:pPr>
            <w:r>
              <w:rPr>
                <w:rFonts w:eastAsiaTheme="minorEastAsia"/>
                <w:b/>
                <w:bCs/>
                <w:smallCaps/>
                <w:color w:val="FFFFFF" w:themeColor="background1"/>
              </w:rPr>
              <w:t>ST</w:t>
            </w:r>
            <w:r w:rsidR="00582846">
              <w:rPr>
                <w:rFonts w:eastAsiaTheme="minorEastAsia"/>
                <w:b/>
                <w:bCs/>
                <w:smallCaps/>
                <w:color w:val="FFFFFF" w:themeColor="background1"/>
              </w:rPr>
              <w:t xml:space="preserve">. </w:t>
            </w:r>
            <w:r>
              <w:rPr>
                <w:rFonts w:eastAsiaTheme="minorEastAsia"/>
                <w:b/>
                <w:bCs/>
                <w:smallCaps/>
                <w:color w:val="FFFFFF" w:themeColor="background1"/>
              </w:rPr>
              <w:t xml:space="preserve"> MARY</w:t>
            </w:r>
            <w:r w:rsidR="00B0089A">
              <w:rPr>
                <w:rFonts w:eastAsiaTheme="minorEastAsia"/>
                <w:b/>
                <w:bCs/>
                <w:smallCaps/>
                <w:color w:val="FFFFFF" w:themeColor="background1"/>
              </w:rPr>
              <w:t>'</w:t>
            </w:r>
            <w:r w:rsidR="00582171" w:rsidRPr="00715316">
              <w:rPr>
                <w:rFonts w:eastAsiaTheme="minorEastAsia"/>
                <w:b/>
                <w:bCs/>
                <w:smallCaps/>
                <w:color w:val="FFFFFF" w:themeColor="background1"/>
              </w:rPr>
              <w:t>s</w:t>
            </w:r>
            <w:r w:rsidR="00B0089A">
              <w:rPr>
                <w:rFonts w:eastAsiaTheme="minorEastAsia"/>
                <w:b/>
                <w:bCs/>
                <w:smallCaps/>
                <w:color w:val="FFFFFF" w:themeColor="background1"/>
              </w:rPr>
              <w:t xml:space="preserve">   </w:t>
            </w:r>
            <w:r w:rsidR="00582171" w:rsidRPr="00715316">
              <w:rPr>
                <w:rFonts w:eastAsiaTheme="minorEastAsia"/>
                <w:b/>
                <w:bCs/>
                <w:smallCaps/>
                <w:color w:val="FFFFFF" w:themeColor="background1"/>
              </w:rPr>
              <w:t xml:space="preserve"> PARISH</w:t>
            </w:r>
          </w:p>
        </w:tc>
      </w:tr>
      <w:tr w:rsidR="00582171" w:rsidRPr="00715316" w14:paraId="5A5530C0" w14:textId="77777777" w:rsidTr="00197812">
        <w:trPr>
          <w:trHeight w:val="1784"/>
          <w:jc w:val="center"/>
        </w:trPr>
        <w:tc>
          <w:tcPr>
            <w:tcW w:w="89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2E74B5" w:themeFill="accent1" w:themeFillShade="BF"/>
            <w:vAlign w:val="center"/>
          </w:tcPr>
          <w:p w14:paraId="2E914AB1" w14:textId="574F38F2" w:rsidR="000D0B92" w:rsidRPr="00715316" w:rsidRDefault="001E658F" w:rsidP="00197812">
            <w:pPr>
              <w:jc w:val="center"/>
              <w:rPr>
                <w:rFonts w:ascii="Cambria" w:eastAsiaTheme="minorEastAsia" w:hAnsi="Cambria"/>
                <w:b/>
                <w:bCs/>
                <w:smallCaps/>
                <w:color w:val="FFFFFF" w:themeColor="background1"/>
                <w:sz w:val="72"/>
              </w:rPr>
            </w:pPr>
            <w:r w:rsidRPr="00715316">
              <w:rPr>
                <w:rFonts w:ascii="Cambria" w:eastAsiaTheme="minorEastAsia" w:hAnsi="Cambria"/>
                <w:b/>
                <w:bCs/>
                <w:smallCaps/>
                <w:color w:val="FFFFFF" w:themeColor="background1"/>
                <w:sz w:val="72"/>
              </w:rPr>
              <w:t>SONGS COMPILATION</w:t>
            </w:r>
          </w:p>
        </w:tc>
        <w:tc>
          <w:tcPr>
            <w:tcW w:w="445" w:type="dxa"/>
            <w:vMerge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1F4E79" w:themeFill="accent1" w:themeFillShade="80"/>
          </w:tcPr>
          <w:p w14:paraId="16EB4225" w14:textId="77777777" w:rsidR="000D0B92" w:rsidRPr="00715316" w:rsidRDefault="000D0B92" w:rsidP="00197812">
            <w:pPr>
              <w:rPr>
                <w:rFonts w:ascii="Cambria" w:eastAsiaTheme="minorEastAsia" w:hAnsi="Cambria"/>
                <w:b/>
                <w:bCs/>
                <w:smallCaps/>
                <w:color w:val="FFFFFF" w:themeColor="background1"/>
                <w:sz w:val="72"/>
              </w:rPr>
            </w:pPr>
          </w:p>
        </w:tc>
      </w:tr>
      <w:tr w:rsidR="002206D3" w:rsidRPr="00715316" w14:paraId="7232A054" w14:textId="77777777" w:rsidTr="006876C8">
        <w:trPr>
          <w:trHeight w:val="173"/>
          <w:jc w:val="center"/>
        </w:trPr>
        <w:tc>
          <w:tcPr>
            <w:tcW w:w="89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DEDED" w:themeFill="accent3" w:themeFillTint="33"/>
            <w:vAlign w:val="bottom"/>
          </w:tcPr>
          <w:p w14:paraId="481DA64E" w14:textId="33C2759C" w:rsidR="002206D3" w:rsidRPr="00715316" w:rsidRDefault="00E87E17" w:rsidP="006876C8">
            <w:pPr>
              <w:jc w:val="right"/>
              <w:rPr>
                <w:rFonts w:eastAsiaTheme="minorEastAsia"/>
                <w:b/>
                <w:bCs/>
                <w:smallCaps/>
              </w:rPr>
            </w:pPr>
            <w:r w:rsidRPr="00715316">
              <w:rPr>
                <w:rFonts w:eastAsiaTheme="minorEastAsia"/>
                <w:b/>
                <w:bCs/>
                <w:smallCaps/>
                <w:color w:val="1F4E79" w:themeColor="accent1" w:themeShade="80"/>
              </w:rPr>
              <w:t>VANCOUVER,</w:t>
            </w:r>
            <w:r w:rsidR="006876C8" w:rsidRPr="00715316">
              <w:rPr>
                <w:rFonts w:eastAsiaTheme="minorEastAsia"/>
                <w:b/>
                <w:bCs/>
                <w:smallCaps/>
                <w:color w:val="1F4E79" w:themeColor="accent1" w:themeShade="80"/>
              </w:rPr>
              <w:t xml:space="preserve"> BC</w:t>
            </w:r>
          </w:p>
        </w:tc>
        <w:tc>
          <w:tcPr>
            <w:tcW w:w="445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E79" w:themeFill="accent1" w:themeFillShade="80"/>
          </w:tcPr>
          <w:p w14:paraId="3481CA17" w14:textId="77777777" w:rsidR="002206D3" w:rsidRPr="00715316" w:rsidRDefault="002206D3" w:rsidP="00197812">
            <w:pPr>
              <w:rPr>
                <w:rFonts w:eastAsiaTheme="minorEastAsia"/>
                <w:b/>
                <w:bCs/>
                <w:smallCaps/>
              </w:rPr>
            </w:pPr>
          </w:p>
        </w:tc>
      </w:tr>
    </w:tbl>
    <w:p w14:paraId="592B905F" w14:textId="3C1B4856" w:rsidR="000D0B92" w:rsidRPr="00715316" w:rsidRDefault="00643F21">
      <w:pPr>
        <w:rPr>
          <w:rFonts w:eastAsiaTheme="minorEastAsia"/>
          <w:b/>
          <w:bCs/>
          <w:smallCaps/>
          <w14:shadow w14:blurRad="50800" w14:dist="50800" w14:dir="5400000" w14:sx="0" w14:sy="0" w14:kx="0" w14:ky="0" w14:algn="ctr">
            <w14:srgbClr w14:val="000000">
              <w14:alpha w14:val="8000"/>
            </w14:srgbClr>
          </w14:shadow>
        </w:rPr>
      </w:pPr>
      <w:r w:rsidRPr="00715316">
        <w:rPr>
          <w:rFonts w:eastAsiaTheme="minorEastAsia"/>
          <w:b/>
          <w:bCs/>
          <w:smallCaps/>
        </w:rPr>
        <w:br w:type="page"/>
      </w:r>
    </w:p>
    <w:p w14:paraId="6B003491" w14:textId="77777777" w:rsidR="008A4174" w:rsidRDefault="008A4174">
      <w:pPr>
        <w:rPr>
          <w:rFonts w:eastAsiaTheme="minorEastAsia"/>
          <w:b/>
          <w:bCs/>
          <w:smallCaps/>
        </w:rPr>
        <w:sectPr w:rsidR="008A4174" w:rsidSect="008A4174">
          <w:footerReference w:type="default" r:id="rId11"/>
          <w:type w:val="continuous"/>
          <w:pgSz w:w="12240" w:h="15840"/>
          <w:pgMar w:top="1260" w:right="1440" w:bottom="1440" w:left="1440" w:header="720" w:footer="720" w:gutter="0"/>
          <w:cols w:num="2" w:space="234"/>
        </w:sectPr>
      </w:pPr>
    </w:p>
    <w:p w14:paraId="5D2D55F2" w14:textId="2C7EBF10" w:rsidR="00643F21" w:rsidRPr="00715316" w:rsidRDefault="00643F21">
      <w:pPr>
        <w:rPr>
          <w:rFonts w:eastAsiaTheme="minorEastAsia"/>
          <w:b/>
          <w:bCs/>
          <w:smallCaps/>
        </w:rPr>
      </w:pPr>
    </w:p>
    <w:sdt>
      <w:sdtPr>
        <w:rPr>
          <w:rFonts w:asciiTheme="minorHAnsi" w:eastAsiaTheme="minorEastAsia" w:hAnsiTheme="minorHAnsi" w:cstheme="minorBidi"/>
          <w:b/>
          <w:bCs/>
          <w:smallCaps/>
          <w:color w:val="auto"/>
          <w:sz w:val="22"/>
          <w:szCs w:val="22"/>
        </w:rPr>
        <w:id w:val="-647902858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smallCaps w:val="0"/>
          <w:noProof/>
        </w:rPr>
      </w:sdtEndPr>
      <w:sdtContent>
        <w:p w14:paraId="56D61B1A" w14:textId="77777777" w:rsidR="0031135C" w:rsidRDefault="00687B4D" w:rsidP="003E6E2C">
          <w:pPr>
            <w:pStyle w:val="TOCHeading"/>
            <w:ind w:left="432" w:hanging="432"/>
            <w:jc w:val="center"/>
            <w:rPr>
              <w:rStyle w:val="Heading1Char"/>
            </w:rPr>
            <w:sectPr w:rsidR="0031135C" w:rsidSect="008A4174">
              <w:type w:val="continuous"/>
              <w:pgSz w:w="12240" w:h="15840"/>
              <w:pgMar w:top="1260" w:right="1440" w:bottom="1440" w:left="1440" w:header="720" w:footer="720" w:gutter="0"/>
              <w:cols w:space="234"/>
            </w:sectPr>
          </w:pPr>
          <w:r w:rsidRPr="00715316">
            <w:rPr>
              <w:rStyle w:val="Heading1Char"/>
            </w:rPr>
            <w:t>TABLE of Contents</w:t>
          </w:r>
        </w:p>
        <w:p w14:paraId="4B0774EF" w14:textId="77777777" w:rsidR="00742508" w:rsidRPr="00715316" w:rsidRDefault="00742508" w:rsidP="00742508"/>
        <w:p w14:paraId="7CA27D12" w14:textId="2C9A9E45" w:rsidR="00225907" w:rsidRPr="00225907" w:rsidRDefault="00687B4D" w:rsidP="00225907">
          <w:pPr>
            <w:pStyle w:val="TOC1"/>
            <w:ind w:left="1440"/>
            <w:rPr>
              <w:rFonts w:eastAsiaTheme="minorEastAsia" w:cstheme="minorBidi"/>
              <w:b/>
              <w:bCs/>
              <w:kern w:val="2"/>
              <w:lang w:val="en-CA"/>
              <w14:ligatures w14:val="standardContextual"/>
            </w:rPr>
          </w:pPr>
          <w:r w:rsidRPr="00715316">
            <w:rPr>
              <w:rFonts w:eastAsiaTheme="minorEastAsia"/>
            </w:rPr>
            <w:fldChar w:fldCharType="begin"/>
          </w:r>
          <w:r w:rsidRPr="00715316">
            <w:instrText xml:space="preserve"> TOC \o "1-3" \h \z \u </w:instrText>
          </w:r>
          <w:r w:rsidRPr="00715316">
            <w:rPr>
              <w:rFonts w:eastAsiaTheme="minorEastAsia"/>
            </w:rPr>
            <w:fldChar w:fldCharType="separate"/>
          </w:r>
          <w:hyperlink w:anchor="_Toc186886548" w:history="1">
            <w:r w:rsidR="00225907" w:rsidRPr="00225907">
              <w:rPr>
                <w:rStyle w:val="Hyperlink"/>
                <w:b/>
                <w:bCs/>
                <w:highlight w:val="yellow"/>
              </w:rPr>
              <w:t>TAGALOG SONGS</w:t>
            </w:r>
            <w:r w:rsidR="00225907" w:rsidRPr="00225907">
              <w:rPr>
                <w:b/>
                <w:bCs/>
                <w:webHidden/>
                <w:highlight w:val="yellow"/>
              </w:rPr>
              <w:tab/>
            </w:r>
            <w:r w:rsidR="00225907" w:rsidRPr="00225907">
              <w:rPr>
                <w:b/>
                <w:bCs/>
                <w:webHidden/>
                <w:highlight w:val="yellow"/>
              </w:rPr>
              <w:fldChar w:fldCharType="begin"/>
            </w:r>
            <w:r w:rsidR="00225907" w:rsidRPr="00225907">
              <w:rPr>
                <w:b/>
                <w:bCs/>
                <w:webHidden/>
                <w:highlight w:val="yellow"/>
              </w:rPr>
              <w:instrText xml:space="preserve"> PAGEREF _Toc186886548 \h </w:instrText>
            </w:r>
            <w:r w:rsidR="00225907" w:rsidRPr="00225907">
              <w:rPr>
                <w:b/>
                <w:bCs/>
                <w:webHidden/>
                <w:highlight w:val="yellow"/>
              </w:rPr>
            </w:r>
            <w:r w:rsidR="00225907" w:rsidRPr="00225907">
              <w:rPr>
                <w:b/>
                <w:bCs/>
                <w:webHidden/>
                <w:highlight w:val="yellow"/>
              </w:rPr>
              <w:fldChar w:fldCharType="separate"/>
            </w:r>
            <w:r w:rsidR="001F7DCD">
              <w:rPr>
                <w:b/>
                <w:bCs/>
                <w:webHidden/>
                <w:highlight w:val="yellow"/>
              </w:rPr>
              <w:t>7</w:t>
            </w:r>
            <w:r w:rsidR="00225907" w:rsidRPr="00225907">
              <w:rPr>
                <w:b/>
                <w:bCs/>
                <w:webHidden/>
                <w:highlight w:val="yellow"/>
              </w:rPr>
              <w:fldChar w:fldCharType="end"/>
            </w:r>
          </w:hyperlink>
        </w:p>
        <w:p w14:paraId="00A510A8" w14:textId="119F474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49" w:history="1">
            <w:r w:rsidRPr="009B0134">
              <w:rPr>
                <w:rStyle w:val="Hyperlink"/>
              </w:rPr>
              <w:t>ABA GINOONG MARIA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77CACE9" w14:textId="527F258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0" w:history="1">
            <w:r w:rsidRPr="009B0134">
              <w:rPr>
                <w:rStyle w:val="Hyperlink"/>
              </w:rPr>
              <w:t>HIGIT SA LAHAT (ABOVE ALL)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502431B" w14:textId="05A79CC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1" w:history="1">
            <w:r w:rsidRPr="009B0134">
              <w:rPr>
                <w:rStyle w:val="Hyperlink"/>
              </w:rPr>
              <w:t>ACCLAMATION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2D54DA9" w14:textId="5B7F2B7B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2" w:history="1">
            <w:r w:rsidRPr="009B0134">
              <w:rPr>
                <w:rStyle w:val="Hyperlink"/>
              </w:rPr>
              <w:t>ALAY KAY STO. NINO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C11009E" w14:textId="68CB911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3" w:history="1">
            <w:r w:rsidRPr="009B0134">
              <w:rPr>
                <w:rStyle w:val="Hyperlink"/>
              </w:rPr>
              <w:t>ALAY SA DIYOS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3519E63" w14:textId="209C11A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4" w:history="1">
            <w:r w:rsidRPr="009B0134">
              <w:rPr>
                <w:rStyle w:val="Hyperlink"/>
              </w:rPr>
              <w:t>ALLELUYA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D3638DF" w14:textId="6DD039DF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5" w:history="1">
            <w:r w:rsidRPr="009B0134">
              <w:rPr>
                <w:rStyle w:val="Hyperlink"/>
              </w:rPr>
              <w:t>AMA NAMIN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43094FC" w14:textId="5443DF51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6" w:history="1">
            <w:r w:rsidRPr="009B0134">
              <w:rPr>
                <w:rStyle w:val="Hyperlink"/>
              </w:rPr>
              <w:t>ANG MABUTING PASTOL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6D05672" w14:textId="52ADF3F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7" w:history="1">
            <w:r w:rsidRPr="009B0134">
              <w:rPr>
                <w:rStyle w:val="Hyperlink"/>
              </w:rPr>
              <w:t>ANG PANGINOON ANG AKING PASTOL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1913785" w14:textId="6CB9D5B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8" w:history="1">
            <w:r w:rsidRPr="009B0134">
              <w:rPr>
                <w:rStyle w:val="Hyperlink"/>
              </w:rPr>
              <w:t>AWIT NG PAGHAHANGAD (Bukas Palad)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B0BB690" w14:textId="77EFD75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59" w:history="1">
            <w:r w:rsidRPr="009B0134">
              <w:rPr>
                <w:rStyle w:val="Hyperlink"/>
              </w:rPr>
              <w:t>AWIT SA BANAL NA SANTATLO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B67BCEF" w14:textId="4D8A689F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0" w:history="1">
            <w:r w:rsidRPr="009B0134">
              <w:rPr>
                <w:rStyle w:val="Hyperlink"/>
              </w:rPr>
              <w:t>AWIT SA INA NG SANTO ROSARYO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5C7D1CD" w14:textId="11F1829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1" w:history="1">
            <w:r w:rsidRPr="009B0134">
              <w:rPr>
                <w:rStyle w:val="Hyperlink"/>
              </w:rPr>
              <w:t>AWIT SA PAG-AALAY NG BULAKLAK - TUHOG NA BULAKLAK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DC8690E" w14:textId="37878DE5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2" w:history="1">
            <w:r w:rsidRPr="009B0134">
              <w:rPr>
                <w:rStyle w:val="Hyperlink"/>
              </w:rPr>
              <w:t>BALANG-ARAW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C733826" w14:textId="59E2E68B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3" w:history="1">
            <w:r w:rsidRPr="009B0134">
              <w:rPr>
                <w:rStyle w:val="Hyperlink"/>
              </w:rPr>
              <w:t>BITUING NATATANGI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B3DB93C" w14:textId="2A8299D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4" w:history="1">
            <w:r w:rsidRPr="009B0134">
              <w:rPr>
                <w:rStyle w:val="Hyperlink"/>
              </w:rPr>
              <w:t>BAYAN UMAWIT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9F80BD0" w14:textId="37B93684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5" w:history="1">
            <w:r w:rsidRPr="009B0134">
              <w:rPr>
                <w:rStyle w:val="Hyperlink"/>
              </w:rPr>
              <w:t>BUKSAN ANG AMING PUSO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BE9FC4F" w14:textId="14B6A61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6" w:history="1">
            <w:r w:rsidRPr="009B0134">
              <w:rPr>
                <w:rStyle w:val="Hyperlink"/>
              </w:rPr>
              <w:t>DAKILANG AMEN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6A81430E" w14:textId="6C5949A4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7" w:history="1">
            <w:r w:rsidRPr="009B0134">
              <w:rPr>
                <w:rStyle w:val="Hyperlink"/>
              </w:rPr>
              <w:t>DAKILANG PAGMAMAHAL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BF6608D" w14:textId="7DBF982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8" w:history="1">
            <w:r w:rsidRPr="009B0134">
              <w:rPr>
                <w:rStyle w:val="Hyperlink"/>
              </w:rPr>
              <w:t>DIYOS AY PAG-IBIG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5E2F3B7" w14:textId="2CAABF7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69" w:history="1">
            <w:r w:rsidRPr="009B0134">
              <w:rPr>
                <w:rStyle w:val="Hyperlink"/>
              </w:rPr>
              <w:t>GLORIA: PAPURI SA DIYOS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5EAC7BEF" w14:textId="3EB6890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0" w:history="1">
            <w:r w:rsidRPr="009B0134">
              <w:rPr>
                <w:rStyle w:val="Hyperlink"/>
              </w:rPr>
              <w:t>HALINA O EMMANUEL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A1B7278" w14:textId="396BE1A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1" w:history="1">
            <w:r w:rsidRPr="009B0134">
              <w:rPr>
                <w:rStyle w:val="Hyperlink"/>
              </w:rPr>
              <w:t>HALINA, O HESUS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A0315A0" w14:textId="0603447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2" w:history="1">
            <w:r w:rsidRPr="009B0134">
              <w:rPr>
                <w:rStyle w:val="Hyperlink"/>
              </w:rPr>
              <w:t>HALINA D'YOS MESIAS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53615F29" w14:textId="3D279781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3" w:history="1">
            <w:r w:rsidRPr="009B0134">
              <w:rPr>
                <w:rStyle w:val="Hyperlink"/>
              </w:rPr>
              <w:t>HESUS NA AKING KAPATID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598C7F09" w14:textId="21127489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4" w:history="1">
            <w:r w:rsidRPr="009B0134">
              <w:rPr>
                <w:rStyle w:val="Hyperlink"/>
              </w:rPr>
              <w:t>HOSANNA ANG AMING AWIT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7DF25F9F" w14:textId="09A9B2F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5" w:history="1">
            <w:r w:rsidRPr="009B0134">
              <w:rPr>
                <w:rStyle w:val="Hyperlink"/>
              </w:rPr>
              <w:t>HESUS NG AKING BUHAY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64B516B" w14:textId="64B36D0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6" w:history="1">
            <w:r w:rsidRPr="009B0134">
              <w:rPr>
                <w:rStyle w:val="Hyperlink"/>
              </w:rPr>
              <w:t>HUMAYO’T IHAYAG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227F5D0D" w14:textId="5D0708DB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7" w:history="1">
            <w:r w:rsidRPr="009B0134">
              <w:rPr>
                <w:rStyle w:val="Hyperlink"/>
              </w:rPr>
              <w:t>HUWAG KANG MANGAMBA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0B2173C6" w14:textId="76BEB37F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8" w:history="1">
            <w:r w:rsidRPr="009B0134">
              <w:rPr>
                <w:rStyle w:val="Hyperlink"/>
              </w:rPr>
              <w:t>HUWAG LIMUTIN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1D632150" w14:textId="4ACB42F9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79" w:history="1">
            <w:r w:rsidRPr="009B0134">
              <w:rPr>
                <w:rStyle w:val="Hyperlink"/>
              </w:rPr>
              <w:t>INANG SAKDAL LINIS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7F01BE3E" w14:textId="743D7C0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0" w:history="1">
            <w:r w:rsidRPr="009B0134">
              <w:rPr>
                <w:rStyle w:val="Hyperlink"/>
              </w:rPr>
              <w:t>ISANG BANSA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00EC5BF8" w14:textId="351FC3A1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1" w:history="1">
            <w:r w:rsidRPr="009B0134">
              <w:rPr>
                <w:rStyle w:val="Hyperlink"/>
              </w:rPr>
              <w:t>ISANG PANANAMPALATAYA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0690EDEC" w14:textId="1AA813E6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2" w:history="1">
            <w:r w:rsidRPr="009B0134">
              <w:rPr>
                <w:rStyle w:val="Hyperlink"/>
              </w:rPr>
              <w:t>ITO ANG ARAW</w:t>
            </w:r>
            <w:r w:rsidRPr="009B0134">
              <w:rPr>
                <w:rStyle w:val="Hyperlink"/>
                <w:rFonts w:ascii="Arial" w:hAnsi="Arial" w:cs="Arial"/>
              </w:rPr>
              <w:t xml:space="preserve"> </w:t>
            </w:r>
            <w:r w:rsidRPr="009B0134">
              <w:rPr>
                <w:rStyle w:val="Hyperlink"/>
              </w:rPr>
              <w:t>HIMIG HESWITA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01042C63" w14:textId="2C121445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3" w:history="1">
            <w:r w:rsidRPr="009B0134">
              <w:rPr>
                <w:rStyle w:val="Hyperlink"/>
              </w:rPr>
              <w:t>ITO ANG BAGONG ARAW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1827930A" w14:textId="410E0CD6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4" w:history="1">
            <w:r w:rsidRPr="009B0134">
              <w:rPr>
                <w:rStyle w:val="Hyperlink"/>
              </w:rPr>
              <w:t>KAHANGA HANGA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41409C42" w14:textId="0A57068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5" w:history="1">
            <w:r w:rsidRPr="009B0134">
              <w:rPr>
                <w:rStyle w:val="Hyperlink"/>
              </w:rPr>
              <w:t>KORDERO NG DIYOS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66B777A3" w14:textId="3720677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6" w:history="1">
            <w:r w:rsidRPr="009B0134">
              <w:rPr>
                <w:rStyle w:val="Hyperlink"/>
              </w:rPr>
              <w:t>KORDERO NG DIYOS (Papal Mass)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2775A0B4" w14:textId="743CBDA9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7" w:history="1">
            <w:r w:rsidRPr="009B0134">
              <w:rPr>
                <w:rStyle w:val="Hyperlink"/>
              </w:rPr>
              <w:t>KRISTO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66A2CFDD" w14:textId="46844C5D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8" w:history="1">
            <w:r w:rsidRPr="009B0134">
              <w:rPr>
                <w:rStyle w:val="Hyperlink"/>
              </w:rPr>
              <w:t>KUNIN MO O DIYOS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0F0D2D27" w14:textId="2BDC9AD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89" w:history="1">
            <w:r w:rsidRPr="009B0134">
              <w:rPr>
                <w:rStyle w:val="Hyperlink"/>
              </w:rPr>
              <w:t>KYRIE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0789D8CF" w14:textId="7826EAC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0" w:history="1">
            <w:r w:rsidRPr="009B0134">
              <w:rPr>
                <w:rStyle w:val="Hyperlink"/>
              </w:rPr>
              <w:t>LUWALHATI KAY KRISTONG HARI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4E4F340C" w14:textId="66A375E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1" w:history="1">
            <w:r w:rsidRPr="009B0134">
              <w:rPr>
                <w:rStyle w:val="Hyperlink"/>
              </w:rPr>
              <w:t>MAGPASALAMAT KAYO SA PANGINOON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4F8C88B3" w14:textId="6F26D92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2" w:history="1">
            <w:r w:rsidRPr="009B0134">
              <w:rPr>
                <w:rStyle w:val="Hyperlink"/>
              </w:rPr>
              <w:t>MAGSIAWIT SA PANGINOON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5D651AC9" w14:textId="1B539DA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3" w:history="1">
            <w:r w:rsidRPr="009B0134">
              <w:rPr>
                <w:rStyle w:val="Hyperlink"/>
              </w:rPr>
              <w:t>MALIGAYANG PASKO AT MASAGANANG BAGONG TAON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0AC1701B" w14:textId="0399678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4" w:history="1">
            <w:r w:rsidRPr="009B0134">
              <w:rPr>
                <w:rStyle w:val="Hyperlink"/>
              </w:rPr>
              <w:t>MAMAMALAKAYA NG TAO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39F6828B" w14:textId="649DFEC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5" w:history="1">
            <w:r w:rsidRPr="009B0134">
              <w:rPr>
                <w:rStyle w:val="Hyperlink"/>
              </w:rPr>
              <w:t>MARIANG INA KO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40FAD3F4" w14:textId="0B3BDBB9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6" w:history="1">
            <w:r w:rsidRPr="009B0134">
              <w:rPr>
                <w:rStyle w:val="Hyperlink"/>
              </w:rPr>
              <w:t>NARITO 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71A22017" w14:textId="5F0B0B9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7" w:history="1">
            <w:r w:rsidRPr="009B0134">
              <w:rPr>
                <w:rStyle w:val="Hyperlink"/>
              </w:rPr>
              <w:t>O HESUS, HILUMIN MO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73B5F422" w14:textId="2225E2D9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8" w:history="1">
            <w:r w:rsidRPr="009B0134">
              <w:rPr>
                <w:rStyle w:val="Hyperlink"/>
              </w:rPr>
              <w:t>O MAGSAYA AT MAGDIWANG (Joy to the World)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2663BE34" w14:textId="1BCC748E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599" w:history="1">
            <w:r w:rsidRPr="009B0134">
              <w:rPr>
                <w:rStyle w:val="Hyperlink"/>
              </w:rPr>
              <w:t>PAG-AALAALA (Bukas Palad)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 w14:paraId="5B84A27C" w14:textId="5683501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0" w:history="1">
            <w:r w:rsidRPr="009B0134">
              <w:rPr>
                <w:rStyle w:val="Hyperlink"/>
              </w:rPr>
              <w:t xml:space="preserve">PAGHAHANDOG SA SARILI  </w:t>
            </w:r>
            <w:r w:rsidRPr="009B0134">
              <w:rPr>
                <w:rStyle w:val="Hyperlink"/>
                <w:i/>
                <w:iCs/>
              </w:rPr>
              <w:t>(Kunin mo, O Diyos)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75</w:t>
            </w:r>
            <w:r>
              <w:rPr>
                <w:webHidden/>
              </w:rPr>
              <w:fldChar w:fldCharType="end"/>
            </w:r>
          </w:hyperlink>
        </w:p>
        <w:p w14:paraId="0A5A67D6" w14:textId="4689196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1" w:history="1">
            <w:r w:rsidRPr="009B0134">
              <w:rPr>
                <w:rStyle w:val="Hyperlink"/>
              </w:rPr>
              <w:t>PANALANGIN SA PAGIGING BUKAS PALAD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494E28BA" w14:textId="014E302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2" w:history="1">
            <w:r w:rsidRPr="009B0134">
              <w:rPr>
                <w:rStyle w:val="Hyperlink"/>
              </w:rPr>
              <w:t>PANANAGUTAN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77</w:t>
            </w:r>
            <w:r>
              <w:rPr>
                <w:webHidden/>
              </w:rPr>
              <w:fldChar w:fldCharType="end"/>
            </w:r>
          </w:hyperlink>
        </w:p>
        <w:p w14:paraId="567D32F2" w14:textId="25BE388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3" w:history="1">
            <w:r w:rsidRPr="009B0134">
              <w:rPr>
                <w:rStyle w:val="Hyperlink"/>
              </w:rPr>
              <w:t>PANGINOON, AKING TANGLAW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78</w:t>
            </w:r>
            <w:r>
              <w:rPr>
                <w:webHidden/>
              </w:rPr>
              <w:fldChar w:fldCharType="end"/>
            </w:r>
          </w:hyperlink>
        </w:p>
        <w:p w14:paraId="1C1863C7" w14:textId="0CC6379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4" w:history="1">
            <w:r w:rsidRPr="009B0134">
              <w:rPr>
                <w:rStyle w:val="Hyperlink"/>
              </w:rPr>
              <w:t>PAPURI SA DIYOS (men)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80</w:t>
            </w:r>
            <w:r>
              <w:rPr>
                <w:webHidden/>
              </w:rPr>
              <w:fldChar w:fldCharType="end"/>
            </w:r>
          </w:hyperlink>
        </w:p>
        <w:p w14:paraId="6EB8986A" w14:textId="0740C7DB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5" w:history="1">
            <w:r w:rsidRPr="009B0134">
              <w:rPr>
                <w:rStyle w:val="Hyperlink"/>
              </w:rPr>
              <w:t>PURIHIN ANG PANGINOON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81</w:t>
            </w:r>
            <w:r>
              <w:rPr>
                <w:webHidden/>
              </w:rPr>
              <w:fldChar w:fldCharType="end"/>
            </w:r>
          </w:hyperlink>
        </w:p>
        <w:p w14:paraId="3ABC1385" w14:textId="3A88861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6" w:history="1">
            <w:r w:rsidRPr="009B0134">
              <w:rPr>
                <w:rStyle w:val="Hyperlink"/>
              </w:rPr>
              <w:t>PURIHIN KA O DIYOS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</w:hyperlink>
        </w:p>
        <w:p w14:paraId="5C459647" w14:textId="180AA37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7" w:history="1">
            <w:r w:rsidRPr="009B0134">
              <w:rPr>
                <w:rStyle w:val="Hyperlink"/>
              </w:rPr>
              <w:t>PURIHI'T PASALAMATAN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74A30E23" w14:textId="3CA8CE3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8" w:history="1">
            <w:r w:rsidRPr="009B0134">
              <w:rPr>
                <w:rStyle w:val="Hyperlink"/>
              </w:rPr>
              <w:t>SA BUONG MUNDO'Y IPAPAMALITA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85</w:t>
            </w:r>
            <w:r>
              <w:rPr>
                <w:webHidden/>
              </w:rPr>
              <w:fldChar w:fldCharType="end"/>
            </w:r>
          </w:hyperlink>
        </w:p>
        <w:p w14:paraId="2E624795" w14:textId="177A982E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09" w:history="1">
            <w:r w:rsidRPr="009B0134">
              <w:rPr>
                <w:rStyle w:val="Hyperlink"/>
              </w:rPr>
              <w:t>SA DIYOS LAMANG MAPAPANATAG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0B60E424" w14:textId="36662EA4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0" w:history="1">
            <w:r w:rsidRPr="009B0134">
              <w:rPr>
                <w:rStyle w:val="Hyperlink"/>
              </w:rPr>
              <w:t>SA KRUS MO- A TEMPO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90</w:t>
            </w:r>
            <w:r>
              <w:rPr>
                <w:webHidden/>
              </w:rPr>
              <w:fldChar w:fldCharType="end"/>
            </w:r>
          </w:hyperlink>
        </w:p>
        <w:p w14:paraId="1F1CF7B8" w14:textId="7C5325B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1" w:history="1">
            <w:r w:rsidRPr="009B0134">
              <w:rPr>
                <w:rStyle w:val="Hyperlink"/>
              </w:rPr>
              <w:t>SALMO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91</w:t>
            </w:r>
            <w:r>
              <w:rPr>
                <w:webHidden/>
              </w:rPr>
              <w:fldChar w:fldCharType="end"/>
            </w:r>
          </w:hyperlink>
        </w:p>
        <w:p w14:paraId="355821FD" w14:textId="1201A52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2" w:history="1">
            <w:r w:rsidRPr="009B0134">
              <w:rPr>
                <w:rStyle w:val="Hyperlink"/>
              </w:rPr>
              <w:t>SALUBONG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92</w:t>
            </w:r>
            <w:r>
              <w:rPr>
                <w:webHidden/>
              </w:rPr>
              <w:fldChar w:fldCharType="end"/>
            </w:r>
          </w:hyperlink>
        </w:p>
        <w:p w14:paraId="111CC014" w14:textId="1066F78D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3" w:history="1">
            <w:r w:rsidRPr="009B0134">
              <w:rPr>
                <w:rStyle w:val="Hyperlink"/>
              </w:rPr>
              <w:t>SAN LORENZO RUIZ HYMN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93</w:t>
            </w:r>
            <w:r>
              <w:rPr>
                <w:webHidden/>
              </w:rPr>
              <w:fldChar w:fldCharType="end"/>
            </w:r>
          </w:hyperlink>
        </w:p>
        <w:p w14:paraId="17017897" w14:textId="2D6C918D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4" w:history="1">
            <w:r w:rsidRPr="009B0134">
              <w:rPr>
                <w:rStyle w:val="Hyperlink"/>
              </w:rPr>
              <w:t>SAN PEDRO CALUNGSOD: HUWARAN NG MGA KABATAAN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94</w:t>
            </w:r>
            <w:r>
              <w:rPr>
                <w:webHidden/>
              </w:rPr>
              <w:fldChar w:fldCharType="end"/>
            </w:r>
          </w:hyperlink>
        </w:p>
        <w:p w14:paraId="2E7BEA9C" w14:textId="7DEC4DE9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5" w:history="1">
            <w:r w:rsidRPr="009B0134">
              <w:rPr>
                <w:rStyle w:val="Hyperlink"/>
              </w:rPr>
              <w:t>SANLIBONG BUHAY (a Lorenzo Ruiz Song)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95</w:t>
            </w:r>
            <w:r>
              <w:rPr>
                <w:webHidden/>
              </w:rPr>
              <w:fldChar w:fldCharType="end"/>
            </w:r>
          </w:hyperlink>
        </w:p>
        <w:p w14:paraId="62E42D86" w14:textId="5C208B45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6" w:history="1">
            <w:r w:rsidRPr="009B0134">
              <w:rPr>
                <w:rStyle w:val="Hyperlink"/>
              </w:rPr>
              <w:t>SANTO- A TEMPO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96</w:t>
            </w:r>
            <w:r>
              <w:rPr>
                <w:webHidden/>
              </w:rPr>
              <w:fldChar w:fldCharType="end"/>
            </w:r>
          </w:hyperlink>
        </w:p>
        <w:p w14:paraId="66B35920" w14:textId="74A32C0E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7" w:history="1">
            <w:r w:rsidRPr="009B0134">
              <w:rPr>
                <w:rStyle w:val="Hyperlink"/>
              </w:rPr>
              <w:t>SANTO, SANTO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096F0C9A" w14:textId="0A65665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8" w:history="1">
            <w:r w:rsidRPr="009B0134">
              <w:rPr>
                <w:rStyle w:val="Hyperlink"/>
              </w:rPr>
              <w:t>SA PIGING NG ATING PANGINOON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98</w:t>
            </w:r>
            <w:r>
              <w:rPr>
                <w:webHidden/>
              </w:rPr>
              <w:fldChar w:fldCharType="end"/>
            </w:r>
          </w:hyperlink>
        </w:p>
        <w:p w14:paraId="0443199C" w14:textId="6B3C52EB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19" w:history="1">
            <w:r w:rsidRPr="009B0134">
              <w:rPr>
                <w:rStyle w:val="Hyperlink"/>
              </w:rPr>
              <w:t>SA UGOY NG DUYAN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99</w:t>
            </w:r>
            <w:r>
              <w:rPr>
                <w:webHidden/>
              </w:rPr>
              <w:fldChar w:fldCharType="end"/>
            </w:r>
          </w:hyperlink>
        </w:p>
        <w:p w14:paraId="1D3A28DA" w14:textId="0CD9B49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0" w:history="1">
            <w:r w:rsidRPr="009B0134">
              <w:rPr>
                <w:rStyle w:val="Hyperlink"/>
              </w:rPr>
              <w:t>SA'YO LAMANG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100</w:t>
            </w:r>
            <w:r>
              <w:rPr>
                <w:webHidden/>
              </w:rPr>
              <w:fldChar w:fldCharType="end"/>
            </w:r>
          </w:hyperlink>
        </w:p>
        <w:p w14:paraId="5B3DE8FE" w14:textId="62C947CB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1" w:history="1">
            <w:r w:rsidRPr="009B0134">
              <w:rPr>
                <w:rStyle w:val="Hyperlink"/>
              </w:rPr>
              <w:t>SINO AKO?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101</w:t>
            </w:r>
            <w:r>
              <w:rPr>
                <w:webHidden/>
              </w:rPr>
              <w:fldChar w:fldCharType="end"/>
            </w:r>
          </w:hyperlink>
        </w:p>
        <w:p w14:paraId="71204225" w14:textId="0BA9585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2" w:history="1">
            <w:r w:rsidRPr="009B0134">
              <w:rPr>
                <w:rStyle w:val="Hyperlink"/>
              </w:rPr>
              <w:t>SPIRIT SONG (TAGALOG)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102</w:t>
            </w:r>
            <w:r>
              <w:rPr>
                <w:webHidden/>
              </w:rPr>
              <w:fldChar w:fldCharType="end"/>
            </w:r>
          </w:hyperlink>
        </w:p>
        <w:p w14:paraId="7D967887" w14:textId="227B86B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3" w:history="1">
            <w:r w:rsidRPr="009B0134">
              <w:rPr>
                <w:rStyle w:val="Hyperlink"/>
              </w:rPr>
              <w:t>STAR NG PASKO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103</w:t>
            </w:r>
            <w:r>
              <w:rPr>
                <w:webHidden/>
              </w:rPr>
              <w:fldChar w:fldCharType="end"/>
            </w:r>
          </w:hyperlink>
        </w:p>
        <w:p w14:paraId="109AD340" w14:textId="167ABCD4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4" w:history="1">
            <w:r w:rsidRPr="009B0134">
              <w:rPr>
                <w:rStyle w:val="Hyperlink"/>
              </w:rPr>
              <w:t>STELLA MARIS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104</w:t>
            </w:r>
            <w:r>
              <w:rPr>
                <w:webHidden/>
              </w:rPr>
              <w:fldChar w:fldCharType="end"/>
            </w:r>
          </w:hyperlink>
        </w:p>
        <w:p w14:paraId="1EA6E9A3" w14:textId="1EB63F9E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5" w:history="1">
            <w:r w:rsidRPr="009B0134">
              <w:rPr>
                <w:rStyle w:val="Hyperlink"/>
              </w:rPr>
              <w:t>STO. NIÑO HYMN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105</w:t>
            </w:r>
            <w:r>
              <w:rPr>
                <w:webHidden/>
              </w:rPr>
              <w:fldChar w:fldCharType="end"/>
            </w:r>
          </w:hyperlink>
        </w:p>
        <w:p w14:paraId="045DCC37" w14:textId="07B5C04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6" w:history="1">
            <w:r w:rsidRPr="009B0134">
              <w:rPr>
                <w:rStyle w:val="Hyperlink"/>
              </w:rPr>
              <w:t>STO. NIÑO HYMN (</w:t>
            </w:r>
            <w:r w:rsidRPr="009B0134">
              <w:rPr>
                <w:rStyle w:val="Hyperlink"/>
                <w:i/>
                <w:iCs/>
              </w:rPr>
              <w:t>COMPLETE</w:t>
            </w:r>
            <w:r w:rsidRPr="009B0134">
              <w:rPr>
                <w:rStyle w:val="Hyperlink"/>
              </w:rPr>
              <w:t>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106</w:t>
            </w:r>
            <w:r>
              <w:rPr>
                <w:webHidden/>
              </w:rPr>
              <w:fldChar w:fldCharType="end"/>
            </w:r>
          </w:hyperlink>
        </w:p>
        <w:p w14:paraId="1D6FFDB9" w14:textId="4A05853E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7" w:history="1">
            <w:r w:rsidRPr="009B0134">
              <w:rPr>
                <w:rStyle w:val="Hyperlink"/>
              </w:rPr>
              <w:t>SUGAT NI KRISTO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107</w:t>
            </w:r>
            <w:r>
              <w:rPr>
                <w:webHidden/>
              </w:rPr>
              <w:fldChar w:fldCharType="end"/>
            </w:r>
          </w:hyperlink>
        </w:p>
        <w:p w14:paraId="6C656E55" w14:textId="283DBFDF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8" w:history="1">
            <w:r w:rsidRPr="009B0134">
              <w:rPr>
                <w:rStyle w:val="Hyperlink"/>
              </w:rPr>
              <w:t>TAAS ANG KRUS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108</w:t>
            </w:r>
            <w:r>
              <w:rPr>
                <w:webHidden/>
              </w:rPr>
              <w:fldChar w:fldCharType="end"/>
            </w:r>
          </w:hyperlink>
        </w:p>
        <w:p w14:paraId="0A46A1B4" w14:textId="07A6727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29" w:history="1">
            <w:r w:rsidRPr="009B0134">
              <w:rPr>
                <w:rStyle w:val="Hyperlink"/>
              </w:rPr>
              <w:t>TANDA NG KAHARIAN NG DIYOS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109</w:t>
            </w:r>
            <w:r>
              <w:rPr>
                <w:webHidden/>
              </w:rPr>
              <w:fldChar w:fldCharType="end"/>
            </w:r>
          </w:hyperlink>
        </w:p>
        <w:p w14:paraId="52B61C61" w14:textId="7F5D223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0" w:history="1">
            <w:r w:rsidRPr="009B0134">
              <w:rPr>
                <w:rStyle w:val="Hyperlink"/>
              </w:rPr>
              <w:t>TANGING ALAY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110</w:t>
            </w:r>
            <w:r>
              <w:rPr>
                <w:webHidden/>
              </w:rPr>
              <w:fldChar w:fldCharType="end"/>
            </w:r>
          </w:hyperlink>
        </w:p>
        <w:p w14:paraId="2F6B929A" w14:textId="4B64039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1" w:history="1">
            <w:r w:rsidRPr="009B0134">
              <w:rPr>
                <w:rStyle w:val="Hyperlink"/>
                <w:lang w:val="en-CA"/>
              </w:rPr>
              <w:t>TANGING YAMAN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111</w:t>
            </w:r>
            <w:r>
              <w:rPr>
                <w:webHidden/>
              </w:rPr>
              <w:fldChar w:fldCharType="end"/>
            </w:r>
          </w:hyperlink>
        </w:p>
        <w:p w14:paraId="4CE3DDDC" w14:textId="65393E7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2" w:history="1">
            <w:r w:rsidRPr="009B0134">
              <w:rPr>
                <w:rStyle w:val="Hyperlink"/>
                <w:lang w:val="en-CA"/>
              </w:rPr>
              <w:t>TATLONG HARI NA NAGLAKBAY (We Three Kings)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112</w:t>
            </w:r>
            <w:r>
              <w:rPr>
                <w:webHidden/>
              </w:rPr>
              <w:fldChar w:fldCharType="end"/>
            </w:r>
          </w:hyperlink>
        </w:p>
        <w:p w14:paraId="5CC31870" w14:textId="1F4F128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3" w:history="1">
            <w:r w:rsidRPr="009B0134">
              <w:rPr>
                <w:rStyle w:val="Hyperlink"/>
              </w:rPr>
              <w:t>TINAPAY NG BUHAY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114</w:t>
            </w:r>
            <w:r>
              <w:rPr>
                <w:webHidden/>
              </w:rPr>
              <w:fldChar w:fldCharType="end"/>
            </w:r>
          </w:hyperlink>
        </w:p>
        <w:p w14:paraId="438D6085" w14:textId="23C8D80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4" w:history="1">
            <w:r w:rsidRPr="009B0134">
              <w:rPr>
                <w:rStyle w:val="Hyperlink"/>
              </w:rPr>
              <w:t>UNANG ALAY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115</w:t>
            </w:r>
            <w:r>
              <w:rPr>
                <w:webHidden/>
              </w:rPr>
              <w:fldChar w:fldCharType="end"/>
            </w:r>
          </w:hyperlink>
        </w:p>
        <w:p w14:paraId="21BCB45F" w14:textId="5AB6CAA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5" w:history="1">
            <w:r w:rsidRPr="009B0134">
              <w:rPr>
                <w:rStyle w:val="Hyperlink"/>
              </w:rPr>
              <w:t>WALANG HANGGANG PASASALAMAT (LEO ROSARIO)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117</w:t>
            </w:r>
            <w:r>
              <w:rPr>
                <w:webHidden/>
              </w:rPr>
              <w:fldChar w:fldCharType="end"/>
            </w:r>
          </w:hyperlink>
        </w:p>
        <w:p w14:paraId="5F60631F" w14:textId="632C0B5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6" w:history="1">
            <w:r w:rsidRPr="009B0134">
              <w:rPr>
                <w:rStyle w:val="Hyperlink"/>
              </w:rPr>
              <w:t>WALANG HANGGANG PASASALAMAT (LEO ROSARIO)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119</w:t>
            </w:r>
            <w:r>
              <w:rPr>
                <w:webHidden/>
              </w:rPr>
              <w:fldChar w:fldCharType="end"/>
            </w:r>
          </w:hyperlink>
        </w:p>
        <w:p w14:paraId="0FC78876" w14:textId="00981FC6" w:rsidR="00225907" w:rsidRPr="00225907" w:rsidRDefault="00225907" w:rsidP="00225907">
          <w:pPr>
            <w:pStyle w:val="TOC1"/>
            <w:ind w:left="1440"/>
            <w:rPr>
              <w:rFonts w:eastAsiaTheme="minorEastAsia" w:cstheme="minorBidi"/>
              <w:b/>
              <w:bCs/>
              <w:kern w:val="2"/>
              <w:lang w:val="en-CA"/>
              <w14:ligatures w14:val="standardContextual"/>
            </w:rPr>
          </w:pPr>
          <w:hyperlink w:anchor="_Toc186886637" w:history="1">
            <w:r w:rsidRPr="00225907">
              <w:rPr>
                <w:rStyle w:val="Hyperlink"/>
                <w:b/>
                <w:bCs/>
                <w:highlight w:val="yellow"/>
              </w:rPr>
              <w:t>ENGLISH SONGS</w:t>
            </w:r>
            <w:r w:rsidRPr="00225907">
              <w:rPr>
                <w:b/>
                <w:bCs/>
                <w:webHidden/>
                <w:highlight w:val="yellow"/>
              </w:rPr>
              <w:tab/>
            </w:r>
            <w:r w:rsidRPr="00225907">
              <w:rPr>
                <w:b/>
                <w:bCs/>
                <w:webHidden/>
                <w:highlight w:val="yellow"/>
              </w:rPr>
              <w:fldChar w:fldCharType="begin"/>
            </w:r>
            <w:r w:rsidRPr="00225907">
              <w:rPr>
                <w:b/>
                <w:bCs/>
                <w:webHidden/>
                <w:highlight w:val="yellow"/>
              </w:rPr>
              <w:instrText xml:space="preserve"> PAGEREF _Toc186886637 \h </w:instrText>
            </w:r>
            <w:r w:rsidRPr="00225907">
              <w:rPr>
                <w:b/>
                <w:bCs/>
                <w:webHidden/>
                <w:highlight w:val="yellow"/>
              </w:rPr>
            </w:r>
            <w:r w:rsidRPr="00225907">
              <w:rPr>
                <w:b/>
                <w:bCs/>
                <w:webHidden/>
                <w:highlight w:val="yellow"/>
              </w:rPr>
              <w:fldChar w:fldCharType="separate"/>
            </w:r>
            <w:r w:rsidR="001F7DCD">
              <w:rPr>
                <w:b/>
                <w:bCs/>
                <w:webHidden/>
                <w:highlight w:val="yellow"/>
              </w:rPr>
              <w:t>120</w:t>
            </w:r>
            <w:r w:rsidRPr="00225907">
              <w:rPr>
                <w:b/>
                <w:bCs/>
                <w:webHidden/>
                <w:highlight w:val="yellow"/>
              </w:rPr>
              <w:fldChar w:fldCharType="end"/>
            </w:r>
          </w:hyperlink>
        </w:p>
        <w:p w14:paraId="74CAD56E" w14:textId="281FA1C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8" w:history="1">
            <w:r w:rsidRPr="009B0134">
              <w:rPr>
                <w:rStyle w:val="Hyperlink"/>
              </w:rPr>
              <w:t>A CHRISTMAS PRAISE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121</w:t>
            </w:r>
            <w:r>
              <w:rPr>
                <w:webHidden/>
              </w:rPr>
              <w:fldChar w:fldCharType="end"/>
            </w:r>
          </w:hyperlink>
        </w:p>
        <w:p w14:paraId="246AD081" w14:textId="551E212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39" w:history="1">
            <w:r w:rsidRPr="009B0134">
              <w:rPr>
                <w:rStyle w:val="Hyperlink"/>
              </w:rPr>
              <w:t>BLEST BE THE LORD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122</w:t>
            </w:r>
            <w:r>
              <w:rPr>
                <w:webHidden/>
              </w:rPr>
              <w:fldChar w:fldCharType="end"/>
            </w:r>
          </w:hyperlink>
        </w:p>
        <w:p w14:paraId="30CD9BF0" w14:textId="6A2047B2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0" w:history="1">
            <w:r w:rsidRPr="009B0134">
              <w:rPr>
                <w:rStyle w:val="Hyperlink"/>
              </w:rPr>
              <w:t xml:space="preserve">CHRIST IN US, OUR HOPE OF GLORY </w:t>
            </w:r>
            <w:r w:rsidRPr="009B0134">
              <w:rPr>
                <w:rStyle w:val="Hyperlink"/>
                <w:i/>
              </w:rPr>
              <w:t>(JAY-ARR F. LIBRANDO)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123</w:t>
            </w:r>
            <w:r>
              <w:rPr>
                <w:webHidden/>
              </w:rPr>
              <w:fldChar w:fldCharType="end"/>
            </w:r>
          </w:hyperlink>
        </w:p>
        <w:p w14:paraId="5AE40D11" w14:textId="7C8095B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1" w:history="1">
            <w:r w:rsidRPr="009B0134">
              <w:rPr>
                <w:rStyle w:val="Hyperlink"/>
              </w:rPr>
              <w:t>GLORY IN THE CROSS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127</w:t>
            </w:r>
            <w:r>
              <w:rPr>
                <w:webHidden/>
              </w:rPr>
              <w:fldChar w:fldCharType="end"/>
            </w:r>
          </w:hyperlink>
        </w:p>
        <w:p w14:paraId="79D63EEE" w14:textId="50C35C1E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2" w:history="1">
            <w:r w:rsidRPr="009B0134">
              <w:rPr>
                <w:rStyle w:val="Hyperlink"/>
              </w:rPr>
              <w:t>JOY TO THE WORLD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128</w:t>
            </w:r>
            <w:r>
              <w:rPr>
                <w:webHidden/>
              </w:rPr>
              <w:fldChar w:fldCharType="end"/>
            </w:r>
          </w:hyperlink>
        </w:p>
        <w:p w14:paraId="2B393709" w14:textId="4B795C7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3" w:history="1">
            <w:r w:rsidRPr="009B0134">
              <w:rPr>
                <w:rStyle w:val="Hyperlink"/>
              </w:rPr>
              <w:t>LET THERE BE PEACE ON EARTH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129</w:t>
            </w:r>
            <w:r>
              <w:rPr>
                <w:webHidden/>
              </w:rPr>
              <w:fldChar w:fldCharType="end"/>
            </w:r>
          </w:hyperlink>
        </w:p>
        <w:p w14:paraId="4D011070" w14:textId="0A9C748C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4" w:history="1">
            <w:r w:rsidRPr="009B0134">
              <w:rPr>
                <w:rStyle w:val="Hyperlink"/>
              </w:rPr>
              <w:t>LORD, I COME TO YOU (THE POWER OF YOUR LOVE)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130</w:t>
            </w:r>
            <w:r>
              <w:rPr>
                <w:webHidden/>
              </w:rPr>
              <w:fldChar w:fldCharType="end"/>
            </w:r>
          </w:hyperlink>
        </w:p>
        <w:p w14:paraId="3CE06D0F" w14:textId="5AB02760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5" w:history="1">
            <w:r w:rsidRPr="009B0134">
              <w:rPr>
                <w:rStyle w:val="Hyperlink"/>
              </w:rPr>
              <w:t>MARY’S SONG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131</w:t>
            </w:r>
            <w:r>
              <w:rPr>
                <w:webHidden/>
              </w:rPr>
              <w:fldChar w:fldCharType="end"/>
            </w:r>
          </w:hyperlink>
        </w:p>
        <w:p w14:paraId="08C4A029" w14:textId="5B928C2F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6" w:history="1">
            <w:r w:rsidRPr="009B0134">
              <w:rPr>
                <w:rStyle w:val="Hyperlink"/>
              </w:rPr>
              <w:t>ONE MORE GIFT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132</w:t>
            </w:r>
            <w:r>
              <w:rPr>
                <w:webHidden/>
              </w:rPr>
              <w:fldChar w:fldCharType="end"/>
            </w:r>
          </w:hyperlink>
        </w:p>
        <w:p w14:paraId="7A40F1D9" w14:textId="7040679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7" w:history="1">
            <w:r w:rsidRPr="009B0134">
              <w:rPr>
                <w:rStyle w:val="Hyperlink"/>
              </w:rPr>
              <w:t>ONE MORE GIFT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133</w:t>
            </w:r>
            <w:r>
              <w:rPr>
                <w:webHidden/>
              </w:rPr>
              <w:fldChar w:fldCharType="end"/>
            </w:r>
          </w:hyperlink>
        </w:p>
        <w:p w14:paraId="288B1170" w14:textId="48E9E88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8" w:history="1">
            <w:r w:rsidRPr="009B0134">
              <w:rPr>
                <w:rStyle w:val="Hyperlink"/>
              </w:rPr>
              <w:t>ONLY SELFLESS LOVE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134</w:t>
            </w:r>
            <w:r>
              <w:rPr>
                <w:webHidden/>
              </w:rPr>
              <w:fldChar w:fldCharType="end"/>
            </w:r>
          </w:hyperlink>
        </w:p>
        <w:p w14:paraId="7A28B60C" w14:textId="7A19C0F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49" w:history="1">
            <w:r w:rsidRPr="009B0134">
              <w:rPr>
                <w:rStyle w:val="Hyperlink"/>
              </w:rPr>
              <w:t xml:space="preserve">ONE LOVE RELEASED </w:t>
            </w:r>
            <w:r w:rsidRPr="009B0134">
              <w:rPr>
                <w:rStyle w:val="Hyperlink"/>
                <w:i/>
                <w:iCs/>
              </w:rPr>
              <w:t>Bob Frenzel &amp; Kevin Keil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135</w:t>
            </w:r>
            <w:r>
              <w:rPr>
                <w:webHidden/>
              </w:rPr>
              <w:fldChar w:fldCharType="end"/>
            </w:r>
          </w:hyperlink>
        </w:p>
        <w:p w14:paraId="06DCEBB0" w14:textId="7419B32B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0" w:history="1">
            <w:r w:rsidRPr="009B0134">
              <w:rPr>
                <w:rStyle w:val="Hyperlink"/>
              </w:rPr>
              <w:t>OUR LADY OF NAMACPACAN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136</w:t>
            </w:r>
            <w:r>
              <w:rPr>
                <w:webHidden/>
              </w:rPr>
              <w:fldChar w:fldCharType="end"/>
            </w:r>
          </w:hyperlink>
        </w:p>
        <w:p w14:paraId="644A8631" w14:textId="7F6E89D1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1" w:history="1">
            <w:r w:rsidRPr="009B0134">
              <w:rPr>
                <w:rStyle w:val="Hyperlink"/>
              </w:rPr>
              <w:t>PEOPLE NEED A LORD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137</w:t>
            </w:r>
            <w:r>
              <w:rPr>
                <w:webHidden/>
              </w:rPr>
              <w:fldChar w:fldCharType="end"/>
            </w:r>
          </w:hyperlink>
        </w:p>
        <w:p w14:paraId="1A0AFC0A" w14:textId="6D2F4B5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2" w:history="1">
            <w:r w:rsidRPr="009B0134">
              <w:rPr>
                <w:rStyle w:val="Hyperlink"/>
              </w:rPr>
              <w:t>SHINE JESUS SHINE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138</w:t>
            </w:r>
            <w:r>
              <w:rPr>
                <w:webHidden/>
              </w:rPr>
              <w:fldChar w:fldCharType="end"/>
            </w:r>
          </w:hyperlink>
        </w:p>
        <w:p w14:paraId="3273D73D" w14:textId="7A66E781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3" w:history="1">
            <w:r w:rsidRPr="009B0134">
              <w:rPr>
                <w:rStyle w:val="Hyperlink"/>
              </w:rPr>
              <w:t>SPIRIT SONG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139</w:t>
            </w:r>
            <w:r>
              <w:rPr>
                <w:webHidden/>
              </w:rPr>
              <w:fldChar w:fldCharType="end"/>
            </w:r>
          </w:hyperlink>
        </w:p>
        <w:p w14:paraId="2114FD34" w14:textId="2E4CC34D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4" w:history="1">
            <w:r w:rsidRPr="009B0134">
              <w:rPr>
                <w:rStyle w:val="Hyperlink"/>
              </w:rPr>
              <w:t>ST. MARY’S WHERE WE BELONG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140</w:t>
            </w:r>
            <w:r>
              <w:rPr>
                <w:webHidden/>
              </w:rPr>
              <w:fldChar w:fldCharType="end"/>
            </w:r>
          </w:hyperlink>
        </w:p>
        <w:p w14:paraId="3D4276A7" w14:textId="138EBF67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5" w:history="1">
            <w:r w:rsidRPr="009B0134">
              <w:rPr>
                <w:rStyle w:val="Hyperlink"/>
              </w:rPr>
              <w:t>TELL THE WORLD OF HIS LOVE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141</w:t>
            </w:r>
            <w:r>
              <w:rPr>
                <w:webHidden/>
              </w:rPr>
              <w:fldChar w:fldCharType="end"/>
            </w:r>
          </w:hyperlink>
        </w:p>
        <w:p w14:paraId="39CEB870" w14:textId="62EEB851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6" w:history="1">
            <w:r w:rsidRPr="009B0134">
              <w:rPr>
                <w:rStyle w:val="Hyperlink"/>
              </w:rPr>
              <w:t>THE FACE OF GOD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142</w:t>
            </w:r>
            <w:r>
              <w:rPr>
                <w:webHidden/>
              </w:rPr>
              <w:fldChar w:fldCharType="end"/>
            </w:r>
          </w:hyperlink>
        </w:p>
        <w:p w14:paraId="4A867D60" w14:textId="5C9D7C4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7" w:history="1">
            <w:r w:rsidRPr="009B0134">
              <w:rPr>
                <w:rStyle w:val="Hyperlink"/>
              </w:rPr>
              <w:t>THE LORD BLESS YOU AND KEEP YOU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143</w:t>
            </w:r>
            <w:r>
              <w:rPr>
                <w:webHidden/>
              </w:rPr>
              <w:fldChar w:fldCharType="end"/>
            </w:r>
          </w:hyperlink>
        </w:p>
        <w:p w14:paraId="248499CD" w14:textId="58E7A0F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8" w:history="1">
            <w:r w:rsidRPr="009B0134">
              <w:rPr>
                <w:rStyle w:val="Hyperlink"/>
              </w:rPr>
              <w:t>WE THREE KINGS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144</w:t>
            </w:r>
            <w:r>
              <w:rPr>
                <w:webHidden/>
              </w:rPr>
              <w:fldChar w:fldCharType="end"/>
            </w:r>
          </w:hyperlink>
        </w:p>
        <w:p w14:paraId="0E0D23B8" w14:textId="7DC90503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59" w:history="1">
            <w:r w:rsidRPr="009B0134">
              <w:rPr>
                <w:rStyle w:val="Hyperlink"/>
              </w:rPr>
              <w:t>WE’LL BE FAITHFUL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145</w:t>
            </w:r>
            <w:r>
              <w:rPr>
                <w:webHidden/>
              </w:rPr>
              <w:fldChar w:fldCharType="end"/>
            </w:r>
          </w:hyperlink>
        </w:p>
        <w:p w14:paraId="291FFFF2" w14:textId="534B11BC" w:rsidR="00225907" w:rsidRPr="00225907" w:rsidRDefault="00225907" w:rsidP="00225907">
          <w:pPr>
            <w:pStyle w:val="TOC1"/>
            <w:ind w:left="1440"/>
            <w:rPr>
              <w:rFonts w:eastAsiaTheme="minorEastAsia" w:cstheme="minorBidi"/>
              <w:b/>
              <w:bCs/>
              <w:kern w:val="2"/>
              <w:lang w:val="en-CA"/>
              <w14:ligatures w14:val="standardContextual"/>
            </w:rPr>
          </w:pPr>
          <w:hyperlink w:anchor="_Toc186886660" w:history="1">
            <w:r w:rsidRPr="00225907">
              <w:rPr>
                <w:rStyle w:val="Hyperlink"/>
                <w:b/>
                <w:bCs/>
                <w:highlight w:val="yellow"/>
              </w:rPr>
              <w:t>SPANISH SONGS</w:t>
            </w:r>
            <w:r w:rsidRPr="00225907">
              <w:rPr>
                <w:b/>
                <w:bCs/>
                <w:webHidden/>
                <w:highlight w:val="yellow"/>
              </w:rPr>
              <w:tab/>
            </w:r>
            <w:r w:rsidRPr="00225907">
              <w:rPr>
                <w:b/>
                <w:bCs/>
                <w:webHidden/>
                <w:highlight w:val="yellow"/>
              </w:rPr>
              <w:fldChar w:fldCharType="begin"/>
            </w:r>
            <w:r w:rsidRPr="00225907">
              <w:rPr>
                <w:b/>
                <w:bCs/>
                <w:webHidden/>
                <w:highlight w:val="yellow"/>
              </w:rPr>
              <w:instrText xml:space="preserve"> PAGEREF _Toc186886660 \h </w:instrText>
            </w:r>
            <w:r w:rsidRPr="00225907">
              <w:rPr>
                <w:b/>
                <w:bCs/>
                <w:webHidden/>
                <w:highlight w:val="yellow"/>
              </w:rPr>
            </w:r>
            <w:r w:rsidRPr="00225907">
              <w:rPr>
                <w:b/>
                <w:bCs/>
                <w:webHidden/>
                <w:highlight w:val="yellow"/>
              </w:rPr>
              <w:fldChar w:fldCharType="separate"/>
            </w:r>
            <w:r w:rsidR="001F7DCD">
              <w:rPr>
                <w:b/>
                <w:bCs/>
                <w:webHidden/>
                <w:highlight w:val="yellow"/>
              </w:rPr>
              <w:t>147</w:t>
            </w:r>
            <w:r w:rsidRPr="00225907">
              <w:rPr>
                <w:b/>
                <w:bCs/>
                <w:webHidden/>
                <w:highlight w:val="yellow"/>
              </w:rPr>
              <w:fldChar w:fldCharType="end"/>
            </w:r>
          </w:hyperlink>
        </w:p>
        <w:p w14:paraId="4BAA9FEF" w14:textId="12BEDBD8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61" w:history="1">
            <w:r w:rsidRPr="009B0134">
              <w:rPr>
                <w:rStyle w:val="Hyperlink"/>
              </w:rPr>
              <w:t>DIOS TE SALVE, MARIA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148</w:t>
            </w:r>
            <w:r>
              <w:rPr>
                <w:webHidden/>
              </w:rPr>
              <w:fldChar w:fldCharType="end"/>
            </w:r>
          </w:hyperlink>
        </w:p>
        <w:p w14:paraId="6BC6766D" w14:textId="303D657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62" w:history="1">
            <w:r w:rsidRPr="009B0134">
              <w:rPr>
                <w:rStyle w:val="Hyperlink"/>
              </w:rPr>
              <w:t>DIOS TE SALVE, MARIA (v2)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149</w:t>
            </w:r>
            <w:r>
              <w:rPr>
                <w:webHidden/>
              </w:rPr>
              <w:fldChar w:fldCharType="end"/>
            </w:r>
          </w:hyperlink>
        </w:p>
        <w:p w14:paraId="37BA354D" w14:textId="224DA7EA" w:rsidR="00225907" w:rsidRDefault="00225907" w:rsidP="00225907">
          <w:pPr>
            <w:pStyle w:val="TOC1"/>
            <w:ind w:left="216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63" w:history="1">
            <w:r w:rsidRPr="009B0134">
              <w:rPr>
                <w:rStyle w:val="Hyperlink"/>
                <w:shd w:val="clear" w:color="auto" w:fill="FFFFFF"/>
              </w:rPr>
              <w:t>SALVE REGINA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151</w:t>
            </w:r>
            <w:r>
              <w:rPr>
                <w:webHidden/>
              </w:rPr>
              <w:fldChar w:fldCharType="end"/>
            </w:r>
          </w:hyperlink>
        </w:p>
        <w:p w14:paraId="7D9B8EA1" w14:textId="722D532D" w:rsidR="00225907" w:rsidRPr="00225907" w:rsidRDefault="00225907" w:rsidP="00225907">
          <w:pPr>
            <w:pStyle w:val="TOC1"/>
            <w:ind w:left="1440"/>
            <w:rPr>
              <w:rFonts w:eastAsiaTheme="minorEastAsia" w:cstheme="minorBidi"/>
              <w:b/>
              <w:bCs/>
              <w:kern w:val="2"/>
              <w:lang w:val="en-CA"/>
              <w14:ligatures w14:val="standardContextual"/>
            </w:rPr>
          </w:pPr>
          <w:hyperlink w:anchor="_Toc186886664" w:history="1">
            <w:r w:rsidRPr="00225907">
              <w:rPr>
                <w:rStyle w:val="Hyperlink"/>
                <w:b/>
                <w:bCs/>
                <w:highlight w:val="yellow"/>
              </w:rPr>
              <w:t>CHRISTMAS SONGS</w:t>
            </w:r>
            <w:r w:rsidRPr="00225907">
              <w:rPr>
                <w:b/>
                <w:bCs/>
                <w:webHidden/>
                <w:highlight w:val="yellow"/>
              </w:rPr>
              <w:tab/>
            </w:r>
            <w:r w:rsidRPr="00225907">
              <w:rPr>
                <w:b/>
                <w:bCs/>
                <w:webHidden/>
                <w:highlight w:val="yellow"/>
              </w:rPr>
              <w:fldChar w:fldCharType="begin"/>
            </w:r>
            <w:r w:rsidRPr="00225907">
              <w:rPr>
                <w:b/>
                <w:bCs/>
                <w:webHidden/>
                <w:highlight w:val="yellow"/>
              </w:rPr>
              <w:instrText xml:space="preserve"> PAGEREF _Toc186886664 \h </w:instrText>
            </w:r>
            <w:r w:rsidRPr="00225907">
              <w:rPr>
                <w:b/>
                <w:bCs/>
                <w:webHidden/>
                <w:highlight w:val="yellow"/>
              </w:rPr>
            </w:r>
            <w:r w:rsidRPr="00225907">
              <w:rPr>
                <w:b/>
                <w:bCs/>
                <w:webHidden/>
                <w:highlight w:val="yellow"/>
              </w:rPr>
              <w:fldChar w:fldCharType="separate"/>
            </w:r>
            <w:r w:rsidR="001F7DCD">
              <w:rPr>
                <w:b/>
                <w:bCs/>
                <w:webHidden/>
                <w:highlight w:val="yellow"/>
              </w:rPr>
              <w:t>152</w:t>
            </w:r>
            <w:r w:rsidRPr="00225907">
              <w:rPr>
                <w:b/>
                <w:bCs/>
                <w:webHidden/>
                <w:highlight w:val="yellow"/>
              </w:rPr>
              <w:fldChar w:fldCharType="end"/>
            </w:r>
          </w:hyperlink>
        </w:p>
        <w:p w14:paraId="53BBB784" w14:textId="683CA585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65" w:history="1">
            <w:r w:rsidRPr="009B0134">
              <w:rPr>
                <w:rStyle w:val="Hyperlink"/>
              </w:rPr>
              <w:t>ANG PUSO KO’Y NAGPUPURI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155</w:t>
            </w:r>
            <w:r>
              <w:rPr>
                <w:webHidden/>
              </w:rPr>
              <w:fldChar w:fldCharType="end"/>
            </w:r>
          </w:hyperlink>
        </w:p>
        <w:p w14:paraId="637C14B3" w14:textId="0EBD86D1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66" w:history="1">
            <w:r w:rsidRPr="009B0134">
              <w:rPr>
                <w:rStyle w:val="Hyperlink"/>
              </w:rPr>
              <w:t>BETHLEHEM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156</w:t>
            </w:r>
            <w:r>
              <w:rPr>
                <w:webHidden/>
              </w:rPr>
              <w:fldChar w:fldCharType="end"/>
            </w:r>
          </w:hyperlink>
        </w:p>
        <w:p w14:paraId="2A32F763" w14:textId="7A1E98E6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67" w:history="1">
            <w:r w:rsidRPr="009B0134">
              <w:rPr>
                <w:rStyle w:val="Hyperlink"/>
              </w:rPr>
              <w:t>BITUIN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157</w:t>
            </w:r>
            <w:r>
              <w:rPr>
                <w:webHidden/>
              </w:rPr>
              <w:fldChar w:fldCharType="end"/>
            </w:r>
          </w:hyperlink>
        </w:p>
        <w:p w14:paraId="00495B13" w14:textId="670A7A53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68" w:history="1">
            <w:r w:rsidRPr="009B0134">
              <w:rPr>
                <w:rStyle w:val="Hyperlink"/>
              </w:rPr>
              <w:t>BITUING NATATANGI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158</w:t>
            </w:r>
            <w:r>
              <w:rPr>
                <w:webHidden/>
              </w:rPr>
              <w:fldChar w:fldCharType="end"/>
            </w:r>
          </w:hyperlink>
        </w:p>
        <w:p w14:paraId="19378DAB" w14:textId="61D1366A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69" w:history="1">
            <w:r w:rsidRPr="009B0134">
              <w:rPr>
                <w:rStyle w:val="Hyperlink"/>
              </w:rPr>
              <w:t>DALANGIN SA PASKO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159</w:t>
            </w:r>
            <w:r>
              <w:rPr>
                <w:webHidden/>
              </w:rPr>
              <w:fldChar w:fldCharType="end"/>
            </w:r>
          </w:hyperlink>
        </w:p>
        <w:p w14:paraId="0342A195" w14:textId="4814B1A7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0" w:history="1">
            <w:r w:rsidRPr="009B0134">
              <w:rPr>
                <w:rStyle w:val="Hyperlink"/>
                <w:rFonts w:cs="Helvetica"/>
              </w:rPr>
              <w:t>EMMANUEL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161</w:t>
            </w:r>
            <w:r>
              <w:rPr>
                <w:webHidden/>
              </w:rPr>
              <w:fldChar w:fldCharType="end"/>
            </w:r>
          </w:hyperlink>
        </w:p>
        <w:p w14:paraId="2E3D8569" w14:textId="07C6469B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1" w:history="1">
            <w:r w:rsidRPr="009B0134">
              <w:rPr>
                <w:rStyle w:val="Hyperlink"/>
              </w:rPr>
              <w:t>GUMISING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162</w:t>
            </w:r>
            <w:r>
              <w:rPr>
                <w:webHidden/>
              </w:rPr>
              <w:fldChar w:fldCharType="end"/>
            </w:r>
          </w:hyperlink>
        </w:p>
        <w:p w14:paraId="0933E699" w14:textId="02B58036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2" w:history="1">
            <w:r w:rsidRPr="009B0134">
              <w:rPr>
                <w:rStyle w:val="Hyperlink"/>
              </w:rPr>
              <w:t>HALINA, HESUS, HALINA  (with chords)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164</w:t>
            </w:r>
            <w:r>
              <w:rPr>
                <w:webHidden/>
              </w:rPr>
              <w:fldChar w:fldCharType="end"/>
            </w:r>
          </w:hyperlink>
        </w:p>
        <w:p w14:paraId="272222E2" w14:textId="2A28CDB8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3" w:history="1">
            <w:r w:rsidRPr="009B0134">
              <w:rPr>
                <w:rStyle w:val="Hyperlink"/>
              </w:rPr>
              <w:t>HALINA MANANAKOP (O COME DIVINE MESSIAH)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167</w:t>
            </w:r>
            <w:r>
              <w:rPr>
                <w:webHidden/>
              </w:rPr>
              <w:fldChar w:fldCharType="end"/>
            </w:r>
          </w:hyperlink>
        </w:p>
        <w:p w14:paraId="63A10922" w14:textId="22F29AC9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4" w:history="1">
            <w:r w:rsidRPr="009B0134">
              <w:rPr>
                <w:rStyle w:val="Hyperlink"/>
              </w:rPr>
              <w:t>HIMIG NG PASKO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171</w:t>
            </w:r>
            <w:r>
              <w:rPr>
                <w:webHidden/>
              </w:rPr>
              <w:fldChar w:fldCharType="end"/>
            </w:r>
          </w:hyperlink>
        </w:p>
        <w:p w14:paraId="33E85B6B" w14:textId="4A2BE999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5" w:history="1">
            <w:r w:rsidRPr="009B0134">
              <w:rPr>
                <w:rStyle w:val="Hyperlink"/>
              </w:rPr>
              <w:t>PAGLAMIG NG HANGIN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174</w:t>
            </w:r>
            <w:r>
              <w:rPr>
                <w:webHidden/>
              </w:rPr>
              <w:fldChar w:fldCharType="end"/>
            </w:r>
          </w:hyperlink>
        </w:p>
        <w:p w14:paraId="7407F5FA" w14:textId="44A102DB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6" w:history="1">
            <w:r w:rsidRPr="009B0134">
              <w:rPr>
                <w:rStyle w:val="Hyperlink"/>
              </w:rPr>
              <w:t>PAMASKONG MEDLEY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175</w:t>
            </w:r>
            <w:r>
              <w:rPr>
                <w:webHidden/>
              </w:rPr>
              <w:fldChar w:fldCharType="end"/>
            </w:r>
          </w:hyperlink>
        </w:p>
        <w:p w14:paraId="70747D6A" w14:textId="00925063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7" w:history="1">
            <w:r w:rsidRPr="009B0134">
              <w:rPr>
                <w:rStyle w:val="Hyperlink"/>
              </w:rPr>
              <w:t>PANGINOON AMING HANDOG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176</w:t>
            </w:r>
            <w:r>
              <w:rPr>
                <w:webHidden/>
              </w:rPr>
              <w:fldChar w:fldCharType="end"/>
            </w:r>
          </w:hyperlink>
        </w:p>
        <w:p w14:paraId="3FFC469E" w14:textId="31965F09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8" w:history="1">
            <w:r w:rsidRPr="009B0134">
              <w:rPr>
                <w:rStyle w:val="Hyperlink"/>
              </w:rPr>
              <w:t>PANGINOON, HALINA’T PUMARITO 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177</w:t>
            </w:r>
            <w:r>
              <w:rPr>
                <w:webHidden/>
              </w:rPr>
              <w:fldChar w:fldCharType="end"/>
            </w:r>
          </w:hyperlink>
        </w:p>
        <w:p w14:paraId="4C2DDFA8" w14:textId="5F20305B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79" w:history="1">
            <w:r w:rsidRPr="009B0134">
              <w:rPr>
                <w:rStyle w:val="Hyperlink"/>
              </w:rPr>
              <w:t>PAPURI SA DIYOS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178</w:t>
            </w:r>
            <w:r>
              <w:rPr>
                <w:webHidden/>
              </w:rPr>
              <w:fldChar w:fldCharType="end"/>
            </w:r>
          </w:hyperlink>
        </w:p>
        <w:p w14:paraId="16EA1C15" w14:textId="2761B46A" w:rsidR="00225907" w:rsidRDefault="00225907" w:rsidP="00225907">
          <w:pPr>
            <w:pStyle w:val="TOC1"/>
            <w:ind w:left="1440"/>
            <w:rPr>
              <w:rFonts w:eastAsiaTheme="minorEastAsia" w:cstheme="minorBidi"/>
              <w:kern w:val="2"/>
              <w:lang w:val="en-CA"/>
              <w14:ligatures w14:val="standardContextual"/>
            </w:rPr>
          </w:pPr>
          <w:hyperlink w:anchor="_Toc186886680" w:history="1">
            <w:r w:rsidRPr="009B0134">
              <w:rPr>
                <w:rStyle w:val="Hyperlink"/>
              </w:rPr>
              <w:t>TALANG PATNUBAY / SILENT NIGHT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_Toc186886680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F7DCD">
              <w:rPr>
                <w:webHidden/>
              </w:rPr>
              <w:t>179</w:t>
            </w:r>
            <w:r>
              <w:rPr>
                <w:webHidden/>
              </w:rPr>
              <w:fldChar w:fldCharType="end"/>
            </w:r>
          </w:hyperlink>
        </w:p>
        <w:p w14:paraId="6EDAA536" w14:textId="2E440242" w:rsidR="0031135C" w:rsidRDefault="00687B4D" w:rsidP="00225907">
          <w:pPr>
            <w:ind w:left="720"/>
            <w:rPr>
              <w:b/>
              <w:bCs/>
              <w:noProof/>
            </w:rPr>
            <w:sectPr w:rsidR="0031135C" w:rsidSect="008A4174">
              <w:type w:val="continuous"/>
              <w:pgSz w:w="12240" w:h="15840"/>
              <w:pgMar w:top="1260" w:right="1440" w:bottom="1440" w:left="1440" w:header="720" w:footer="720" w:gutter="0"/>
              <w:cols w:space="234"/>
            </w:sectPr>
          </w:pPr>
          <w:r w:rsidRPr="00715316">
            <w:rPr>
              <w:b/>
              <w:bCs/>
              <w:noProof/>
            </w:rPr>
            <w:fldChar w:fldCharType="end"/>
          </w:r>
        </w:p>
        <w:p w14:paraId="2850C9C9" w14:textId="392A7FB6" w:rsidR="00687B4D" w:rsidRPr="00715316" w:rsidRDefault="00000000" w:rsidP="00687B4D"/>
      </w:sdtContent>
    </w:sdt>
    <w:p w14:paraId="18596D0D" w14:textId="40874B39" w:rsidR="00687B4D" w:rsidRPr="00715316" w:rsidRDefault="00687B4D" w:rsidP="00687B4D">
      <w:pPr>
        <w:rPr>
          <w:rFonts w:asciiTheme="majorHAnsi" w:eastAsiaTheme="majorEastAsia" w:hAnsiTheme="majorHAnsi" w:cstheme="majorBidi"/>
          <w:color w:val="000000" w:themeColor="text1"/>
          <w:sz w:val="56"/>
          <w:szCs w:val="56"/>
        </w:rPr>
      </w:pPr>
    </w:p>
    <w:p w14:paraId="3432B043" w14:textId="77777777" w:rsidR="008A4174" w:rsidRDefault="008A4174">
      <w:pPr>
        <w:sectPr w:rsidR="008A4174" w:rsidSect="008A4174">
          <w:type w:val="continuous"/>
          <w:pgSz w:w="12240" w:h="15840"/>
          <w:pgMar w:top="1260" w:right="1440" w:bottom="1440" w:left="1440" w:header="720" w:footer="720" w:gutter="0"/>
          <w:cols w:space="234"/>
        </w:sectPr>
      </w:pPr>
    </w:p>
    <w:p w14:paraId="4FCC2DAF" w14:textId="3FDAC8ED" w:rsidR="00C6784E" w:rsidRPr="00715316" w:rsidRDefault="00C243AA" w:rsidP="00415311">
      <w:r>
        <w:br w:type="page"/>
      </w:r>
    </w:p>
    <w:p w14:paraId="3C60D0C6" w14:textId="77777777" w:rsidR="00C6784E" w:rsidRPr="00715316" w:rsidRDefault="00C6784E" w:rsidP="00C6784E">
      <w:pPr>
        <w:pStyle w:val="Title"/>
      </w:pPr>
    </w:p>
    <w:p w14:paraId="6936225B" w14:textId="77777777" w:rsidR="00C6784E" w:rsidRPr="00715316" w:rsidRDefault="00C6784E" w:rsidP="00C6784E">
      <w:pPr>
        <w:pStyle w:val="Title"/>
      </w:pPr>
    </w:p>
    <w:p w14:paraId="5CD0E283" w14:textId="77777777" w:rsidR="00C6784E" w:rsidRPr="00715316" w:rsidRDefault="00C6784E" w:rsidP="00C6784E">
      <w:pPr>
        <w:pStyle w:val="Title"/>
      </w:pPr>
    </w:p>
    <w:p w14:paraId="548E932E" w14:textId="77777777" w:rsidR="00C6784E" w:rsidRPr="00715316" w:rsidRDefault="00C6784E" w:rsidP="00C6784E">
      <w:pPr>
        <w:pStyle w:val="Title"/>
      </w:pPr>
    </w:p>
    <w:p w14:paraId="720312DC" w14:textId="77777777" w:rsidR="00084980" w:rsidRDefault="00084980" w:rsidP="00C6784E">
      <w:pPr>
        <w:pStyle w:val="Title"/>
        <w:jc w:val="center"/>
        <w:sectPr w:rsidR="00084980" w:rsidSect="00084980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7CB13282" w14:textId="77777777" w:rsidR="00C6784E" w:rsidRPr="00715316" w:rsidRDefault="00C6784E" w:rsidP="00C6784E">
      <w:pPr>
        <w:pStyle w:val="Title"/>
        <w:jc w:val="center"/>
      </w:pPr>
    </w:p>
    <w:p w14:paraId="34EBAD86" w14:textId="77777777" w:rsidR="00C6784E" w:rsidRPr="000779ED" w:rsidRDefault="00C6784E" w:rsidP="00C6784E">
      <w:pPr>
        <w:pStyle w:val="Title"/>
        <w:jc w:val="center"/>
      </w:pPr>
    </w:p>
    <w:bookmarkStart w:id="1" w:name="_TAGALOG_SONGS"/>
    <w:bookmarkEnd w:id="1"/>
    <w:p w14:paraId="1F34995D" w14:textId="4BFA26B8" w:rsidR="00C6784E" w:rsidRPr="000779ED" w:rsidRDefault="000779ED" w:rsidP="008545D4">
      <w:pPr>
        <w:pStyle w:val="Heading1"/>
        <w:jc w:val="center"/>
        <w:rPr>
          <w:rFonts w:eastAsia="Times New Roman"/>
          <w:sz w:val="144"/>
          <w:szCs w:val="144"/>
          <w:lang w:eastAsia="en-CA"/>
        </w:rPr>
      </w:pPr>
      <w:r w:rsidRPr="000779ED">
        <w:rPr>
          <w:rFonts w:eastAsia="Times New Roman"/>
          <w:sz w:val="144"/>
          <w:szCs w:val="144"/>
          <w:lang w:eastAsia="en-CA"/>
        </w:rPr>
        <w:fldChar w:fldCharType="begin"/>
      </w:r>
      <w:r w:rsidRPr="000779ED">
        <w:rPr>
          <w:rFonts w:eastAsia="Times New Roman"/>
          <w:sz w:val="144"/>
          <w:szCs w:val="144"/>
          <w:lang w:eastAsia="en-CA"/>
        </w:rPr>
        <w:instrText xml:space="preserve"> HYPERLINK  \l "_top" </w:instrText>
      </w:r>
      <w:r w:rsidRPr="000779ED">
        <w:rPr>
          <w:rFonts w:eastAsia="Times New Roman"/>
          <w:sz w:val="144"/>
          <w:szCs w:val="144"/>
          <w:lang w:eastAsia="en-CA"/>
        </w:rPr>
      </w:r>
      <w:r w:rsidRPr="000779ED">
        <w:rPr>
          <w:rFonts w:eastAsia="Times New Roman"/>
          <w:sz w:val="144"/>
          <w:szCs w:val="144"/>
          <w:lang w:eastAsia="en-CA"/>
        </w:rPr>
        <w:fldChar w:fldCharType="separate"/>
      </w:r>
      <w:r w:rsidR="0058189C" w:rsidRPr="000779ED">
        <w:rPr>
          <w:rStyle w:val="Hyperlink"/>
          <w:rFonts w:eastAsia="Times New Roman"/>
          <w:sz w:val="144"/>
          <w:szCs w:val="144"/>
          <w:u w:val="none"/>
          <w:lang w:eastAsia="en-CA"/>
        </w:rPr>
        <w:t xml:space="preserve"> </w:t>
      </w:r>
      <w:bookmarkStart w:id="2" w:name="_Toc186886548"/>
      <w:r w:rsidR="00C6784E" w:rsidRPr="000779ED">
        <w:rPr>
          <w:rStyle w:val="Hyperlink"/>
          <w:rFonts w:eastAsia="Times New Roman"/>
          <w:sz w:val="144"/>
          <w:szCs w:val="144"/>
          <w:u w:val="none"/>
          <w:lang w:eastAsia="en-CA"/>
        </w:rPr>
        <w:t>TAGALOG SONGS</w:t>
      </w:r>
      <w:bookmarkEnd w:id="2"/>
      <w:r w:rsidRPr="000779ED">
        <w:rPr>
          <w:rFonts w:eastAsia="Times New Roman"/>
          <w:sz w:val="144"/>
          <w:szCs w:val="144"/>
          <w:lang w:eastAsia="en-CA"/>
        </w:rPr>
        <w:fldChar w:fldCharType="end"/>
      </w:r>
    </w:p>
    <w:p w14:paraId="3B8164F8" w14:textId="77777777" w:rsidR="00525760" w:rsidRPr="00525760" w:rsidRDefault="00525760" w:rsidP="00525760">
      <w:pPr>
        <w:rPr>
          <w:lang w:eastAsia="en-CA"/>
        </w:rPr>
      </w:pPr>
    </w:p>
    <w:p w14:paraId="0B8BBCBC" w14:textId="77777777" w:rsidR="00687B4D" w:rsidRPr="00715316" w:rsidRDefault="00687B4D" w:rsidP="00687B4D">
      <w:pPr>
        <w:pStyle w:val="Title"/>
      </w:pPr>
    </w:p>
    <w:p w14:paraId="7AE73CC6" w14:textId="77777777" w:rsidR="00084980" w:rsidRDefault="00084980">
      <w:pPr>
        <w:rPr>
          <w:color w:val="0070C0"/>
        </w:rPr>
        <w:sectPr w:rsidR="00084980" w:rsidSect="00084980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1E91239A" w14:textId="77777777" w:rsidR="00C6784E" w:rsidRPr="00715316" w:rsidRDefault="00C6784E">
      <w:pPr>
        <w:rPr>
          <w:rFonts w:asciiTheme="majorHAnsi" w:eastAsiaTheme="majorEastAsia" w:hAnsiTheme="majorHAnsi" w:cstheme="majorBidi"/>
          <w:color w:val="0070C0"/>
          <w:sz w:val="32"/>
          <w:szCs w:val="32"/>
        </w:rPr>
      </w:pPr>
      <w:r w:rsidRPr="00715316">
        <w:rPr>
          <w:color w:val="0070C0"/>
        </w:rPr>
        <w:br w:type="page"/>
      </w:r>
    </w:p>
    <w:p w14:paraId="00D336CD" w14:textId="77777777" w:rsidR="00D16F1A" w:rsidRDefault="00D16F1A" w:rsidP="00B663C2">
      <w:pPr>
        <w:pStyle w:val="TOCHeading"/>
        <w:sectPr w:rsidR="00D16F1A" w:rsidSect="00802370">
          <w:type w:val="continuous"/>
          <w:pgSz w:w="12240" w:h="15840"/>
          <w:pgMar w:top="1260" w:right="1440" w:bottom="1440" w:left="1440" w:header="720" w:footer="720" w:gutter="0"/>
          <w:cols w:num="2" w:space="720"/>
        </w:sectPr>
      </w:pPr>
    </w:p>
    <w:p w14:paraId="0ADDACCC" w14:textId="77777777" w:rsidR="00B663C2" w:rsidRPr="00715316" w:rsidRDefault="00B663C2" w:rsidP="00B663C2">
      <w:pPr>
        <w:pStyle w:val="TOCHeading"/>
      </w:pPr>
    </w:p>
    <w:p w14:paraId="0C4A4E13" w14:textId="32149E75" w:rsidR="00D70F56" w:rsidRPr="00715316" w:rsidRDefault="000F7D69" w:rsidP="00D70F56">
      <w:pPr>
        <w:pStyle w:val="Heading1"/>
        <w:rPr>
          <w:rFonts w:ascii="Arial Rounded MT Bold" w:hAnsi="Arial Rounded MT Bold" w:cs="Arial"/>
          <w:color w:val="000000"/>
          <w:sz w:val="28"/>
          <w:szCs w:val="28"/>
          <w:shd w:val="clear" w:color="auto" w:fill="FFFFFF"/>
        </w:rPr>
      </w:pPr>
      <w:hyperlink w:anchor="_top" w:history="1">
        <w:bookmarkStart w:id="3" w:name="_Toc186886549"/>
        <w:r w:rsidR="00B663C2" w:rsidRPr="0067001E">
          <w:rPr>
            <w:rStyle w:val="Hyperlink"/>
            <w:sz w:val="48"/>
            <w:szCs w:val="48"/>
            <w:u w:val="none"/>
          </w:rPr>
          <w:t>ABA GINOONG MARIA</w:t>
        </w:r>
        <w:bookmarkEnd w:id="3"/>
      </w:hyperlink>
    </w:p>
    <w:tbl>
      <w:tblPr>
        <w:tblStyle w:val="TableGri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dotDash" w:sz="4" w:space="0" w:color="auto"/>
          <w:insideV w:val="dotDash" w:sz="4" w:space="0" w:color="auto"/>
        </w:tblBorders>
        <w:tblLook w:val="04A0" w:firstRow="1" w:lastRow="0" w:firstColumn="1" w:lastColumn="0" w:noHBand="0" w:noVBand="1"/>
      </w:tblPr>
      <w:tblGrid>
        <w:gridCol w:w="1558"/>
      </w:tblGrid>
      <w:tr w:rsidR="0079602A" w14:paraId="34945B66" w14:textId="77777777" w:rsidTr="00A678D1">
        <w:tc>
          <w:tcPr>
            <w:tcW w:w="1558" w:type="dxa"/>
          </w:tcPr>
          <w:p w14:paraId="19A1EDC5" w14:textId="0CE996BB" w:rsidR="0079602A" w:rsidRDefault="0079602A" w:rsidP="00A678D1">
            <w:pPr>
              <w:rPr>
                <w:shd w:val="clear" w:color="auto" w:fill="FFFFFF"/>
              </w:rPr>
            </w:pPr>
            <w:hyperlink r:id="rId12" w:history="1">
              <w:r w:rsidRPr="00F40E6C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MUSIC SHEET</w:t>
              </w:r>
            </w:hyperlink>
          </w:p>
        </w:tc>
      </w:tr>
    </w:tbl>
    <w:p w14:paraId="3C131BAD" w14:textId="6C9ADE2D" w:rsidR="00B663C2" w:rsidRPr="00715316" w:rsidRDefault="00B663C2" w:rsidP="00B663C2">
      <w:pPr>
        <w:rPr>
          <w:rFonts w:ascii="Arial Rounded MT Bold" w:hAnsi="Arial Rounded MT Bold" w:cs="Arial"/>
          <w:color w:val="000000"/>
          <w:sz w:val="28"/>
          <w:szCs w:val="28"/>
          <w:shd w:val="clear" w:color="auto" w:fill="FFFFFF"/>
        </w:rPr>
      </w:pPr>
    </w:p>
    <w:p w14:paraId="3B88541E" w14:textId="77777777" w:rsidR="0051059C" w:rsidRDefault="0051059C" w:rsidP="00C77AA0">
      <w:pPr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</w:pPr>
    </w:p>
    <w:p w14:paraId="77426F11" w14:textId="4AAFE0C9" w:rsidR="00B663C2" w:rsidRPr="00715316" w:rsidRDefault="00B663C2" w:rsidP="00C77AA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Aba   Ginoong   Maria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="005F5598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 xml:space="preserve">Napu puno </w:t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ka ng   grasya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Ang Panginoon ay suma sa iyo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Bukod kang pinagpala sa babaeng lahat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At pi nag pala   naman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Ang iyong anak</w:t>
      </w:r>
      <w:r w:rsidR="00B71FD8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 xml:space="preserve"> </w:t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na si Hesus.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Sta. Maria Ina ng Diyos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Ipana langin mo kaming maka salanan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Ngayon at kung kami'y mamamatay.</w:t>
      </w:r>
      <w:r w:rsidRPr="00715316">
        <w:rPr>
          <w:rFonts w:asciiTheme="majorHAnsi" w:hAnsiTheme="majorHAnsi" w:cs="Arial"/>
          <w:color w:val="000000"/>
          <w:sz w:val="40"/>
          <w:szCs w:val="28"/>
        </w:rPr>
        <w:br/>
      </w:r>
      <w:r w:rsidRPr="00715316"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  <w:t>Amen.</w:t>
      </w:r>
      <w:r w:rsidRPr="00715316">
        <w:br w:type="page"/>
      </w:r>
    </w:p>
    <w:p w14:paraId="41EA024E" w14:textId="77777777" w:rsidR="00D16F1A" w:rsidRDefault="00D16F1A" w:rsidP="007A12E6">
      <w:pPr>
        <w:pStyle w:val="Heading1"/>
        <w:rPr>
          <w:sz w:val="56"/>
        </w:rPr>
        <w:sectPr w:rsidR="00D16F1A" w:rsidSect="00D16F1A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61572ADC" w14:textId="0E9D619C" w:rsidR="007C2532" w:rsidRPr="00C50241" w:rsidRDefault="00000000" w:rsidP="007C2532">
      <w:pPr>
        <w:pStyle w:val="Heading1"/>
        <w:rPr>
          <w:rFonts w:eastAsia="Times New Roman"/>
          <w:sz w:val="96"/>
          <w:szCs w:val="96"/>
        </w:rPr>
      </w:pPr>
      <w:hyperlink w:anchor="_top" w:history="1">
        <w:bookmarkStart w:id="4" w:name="_Toc186886550"/>
        <w:r w:rsidR="00FD4A7F" w:rsidRPr="00C50241">
          <w:rPr>
            <w:rStyle w:val="Hyperlink"/>
            <w:sz w:val="48"/>
            <w:szCs w:val="48"/>
            <w:u w:val="none"/>
          </w:rPr>
          <w:t>HIGIT SA LAHAT (ABOVE ALL)</w:t>
        </w:r>
        <w:bookmarkEnd w:id="4"/>
      </w:hyperlink>
    </w:p>
    <w:p w14:paraId="74BBFC79" w14:textId="77777777" w:rsidR="007C2532" w:rsidRDefault="007C2532" w:rsidP="007C2532">
      <w:pPr>
        <w:shd w:val="clear" w:color="auto" w:fill="FFFFFF"/>
        <w:rPr>
          <w:rFonts w:asciiTheme="majorHAnsi" w:eastAsia="Times New Roman" w:hAnsiTheme="majorHAnsi" w:cs="Courier New"/>
          <w:sz w:val="32"/>
          <w:szCs w:val="32"/>
        </w:rPr>
      </w:pPr>
    </w:p>
    <w:p w14:paraId="6DC167C5" w14:textId="384CE261" w:rsidR="00790DA8" w:rsidRPr="00790DA8" w:rsidRDefault="00A20A8C" w:rsidP="00790DA8">
      <w:pPr>
        <w:pStyle w:val="NormalWeb"/>
        <w:shd w:val="clear" w:color="auto" w:fill="FFFFFF"/>
        <w:spacing w:before="0" w:beforeAutospacing="0" w:after="390" w:afterAutospacing="0"/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</w:pPr>
      <w:r w:rsidRPr="00073358">
        <w:rPr>
          <w:rFonts w:asciiTheme="majorHAnsi" w:eastAsiaTheme="minorHAnsi" w:hAnsiTheme="majorHAnsi" w:cs="Arial"/>
          <w:b/>
          <w:bCs/>
          <w:color w:val="385623" w:themeColor="accent6" w:themeShade="80"/>
          <w:sz w:val="32"/>
          <w:szCs w:val="22"/>
          <w:shd w:val="clear" w:color="auto" w:fill="FFFFFF"/>
          <w:lang w:val="en-US" w:eastAsia="en-US"/>
        </w:rPr>
        <w:t>VERSE 1</w:t>
      </w:r>
      <w:r w:rsidRPr="00073358">
        <w:rPr>
          <w:rFonts w:asciiTheme="majorHAnsi" w:eastAsiaTheme="minorHAnsi" w:hAnsiTheme="majorHAnsi" w:cs="Arial"/>
          <w:b/>
          <w:bCs/>
          <w:color w:val="385623" w:themeColor="accent6" w:themeShade="80"/>
          <w:sz w:val="32"/>
          <w:szCs w:val="22"/>
          <w:shd w:val="clear" w:color="auto" w:fill="FFFFFF"/>
          <w:lang w:val="en-US" w:eastAsia="en-US"/>
        </w:rPr>
        <w:br/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t>Higit kapangyarihan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Higit sa mga hari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Sa buong kalikasan at lahat ng nalikha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Lahat ng isip</w:t>
      </w:r>
      <w:r w:rsidR="0094193A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t xml:space="preserve"> at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t xml:space="preserve"> talino ng mundo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Ikaw ay naluklok bago ito</w:t>
      </w:r>
    </w:p>
    <w:p w14:paraId="2FB6CF94" w14:textId="04848811" w:rsidR="00790DA8" w:rsidRPr="00790DA8" w:rsidRDefault="00336013" w:rsidP="00790DA8">
      <w:pPr>
        <w:pStyle w:val="NormalWeb"/>
        <w:shd w:val="clear" w:color="auto" w:fill="FFFFFF"/>
        <w:spacing w:before="0" w:beforeAutospacing="0" w:after="390" w:afterAutospacing="0"/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</w:pPr>
      <w:r w:rsidRPr="00073358">
        <w:rPr>
          <w:rFonts w:asciiTheme="majorHAnsi" w:eastAsiaTheme="minorHAnsi" w:hAnsiTheme="majorHAnsi" w:cs="Arial"/>
          <w:b/>
          <w:bCs/>
          <w:color w:val="385623" w:themeColor="accent6" w:themeShade="80"/>
          <w:sz w:val="32"/>
          <w:szCs w:val="22"/>
          <w:shd w:val="clear" w:color="auto" w:fill="FFFFFF"/>
          <w:lang w:val="en-US" w:eastAsia="en-US"/>
        </w:rPr>
        <w:t>VERSE 2</w:t>
      </w:r>
      <w:r w:rsidRPr="00073358">
        <w:rPr>
          <w:rFonts w:asciiTheme="majorHAnsi" w:eastAsiaTheme="minorHAnsi" w:hAnsiTheme="majorHAnsi" w:cs="Arial"/>
          <w:b/>
          <w:bCs/>
          <w:color w:val="385623" w:themeColor="accent6" w:themeShade="80"/>
          <w:sz w:val="32"/>
          <w:szCs w:val="22"/>
          <w:shd w:val="clear" w:color="auto" w:fill="FFFFFF"/>
          <w:lang w:val="en-US" w:eastAsia="en-US"/>
        </w:rPr>
        <w:br/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t>Lahat ng kaharian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at mga trono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Lahat ng kaalaman at gawi sa mundong ito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Lahat ng pagaari at kayamanan ng tao</w:t>
      </w:r>
      <w:r w:rsidR="00790DA8"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Walang sukat ang sasapat sayo</w:t>
      </w:r>
    </w:p>
    <w:p w14:paraId="13462088" w14:textId="45CCED48" w:rsidR="00790DA8" w:rsidRPr="00790DA8" w:rsidRDefault="00790DA8" w:rsidP="00790DA8">
      <w:pPr>
        <w:pStyle w:val="NormalWeb"/>
        <w:shd w:val="clear" w:color="auto" w:fill="FFFFFF"/>
        <w:spacing w:before="0" w:beforeAutospacing="0" w:after="390" w:afterAutospacing="0"/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</w:pPr>
      <w:r w:rsidRPr="00073358">
        <w:rPr>
          <w:rFonts w:asciiTheme="majorHAnsi" w:eastAsiaTheme="minorHAnsi" w:hAnsiTheme="majorHAnsi" w:cs="Arial"/>
          <w:b/>
          <w:bCs/>
          <w:color w:val="385623" w:themeColor="accent6" w:themeShade="80"/>
          <w:sz w:val="32"/>
          <w:szCs w:val="22"/>
          <w:shd w:val="clear" w:color="auto" w:fill="FFFFFF"/>
          <w:lang w:val="en-US" w:eastAsia="en-US"/>
        </w:rPr>
        <w:t>CHORUS</w:t>
      </w:r>
      <w:r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Pinako ka</w:t>
      </w:r>
      <w:r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Iniwan-sa-batong puntod</w:t>
      </w:r>
      <w:r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Nabuhay-upang mamatay</w:t>
      </w:r>
      <w:r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Iniwang nag</w:t>
      </w:r>
      <w:r w:rsidR="007F72A7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t>-</w:t>
      </w:r>
      <w:r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t>iisa</w:t>
      </w:r>
    </w:p>
    <w:p w14:paraId="30B954CA" w14:textId="77777777" w:rsidR="000A4D40" w:rsidRDefault="00790DA8" w:rsidP="00790DA8">
      <w:pPr>
        <w:pStyle w:val="NormalWeb"/>
        <w:shd w:val="clear" w:color="auto" w:fill="FFFFFF"/>
        <w:spacing w:before="0" w:beforeAutospacing="0" w:after="390" w:afterAutospacing="0"/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</w:pPr>
      <w:r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t>Isang rosas, inapakan sa lupa</w:t>
      </w:r>
      <w:r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kasalanan ay inangkin mo</w:t>
      </w:r>
      <w:r w:rsidRPr="00790DA8"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  <w:br/>
        <w:t>at naisip ako</w:t>
      </w:r>
    </w:p>
    <w:p w14:paraId="045ACAFD" w14:textId="36CD2FC8" w:rsidR="00790DA8" w:rsidRPr="00790DA8" w:rsidRDefault="00790DA8" w:rsidP="00790DA8">
      <w:pPr>
        <w:pStyle w:val="NormalWeb"/>
        <w:shd w:val="clear" w:color="auto" w:fill="FFFFFF"/>
        <w:spacing w:before="0" w:beforeAutospacing="0" w:after="390" w:afterAutospacing="0"/>
        <w:rPr>
          <w:rFonts w:asciiTheme="majorHAnsi" w:eastAsiaTheme="minorHAnsi" w:hAnsiTheme="majorHAnsi" w:cs="Arial"/>
          <w:color w:val="000000"/>
          <w:sz w:val="36"/>
          <w:shd w:val="clear" w:color="auto" w:fill="FFFFFF"/>
          <w:lang w:val="en-US" w:eastAsia="en-US"/>
        </w:rPr>
      </w:pPr>
    </w:p>
    <w:p w14:paraId="1FF916ED" w14:textId="60A9D0F0" w:rsidR="007A12E6" w:rsidRPr="007C2532" w:rsidRDefault="007A12E6" w:rsidP="007C2532">
      <w:pPr>
        <w:shd w:val="clear" w:color="auto" w:fill="FFFFFF"/>
        <w:rPr>
          <w:rFonts w:asciiTheme="majorHAnsi" w:eastAsia="Times New Roman" w:hAnsiTheme="majorHAnsi" w:cs="Courier New"/>
          <w:sz w:val="32"/>
          <w:szCs w:val="32"/>
        </w:rPr>
      </w:pPr>
    </w:p>
    <w:p w14:paraId="176C0441" w14:textId="77777777" w:rsidR="007C2532" w:rsidRDefault="007C253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C1C725D" w14:textId="06C0398A" w:rsidR="007A12E6" w:rsidRPr="00A46657" w:rsidRDefault="00000000" w:rsidP="007A12E6">
      <w:pPr>
        <w:pStyle w:val="Heading1"/>
      </w:pPr>
      <w:hyperlink w:anchor="_top" w:history="1">
        <w:bookmarkStart w:id="5" w:name="_Toc186886551"/>
        <w:r w:rsidR="007A12E6" w:rsidRPr="00A46657">
          <w:rPr>
            <w:rStyle w:val="Hyperlink"/>
            <w:sz w:val="56"/>
            <w:u w:val="none"/>
          </w:rPr>
          <w:t>ACCLAMATION</w:t>
        </w:r>
        <w:bookmarkEnd w:id="5"/>
      </w:hyperlink>
      <w:r w:rsidR="007A12E6" w:rsidRPr="00A46657">
        <w:rPr>
          <w:sz w:val="44"/>
        </w:rPr>
        <w:t xml:space="preserve"> </w:t>
      </w:r>
      <w:r w:rsidR="007A12E6" w:rsidRPr="00A46657">
        <w:br/>
      </w:r>
    </w:p>
    <w:p w14:paraId="6A5C4707" w14:textId="77777777" w:rsidR="007A12E6" w:rsidRPr="001F6852" w:rsidRDefault="007A12E6" w:rsidP="007A12E6"/>
    <w:p w14:paraId="66A8FDC6" w14:textId="711DD173" w:rsidR="007A12E6" w:rsidRDefault="007A12E6" w:rsidP="007A12E6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1F6852">
        <w:rPr>
          <w:rFonts w:asciiTheme="majorHAnsi" w:hAnsiTheme="majorHAnsi"/>
          <w:sz w:val="52"/>
        </w:rPr>
        <w:t xml:space="preserve">Si Kristo ay gunitain sarili ay inihain </w:t>
      </w:r>
      <w:r w:rsidRPr="001F6852">
        <w:rPr>
          <w:rFonts w:asciiTheme="majorHAnsi" w:hAnsiTheme="majorHAnsi"/>
          <w:sz w:val="52"/>
        </w:rPr>
        <w:br/>
        <w:t xml:space="preserve">Bilang pagkain't inumin </w:t>
      </w:r>
      <w:r w:rsidRPr="001F6852">
        <w:rPr>
          <w:rFonts w:asciiTheme="majorHAnsi" w:hAnsiTheme="majorHAnsi"/>
          <w:sz w:val="52"/>
        </w:rPr>
        <w:br/>
        <w:t xml:space="preserve">Pinagsasaluhan natin hanggang sa </w:t>
      </w:r>
      <w:r w:rsidRPr="001F6852">
        <w:rPr>
          <w:rFonts w:asciiTheme="majorHAnsi" w:hAnsiTheme="majorHAnsi"/>
          <w:sz w:val="52"/>
        </w:rPr>
        <w:br/>
        <w:t xml:space="preserve">Siya'y dumating (2X) </w:t>
      </w:r>
      <w:r>
        <w:rPr>
          <w:sz w:val="40"/>
        </w:rPr>
        <w:br w:type="page"/>
      </w:r>
    </w:p>
    <w:p w14:paraId="2C643A5D" w14:textId="4A3B794B" w:rsidR="009962D9" w:rsidRPr="00F769DA" w:rsidRDefault="00000000" w:rsidP="009962D9">
      <w:pPr>
        <w:pStyle w:val="Heading1"/>
        <w:rPr>
          <w:sz w:val="46"/>
          <w:szCs w:val="38"/>
        </w:rPr>
      </w:pPr>
      <w:hyperlink w:anchor="_top" w:history="1">
        <w:bookmarkStart w:id="6" w:name="_Toc186886552"/>
        <w:r w:rsidR="009962D9" w:rsidRPr="00F769DA">
          <w:rPr>
            <w:rStyle w:val="Hyperlink"/>
            <w:sz w:val="46"/>
            <w:szCs w:val="38"/>
            <w:u w:val="none"/>
          </w:rPr>
          <w:t>ALAY KAY STO. NINO</w:t>
        </w:r>
        <w:bookmarkEnd w:id="6"/>
      </w:hyperlink>
    </w:p>
    <w:p w14:paraId="1C1FCE4A" w14:textId="77777777" w:rsidR="009962D9" w:rsidRPr="00715316" w:rsidRDefault="009962D9" w:rsidP="009962D9">
      <w:pPr>
        <w:rPr>
          <w:rFonts w:ascii="Arial Black" w:hAnsi="Arial Black"/>
          <w:sz w:val="24"/>
          <w:szCs w:val="24"/>
        </w:rPr>
      </w:pPr>
    </w:p>
    <w:p w14:paraId="0B39B1D2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O Sto. Nino, Mahal naming Santo,</w:t>
      </w:r>
    </w:p>
    <w:p w14:paraId="3F677CF6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Patron ng bata’t matatanda</w:t>
      </w:r>
    </w:p>
    <w:p w14:paraId="0031C1A3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Purihin sambahin ang Kanyang Ngalan</w:t>
      </w:r>
    </w:p>
    <w:p w14:paraId="0FDE3CA5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Magalak tayo at masiyahan</w:t>
      </w:r>
    </w:p>
    <w:p w14:paraId="5BC942C9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Kung ang hanap ninyo’y kapayapaan,</w:t>
      </w:r>
    </w:p>
    <w:p w14:paraId="5313EDBE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Pagmamahal ng Amang lumalang</w:t>
      </w:r>
    </w:p>
    <w:p w14:paraId="3E948470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Lumapit tayo, tayo’y magpugay,</w:t>
      </w:r>
    </w:p>
    <w:p w14:paraId="62A9A489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Pakungangan sa Diyos na Maykapal.</w:t>
      </w:r>
    </w:p>
    <w:p w14:paraId="211A1288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</w:p>
    <w:p w14:paraId="0045C16E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Ang ating puso, ang ating diwa, ating ialay ng kusa,</w:t>
      </w:r>
    </w:p>
    <w:p w14:paraId="0F1A3A28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Sa ating Poong Diyos, tanging Siyang may gawa</w:t>
      </w:r>
    </w:p>
    <w:p w14:paraId="7C35D5EA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Sa lahat ng mga bansa.</w:t>
      </w:r>
    </w:p>
    <w:p w14:paraId="385C61DC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Magpasalamat, tayo’y manalig sa ating Diyos ng Pag-ibig,</w:t>
      </w:r>
    </w:p>
    <w:p w14:paraId="4B22F788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Tayo’y umasa na kahit Siya’y paslit, hinding-hindi ka iwawaglit.</w:t>
      </w:r>
    </w:p>
    <w:p w14:paraId="177F089B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</w:p>
    <w:p w14:paraId="7F79E0DF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Halina’t magsaya, halina’t umawit, Sa ating Diyos ng pag-ibig,</w:t>
      </w:r>
    </w:p>
    <w:p w14:paraId="01B4BE8E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Sa ating paghibik, tayo’y nananabik, ating saksi’y lupa’t langit,</w:t>
      </w:r>
    </w:p>
    <w:p w14:paraId="0DFF04A9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Sa ligaya’t lumbay, sa mundong ibabaw</w:t>
      </w:r>
    </w:p>
    <w:p w14:paraId="585CE589" w14:textId="77777777" w:rsidR="001D5E45" w:rsidRDefault="001D5E45" w:rsidP="009962D9">
      <w:pPr>
        <w:rPr>
          <w:rFonts w:asciiTheme="majorHAnsi" w:hAnsiTheme="majorHAnsi"/>
          <w:sz w:val="32"/>
          <w:szCs w:val="32"/>
        </w:rPr>
        <w:sectPr w:rsidR="001D5E45" w:rsidSect="001D5E45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0B628E48" w14:textId="77777777" w:rsidR="009962D9" w:rsidRPr="00751D18" w:rsidRDefault="009962D9" w:rsidP="009962D9">
      <w:pPr>
        <w:rPr>
          <w:rFonts w:asciiTheme="majorHAnsi" w:hAnsiTheme="majorHAnsi"/>
          <w:sz w:val="32"/>
          <w:szCs w:val="32"/>
        </w:rPr>
      </w:pPr>
      <w:r w:rsidRPr="00751D18">
        <w:rPr>
          <w:rFonts w:asciiTheme="majorHAnsi" w:hAnsiTheme="majorHAnsi"/>
          <w:sz w:val="32"/>
          <w:szCs w:val="32"/>
        </w:rPr>
        <w:t>Ang Sto. Nino’y ating tanglaw</w:t>
      </w:r>
    </w:p>
    <w:p w14:paraId="546B1DD4" w14:textId="4BBFFC90" w:rsidR="00BD2DB5" w:rsidRPr="00715316" w:rsidRDefault="009962D9">
      <w:pPr>
        <w:rPr>
          <w:color w:val="0070C0"/>
        </w:rPr>
      </w:pPr>
      <w:r w:rsidRPr="00751D18">
        <w:rPr>
          <w:rFonts w:asciiTheme="majorHAnsi" w:hAnsiTheme="majorHAnsi"/>
          <w:sz w:val="32"/>
          <w:szCs w:val="32"/>
        </w:rPr>
        <w:t>O Sto. Nino! O Sto. Nino! Ligaya’t buhay nating kinapal.</w:t>
      </w:r>
      <w:r w:rsidR="00BD2DB5" w:rsidRPr="00715316">
        <w:rPr>
          <w:color w:val="0070C0"/>
        </w:rPr>
        <w:br w:type="page"/>
      </w:r>
    </w:p>
    <w:p w14:paraId="09B152D7" w14:textId="77777777" w:rsidR="007E64CB" w:rsidRPr="00D01EC3" w:rsidRDefault="00000000" w:rsidP="00D94740">
      <w:pPr>
        <w:pStyle w:val="Heading1"/>
        <w:rPr>
          <w:sz w:val="46"/>
          <w:szCs w:val="38"/>
        </w:rPr>
        <w:sectPr w:rsidR="007E64CB" w:rsidRPr="00D01EC3" w:rsidSect="00802370">
          <w:type w:val="continuous"/>
          <w:pgSz w:w="12240" w:h="15840"/>
          <w:pgMar w:top="1260" w:right="1440" w:bottom="1440" w:left="1440" w:header="720" w:footer="720" w:gutter="0"/>
          <w:cols w:num="2" w:space="720"/>
        </w:sectPr>
      </w:pPr>
      <w:hyperlink w:anchor="_top" w:history="1">
        <w:bookmarkStart w:id="7" w:name="_Toc186886553"/>
        <w:r w:rsidR="00D94740" w:rsidRPr="00D01EC3">
          <w:rPr>
            <w:rStyle w:val="Hyperlink"/>
            <w:sz w:val="46"/>
            <w:szCs w:val="38"/>
            <w:u w:val="none"/>
          </w:rPr>
          <w:t>ALAY SA DIYOS</w:t>
        </w:r>
        <w:bookmarkEnd w:id="7"/>
      </w:hyperlink>
      <w:r w:rsidR="00D94740" w:rsidRPr="00D01EC3">
        <w:rPr>
          <w:sz w:val="46"/>
          <w:szCs w:val="38"/>
        </w:rPr>
        <w:t xml:space="preserve"> </w:t>
      </w:r>
    </w:p>
    <w:p w14:paraId="73149580" w14:textId="77777777" w:rsidR="00D94740" w:rsidRPr="00C02F6A" w:rsidRDefault="00D94740" w:rsidP="00D94740">
      <w:pPr>
        <w:pStyle w:val="HTMLPreformatted"/>
        <w:rPr>
          <w:rFonts w:asciiTheme="majorHAnsi" w:hAnsiTheme="majorHAnsi"/>
          <w:sz w:val="24"/>
          <w:szCs w:val="24"/>
        </w:rPr>
      </w:pPr>
      <w:r w:rsidRPr="00C02F6A">
        <w:rPr>
          <w:rFonts w:asciiTheme="majorHAnsi" w:hAnsiTheme="majorHAnsi"/>
          <w:sz w:val="24"/>
          <w:szCs w:val="24"/>
        </w:rPr>
        <w:t xml:space="preserve">(Music by: M.V. Franciso,SJ, Ateneo ; Louie Oca &amp; F. Bautista, Arranger, UST) </w:t>
      </w:r>
      <w:r w:rsidRPr="00C02F6A">
        <w:rPr>
          <w:rFonts w:asciiTheme="majorHAnsi" w:hAnsiTheme="majorHAnsi"/>
          <w:sz w:val="24"/>
          <w:szCs w:val="24"/>
        </w:rPr>
        <w:br/>
      </w:r>
    </w:p>
    <w:p w14:paraId="1898CCCD" w14:textId="77777777" w:rsidR="00EB5AD1" w:rsidRDefault="00EB5AD1" w:rsidP="00D94740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</w:p>
    <w:p w14:paraId="723B9C23" w14:textId="10FB469C" w:rsidR="00D94740" w:rsidRPr="00C02F6A" w:rsidRDefault="00D94740" w:rsidP="00D94740">
      <w:pPr>
        <w:pStyle w:val="HTMLPreformatted"/>
        <w:rPr>
          <w:rFonts w:asciiTheme="majorHAnsi" w:hAnsiTheme="majorHAnsi"/>
          <w:sz w:val="32"/>
          <w:szCs w:val="32"/>
        </w:rPr>
      </w:pPr>
      <w:r w:rsidRPr="00EB5AD1">
        <w:rPr>
          <w:rFonts w:asciiTheme="majorHAnsi" w:hAnsiTheme="majorHAnsi"/>
          <w:b/>
          <w:bCs/>
          <w:sz w:val="32"/>
          <w:szCs w:val="32"/>
        </w:rPr>
        <w:t xml:space="preserve">Verse I </w:t>
      </w:r>
    </w:p>
    <w:p w14:paraId="73E1EE83" w14:textId="77777777" w:rsidR="00D94740" w:rsidRPr="00C02F6A" w:rsidRDefault="00D94740" w:rsidP="00D94740">
      <w:pPr>
        <w:pStyle w:val="HTMLPreformatted"/>
        <w:rPr>
          <w:rFonts w:asciiTheme="majorHAnsi" w:hAnsiTheme="majorHAnsi"/>
          <w:sz w:val="32"/>
          <w:szCs w:val="32"/>
        </w:rPr>
      </w:pPr>
      <w:r w:rsidRPr="00C02F6A">
        <w:rPr>
          <w:rFonts w:asciiTheme="majorHAnsi" w:hAnsiTheme="majorHAnsi"/>
          <w:sz w:val="32"/>
          <w:szCs w:val="32"/>
        </w:rPr>
        <w:t xml:space="preserve">O Dios Awang di mabilang, </w:t>
      </w:r>
      <w:r w:rsidRPr="00C02F6A">
        <w:rPr>
          <w:rFonts w:asciiTheme="majorHAnsi" w:hAnsiTheme="majorHAnsi"/>
          <w:sz w:val="32"/>
          <w:szCs w:val="32"/>
        </w:rPr>
        <w:br/>
        <w:t xml:space="preserve">Tanggapin mo yaring aming alay, </w:t>
      </w:r>
      <w:r w:rsidRPr="00C02F6A">
        <w:rPr>
          <w:rFonts w:asciiTheme="majorHAnsi" w:hAnsiTheme="majorHAnsi"/>
          <w:sz w:val="32"/>
          <w:szCs w:val="32"/>
        </w:rPr>
        <w:br/>
        <w:t xml:space="preserve">Gawin ito bilang tanda ng aming kaligtasan, </w:t>
      </w:r>
      <w:r w:rsidRPr="00C02F6A">
        <w:rPr>
          <w:rFonts w:asciiTheme="majorHAnsi" w:hAnsiTheme="majorHAnsi"/>
          <w:sz w:val="32"/>
          <w:szCs w:val="32"/>
        </w:rPr>
        <w:br/>
      </w:r>
    </w:p>
    <w:p w14:paraId="3D8804E9" w14:textId="77777777" w:rsidR="00D94740" w:rsidRPr="00C02F6A" w:rsidRDefault="00D94740" w:rsidP="00D94740">
      <w:pPr>
        <w:pStyle w:val="HTMLPreformatted"/>
        <w:rPr>
          <w:rFonts w:asciiTheme="majorHAnsi" w:hAnsiTheme="majorHAnsi"/>
          <w:sz w:val="32"/>
          <w:szCs w:val="32"/>
        </w:rPr>
      </w:pPr>
      <w:r w:rsidRPr="00C02F6A">
        <w:rPr>
          <w:rFonts w:asciiTheme="majorHAnsi" w:hAnsiTheme="majorHAnsi"/>
          <w:sz w:val="32"/>
          <w:szCs w:val="32"/>
        </w:rPr>
        <w:t xml:space="preserve">Narito O ama, Alak at tinapay </w:t>
      </w:r>
      <w:r w:rsidRPr="00C02F6A">
        <w:rPr>
          <w:rFonts w:asciiTheme="majorHAnsi" w:hAnsiTheme="majorHAnsi"/>
          <w:sz w:val="32"/>
          <w:szCs w:val="32"/>
        </w:rPr>
        <w:br/>
        <w:t xml:space="preserve">Bunga ng lupa at ng aming paggawa. </w:t>
      </w:r>
      <w:r w:rsidRPr="00C02F6A">
        <w:rPr>
          <w:rFonts w:asciiTheme="majorHAnsi" w:hAnsiTheme="majorHAnsi"/>
          <w:sz w:val="32"/>
          <w:szCs w:val="32"/>
        </w:rPr>
        <w:br/>
        <w:t xml:space="preserve">(Repeat Verse I until paggawa. then... Verse II) </w:t>
      </w:r>
      <w:r w:rsidRPr="00C02F6A">
        <w:rPr>
          <w:rFonts w:asciiTheme="majorHAnsi" w:hAnsiTheme="majorHAnsi"/>
          <w:sz w:val="32"/>
          <w:szCs w:val="32"/>
        </w:rPr>
        <w:br/>
      </w:r>
    </w:p>
    <w:p w14:paraId="26313916" w14:textId="77777777" w:rsidR="00D94740" w:rsidRPr="00D975C5" w:rsidRDefault="00D94740" w:rsidP="00D94740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D975C5">
        <w:rPr>
          <w:rFonts w:asciiTheme="majorHAnsi" w:hAnsiTheme="majorHAnsi"/>
          <w:b/>
          <w:bCs/>
          <w:sz w:val="32"/>
          <w:szCs w:val="32"/>
        </w:rPr>
        <w:t xml:space="preserve">Verse II </w:t>
      </w:r>
    </w:p>
    <w:p w14:paraId="4967BDAF" w14:textId="77777777" w:rsidR="00D94740" w:rsidRPr="00C02F6A" w:rsidRDefault="00D94740" w:rsidP="00D94740">
      <w:pPr>
        <w:pStyle w:val="HTMLPreformatted"/>
        <w:rPr>
          <w:rFonts w:asciiTheme="majorHAnsi" w:hAnsiTheme="majorHAnsi"/>
          <w:sz w:val="32"/>
          <w:szCs w:val="32"/>
        </w:rPr>
      </w:pPr>
      <w:r w:rsidRPr="00C02F6A">
        <w:rPr>
          <w:rFonts w:asciiTheme="majorHAnsi" w:hAnsiTheme="majorHAnsi"/>
          <w:sz w:val="32"/>
          <w:szCs w:val="32"/>
        </w:rPr>
        <w:t xml:space="preserve">O Diyos awang di mabilang , </w:t>
      </w:r>
      <w:r w:rsidRPr="00C02F6A">
        <w:rPr>
          <w:rFonts w:asciiTheme="majorHAnsi" w:hAnsiTheme="majorHAnsi"/>
          <w:sz w:val="32"/>
          <w:szCs w:val="32"/>
        </w:rPr>
        <w:br/>
        <w:t xml:space="preserve">Tanggapin mo yaring aming alay, </w:t>
      </w:r>
      <w:r w:rsidRPr="00C02F6A">
        <w:rPr>
          <w:rFonts w:asciiTheme="majorHAnsi" w:hAnsiTheme="majorHAnsi"/>
          <w:sz w:val="32"/>
          <w:szCs w:val="32"/>
        </w:rPr>
        <w:br/>
        <w:t>Gawing ala-ala ng pagkamatay</w:t>
      </w:r>
    </w:p>
    <w:p w14:paraId="2BE4C15C" w14:textId="77777777" w:rsidR="00D94740" w:rsidRPr="00C02F6A" w:rsidRDefault="00D94740" w:rsidP="00D94740">
      <w:pPr>
        <w:pStyle w:val="HTMLPreformatted"/>
        <w:rPr>
          <w:rFonts w:asciiTheme="majorHAnsi" w:hAnsiTheme="majorHAnsi"/>
          <w:sz w:val="32"/>
          <w:szCs w:val="32"/>
        </w:rPr>
      </w:pPr>
      <w:r w:rsidRPr="00C02F6A">
        <w:rPr>
          <w:rFonts w:asciiTheme="majorHAnsi" w:hAnsiTheme="majorHAnsi"/>
          <w:sz w:val="32"/>
          <w:szCs w:val="32"/>
        </w:rPr>
        <w:t xml:space="preserve">Muling pagkabuhay 'ni Hesukristo </w:t>
      </w:r>
      <w:r w:rsidRPr="00C02F6A">
        <w:rPr>
          <w:rFonts w:asciiTheme="majorHAnsi" w:hAnsiTheme="majorHAnsi"/>
          <w:sz w:val="32"/>
          <w:szCs w:val="32"/>
        </w:rPr>
        <w:br/>
      </w:r>
    </w:p>
    <w:p w14:paraId="01DAB7A6" w14:textId="77777777" w:rsidR="00D94740" w:rsidRPr="00D975C5" w:rsidRDefault="00D94740" w:rsidP="00D94740">
      <w:pPr>
        <w:pStyle w:val="HTMLPreformatted"/>
        <w:rPr>
          <w:rFonts w:asciiTheme="majorHAnsi" w:hAnsiTheme="majorHAnsi"/>
          <w:i/>
          <w:iCs/>
          <w:sz w:val="32"/>
          <w:szCs w:val="32"/>
        </w:rPr>
      </w:pPr>
      <w:r w:rsidRPr="00D975C5">
        <w:rPr>
          <w:rFonts w:asciiTheme="majorHAnsi" w:hAnsiTheme="majorHAnsi"/>
          <w:i/>
          <w:iCs/>
          <w:sz w:val="32"/>
          <w:szCs w:val="32"/>
        </w:rPr>
        <w:t xml:space="preserve">(Repeat Narito until paggawa then go to Verse III) </w:t>
      </w:r>
      <w:r w:rsidRPr="00D975C5">
        <w:rPr>
          <w:rFonts w:asciiTheme="majorHAnsi" w:hAnsiTheme="majorHAnsi"/>
          <w:i/>
          <w:iCs/>
          <w:sz w:val="32"/>
          <w:szCs w:val="32"/>
        </w:rPr>
        <w:br/>
      </w:r>
    </w:p>
    <w:p w14:paraId="3EC40AE2" w14:textId="77777777" w:rsidR="00D94740" w:rsidRPr="00D975C5" w:rsidRDefault="00D94740" w:rsidP="00D94740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D975C5">
        <w:rPr>
          <w:rFonts w:asciiTheme="majorHAnsi" w:hAnsiTheme="majorHAnsi"/>
          <w:b/>
          <w:bCs/>
          <w:sz w:val="32"/>
          <w:szCs w:val="32"/>
        </w:rPr>
        <w:t>Verse III</w:t>
      </w:r>
    </w:p>
    <w:p w14:paraId="01E2670F" w14:textId="77777777" w:rsidR="00D94740" w:rsidRPr="00C02F6A" w:rsidRDefault="00D94740" w:rsidP="00D94740">
      <w:pPr>
        <w:pStyle w:val="HTMLPreformatted"/>
        <w:rPr>
          <w:rFonts w:asciiTheme="majorHAnsi" w:hAnsiTheme="majorHAnsi"/>
          <w:sz w:val="32"/>
          <w:szCs w:val="32"/>
        </w:rPr>
      </w:pPr>
      <w:r w:rsidRPr="00C02F6A">
        <w:rPr>
          <w:rFonts w:asciiTheme="majorHAnsi" w:hAnsiTheme="majorHAnsi"/>
          <w:sz w:val="32"/>
          <w:szCs w:val="32"/>
        </w:rPr>
        <w:t xml:space="preserve">O Diyos awang di mabilang </w:t>
      </w:r>
      <w:r w:rsidRPr="00C02F6A">
        <w:rPr>
          <w:rFonts w:asciiTheme="majorHAnsi" w:hAnsiTheme="majorHAnsi"/>
          <w:sz w:val="32"/>
          <w:szCs w:val="32"/>
        </w:rPr>
        <w:br/>
        <w:t xml:space="preserve">Tanggapin mo yaring aming alay </w:t>
      </w:r>
      <w:r w:rsidRPr="00C02F6A">
        <w:rPr>
          <w:rFonts w:asciiTheme="majorHAnsi" w:hAnsiTheme="majorHAnsi"/>
          <w:sz w:val="32"/>
          <w:szCs w:val="32"/>
        </w:rPr>
        <w:br/>
        <w:t xml:space="preserve">Sa bisa nitonq sakripisyo </w:t>
      </w:r>
      <w:r w:rsidRPr="00C02F6A">
        <w:rPr>
          <w:rFonts w:asciiTheme="majorHAnsi" w:hAnsiTheme="majorHAnsi"/>
          <w:sz w:val="32"/>
          <w:szCs w:val="32"/>
        </w:rPr>
        <w:br/>
        <w:t xml:space="preserve">Mapasaamin ang buhay na walang hanggan. </w:t>
      </w:r>
      <w:r w:rsidRPr="00C02F6A">
        <w:rPr>
          <w:rFonts w:asciiTheme="majorHAnsi" w:hAnsiTheme="majorHAnsi"/>
          <w:sz w:val="32"/>
          <w:szCs w:val="32"/>
        </w:rPr>
        <w:br/>
      </w:r>
    </w:p>
    <w:p w14:paraId="7A4BEB81" w14:textId="65986497" w:rsidR="00BD2DB5" w:rsidRPr="00BE71DB" w:rsidRDefault="00D94740" w:rsidP="00D94740">
      <w:pPr>
        <w:rPr>
          <w:i/>
          <w:iCs/>
        </w:rPr>
      </w:pPr>
      <w:r w:rsidRPr="00BE71DB">
        <w:rPr>
          <w:rFonts w:asciiTheme="majorHAnsi" w:hAnsiTheme="majorHAnsi"/>
          <w:i/>
          <w:iCs/>
          <w:sz w:val="32"/>
          <w:szCs w:val="32"/>
        </w:rPr>
        <w:t>(Repeat Narito until, paggawa - ending)</w:t>
      </w:r>
    </w:p>
    <w:p w14:paraId="4D96BF4E" w14:textId="69EDEC5B" w:rsidR="008B4790" w:rsidRPr="00715316" w:rsidRDefault="008B4790">
      <w:r w:rsidRPr="00715316">
        <w:br w:type="page"/>
      </w:r>
    </w:p>
    <w:p w14:paraId="6E7FE480" w14:textId="77777777" w:rsidR="00C07D44" w:rsidRDefault="00C07D44" w:rsidP="0012728C">
      <w:pPr>
        <w:pStyle w:val="Heading1"/>
      </w:pPr>
    </w:p>
    <w:p w14:paraId="095D01BA" w14:textId="23C2428D" w:rsidR="0012728C" w:rsidRPr="00C07D44" w:rsidRDefault="00000000" w:rsidP="0012728C">
      <w:pPr>
        <w:pStyle w:val="Heading1"/>
        <w:rPr>
          <w:sz w:val="34"/>
          <w:szCs w:val="34"/>
        </w:rPr>
      </w:pPr>
      <w:hyperlink w:anchor="_top" w:history="1">
        <w:bookmarkStart w:id="8" w:name="_Toc186886554"/>
        <w:r w:rsidR="0012728C" w:rsidRPr="00C07D44">
          <w:rPr>
            <w:rStyle w:val="Hyperlink"/>
            <w:sz w:val="58"/>
            <w:szCs w:val="42"/>
            <w:u w:val="none"/>
          </w:rPr>
          <w:t>ALLELUYA</w:t>
        </w:r>
        <w:bookmarkEnd w:id="8"/>
      </w:hyperlink>
      <w:r w:rsidR="0012728C" w:rsidRPr="00C07D44">
        <w:rPr>
          <w:sz w:val="42"/>
          <w:szCs w:val="42"/>
        </w:rPr>
        <w:t xml:space="preserve"> </w:t>
      </w:r>
      <w:r w:rsidR="0012728C" w:rsidRPr="00C07D44">
        <w:rPr>
          <w:sz w:val="34"/>
          <w:szCs w:val="34"/>
        </w:rPr>
        <w:br/>
      </w:r>
    </w:p>
    <w:p w14:paraId="5017EDDF" w14:textId="77777777" w:rsidR="0012728C" w:rsidRDefault="0012728C" w:rsidP="0012728C">
      <w:pPr>
        <w:pStyle w:val="HTMLPreformatted"/>
        <w:rPr>
          <w:rFonts w:asciiTheme="majorHAnsi" w:hAnsiTheme="majorHAnsi"/>
          <w:sz w:val="52"/>
        </w:rPr>
      </w:pPr>
    </w:p>
    <w:p w14:paraId="410D71C8" w14:textId="77777777" w:rsidR="0012728C" w:rsidRPr="00F71F22" w:rsidRDefault="0012728C" w:rsidP="0012728C">
      <w:pPr>
        <w:pStyle w:val="HTMLPreformatted"/>
        <w:rPr>
          <w:rFonts w:asciiTheme="majorHAnsi" w:hAnsiTheme="majorHAnsi"/>
          <w:sz w:val="54"/>
        </w:rPr>
      </w:pPr>
      <w:r w:rsidRPr="00F71F22">
        <w:rPr>
          <w:rFonts w:asciiTheme="majorHAnsi" w:hAnsiTheme="majorHAnsi"/>
          <w:sz w:val="54"/>
        </w:rPr>
        <w:t xml:space="preserve">Alle-lu-u-ia (2X) </w:t>
      </w:r>
    </w:p>
    <w:p w14:paraId="3BD2E378" w14:textId="77777777" w:rsidR="0012728C" w:rsidRPr="00F71F22" w:rsidRDefault="0012728C" w:rsidP="0012728C">
      <w:pPr>
        <w:pStyle w:val="HTMLPreformatted"/>
        <w:rPr>
          <w:rFonts w:asciiTheme="majorHAnsi" w:hAnsiTheme="majorHAnsi"/>
          <w:sz w:val="54"/>
        </w:rPr>
      </w:pPr>
      <w:r w:rsidRPr="00F71F22">
        <w:rPr>
          <w:rFonts w:asciiTheme="majorHAnsi" w:hAnsiTheme="majorHAnsi"/>
          <w:sz w:val="54"/>
        </w:rPr>
        <w:t xml:space="preserve">Ikaw Panginoon ang siyang daan, ang </w:t>
      </w:r>
    </w:p>
    <w:p w14:paraId="246D35F5" w14:textId="77777777" w:rsidR="0012728C" w:rsidRPr="00F71F22" w:rsidRDefault="0012728C" w:rsidP="0012728C">
      <w:pPr>
        <w:pStyle w:val="HTMLPreformatted"/>
        <w:rPr>
          <w:rFonts w:asciiTheme="majorHAnsi" w:hAnsiTheme="majorHAnsi"/>
          <w:sz w:val="54"/>
        </w:rPr>
      </w:pPr>
      <w:r w:rsidRPr="00F71F22">
        <w:rPr>
          <w:rFonts w:asciiTheme="majorHAnsi" w:hAnsiTheme="majorHAnsi"/>
          <w:sz w:val="54"/>
        </w:rPr>
        <w:t xml:space="preserve">Buhay at ang katotohanan, </w:t>
      </w:r>
    </w:p>
    <w:p w14:paraId="15E18FF9" w14:textId="0CBBB6CC" w:rsidR="0012728C" w:rsidRDefault="0012728C" w:rsidP="0012728C">
      <w:pPr>
        <w:rPr>
          <w:rFonts w:ascii="Courier New" w:eastAsia="Times New Roman" w:hAnsi="Courier New" w:cs="Courier New"/>
          <w:sz w:val="20"/>
          <w:szCs w:val="20"/>
        </w:rPr>
      </w:pPr>
      <w:r w:rsidRPr="00F71F22">
        <w:rPr>
          <w:rFonts w:asciiTheme="majorHAnsi" w:hAnsiTheme="majorHAnsi"/>
          <w:sz w:val="54"/>
        </w:rPr>
        <w:t xml:space="preserve">Alle-lu-u-ia </w:t>
      </w:r>
      <w:r>
        <w:br w:type="page"/>
      </w:r>
    </w:p>
    <w:p w14:paraId="72C3BB0C" w14:textId="77777777" w:rsidR="007E64CB" w:rsidRDefault="007E64CB" w:rsidP="00C57C27">
      <w:pPr>
        <w:pStyle w:val="Heading1"/>
        <w:sectPr w:rsidR="007E64CB" w:rsidSect="007E64CB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3E9FE052" w14:textId="77777777" w:rsidR="0070576D" w:rsidRPr="004E33EF" w:rsidRDefault="00000000" w:rsidP="00C57C27">
      <w:pPr>
        <w:pStyle w:val="Heading1"/>
        <w:rPr>
          <w:rStyle w:val="Hyperlink"/>
          <w:sz w:val="48"/>
          <w:szCs w:val="40"/>
          <w:u w:val="none"/>
        </w:rPr>
        <w:sectPr w:rsidR="0070576D" w:rsidRPr="004E33EF" w:rsidSect="00802370">
          <w:type w:val="continuous"/>
          <w:pgSz w:w="12240" w:h="15840"/>
          <w:pgMar w:top="1260" w:right="1440" w:bottom="1440" w:left="1440" w:header="720" w:footer="720" w:gutter="0"/>
          <w:cols w:num="2" w:space="720"/>
        </w:sectPr>
      </w:pPr>
      <w:hyperlink w:anchor="_top" w:history="1">
        <w:bookmarkStart w:id="9" w:name="_Toc186886555"/>
        <w:r w:rsidR="00C57C27" w:rsidRPr="004E33EF">
          <w:rPr>
            <w:rStyle w:val="Hyperlink"/>
            <w:sz w:val="48"/>
            <w:szCs w:val="40"/>
            <w:u w:val="none"/>
          </w:rPr>
          <w:t>AMA NAMIN</w:t>
        </w:r>
        <w:bookmarkEnd w:id="9"/>
      </w:hyperlink>
    </w:p>
    <w:tbl>
      <w:tblPr>
        <w:tblStyle w:val="TableGri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dotDash" w:sz="4" w:space="0" w:color="auto"/>
          <w:insideV w:val="dotDash" w:sz="4" w:space="0" w:color="auto"/>
        </w:tblBorders>
        <w:tblLook w:val="04A0" w:firstRow="1" w:lastRow="0" w:firstColumn="1" w:lastColumn="0" w:noHBand="0" w:noVBand="1"/>
      </w:tblPr>
      <w:tblGrid>
        <w:gridCol w:w="1522"/>
      </w:tblGrid>
      <w:tr w:rsidR="00DC5FC8" w14:paraId="710F58D7" w14:textId="77777777" w:rsidTr="00DC5FC8">
        <w:tc>
          <w:tcPr>
            <w:tcW w:w="1522" w:type="dxa"/>
          </w:tcPr>
          <w:p w14:paraId="151781B4" w14:textId="0022131E" w:rsidR="00DC5FC8" w:rsidRDefault="00DC5FC8" w:rsidP="00A678D1">
            <w:pPr>
              <w:rPr>
                <w:shd w:val="clear" w:color="auto" w:fill="FFFFFF"/>
              </w:rPr>
            </w:pPr>
            <w:hyperlink r:id="rId13" w:history="1">
              <w:r w:rsidRPr="00F40E6C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MUSIC SHEET</w:t>
              </w:r>
            </w:hyperlink>
          </w:p>
        </w:tc>
      </w:tr>
    </w:tbl>
    <w:p w14:paraId="53F14314" w14:textId="0B542BBC" w:rsidR="00C57C27" w:rsidRPr="00A26126" w:rsidRDefault="00C57C27" w:rsidP="00C57C27">
      <w:pPr>
        <w:pStyle w:val="Heading1"/>
      </w:pPr>
    </w:p>
    <w:p w14:paraId="69A73DE4" w14:textId="77777777" w:rsidR="00C57C27" w:rsidRPr="00DF2D35" w:rsidRDefault="00C57C27" w:rsidP="00C57C27">
      <w:pPr>
        <w:pStyle w:val="HTMLPreformatted"/>
        <w:rPr>
          <w:rFonts w:asciiTheme="majorHAnsi" w:hAnsiTheme="majorHAnsi"/>
          <w:sz w:val="32"/>
          <w:szCs w:val="32"/>
        </w:rPr>
      </w:pPr>
      <w:r w:rsidRPr="00DF2D35">
        <w:rPr>
          <w:rFonts w:asciiTheme="majorHAnsi" w:hAnsiTheme="majorHAnsi"/>
          <w:sz w:val="32"/>
          <w:szCs w:val="32"/>
        </w:rPr>
        <w:t xml:space="preserve">Ama namin sumasalangit ka </w:t>
      </w:r>
    </w:p>
    <w:p w14:paraId="4FFE35AF" w14:textId="77777777" w:rsidR="00C57C27" w:rsidRPr="00DF2D35" w:rsidRDefault="00C57C27" w:rsidP="00C57C27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Sambahin ang</w:t>
      </w:r>
      <w:r w:rsidRPr="00DF2D35">
        <w:rPr>
          <w:rFonts w:asciiTheme="majorHAnsi" w:hAnsiTheme="majorHAnsi"/>
          <w:sz w:val="32"/>
          <w:szCs w:val="32"/>
        </w:rPr>
        <w:t xml:space="preserve"> ngalan mo</w:t>
      </w:r>
    </w:p>
    <w:p w14:paraId="665E5CF4" w14:textId="77777777" w:rsidR="00C57C27" w:rsidRDefault="00C57C27" w:rsidP="00C57C27">
      <w:pPr>
        <w:pStyle w:val="HTMLPreformatted"/>
        <w:rPr>
          <w:rFonts w:asciiTheme="majorHAnsi" w:hAnsiTheme="majorHAnsi"/>
          <w:sz w:val="32"/>
          <w:szCs w:val="32"/>
        </w:rPr>
      </w:pPr>
      <w:r w:rsidRPr="00DF2D35">
        <w:rPr>
          <w:rFonts w:asciiTheme="majorHAnsi" w:hAnsiTheme="majorHAnsi"/>
          <w:sz w:val="32"/>
          <w:szCs w:val="32"/>
        </w:rPr>
        <w:t xml:space="preserve">Mapasaamin ang kaharian mo, </w:t>
      </w:r>
    </w:p>
    <w:p w14:paraId="4D20E970" w14:textId="77777777" w:rsidR="00C57C27" w:rsidRDefault="00C57C27" w:rsidP="00C57C27">
      <w:pPr>
        <w:pStyle w:val="HTMLPreformatted"/>
        <w:rPr>
          <w:rFonts w:asciiTheme="majorHAnsi" w:hAnsiTheme="majorHAnsi"/>
          <w:sz w:val="32"/>
          <w:szCs w:val="32"/>
        </w:rPr>
      </w:pPr>
      <w:r w:rsidRPr="00DF2D35">
        <w:rPr>
          <w:rFonts w:asciiTheme="majorHAnsi" w:hAnsiTheme="majorHAnsi"/>
          <w:sz w:val="32"/>
          <w:szCs w:val="32"/>
        </w:rPr>
        <w:t xml:space="preserve">sundin Ang loob mo </w:t>
      </w:r>
      <w:r w:rsidRPr="00DF2D35">
        <w:rPr>
          <w:rFonts w:asciiTheme="majorHAnsi" w:hAnsiTheme="majorHAnsi"/>
          <w:sz w:val="32"/>
          <w:szCs w:val="32"/>
        </w:rPr>
        <w:br/>
        <w:t xml:space="preserve">Dito sa lupa para ng sa langit </w:t>
      </w:r>
    </w:p>
    <w:p w14:paraId="02A83DA4" w14:textId="77777777" w:rsidR="00C57C27" w:rsidRDefault="00C57C27" w:rsidP="00C57C27">
      <w:pPr>
        <w:pStyle w:val="HTMLPreformatted"/>
        <w:rPr>
          <w:rFonts w:asciiTheme="majorHAnsi" w:hAnsiTheme="majorHAnsi"/>
          <w:sz w:val="32"/>
          <w:szCs w:val="32"/>
        </w:rPr>
      </w:pPr>
    </w:p>
    <w:p w14:paraId="0B5168CA" w14:textId="77777777" w:rsidR="00C57C27" w:rsidRDefault="00C57C27" w:rsidP="00C57C27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B</w:t>
      </w:r>
      <w:r w:rsidRPr="00DF2D35">
        <w:rPr>
          <w:rFonts w:asciiTheme="majorHAnsi" w:hAnsiTheme="majorHAnsi"/>
          <w:sz w:val="32"/>
          <w:szCs w:val="32"/>
        </w:rPr>
        <w:t xml:space="preserve">igyan mo po kami ngayon ng aming </w:t>
      </w:r>
      <w:r w:rsidRPr="00DF2D35">
        <w:rPr>
          <w:rFonts w:asciiTheme="majorHAnsi" w:hAnsiTheme="majorHAnsi"/>
          <w:sz w:val="32"/>
          <w:szCs w:val="32"/>
        </w:rPr>
        <w:br/>
        <w:t xml:space="preserve">Kakanin sa araw-araw at patawarin </w:t>
      </w:r>
      <w:r w:rsidRPr="00DF2D35">
        <w:rPr>
          <w:rFonts w:asciiTheme="majorHAnsi" w:hAnsiTheme="majorHAnsi"/>
          <w:sz w:val="32"/>
          <w:szCs w:val="32"/>
        </w:rPr>
        <w:br/>
        <w:t xml:space="preserve">mo kami sa aming mga sala, </w:t>
      </w:r>
    </w:p>
    <w:p w14:paraId="4D2DC74E" w14:textId="77777777" w:rsidR="00C57C27" w:rsidRPr="00DF2D35" w:rsidRDefault="00C57C27" w:rsidP="00C57C27">
      <w:pPr>
        <w:pStyle w:val="HTMLPreformatted"/>
        <w:rPr>
          <w:rFonts w:asciiTheme="majorHAnsi" w:hAnsiTheme="majorHAnsi"/>
          <w:sz w:val="32"/>
          <w:szCs w:val="32"/>
        </w:rPr>
      </w:pPr>
      <w:r w:rsidRPr="00DF2D35">
        <w:rPr>
          <w:rFonts w:asciiTheme="majorHAnsi" w:hAnsiTheme="majorHAnsi"/>
          <w:sz w:val="32"/>
          <w:szCs w:val="32"/>
        </w:rPr>
        <w:t xml:space="preserve">para Nang pagpapatawad namin sa </w:t>
      </w:r>
      <w:r w:rsidRPr="00DF2D35">
        <w:rPr>
          <w:rFonts w:asciiTheme="majorHAnsi" w:hAnsiTheme="majorHAnsi"/>
          <w:sz w:val="32"/>
          <w:szCs w:val="32"/>
        </w:rPr>
        <w:br/>
        <w:t xml:space="preserve">Nagkakasala sa amin at huwag mo </w:t>
      </w:r>
      <w:r w:rsidRPr="00DF2D35">
        <w:rPr>
          <w:rFonts w:asciiTheme="majorHAnsi" w:hAnsiTheme="majorHAnsi"/>
          <w:sz w:val="32"/>
          <w:szCs w:val="32"/>
        </w:rPr>
        <w:br/>
        <w:t xml:space="preserve">Kaming ipahintulot sa tukso at iadya </w:t>
      </w:r>
      <w:r w:rsidRPr="00DF2D35">
        <w:rPr>
          <w:rFonts w:asciiTheme="majorHAnsi" w:hAnsiTheme="majorHAnsi"/>
          <w:sz w:val="32"/>
          <w:szCs w:val="32"/>
        </w:rPr>
        <w:br/>
        <w:t xml:space="preserve">mo kami sa lahat ng masama. </w:t>
      </w:r>
      <w:r w:rsidRPr="00DF2D35">
        <w:rPr>
          <w:rFonts w:asciiTheme="majorHAnsi" w:hAnsiTheme="majorHAnsi"/>
          <w:sz w:val="32"/>
          <w:szCs w:val="32"/>
        </w:rPr>
        <w:br/>
      </w:r>
    </w:p>
    <w:p w14:paraId="778CD829" w14:textId="77777777" w:rsidR="00667741" w:rsidRDefault="00C57C27" w:rsidP="00B34FB4">
      <w:r w:rsidRPr="00DF2D35">
        <w:rPr>
          <w:rFonts w:asciiTheme="majorHAnsi" w:hAnsiTheme="majorHAnsi"/>
          <w:sz w:val="32"/>
          <w:szCs w:val="32"/>
        </w:rPr>
        <w:t xml:space="preserve">Sapagkat sa Iyo ang kaharian, </w:t>
      </w:r>
      <w:r w:rsidRPr="00DF2D35">
        <w:rPr>
          <w:rFonts w:asciiTheme="majorHAnsi" w:hAnsiTheme="majorHAnsi"/>
          <w:sz w:val="32"/>
          <w:szCs w:val="32"/>
        </w:rPr>
        <w:br/>
        <w:t xml:space="preserve">Kapangyarihan at Kapurihan, ngayon </w:t>
      </w:r>
      <w:r w:rsidRPr="00DF2D35">
        <w:rPr>
          <w:rFonts w:asciiTheme="majorHAnsi" w:hAnsiTheme="majorHAnsi"/>
          <w:sz w:val="32"/>
          <w:szCs w:val="32"/>
        </w:rPr>
        <w:br/>
        <w:t>At magpakailanman (2X)</w:t>
      </w:r>
      <w:r>
        <w:t xml:space="preserve"> </w:t>
      </w:r>
      <w:r>
        <w:br/>
      </w:r>
      <w:r>
        <w:br w:type="page"/>
      </w:r>
    </w:p>
    <w:p w14:paraId="4743546A" w14:textId="77777777" w:rsidR="00667741" w:rsidRDefault="00667741" w:rsidP="00B34FB4"/>
    <w:p w14:paraId="3C2615A1" w14:textId="714D8DBC" w:rsidR="008B4790" w:rsidRPr="00715316" w:rsidRDefault="00000000" w:rsidP="00B34FB4">
      <w:pPr>
        <w:rPr>
          <w:color w:val="333333"/>
          <w:sz w:val="16"/>
          <w:szCs w:val="16"/>
        </w:rPr>
      </w:pPr>
      <w:hyperlink w:anchor="_top" w:history="1">
        <w:bookmarkStart w:id="10" w:name="_Toc186886556"/>
        <w:r w:rsidR="008B4790" w:rsidRPr="00C618BF">
          <w:rPr>
            <w:rStyle w:val="Heading1Char"/>
            <w:sz w:val="48"/>
            <w:szCs w:val="48"/>
          </w:rPr>
          <w:t>ANG MABUTING PASTOL</w:t>
        </w:r>
        <w:bookmarkEnd w:id="10"/>
      </w:hyperlink>
      <w:r w:rsidR="008B4790" w:rsidRPr="00715316">
        <w:rPr>
          <w:b/>
          <w:sz w:val="32"/>
          <w:szCs w:val="32"/>
        </w:rPr>
        <w:t xml:space="preserve"> </w:t>
      </w:r>
      <w:r w:rsidR="008B4790" w:rsidRPr="00715316">
        <w:rPr>
          <w:rFonts w:ascii="Arial" w:hAnsi="Arial" w:cs="Arial"/>
          <w:b/>
          <w:bCs/>
          <w:i/>
          <w:iCs/>
          <w:color w:val="333333"/>
          <w:sz w:val="16"/>
          <w:szCs w:val="16"/>
        </w:rPr>
        <w:t>by EHontiveros SJ</w:t>
      </w:r>
    </w:p>
    <w:p w14:paraId="1C189F4D" w14:textId="77777777" w:rsidR="008B4790" w:rsidRDefault="008B4790" w:rsidP="008B4790">
      <w:pPr>
        <w:rPr>
          <w:b/>
          <w:sz w:val="32"/>
          <w:szCs w:val="32"/>
        </w:rPr>
      </w:pPr>
    </w:p>
    <w:p w14:paraId="6D2D4D33" w14:textId="77777777" w:rsidR="00667741" w:rsidRPr="00715316" w:rsidRDefault="00667741" w:rsidP="008B4790">
      <w:pPr>
        <w:rPr>
          <w:b/>
          <w:sz w:val="32"/>
          <w:szCs w:val="32"/>
        </w:rPr>
      </w:pPr>
    </w:p>
    <w:p w14:paraId="77A41055" w14:textId="77777777" w:rsidR="008B4790" w:rsidRPr="008302B0" w:rsidRDefault="008B4790" w:rsidP="008302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Theme="majorHAnsi" w:eastAsia="Times New Roman" w:hAnsiTheme="majorHAnsi" w:cs="Courier New"/>
          <w:color w:val="333333"/>
          <w:sz w:val="32"/>
          <w:szCs w:val="28"/>
          <w:lang w:eastAsia="en-CA"/>
        </w:rPr>
      </w:pPr>
      <w:r w:rsidRPr="008302B0">
        <w:rPr>
          <w:rFonts w:asciiTheme="majorHAnsi" w:eastAsia="Times New Roman" w:hAnsiTheme="majorHAnsi" w:cs="Arial"/>
          <w:color w:val="333333"/>
          <w:sz w:val="32"/>
          <w:szCs w:val="28"/>
          <w:lang w:eastAsia="en-CA"/>
        </w:rPr>
        <w:t>Ang  mamatay  sa sarili  ay mabu buhay sa Diyos;</w:t>
      </w:r>
    </w:p>
    <w:p w14:paraId="6C137208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8302B0">
        <w:rPr>
          <w:rFonts w:asciiTheme="majorHAnsi" w:hAnsiTheme="majorHAnsi" w:cs="Arial"/>
          <w:color w:val="333333"/>
          <w:sz w:val="32"/>
          <w:szCs w:val="28"/>
        </w:rPr>
        <w:t>Siya'y  larawan ni  Kristo, ang  ating  Mabuting Pastol.</w:t>
      </w:r>
    </w:p>
    <w:p w14:paraId="410A7F23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ajorHAnsi" w:hAnsiTheme="majorHAnsi"/>
          <w:color w:val="333333"/>
          <w:sz w:val="32"/>
          <w:szCs w:val="28"/>
        </w:rPr>
      </w:pPr>
      <w:r w:rsidRPr="008302B0">
        <w:rPr>
          <w:rFonts w:asciiTheme="majorHAnsi" w:hAnsiTheme="majorHAnsi" w:cs="Arial"/>
          <w:color w:val="333333"/>
          <w:sz w:val="32"/>
          <w:szCs w:val="28"/>
        </w:rPr>
        <w:t>At  kanyang  iniaalay  ang  sarili  n'yang  buhay,</w:t>
      </w:r>
    </w:p>
    <w:p w14:paraId="4ABC40A6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ajorHAnsi" w:hAnsiTheme="majorHAnsi"/>
          <w:color w:val="333333"/>
          <w:sz w:val="32"/>
          <w:szCs w:val="28"/>
        </w:rPr>
      </w:pPr>
      <w:r w:rsidRPr="008302B0">
        <w:rPr>
          <w:rFonts w:asciiTheme="majorHAnsi" w:hAnsiTheme="majorHAnsi" w:cs="Arial"/>
          <w:color w:val="333333"/>
          <w:sz w:val="32"/>
          <w:szCs w:val="28"/>
        </w:rPr>
        <w:t>Sa lugod  at kabutihan  ng  minamahal  n'yang  kapwa.</w:t>
      </w:r>
    </w:p>
    <w:p w14:paraId="3308FF77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</w:p>
    <w:p w14:paraId="7B3D45EE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ajorHAnsi" w:hAnsiTheme="majorHAnsi"/>
          <w:color w:val="333333"/>
          <w:sz w:val="32"/>
          <w:szCs w:val="28"/>
        </w:rPr>
      </w:pPr>
      <w:r w:rsidRPr="008302B0">
        <w:rPr>
          <w:rFonts w:asciiTheme="majorHAnsi" w:hAnsiTheme="majorHAnsi" w:cs="Arial"/>
          <w:color w:val="333333"/>
          <w:sz w:val="32"/>
          <w:szCs w:val="28"/>
        </w:rPr>
        <w:t>Sa paglapit ng panganib, tumatakas ang upahan:</w:t>
      </w:r>
    </w:p>
    <w:p w14:paraId="78B0A329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8302B0">
        <w:rPr>
          <w:rFonts w:asciiTheme="majorHAnsi" w:hAnsiTheme="majorHAnsi" w:cs="Arial"/>
          <w:color w:val="333333"/>
          <w:sz w:val="32"/>
          <w:szCs w:val="28"/>
        </w:rPr>
        <w:t>Ngunit  ang  tunay  na Pastol nananatili  hanggang  kamatayan.</w:t>
      </w:r>
    </w:p>
    <w:p w14:paraId="2B7044B9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8302B0">
        <w:rPr>
          <w:rFonts w:asciiTheme="majorHAnsi" w:hAnsiTheme="majorHAnsi" w:cs="Arial"/>
          <w:color w:val="333333"/>
          <w:sz w:val="32"/>
          <w:szCs w:val="28"/>
        </w:rPr>
        <w:t>At  kaya’t  siya’y  mahal  din ng Butihing Diyos  na Ama</w:t>
      </w:r>
    </w:p>
    <w:p w14:paraId="0D09252F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8302B0">
        <w:rPr>
          <w:rFonts w:asciiTheme="majorHAnsi" w:hAnsiTheme="majorHAnsi" w:cs="Arial"/>
          <w:color w:val="333333"/>
          <w:sz w:val="32"/>
          <w:szCs w:val="28"/>
        </w:rPr>
        <w:t>Sapagkat  handa  s'yang  mamatay  nang  ang  kawan  ay  maligtas.</w:t>
      </w:r>
    </w:p>
    <w:p w14:paraId="32E4237D" w14:textId="77777777" w:rsidR="008B4790" w:rsidRPr="008302B0" w:rsidRDefault="008B4790" w:rsidP="008302B0">
      <w:pPr>
        <w:pStyle w:val="HTMLPreformatted"/>
        <w:shd w:val="clear" w:color="auto" w:fill="FFFFFF"/>
        <w:spacing w:line="276" w:lineRule="auto"/>
        <w:rPr>
          <w:rFonts w:asciiTheme="minorHAnsi" w:hAnsiTheme="minorHAnsi" w:cs="Arial"/>
          <w:color w:val="333333"/>
          <w:sz w:val="28"/>
          <w:szCs w:val="28"/>
        </w:rPr>
      </w:pPr>
      <w:r w:rsidRPr="008302B0">
        <w:rPr>
          <w:rFonts w:asciiTheme="minorHAnsi" w:hAnsiTheme="minorHAnsi" w:cs="Arial"/>
          <w:color w:val="333333"/>
          <w:sz w:val="28"/>
          <w:szCs w:val="28"/>
        </w:rPr>
        <w:t xml:space="preserve"> </w:t>
      </w:r>
    </w:p>
    <w:p w14:paraId="633D69E6" w14:textId="77777777" w:rsidR="009D26D0" w:rsidRPr="008302B0" w:rsidRDefault="009D26D0" w:rsidP="008302B0">
      <w:pPr>
        <w:spacing w:line="276" w:lineRule="auto"/>
        <w:rPr>
          <w:rFonts w:asciiTheme="majorHAnsi" w:eastAsiaTheme="majorEastAsia" w:hAnsiTheme="majorHAnsi" w:cstheme="majorBidi"/>
          <w:color w:val="2E74B5" w:themeColor="accent1" w:themeShade="BF"/>
          <w:sz w:val="36"/>
          <w:szCs w:val="36"/>
        </w:rPr>
      </w:pPr>
      <w:r w:rsidRPr="008302B0">
        <w:rPr>
          <w:sz w:val="28"/>
          <w:szCs w:val="28"/>
        </w:rPr>
        <w:br w:type="page"/>
      </w:r>
    </w:p>
    <w:p w14:paraId="1ADAE92F" w14:textId="77777777" w:rsidR="009D26D0" w:rsidRDefault="009D26D0" w:rsidP="008B4790">
      <w:pPr>
        <w:pStyle w:val="Heading1"/>
      </w:pPr>
    </w:p>
    <w:p w14:paraId="23036330" w14:textId="46147BB7" w:rsidR="008B4790" w:rsidRPr="00C952B5" w:rsidRDefault="00000000" w:rsidP="008B4790">
      <w:pPr>
        <w:pStyle w:val="Heading1"/>
        <w:rPr>
          <w:sz w:val="48"/>
          <w:szCs w:val="48"/>
        </w:rPr>
      </w:pPr>
      <w:hyperlink w:anchor="_top" w:history="1">
        <w:bookmarkStart w:id="11" w:name="_Toc186886557"/>
        <w:r w:rsidR="008B4790" w:rsidRPr="00C952B5">
          <w:rPr>
            <w:rStyle w:val="Hyperlink"/>
            <w:sz w:val="48"/>
            <w:szCs w:val="48"/>
            <w:u w:val="none"/>
          </w:rPr>
          <w:t>ANG PANGINOON ANG AKING PASTOL</w:t>
        </w:r>
        <w:bookmarkEnd w:id="11"/>
      </w:hyperlink>
    </w:p>
    <w:p w14:paraId="5400E0B5" w14:textId="77777777" w:rsidR="008B4790" w:rsidRPr="00715316" w:rsidRDefault="008B4790" w:rsidP="008B4790">
      <w:pPr>
        <w:pStyle w:val="HTMLPreformatted"/>
        <w:shd w:val="clear" w:color="auto" w:fill="FFFFFF"/>
        <w:spacing w:line="360" w:lineRule="auto"/>
        <w:rPr>
          <w:rFonts w:asciiTheme="minorHAnsi" w:hAnsiTheme="minorHAnsi"/>
          <w:b/>
          <w:color w:val="333333"/>
          <w:sz w:val="32"/>
          <w:szCs w:val="32"/>
        </w:rPr>
      </w:pPr>
    </w:p>
    <w:p w14:paraId="40B96967" w14:textId="77777777" w:rsidR="008B4790" w:rsidRPr="00526CC6" w:rsidRDefault="008B4790" w:rsidP="008B4790">
      <w:pPr>
        <w:pStyle w:val="HTMLPreformatted"/>
        <w:shd w:val="clear" w:color="auto" w:fill="FFFFFF"/>
        <w:spacing w:line="360" w:lineRule="auto"/>
        <w:rPr>
          <w:rFonts w:asciiTheme="majorHAnsi" w:hAnsiTheme="majorHAnsi"/>
          <w:color w:val="333333"/>
          <w:sz w:val="36"/>
          <w:szCs w:val="22"/>
        </w:rPr>
      </w:pPr>
      <w:r w:rsidRPr="00715316">
        <w:rPr>
          <w:rFonts w:asciiTheme="majorHAnsi" w:hAnsiTheme="majorHAnsi" w:cs="Arial"/>
          <w:b/>
          <w:bCs/>
          <w:color w:val="333333"/>
          <w:sz w:val="24"/>
          <w:szCs w:val="22"/>
        </w:rPr>
        <w:t xml:space="preserve">KORO:       </w:t>
      </w:r>
      <w:r w:rsidRPr="00526CC6">
        <w:rPr>
          <w:rFonts w:asciiTheme="majorHAnsi" w:hAnsiTheme="majorHAnsi" w:cs="Arial"/>
          <w:b/>
          <w:bCs/>
          <w:color w:val="333333"/>
          <w:sz w:val="36"/>
          <w:szCs w:val="22"/>
        </w:rPr>
        <w:t>Ang  Panginoon  ang  a king  pastol</w:t>
      </w:r>
    </w:p>
    <w:p w14:paraId="240D729B" w14:textId="7CE4A875" w:rsidR="008B4790" w:rsidRPr="00526CC6" w:rsidRDefault="00526CC6" w:rsidP="008B4790">
      <w:pPr>
        <w:pStyle w:val="HTMLPreformatted"/>
        <w:shd w:val="clear" w:color="auto" w:fill="FFFFFF"/>
        <w:spacing w:line="360" w:lineRule="auto"/>
        <w:rPr>
          <w:rFonts w:asciiTheme="majorHAnsi" w:hAnsiTheme="majorHAnsi"/>
          <w:color w:val="333333"/>
          <w:sz w:val="36"/>
          <w:szCs w:val="22"/>
        </w:rPr>
      </w:pPr>
      <w:r>
        <w:rPr>
          <w:rFonts w:asciiTheme="majorHAnsi" w:hAnsiTheme="majorHAnsi" w:cs="Arial"/>
          <w:b/>
          <w:bCs/>
          <w:color w:val="333333"/>
          <w:sz w:val="36"/>
          <w:szCs w:val="22"/>
        </w:rPr>
        <w:t xml:space="preserve">            Pinagi </w:t>
      </w:r>
      <w:r w:rsidR="008B4790" w:rsidRPr="00526CC6">
        <w:rPr>
          <w:rFonts w:asciiTheme="majorHAnsi" w:hAnsiTheme="majorHAnsi" w:cs="Arial"/>
          <w:b/>
          <w:bCs/>
          <w:color w:val="333333"/>
          <w:sz w:val="36"/>
          <w:szCs w:val="22"/>
        </w:rPr>
        <w:t>gin hawa  akong     lubos.</w:t>
      </w:r>
    </w:p>
    <w:p w14:paraId="32F26426" w14:textId="77777777" w:rsidR="008B4790" w:rsidRPr="00715316" w:rsidRDefault="008B4790" w:rsidP="008B4790">
      <w:pPr>
        <w:pStyle w:val="HTMLPreformatted"/>
        <w:shd w:val="clear" w:color="auto" w:fill="FFFFFF"/>
        <w:spacing w:line="360" w:lineRule="auto"/>
        <w:rPr>
          <w:rFonts w:asciiTheme="majorHAnsi" w:hAnsiTheme="majorHAnsi" w:cs="Arial"/>
          <w:color w:val="333333"/>
          <w:sz w:val="24"/>
          <w:szCs w:val="22"/>
        </w:rPr>
      </w:pPr>
    </w:p>
    <w:p w14:paraId="17F8D65B" w14:textId="77777777" w:rsidR="008B4790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196C4E">
        <w:rPr>
          <w:rFonts w:asciiTheme="majorHAnsi" w:hAnsiTheme="majorHAnsi" w:cs="Arial"/>
          <w:color w:val="333333"/>
          <w:sz w:val="32"/>
          <w:szCs w:val="28"/>
        </w:rPr>
        <w:t>Handog  niyang  himlaya’y   sariwang   pastulan</w:t>
      </w:r>
    </w:p>
    <w:p w14:paraId="40441EA6" w14:textId="77777777" w:rsidR="008B4790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196C4E">
        <w:rPr>
          <w:rFonts w:asciiTheme="majorHAnsi" w:hAnsiTheme="majorHAnsi" w:cs="Arial"/>
          <w:color w:val="333333"/>
          <w:sz w:val="32"/>
          <w:szCs w:val="28"/>
        </w:rPr>
        <w:t>Ang  pahingahan   ko’y   payapang   batisan</w:t>
      </w:r>
    </w:p>
    <w:p w14:paraId="1058ABFC" w14:textId="77777777" w:rsidR="008B4790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196C4E">
        <w:rPr>
          <w:rFonts w:asciiTheme="majorHAnsi" w:hAnsiTheme="majorHAnsi" w:cs="Arial"/>
          <w:color w:val="333333"/>
          <w:sz w:val="32"/>
          <w:szCs w:val="28"/>
        </w:rPr>
        <w:t>Hatid   sa   kaluluwa  ay  kaginhawahan</w:t>
      </w:r>
    </w:p>
    <w:p w14:paraId="34CAA8AE" w14:textId="77777777" w:rsidR="008B4790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196C4E">
        <w:rPr>
          <w:rFonts w:asciiTheme="majorHAnsi" w:hAnsiTheme="majorHAnsi" w:cs="Arial"/>
          <w:color w:val="333333"/>
          <w:sz w:val="32"/>
          <w:szCs w:val="28"/>
        </w:rPr>
        <w:t>Sa  tumpak  na  landas,  Siya   ang   patnubay.</w:t>
      </w:r>
    </w:p>
    <w:p w14:paraId="5DB5F5A6" w14:textId="77777777" w:rsidR="008B4790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</w:p>
    <w:p w14:paraId="289DC45D" w14:textId="77777777" w:rsidR="008B4790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196C4E">
        <w:rPr>
          <w:rFonts w:asciiTheme="majorHAnsi" w:hAnsiTheme="majorHAnsi" w:cs="Arial"/>
          <w:color w:val="333333"/>
          <w:sz w:val="32"/>
          <w:szCs w:val="28"/>
        </w:rPr>
        <w:t>Madilim  na   lambak   man  ang  tatahakin  ko</w:t>
      </w:r>
    </w:p>
    <w:p w14:paraId="4782DC35" w14:textId="77777777" w:rsidR="008B4790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196C4E">
        <w:rPr>
          <w:rFonts w:asciiTheme="majorHAnsi" w:hAnsiTheme="majorHAnsi" w:cs="Arial"/>
          <w:color w:val="333333"/>
          <w:sz w:val="32"/>
          <w:szCs w:val="28"/>
        </w:rPr>
        <w:t>Wala  akong  sindak,   Siya’y   kasama  ko</w:t>
      </w:r>
    </w:p>
    <w:p w14:paraId="0246AE7B" w14:textId="77777777" w:rsidR="008B4790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196C4E">
        <w:rPr>
          <w:rFonts w:asciiTheme="majorHAnsi" w:hAnsiTheme="majorHAnsi" w:cs="Arial"/>
          <w:color w:val="333333"/>
          <w:sz w:val="32"/>
          <w:szCs w:val="28"/>
        </w:rPr>
        <w:t>Ang   hawak   Niyang   tungkod   ang   siyang   gabay   ko</w:t>
      </w:r>
    </w:p>
    <w:p w14:paraId="1075EE94" w14:textId="6B1F9D5E" w:rsidR="0038672E" w:rsidRPr="00196C4E" w:rsidRDefault="008B4790" w:rsidP="00196C4E">
      <w:pPr>
        <w:pStyle w:val="HTMLPreformatted"/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</w:rPr>
      </w:pPr>
      <w:r w:rsidRPr="00196C4E">
        <w:rPr>
          <w:rFonts w:asciiTheme="majorHAnsi" w:hAnsiTheme="majorHAnsi" w:cs="Arial"/>
          <w:color w:val="333333"/>
          <w:sz w:val="32"/>
          <w:szCs w:val="28"/>
        </w:rPr>
        <w:t>Tangan   Niyang  pamalo,  sigla’t   tanggulan   ko.</w:t>
      </w:r>
      <w:r w:rsidR="0038672E" w:rsidRPr="00196C4E">
        <w:rPr>
          <w:rFonts w:asciiTheme="majorHAnsi" w:hAnsiTheme="majorHAnsi" w:cs="Arial"/>
          <w:color w:val="333333"/>
          <w:sz w:val="32"/>
          <w:szCs w:val="28"/>
        </w:rPr>
        <w:br w:type="page"/>
      </w:r>
    </w:p>
    <w:p w14:paraId="41D92EEB" w14:textId="77777777" w:rsidR="008869D9" w:rsidRPr="007D712B" w:rsidRDefault="008869D9" w:rsidP="00146C64">
      <w:pPr>
        <w:pStyle w:val="Heading1"/>
      </w:pPr>
    </w:p>
    <w:p w14:paraId="33361FE9" w14:textId="3FCDB72A" w:rsidR="00D348D5" w:rsidRPr="007D712B" w:rsidRDefault="00000000" w:rsidP="00D348D5">
      <w:pPr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hyperlink w:anchor="_TAGALOG_SONGS" w:history="1">
        <w:r w:rsidR="00D348D5" w:rsidRPr="007D712B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ANG TANGING ALAY KO</w:t>
        </w:r>
      </w:hyperlink>
    </w:p>
    <w:p w14:paraId="3E72FF2B" w14:textId="77777777" w:rsidR="00D348D5" w:rsidRDefault="00D348D5" w:rsidP="00D348D5">
      <w:pPr>
        <w:spacing w:line="276" w:lineRule="auto"/>
        <w:rPr>
          <w:rFonts w:ascii="Verdana" w:hAnsi="Verdana" w:cstheme="minorHAnsi"/>
          <w:color w:val="000000"/>
          <w:sz w:val="24"/>
          <w:szCs w:val="24"/>
          <w:shd w:val="clear" w:color="auto" w:fill="FFFFFF"/>
        </w:rPr>
      </w:pPr>
    </w:p>
    <w:p w14:paraId="4C0DABCA" w14:textId="77777777" w:rsidR="00D348D5" w:rsidRPr="00E40CA6" w:rsidRDefault="00D348D5" w:rsidP="00D348D5">
      <w:pPr>
        <w:spacing w:line="276" w:lineRule="auto"/>
        <w:rPr>
          <w:rFonts w:ascii="Verdana" w:hAnsi="Verdana" w:cstheme="minorHAnsi"/>
          <w:color w:val="000000"/>
          <w:sz w:val="24"/>
          <w:szCs w:val="24"/>
          <w:shd w:val="clear" w:color="auto" w:fill="FFFFFF"/>
        </w:rPr>
      </w:pPr>
    </w:p>
    <w:p w14:paraId="5CB3E013" w14:textId="77777777" w:rsidR="00D348D5" w:rsidRPr="00D348D5" w:rsidRDefault="00D348D5" w:rsidP="00D348D5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D348D5">
        <w:rPr>
          <w:rFonts w:asciiTheme="majorHAnsi" w:eastAsia="Times New Roman" w:hAnsiTheme="majorHAnsi" w:cs="Courier New"/>
          <w:sz w:val="32"/>
          <w:szCs w:val="32"/>
        </w:rPr>
        <w:t>Salamat sa Iyo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Aking Panginoong Hesus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Ako'y inibig Mo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At inangking lubos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</w:r>
    </w:p>
    <w:p w14:paraId="79627A83" w14:textId="7BE95AD6" w:rsidR="00D348D5" w:rsidRPr="00D348D5" w:rsidRDefault="00D348D5" w:rsidP="00D348D5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D348D5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Ang tanging alay ko sa Iyo aking Ama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Ay buong buhay ko puso at kaluluwa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Hindi na makayanang maipagkaloob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Mamahaling hiyas O gintong nilukob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Ang tanging dalangin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O Diyos ay tanggapin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Ang tanging alay ko nawa ay gamitin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Ito lamang Ama wala nang iba pa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Akong hinihiling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</w:r>
    </w:p>
    <w:p w14:paraId="5202ED0C" w14:textId="77777777" w:rsidR="00D348D5" w:rsidRPr="00E40CA6" w:rsidRDefault="00D348D5" w:rsidP="00D348D5">
      <w:pPr>
        <w:spacing w:line="276" w:lineRule="auto"/>
        <w:rPr>
          <w:rFonts w:ascii="Verdana" w:hAnsi="Verdana" w:cstheme="minorHAnsi"/>
          <w:sz w:val="24"/>
          <w:szCs w:val="24"/>
        </w:rPr>
      </w:pPr>
      <w:r w:rsidRPr="00D348D5">
        <w:rPr>
          <w:rFonts w:asciiTheme="majorHAnsi" w:eastAsia="Times New Roman" w:hAnsiTheme="majorHAnsi" w:cs="Courier New"/>
          <w:sz w:val="32"/>
          <w:szCs w:val="32"/>
        </w:rPr>
        <w:t>Di ko akalain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Na ako ay bigyang pansin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Ang taong tulad ko</w:t>
      </w:r>
      <w:r w:rsidRPr="00D348D5">
        <w:rPr>
          <w:rFonts w:asciiTheme="majorHAnsi" w:eastAsia="Times New Roman" w:hAnsiTheme="majorHAnsi" w:cs="Courier New"/>
          <w:sz w:val="32"/>
          <w:szCs w:val="32"/>
        </w:rPr>
        <w:br/>
        <w:t>Di dapat mahalin</w:t>
      </w:r>
      <w:r w:rsidRPr="00E40CA6">
        <w:rPr>
          <w:rFonts w:ascii="Verdana" w:hAnsi="Verdana" w:cstheme="minorHAnsi"/>
          <w:color w:val="000000"/>
          <w:sz w:val="24"/>
          <w:szCs w:val="24"/>
        </w:rPr>
        <w:br/>
      </w:r>
    </w:p>
    <w:p w14:paraId="565E9718" w14:textId="77777777" w:rsidR="00D7292D" w:rsidRDefault="00D7292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940E608" w14:textId="56246862" w:rsidR="00331D8C" w:rsidRPr="00EC5EAB" w:rsidRDefault="00000000" w:rsidP="00331D8C">
      <w:pPr>
        <w:pStyle w:val="Heading1"/>
      </w:pPr>
      <w:hyperlink w:anchor="_top" w:history="1">
        <w:bookmarkStart w:id="12" w:name="_Toc186886558"/>
        <w:r w:rsidR="00331D8C" w:rsidRPr="005D7EC3">
          <w:rPr>
            <w:rStyle w:val="Hyperlink"/>
            <w:sz w:val="48"/>
            <w:szCs w:val="40"/>
            <w:u w:val="none"/>
          </w:rPr>
          <w:t>AWIT NG PAGHAHANGAD</w:t>
        </w:r>
      </w:hyperlink>
      <w:r w:rsidR="00331D8C">
        <w:t xml:space="preserve"> (Bukas Palad)</w:t>
      </w:r>
      <w:bookmarkEnd w:id="12"/>
      <w:r w:rsidR="00331D8C">
        <w:t xml:space="preserve"> </w:t>
      </w:r>
      <w:r w:rsidR="00331D8C">
        <w:br/>
      </w:r>
    </w:p>
    <w:p w14:paraId="39C58D56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O Diyos Ikaw ang laging hanap, </w:t>
      </w:r>
    </w:p>
    <w:p w14:paraId="6ACBF135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Loob ko'y ikaw ang tanging hangad </w:t>
      </w:r>
    </w:p>
    <w:p w14:paraId="2CF17DB5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Nauuhaw akong parang tigang na lupa, </w:t>
      </w:r>
    </w:p>
    <w:p w14:paraId="4770618B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Sa tubig ng 'Yong pag- aaruga. </w:t>
      </w:r>
    </w:p>
    <w:p w14:paraId="3D5AF4B4" w14:textId="77777777" w:rsidR="00331D8C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</w:p>
    <w:p w14:paraId="656A63BF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Ika'y pagmamasdan sa dakong banal, </w:t>
      </w:r>
    </w:p>
    <w:p w14:paraId="3D8185BB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Nang Makita ko ang ‘Yong pagkarangal, </w:t>
      </w:r>
    </w:p>
    <w:p w14:paraId="2CF42DA1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Dadalangin akong nakataas aking kamay, </w:t>
      </w:r>
    </w:p>
    <w:p w14:paraId="2E873309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Magagalak na aawit ng papuring iaalay. </w:t>
      </w:r>
    </w:p>
    <w:p w14:paraId="13BDA6EE" w14:textId="77777777" w:rsidR="00331D8C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</w:p>
    <w:p w14:paraId="6DB9B6F3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Gunita ko'y Ikaw habang nahihimlay </w:t>
      </w:r>
    </w:p>
    <w:p w14:paraId="08AC74DA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Pagkat ang tulong MO sa tuwina'y taglay, </w:t>
      </w:r>
    </w:p>
    <w:p w14:paraId="5B0B8A50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Sa lilim ng lyong mga pakpak </w:t>
      </w:r>
    </w:p>
    <w:p w14:paraId="64C604F7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Umaawit akong buong galak. </w:t>
      </w:r>
    </w:p>
    <w:p w14:paraId="1BB952C5" w14:textId="77777777" w:rsidR="00331D8C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</w:p>
    <w:p w14:paraId="2FA91DA5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Aking kaluluwa'y kumakapit sa'Yo, </w:t>
      </w:r>
    </w:p>
    <w:p w14:paraId="05E300C3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Kaligtasa'y T'yak kong hawak mo ako </w:t>
      </w:r>
    </w:p>
    <w:p w14:paraId="70A0E6B1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Magdiriwang ang langit ang Dyos S'yang dahilan. </w:t>
      </w:r>
    </w:p>
    <w:p w14:paraId="67BF1ACC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Ang sa Iyo ay nangakong galak yaong makakamtan. </w:t>
      </w:r>
    </w:p>
    <w:p w14:paraId="2973DFC0" w14:textId="77777777" w:rsidR="00331D8C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</w:p>
    <w:p w14:paraId="5D5B81D8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Gunita ko'y Ikaw habang nahihimlay </w:t>
      </w:r>
    </w:p>
    <w:p w14:paraId="1A91250C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Pagkat ang tulong MO sa tuwina'y taglay, </w:t>
      </w:r>
    </w:p>
    <w:p w14:paraId="4D46EE36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Sa lilim ng lyong mga pakpak </w:t>
      </w:r>
    </w:p>
    <w:p w14:paraId="352D77F1" w14:textId="77777777" w:rsidR="00331D8C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</w:p>
    <w:p w14:paraId="2C5F28BA" w14:textId="224A7663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UMAAWIT </w:t>
      </w:r>
      <w:r w:rsidR="001636DA">
        <w:rPr>
          <w:rFonts w:asciiTheme="majorHAnsi" w:hAnsiTheme="majorHAnsi"/>
          <w:sz w:val="32"/>
          <w:szCs w:val="32"/>
        </w:rPr>
        <w:t>(2x)</w:t>
      </w:r>
    </w:p>
    <w:p w14:paraId="59AA28AF" w14:textId="77777777" w:rsidR="00331D8C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</w:p>
    <w:p w14:paraId="6FE7957E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 xml:space="preserve">UMAAWIT AKONG... </w:t>
      </w:r>
    </w:p>
    <w:p w14:paraId="225EED66" w14:textId="77777777" w:rsidR="00331D8C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</w:p>
    <w:p w14:paraId="2EC627D0" w14:textId="77777777" w:rsidR="00331D8C" w:rsidRPr="00EC5EAB" w:rsidRDefault="00331D8C" w:rsidP="00331D8C">
      <w:pPr>
        <w:pStyle w:val="HTMLPreformatted"/>
        <w:rPr>
          <w:rFonts w:asciiTheme="majorHAnsi" w:hAnsiTheme="majorHAnsi"/>
          <w:sz w:val="32"/>
          <w:szCs w:val="32"/>
        </w:rPr>
      </w:pPr>
      <w:r w:rsidRPr="00EC5EAB">
        <w:rPr>
          <w:rFonts w:asciiTheme="majorHAnsi" w:hAnsiTheme="majorHAnsi"/>
          <w:sz w:val="32"/>
          <w:szCs w:val="32"/>
        </w:rPr>
        <w:t>BUONG GALAK.......</w:t>
      </w:r>
    </w:p>
    <w:p w14:paraId="02EF168E" w14:textId="77777777" w:rsidR="00331D8C" w:rsidRDefault="00331D8C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sz w:val="40"/>
        </w:rPr>
        <w:br w:type="page"/>
      </w:r>
    </w:p>
    <w:p w14:paraId="13B19EFC" w14:textId="67E95895" w:rsidR="004F13B7" w:rsidRPr="002E1F88" w:rsidRDefault="00000000" w:rsidP="00D432C5">
      <w:pPr>
        <w:pStyle w:val="Heading1"/>
        <w:rPr>
          <w:rStyle w:val="Hyperlink"/>
          <w:sz w:val="48"/>
          <w:szCs w:val="40"/>
          <w:u w:val="none"/>
        </w:rPr>
      </w:pPr>
      <w:hyperlink w:anchor="_top" w:history="1">
        <w:bookmarkStart w:id="13" w:name="_Toc186886559"/>
        <w:r w:rsidR="004F13B7" w:rsidRPr="002E1F88">
          <w:rPr>
            <w:rStyle w:val="Hyperlink"/>
            <w:sz w:val="48"/>
            <w:szCs w:val="40"/>
            <w:u w:val="none"/>
          </w:rPr>
          <w:t>AWIT SA BANAL NA SANTATLO</w:t>
        </w:r>
        <w:bookmarkEnd w:id="13"/>
      </w:hyperlink>
    </w:p>
    <w:p w14:paraId="202CF441" w14:textId="77777777" w:rsidR="004F13B7" w:rsidRPr="00D6099D" w:rsidRDefault="004F13B7" w:rsidP="004F13B7">
      <w:pPr>
        <w:rPr>
          <w:rFonts w:ascii="Verdana" w:hAnsi="Verdana"/>
          <w:b/>
          <w:bCs/>
          <w:sz w:val="28"/>
          <w:szCs w:val="28"/>
        </w:rPr>
      </w:pPr>
    </w:p>
    <w:p w14:paraId="77A318C2" w14:textId="77777777" w:rsidR="004F13B7" w:rsidRPr="004F13B7" w:rsidRDefault="004F13B7" w:rsidP="004F13B7">
      <w:pPr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4F13B7">
        <w:rPr>
          <w:rFonts w:asciiTheme="majorHAnsi" w:eastAsia="Times New Roman" w:hAnsiTheme="majorHAnsi" w:cs="Courier New"/>
          <w:b/>
          <w:bCs/>
          <w:sz w:val="32"/>
          <w:szCs w:val="32"/>
        </w:rPr>
        <w:t>I</w:t>
      </w:r>
    </w:p>
    <w:p w14:paraId="46F9BEB1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Sa’yo Ama sa langit</w:t>
      </w:r>
    </w:p>
    <w:p w14:paraId="76155BA6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Papuri ang awit</w:t>
      </w:r>
    </w:p>
    <w:p w14:paraId="2C69D6DB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Ang awa Mo’t pag-ibig</w:t>
      </w:r>
    </w:p>
    <w:p w14:paraId="73646A98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Sa amin ihatid</w:t>
      </w:r>
    </w:p>
    <w:p w14:paraId="6E5A3DA8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</w:p>
    <w:p w14:paraId="16FC3A5D" w14:textId="77777777" w:rsidR="004F13B7" w:rsidRPr="004F13B7" w:rsidRDefault="004F13B7" w:rsidP="004F13B7">
      <w:pPr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4F13B7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</w:p>
    <w:p w14:paraId="6557BDA7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Pagsamba ay ilagak</w:t>
      </w:r>
    </w:p>
    <w:p w14:paraId="72138E86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Sa banal na Santatlo</w:t>
      </w:r>
    </w:p>
    <w:p w14:paraId="734FA93B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Sa Diyos Ama, Diyos Anak</w:t>
      </w:r>
    </w:p>
    <w:p w14:paraId="521C34B1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At sa Diyos ng Pagliyag</w:t>
      </w:r>
    </w:p>
    <w:p w14:paraId="1F1E58AC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</w:p>
    <w:p w14:paraId="6A3C8750" w14:textId="77777777" w:rsidR="004F13B7" w:rsidRPr="004F13B7" w:rsidRDefault="004F13B7" w:rsidP="004F13B7">
      <w:pPr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4F13B7">
        <w:rPr>
          <w:rFonts w:asciiTheme="majorHAnsi" w:eastAsia="Times New Roman" w:hAnsiTheme="majorHAnsi" w:cs="Courier New"/>
          <w:b/>
          <w:bCs/>
          <w:sz w:val="32"/>
          <w:szCs w:val="32"/>
        </w:rPr>
        <w:t>II</w:t>
      </w:r>
    </w:p>
    <w:p w14:paraId="2F1FF72F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Hesus, anak na tangi</w:t>
      </w:r>
    </w:p>
    <w:p w14:paraId="785A87DC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Kristo aming hari</w:t>
      </w:r>
    </w:p>
    <w:p w14:paraId="441AEF31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Sala ng bawat lahi</w:t>
      </w:r>
    </w:p>
    <w:p w14:paraId="585716C5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Di Ka naduhagi.  KORO</w:t>
      </w:r>
    </w:p>
    <w:p w14:paraId="201179F5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</w:p>
    <w:p w14:paraId="59805F2E" w14:textId="77777777" w:rsidR="004F13B7" w:rsidRPr="002E1F88" w:rsidRDefault="004F13B7" w:rsidP="004F13B7">
      <w:pPr>
        <w:rPr>
          <w:rFonts w:asciiTheme="majorHAnsi" w:eastAsia="Times New Roman" w:hAnsiTheme="majorHAnsi" w:cs="Courier New"/>
          <w:b/>
          <w:bCs/>
          <w:caps/>
          <w:sz w:val="32"/>
          <w:szCs w:val="32"/>
        </w:rPr>
      </w:pPr>
      <w:r w:rsidRPr="004F13B7">
        <w:rPr>
          <w:rFonts w:asciiTheme="majorHAnsi" w:eastAsia="Times New Roman" w:hAnsiTheme="majorHAnsi" w:cs="Courier New"/>
          <w:b/>
          <w:bCs/>
          <w:sz w:val="32"/>
          <w:szCs w:val="32"/>
        </w:rPr>
        <w:t>III</w:t>
      </w:r>
    </w:p>
    <w:p w14:paraId="2CD043E0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Hibik naming saklolo</w:t>
      </w:r>
    </w:p>
    <w:p w14:paraId="4CC8ABE3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Sa Espiritu Santo</w:t>
      </w:r>
    </w:p>
    <w:p w14:paraId="4976F031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Anak Sa’yo’y nagsugo</w:t>
      </w:r>
    </w:p>
    <w:p w14:paraId="72E961A3" w14:textId="77777777" w:rsidR="004F13B7" w:rsidRPr="004F13B7" w:rsidRDefault="004F13B7" w:rsidP="004F13B7">
      <w:pPr>
        <w:rPr>
          <w:rFonts w:asciiTheme="majorHAnsi" w:eastAsia="Times New Roman" w:hAnsiTheme="majorHAnsi" w:cs="Courier New"/>
          <w:sz w:val="32"/>
          <w:szCs w:val="32"/>
        </w:rPr>
      </w:pPr>
      <w:r w:rsidRPr="004F13B7">
        <w:rPr>
          <w:rFonts w:asciiTheme="majorHAnsi" w:eastAsia="Times New Roman" w:hAnsiTheme="majorHAnsi" w:cs="Courier New"/>
          <w:sz w:val="32"/>
          <w:szCs w:val="32"/>
        </w:rPr>
        <w:t>Sa ami’y nagturo.  KORO</w:t>
      </w:r>
    </w:p>
    <w:p w14:paraId="617FEECB" w14:textId="77777777" w:rsidR="001044F9" w:rsidRDefault="001044F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66D7672" w14:textId="77777777" w:rsidR="0070576D" w:rsidRDefault="0070576D" w:rsidP="0038672E">
      <w:pPr>
        <w:pStyle w:val="Heading1"/>
        <w:sectPr w:rsidR="0070576D" w:rsidSect="0070576D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0B74C6EF" w14:textId="1FE18876" w:rsidR="009B0CBD" w:rsidRPr="00D945C4" w:rsidRDefault="00000000" w:rsidP="00D945C4">
      <w:pPr>
        <w:pStyle w:val="Heading1"/>
        <w:rPr>
          <w:sz w:val="36"/>
          <w:szCs w:val="36"/>
        </w:rPr>
      </w:pPr>
      <w:hyperlink w:anchor="_top" w:history="1">
        <w:bookmarkStart w:id="14" w:name="_Toc186886560"/>
        <w:r w:rsidR="009B0CBD" w:rsidRPr="00D945C4">
          <w:rPr>
            <w:rStyle w:val="Hyperlink"/>
            <w:sz w:val="52"/>
            <w:szCs w:val="44"/>
            <w:u w:val="none"/>
          </w:rPr>
          <w:t>AWIT SA INA NG SANTO ROSARYO</w:t>
        </w:r>
        <w:bookmarkEnd w:id="14"/>
      </w:hyperlink>
      <w:r w:rsidR="009B0CBD" w:rsidRPr="00D945C4">
        <w:rPr>
          <w:sz w:val="36"/>
          <w:szCs w:val="36"/>
        </w:rPr>
        <w:t xml:space="preserve"> </w:t>
      </w:r>
    </w:p>
    <w:p w14:paraId="7D97F0AF" w14:textId="77777777" w:rsidR="009B0CBD" w:rsidRDefault="009B0CBD" w:rsidP="009B0CBD"/>
    <w:p w14:paraId="0E8F6B58" w14:textId="77777777" w:rsidR="0076575C" w:rsidRDefault="0076575C" w:rsidP="009B0CBD">
      <w:pPr>
        <w:rPr>
          <w:rFonts w:asciiTheme="majorHAnsi" w:eastAsia="Times New Roman" w:hAnsiTheme="majorHAnsi" w:cs="Courier New"/>
          <w:sz w:val="24"/>
          <w:szCs w:val="20"/>
        </w:rPr>
      </w:pPr>
    </w:p>
    <w:p w14:paraId="6ADF8B83" w14:textId="0F56D597" w:rsidR="003D2AFC" w:rsidRPr="005901B3" w:rsidRDefault="0076575C" w:rsidP="009B0CBD">
      <w:pPr>
        <w:rPr>
          <w:rFonts w:asciiTheme="majorHAnsi" w:eastAsia="Times New Roman" w:hAnsiTheme="majorHAnsi" w:cs="Courier New"/>
          <w:b/>
          <w:bCs/>
          <w:color w:val="C00000"/>
          <w:sz w:val="32"/>
          <w:szCs w:val="32"/>
        </w:rPr>
      </w:pPr>
      <w:r w:rsidRPr="005901B3">
        <w:rPr>
          <w:rFonts w:asciiTheme="majorHAnsi" w:eastAsia="Times New Roman" w:hAnsiTheme="majorHAnsi" w:cs="Courier New"/>
          <w:b/>
          <w:bCs/>
          <w:color w:val="C00000"/>
          <w:sz w:val="32"/>
          <w:szCs w:val="32"/>
        </w:rPr>
        <w:t>VERSE 1</w:t>
      </w:r>
      <w:r w:rsidR="00934600" w:rsidRPr="005901B3">
        <w:rPr>
          <w:rFonts w:asciiTheme="majorHAnsi" w:eastAsia="Times New Roman" w:hAnsiTheme="majorHAnsi" w:cs="Courier New"/>
          <w:b/>
          <w:bCs/>
          <w:color w:val="C00000"/>
          <w:sz w:val="32"/>
          <w:szCs w:val="32"/>
        </w:rPr>
        <w:t xml:space="preserve"> (solo)</w:t>
      </w:r>
    </w:p>
    <w:p w14:paraId="1A00881B" w14:textId="448CDBF8" w:rsidR="009B0CBD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>Minsan ang buhay ay isang awit ng galak</w:t>
      </w:r>
    </w:p>
    <w:p w14:paraId="71AB5F3E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At mayroong liwanag na tatanglaw saʼting pagyapak </w:t>
      </w:r>
    </w:p>
    <w:p w14:paraId="21724003" w14:textId="2238A1FE" w:rsidR="009B0CBD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>Minsan ang buhay ay isang awit ng luha</w:t>
      </w:r>
    </w:p>
    <w:p w14:paraId="370E8284" w14:textId="77777777" w:rsidR="009B0CBD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>At siyang papawi nito ay ang pag-asa ng umaga</w:t>
      </w:r>
    </w:p>
    <w:p w14:paraId="654A7D32" w14:textId="77777777" w:rsidR="0043449E" w:rsidRPr="003422F9" w:rsidRDefault="0043449E" w:rsidP="009B0CBD">
      <w:pPr>
        <w:rPr>
          <w:rFonts w:asciiTheme="majorHAnsi" w:eastAsia="Times New Roman" w:hAnsiTheme="majorHAnsi" w:cs="Courier New"/>
          <w:sz w:val="32"/>
          <w:szCs w:val="32"/>
        </w:rPr>
      </w:pPr>
    </w:p>
    <w:p w14:paraId="0DD27358" w14:textId="34FFC0A5" w:rsidR="0076575C" w:rsidRPr="005901B3" w:rsidRDefault="0076575C" w:rsidP="009B0CBD">
      <w:pPr>
        <w:rPr>
          <w:rFonts w:asciiTheme="majorHAnsi" w:eastAsia="Times New Roman" w:hAnsiTheme="majorHAnsi" w:cs="Courier New"/>
          <w:b/>
          <w:bCs/>
          <w:color w:val="C00000"/>
          <w:sz w:val="32"/>
          <w:szCs w:val="32"/>
        </w:rPr>
      </w:pPr>
      <w:r w:rsidRPr="005901B3">
        <w:rPr>
          <w:rFonts w:asciiTheme="majorHAnsi" w:eastAsia="Times New Roman" w:hAnsiTheme="majorHAnsi" w:cs="Courier New"/>
          <w:b/>
          <w:bCs/>
          <w:color w:val="C00000"/>
          <w:sz w:val="32"/>
          <w:szCs w:val="32"/>
        </w:rPr>
        <w:t>VERSE 2</w:t>
      </w:r>
      <w:r w:rsidR="00976B9B" w:rsidRPr="005901B3">
        <w:rPr>
          <w:rFonts w:asciiTheme="majorHAnsi" w:eastAsia="Times New Roman" w:hAnsiTheme="majorHAnsi" w:cs="Courier New"/>
          <w:b/>
          <w:bCs/>
          <w:color w:val="C00000"/>
          <w:sz w:val="32"/>
          <w:szCs w:val="32"/>
        </w:rPr>
        <w:t xml:space="preserve"> (solo)</w:t>
      </w:r>
    </w:p>
    <w:p w14:paraId="442E3C85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At kahit anong tindi ng unos at kahit anong tindi ng dilim </w:t>
      </w:r>
    </w:p>
    <w:p w14:paraId="42899119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May isang inang nagmamatyag, nagmamahal sa'tin </w:t>
      </w:r>
    </w:p>
    <w:p w14:paraId="6632E53F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Awit niya'y pag-ibig ng Diyos, tawag niya'y magbalik-loob </w:t>
      </w:r>
    </w:p>
    <w:p w14:paraId="42B1CA1C" w14:textId="329055A8" w:rsidR="009B0CBD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>Turo niya'y buhay na ang Diyos lamang sa ati'y nagkaloob</w:t>
      </w:r>
    </w:p>
    <w:p w14:paraId="6FBCC3CA" w14:textId="77777777" w:rsidR="0043449E" w:rsidRPr="003422F9" w:rsidRDefault="0043449E" w:rsidP="009B0CBD">
      <w:pPr>
        <w:rPr>
          <w:rFonts w:asciiTheme="majorHAnsi" w:eastAsia="Times New Roman" w:hAnsiTheme="majorHAnsi" w:cs="Courier New"/>
          <w:sz w:val="32"/>
          <w:szCs w:val="32"/>
        </w:rPr>
      </w:pPr>
    </w:p>
    <w:p w14:paraId="1DF614B5" w14:textId="03CFFA13" w:rsidR="0076575C" w:rsidRPr="005901B3" w:rsidRDefault="0076575C" w:rsidP="009B0CBD">
      <w:pPr>
        <w:rPr>
          <w:rFonts w:asciiTheme="majorHAnsi" w:eastAsia="Times New Roman" w:hAnsiTheme="majorHAnsi" w:cs="Courier New"/>
          <w:b/>
          <w:bCs/>
          <w:color w:val="385623" w:themeColor="accent6" w:themeShade="80"/>
          <w:sz w:val="32"/>
          <w:szCs w:val="32"/>
        </w:rPr>
      </w:pPr>
      <w:r w:rsidRPr="005901B3">
        <w:rPr>
          <w:rFonts w:asciiTheme="majorHAnsi" w:eastAsia="Times New Roman" w:hAnsiTheme="majorHAnsi" w:cs="Courier New"/>
          <w:b/>
          <w:bCs/>
          <w:color w:val="385623" w:themeColor="accent6" w:themeShade="80"/>
          <w:sz w:val="32"/>
          <w:szCs w:val="32"/>
        </w:rPr>
        <w:t>CHORUS 1</w:t>
      </w:r>
      <w:r w:rsidR="00FE47DE" w:rsidRPr="005901B3">
        <w:rPr>
          <w:rFonts w:asciiTheme="majorHAnsi" w:eastAsia="Times New Roman" w:hAnsiTheme="majorHAnsi" w:cs="Courier New"/>
          <w:b/>
          <w:bCs/>
          <w:color w:val="385623" w:themeColor="accent6" w:themeShade="80"/>
          <w:sz w:val="32"/>
          <w:szCs w:val="32"/>
        </w:rPr>
        <w:t xml:space="preserve"> (all)</w:t>
      </w:r>
    </w:p>
    <w:p w14:paraId="7690E2EA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O Inang mahal narito kami awit awit ang Ave Maria </w:t>
      </w:r>
    </w:p>
    <w:p w14:paraId="487C0182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At dalangin ng bawat pamilya'y kapayapaa't pagkakaisa </w:t>
      </w:r>
    </w:p>
    <w:p w14:paraId="77272C1D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Ang rosaryo mong hawak namin at awit awit ang Ave Maria </w:t>
      </w:r>
    </w:p>
    <w:p w14:paraId="4E14A73E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Puspos ka ng diwang banal dinggin ang aming payak na dasal </w:t>
      </w:r>
    </w:p>
    <w:p w14:paraId="39A36AF1" w14:textId="34D442D5" w:rsidR="009B0CBD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>Ihatid mo kami sa langit ng Amang mapagmahal</w:t>
      </w:r>
    </w:p>
    <w:p w14:paraId="600EAAD4" w14:textId="77777777" w:rsidR="0043449E" w:rsidRPr="003422F9" w:rsidRDefault="0043449E" w:rsidP="009B0CBD">
      <w:pPr>
        <w:rPr>
          <w:rFonts w:asciiTheme="majorHAnsi" w:eastAsia="Times New Roman" w:hAnsiTheme="majorHAnsi" w:cs="Courier New"/>
          <w:sz w:val="32"/>
          <w:szCs w:val="32"/>
        </w:rPr>
      </w:pPr>
    </w:p>
    <w:p w14:paraId="0EA14ADC" w14:textId="059CBAC2" w:rsidR="0076575C" w:rsidRPr="005901B3" w:rsidRDefault="0076575C" w:rsidP="009B0CBD">
      <w:pPr>
        <w:rPr>
          <w:rFonts w:asciiTheme="majorHAnsi" w:eastAsia="Times New Roman" w:hAnsiTheme="majorHAnsi" w:cs="Courier New"/>
          <w:b/>
          <w:bCs/>
          <w:color w:val="385623" w:themeColor="accent6" w:themeShade="80"/>
          <w:sz w:val="32"/>
          <w:szCs w:val="32"/>
        </w:rPr>
      </w:pPr>
      <w:r w:rsidRPr="005901B3">
        <w:rPr>
          <w:rFonts w:asciiTheme="majorHAnsi" w:eastAsia="Times New Roman" w:hAnsiTheme="majorHAnsi" w:cs="Courier New"/>
          <w:b/>
          <w:bCs/>
          <w:color w:val="385623" w:themeColor="accent6" w:themeShade="80"/>
          <w:sz w:val="32"/>
          <w:szCs w:val="32"/>
        </w:rPr>
        <w:t>CHORUS 2</w:t>
      </w:r>
      <w:r w:rsidR="002161A5" w:rsidRPr="005901B3">
        <w:rPr>
          <w:rFonts w:asciiTheme="majorHAnsi" w:eastAsia="Times New Roman" w:hAnsiTheme="majorHAnsi" w:cs="Courier New"/>
          <w:b/>
          <w:bCs/>
          <w:color w:val="385623" w:themeColor="accent6" w:themeShade="80"/>
          <w:sz w:val="32"/>
          <w:szCs w:val="32"/>
        </w:rPr>
        <w:t xml:space="preserve"> (all)</w:t>
      </w:r>
    </w:p>
    <w:p w14:paraId="66715AE3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O Inang mahal narito kami awit awit ang Ave Maria </w:t>
      </w:r>
    </w:p>
    <w:p w14:paraId="4D4A6010" w14:textId="20192F92" w:rsidR="009B0CBD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Sa anak mong si </w:t>
      </w:r>
      <w:r w:rsidR="000A3BF3">
        <w:rPr>
          <w:rFonts w:asciiTheme="majorHAnsi" w:eastAsia="Times New Roman" w:hAnsiTheme="majorHAnsi" w:cs="Courier New"/>
          <w:sz w:val="32"/>
          <w:szCs w:val="32"/>
        </w:rPr>
        <w:t>H</w:t>
      </w:r>
      <w:r w:rsidRPr="003422F9">
        <w:rPr>
          <w:rFonts w:asciiTheme="majorHAnsi" w:eastAsia="Times New Roman" w:hAnsiTheme="majorHAnsi" w:cs="Courier New"/>
          <w:sz w:val="32"/>
          <w:szCs w:val="32"/>
        </w:rPr>
        <w:t>esus buhay namin ay iaalay</w:t>
      </w:r>
    </w:p>
    <w:p w14:paraId="36B278EB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Ang rosaryo mong hawak namin at awit awit ang Ave Maria </w:t>
      </w:r>
    </w:p>
    <w:p w14:paraId="5BA3C475" w14:textId="77777777" w:rsidR="0043449E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 xml:space="preserve">Puspos ka ng diwang banal dinggin ang aming payak na dasal </w:t>
      </w:r>
    </w:p>
    <w:p w14:paraId="7FF57AC6" w14:textId="77D5AEE7" w:rsidR="009B0CBD" w:rsidRPr="003422F9" w:rsidRDefault="009B0CBD" w:rsidP="009B0CBD">
      <w:pPr>
        <w:rPr>
          <w:rFonts w:asciiTheme="majorHAnsi" w:eastAsia="Times New Roman" w:hAnsiTheme="majorHAnsi" w:cs="Courier New"/>
          <w:sz w:val="32"/>
          <w:szCs w:val="32"/>
        </w:rPr>
      </w:pPr>
      <w:r w:rsidRPr="003422F9">
        <w:rPr>
          <w:rFonts w:asciiTheme="majorHAnsi" w:eastAsia="Times New Roman" w:hAnsiTheme="majorHAnsi" w:cs="Courier New"/>
          <w:sz w:val="32"/>
          <w:szCs w:val="32"/>
        </w:rPr>
        <w:t>Ihatid mo kami sa langit ng Amang mapagmahal</w:t>
      </w:r>
      <w:r w:rsidRPr="003422F9">
        <w:rPr>
          <w:rFonts w:asciiTheme="majorHAnsi" w:eastAsia="Times New Roman" w:hAnsiTheme="majorHAnsi" w:cs="Courier New"/>
          <w:sz w:val="32"/>
          <w:szCs w:val="32"/>
        </w:rPr>
        <w:br w:type="page"/>
      </w:r>
    </w:p>
    <w:p w14:paraId="66BDB274" w14:textId="4CEECB2E" w:rsidR="0038672E" w:rsidRPr="004B7AE0" w:rsidRDefault="00000000" w:rsidP="0038672E">
      <w:pPr>
        <w:pStyle w:val="Heading1"/>
      </w:pPr>
      <w:hyperlink w:anchor="_top" w:history="1">
        <w:bookmarkStart w:id="15" w:name="_Toc186886561"/>
        <w:r w:rsidR="0038672E" w:rsidRPr="004149EB">
          <w:rPr>
            <w:rStyle w:val="Hyperlink"/>
            <w:sz w:val="44"/>
            <w:szCs w:val="36"/>
            <w:u w:val="none"/>
          </w:rPr>
          <w:t>AWIT SA PAG-AALAY NG BULAKLAK</w:t>
        </w:r>
      </w:hyperlink>
      <w:r w:rsidR="0038672E" w:rsidRPr="004149EB">
        <w:rPr>
          <w:sz w:val="44"/>
          <w:szCs w:val="36"/>
        </w:rPr>
        <w:t xml:space="preserve"> </w:t>
      </w:r>
      <w:r w:rsidR="0038672E" w:rsidRPr="0038672E">
        <w:rPr>
          <w:sz w:val="40"/>
        </w:rPr>
        <w:t xml:space="preserve">- </w:t>
      </w:r>
      <w:r w:rsidR="0038672E" w:rsidRPr="0038672E">
        <w:t>TUHOG NA BULAKLAK</w:t>
      </w:r>
      <w:bookmarkEnd w:id="15"/>
      <w:r w:rsidR="0038672E" w:rsidRPr="004B7AE0">
        <w:t xml:space="preserve"> </w:t>
      </w:r>
    </w:p>
    <w:p w14:paraId="1673FB30" w14:textId="77777777" w:rsidR="0038672E" w:rsidRDefault="0038672E" w:rsidP="0038672E">
      <w:pPr>
        <w:pStyle w:val="HTMLPreformatted"/>
        <w:rPr>
          <w:rFonts w:asciiTheme="majorHAnsi" w:hAnsiTheme="majorHAnsi"/>
          <w:sz w:val="24"/>
        </w:rPr>
      </w:pPr>
    </w:p>
    <w:p w14:paraId="15179156" w14:textId="77777777" w:rsidR="003719F5" w:rsidRDefault="003719F5" w:rsidP="0038672E">
      <w:pPr>
        <w:pStyle w:val="HTMLPreformatted"/>
        <w:rPr>
          <w:rFonts w:asciiTheme="majorHAnsi" w:hAnsiTheme="majorHAnsi"/>
          <w:sz w:val="24"/>
        </w:rPr>
        <w:sectPr w:rsidR="003719F5" w:rsidSect="00624DBD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7A781B41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1) Matamis na birheng pinaghahahandugan </w:t>
      </w:r>
    </w:p>
    <w:p w14:paraId="6CBA7D01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Kami'y nangangako na sa'yo'y mag-alay </w:t>
      </w:r>
    </w:p>
    <w:p w14:paraId="495A7AE3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>Ng isang girlanda bawat isang araw</w:t>
      </w:r>
    </w:p>
    <w:p w14:paraId="2F29231E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At ang magdudulot yaring murang kamay. </w:t>
      </w:r>
    </w:p>
    <w:p w14:paraId="583508C5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</w:p>
    <w:p w14:paraId="059E435D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Ant: Tuhog na bulaklak sadyang salit salit </w:t>
      </w:r>
      <w:r w:rsidRPr="003719F5">
        <w:rPr>
          <w:rFonts w:asciiTheme="majorHAnsi" w:hAnsiTheme="majorHAnsi"/>
          <w:sz w:val="24"/>
        </w:rPr>
        <w:br/>
        <w:t xml:space="preserve">Sa mahal mong noo'y aming ikakapit </w:t>
      </w:r>
      <w:r w:rsidRPr="003719F5">
        <w:rPr>
          <w:rFonts w:asciiTheme="majorHAnsi" w:hAnsiTheme="majorHAnsi"/>
          <w:sz w:val="24"/>
        </w:rPr>
        <w:br/>
        <w:t xml:space="preserve">Lubos ang pag-asa sa iyo'y pananalig </w:t>
      </w:r>
      <w:r w:rsidRPr="003719F5">
        <w:rPr>
          <w:rFonts w:asciiTheme="majorHAnsi" w:hAnsiTheme="majorHAnsi"/>
          <w:sz w:val="24"/>
        </w:rPr>
        <w:br/>
        <w:t xml:space="preserve">Na tatanggapin mong handog ng pag-i—big </w:t>
      </w:r>
      <w:r w:rsidRPr="003719F5">
        <w:rPr>
          <w:rFonts w:asciiTheme="majorHAnsi" w:hAnsiTheme="majorHAnsi"/>
          <w:sz w:val="24"/>
        </w:rPr>
        <w:br/>
      </w:r>
    </w:p>
    <w:p w14:paraId="238AF970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2) Halina at tayo'y mag uunahang lahat </w:t>
      </w:r>
      <w:r w:rsidRPr="003719F5">
        <w:rPr>
          <w:rFonts w:asciiTheme="majorHAnsi" w:hAnsiTheme="majorHAnsi"/>
          <w:sz w:val="24"/>
        </w:rPr>
        <w:br/>
        <w:t xml:space="preserve">Nang taglay ng lalong masamyong bulaklak </w:t>
      </w:r>
      <w:r w:rsidRPr="003719F5">
        <w:rPr>
          <w:rFonts w:asciiTheme="majorHAnsi" w:hAnsiTheme="majorHAnsi"/>
          <w:sz w:val="24"/>
        </w:rPr>
        <w:br/>
        <w:t xml:space="preserve">At sa kay Maria'y nag-kusa nang humarap </w:t>
      </w:r>
      <w:r w:rsidRPr="003719F5">
        <w:rPr>
          <w:rFonts w:asciiTheme="majorHAnsi" w:hAnsiTheme="majorHAnsi"/>
          <w:sz w:val="24"/>
        </w:rPr>
        <w:br/>
        <w:t xml:space="preserve">Pagka't ina naamin, lubos ang paglingap (Ant) </w:t>
      </w:r>
      <w:r w:rsidRPr="003719F5">
        <w:rPr>
          <w:rFonts w:asciiTheme="majorHAnsi" w:hAnsiTheme="majorHAnsi"/>
          <w:sz w:val="24"/>
        </w:rPr>
        <w:br/>
      </w:r>
    </w:p>
    <w:p w14:paraId="25900F70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3) Ngayo’y nasa iyong mahaal na harapan </w:t>
      </w:r>
      <w:r w:rsidRPr="003719F5">
        <w:rPr>
          <w:rFonts w:asciiTheme="majorHAnsi" w:hAnsiTheme="majorHAnsi"/>
          <w:sz w:val="24"/>
        </w:rPr>
        <w:br/>
        <w:t xml:space="preserve">Nagpapatirapa sa iyong paanan </w:t>
      </w:r>
      <w:r w:rsidRPr="003719F5">
        <w:rPr>
          <w:rFonts w:asciiTheme="majorHAnsi" w:hAnsiTheme="majorHAnsi"/>
          <w:sz w:val="24"/>
        </w:rPr>
        <w:br/>
        <w:t xml:space="preserve">O dalagang tanging lubos kalinihisan </w:t>
      </w:r>
      <w:r w:rsidRPr="003719F5">
        <w:rPr>
          <w:rFonts w:asciiTheme="majorHAnsi" w:hAnsiTheme="majorHAnsi"/>
          <w:sz w:val="24"/>
        </w:rPr>
        <w:br/>
        <w:t xml:space="preserve">Hiwaga ng gaandang tumalo sa buwan </w:t>
      </w:r>
      <w:r w:rsidRPr="003719F5">
        <w:rPr>
          <w:rFonts w:asciiTheme="majorHAnsi" w:hAnsiTheme="majorHAnsi"/>
          <w:sz w:val="24"/>
        </w:rPr>
        <w:br/>
      </w:r>
    </w:p>
    <w:p w14:paraId="22ACF5AF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4) Kung minamarapat yaring aming alay </w:t>
      </w:r>
      <w:r w:rsidRPr="003719F5">
        <w:rPr>
          <w:rFonts w:asciiTheme="majorHAnsi" w:hAnsiTheme="majorHAnsi"/>
          <w:sz w:val="24"/>
        </w:rPr>
        <w:br/>
        <w:t xml:space="preserve">Hiling namin ngayo'y bigyan katuparan </w:t>
      </w:r>
      <w:r w:rsidRPr="003719F5">
        <w:rPr>
          <w:rFonts w:asciiTheme="majorHAnsi" w:hAnsiTheme="majorHAnsi"/>
          <w:sz w:val="24"/>
        </w:rPr>
        <w:br/>
        <w:t xml:space="preserve">Kami'y inang reyna ay pagkalooban </w:t>
      </w:r>
      <w:r w:rsidRPr="003719F5">
        <w:rPr>
          <w:rFonts w:asciiTheme="majorHAnsi" w:hAnsiTheme="majorHAnsi"/>
          <w:sz w:val="24"/>
        </w:rPr>
        <w:br/>
        <w:t xml:space="preserve">Ang ligaya'y makamtan sa sariling bayan (Ant) </w:t>
      </w:r>
      <w:r w:rsidRPr="003719F5">
        <w:rPr>
          <w:rFonts w:asciiTheme="majorHAnsi" w:hAnsiTheme="majorHAnsi"/>
          <w:sz w:val="24"/>
        </w:rPr>
        <w:br/>
      </w:r>
    </w:p>
    <w:p w14:paraId="605A04AD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5) Gayon ding kasanib nang taos at puspos </w:t>
      </w:r>
      <w:r w:rsidRPr="003719F5">
        <w:rPr>
          <w:rFonts w:asciiTheme="majorHAnsi" w:hAnsiTheme="majorHAnsi"/>
          <w:sz w:val="24"/>
        </w:rPr>
        <w:br/>
        <w:t xml:space="preserve">Ang lalong ibig mong sa iyo'y ihandog </w:t>
      </w:r>
      <w:r w:rsidRPr="003719F5">
        <w:rPr>
          <w:rFonts w:asciiTheme="majorHAnsi" w:hAnsiTheme="majorHAnsi"/>
          <w:sz w:val="24"/>
        </w:rPr>
        <w:br/>
        <w:t xml:space="preserve">Nagpapakababang puso nami't loob </w:t>
      </w:r>
      <w:r w:rsidRPr="003719F5">
        <w:rPr>
          <w:rFonts w:asciiTheme="majorHAnsi" w:hAnsiTheme="majorHAnsi"/>
          <w:sz w:val="24"/>
        </w:rPr>
        <w:br/>
        <w:t xml:space="preserve">Tulad ng sa iyo, alipin ng Diyos </w:t>
      </w:r>
      <w:r w:rsidRPr="003719F5">
        <w:rPr>
          <w:rFonts w:asciiTheme="majorHAnsi" w:hAnsiTheme="majorHAnsi"/>
          <w:sz w:val="24"/>
        </w:rPr>
        <w:br/>
      </w:r>
    </w:p>
    <w:p w14:paraId="78725356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6) Kahit sumandali waag mong lisanin </w:t>
      </w:r>
      <w:r w:rsidRPr="003719F5">
        <w:rPr>
          <w:rFonts w:asciiTheme="majorHAnsi" w:hAnsiTheme="majorHAnsi"/>
          <w:sz w:val="24"/>
        </w:rPr>
        <w:br/>
        <w:t xml:space="preserve">Mga nagsisikap, anak mo't kupkupin </w:t>
      </w:r>
      <w:r w:rsidRPr="003719F5">
        <w:rPr>
          <w:rFonts w:asciiTheme="majorHAnsi" w:hAnsiTheme="majorHAnsi"/>
          <w:sz w:val="24"/>
        </w:rPr>
        <w:br/>
        <w:t xml:space="preserve">Na sasakyang munti't gipo ang kahambing </w:t>
      </w:r>
      <w:r w:rsidRPr="003719F5">
        <w:rPr>
          <w:rFonts w:asciiTheme="majorHAnsi" w:hAnsiTheme="majorHAnsi"/>
          <w:sz w:val="24"/>
        </w:rPr>
        <w:br/>
        <w:t xml:space="preserve">Kung hiwalayan mo'y lulubog ang tambing </w:t>
      </w:r>
      <w:r w:rsidRPr="003719F5">
        <w:rPr>
          <w:rFonts w:asciiTheme="majorHAnsi" w:hAnsiTheme="majorHAnsi"/>
          <w:sz w:val="24"/>
        </w:rPr>
        <w:br/>
      </w:r>
    </w:p>
    <w:p w14:paraId="54F3F90F" w14:textId="77777777" w:rsidR="0038672E" w:rsidRPr="003719F5" w:rsidRDefault="0038672E" w:rsidP="0038672E">
      <w:pPr>
        <w:pStyle w:val="HTMLPreformatted"/>
        <w:rPr>
          <w:rFonts w:asciiTheme="majorHAnsi" w:hAnsiTheme="majorHAnsi"/>
          <w:sz w:val="24"/>
        </w:rPr>
      </w:pPr>
      <w:r w:rsidRPr="003719F5">
        <w:rPr>
          <w:rFonts w:asciiTheme="majorHAnsi" w:hAnsiTheme="majorHAnsi"/>
          <w:sz w:val="24"/>
        </w:rPr>
        <w:t xml:space="preserve">7) Makapangyarihang kamay mo ang si-yang </w:t>
      </w:r>
      <w:r w:rsidRPr="003719F5">
        <w:rPr>
          <w:rFonts w:asciiTheme="majorHAnsi" w:hAnsiTheme="majorHAnsi"/>
          <w:sz w:val="24"/>
        </w:rPr>
        <w:br/>
        <w:t xml:space="preserve">Tumulong sa amin sa kapanganiban </w:t>
      </w:r>
      <w:r w:rsidRPr="003719F5">
        <w:rPr>
          <w:rFonts w:asciiTheme="majorHAnsi" w:hAnsiTheme="majorHAnsi"/>
          <w:sz w:val="24"/>
        </w:rPr>
        <w:br/>
        <w:t xml:space="preserve">At maagmula ngayon at magpakailanman </w:t>
      </w:r>
      <w:r w:rsidRPr="003719F5">
        <w:rPr>
          <w:rFonts w:asciiTheme="majorHAnsi" w:hAnsiTheme="majorHAnsi"/>
          <w:sz w:val="24"/>
        </w:rPr>
        <w:br/>
        <w:t xml:space="preserve">Ika'y makaisa - sa diwa atgrasya (Ant) </w:t>
      </w:r>
    </w:p>
    <w:p w14:paraId="442F473D" w14:textId="77777777" w:rsidR="003719F5" w:rsidRDefault="003719F5" w:rsidP="00D33E54">
      <w:pPr>
        <w:pStyle w:val="HTMLPreformatted"/>
        <w:shd w:val="clear" w:color="auto" w:fill="FFFFFF"/>
        <w:spacing w:line="360" w:lineRule="auto"/>
        <w:sectPr w:rsidR="003719F5" w:rsidSect="003719F5">
          <w:type w:val="continuous"/>
          <w:pgSz w:w="12240" w:h="15840"/>
          <w:pgMar w:top="1260" w:right="1440" w:bottom="1440" w:left="1440" w:header="720" w:footer="720" w:gutter="0"/>
          <w:cols w:num="2" w:space="720"/>
        </w:sectPr>
      </w:pPr>
    </w:p>
    <w:p w14:paraId="158C22F7" w14:textId="6D5C7EB6" w:rsidR="009406DF" w:rsidRPr="00715316" w:rsidRDefault="009406DF" w:rsidP="00D33E54">
      <w:pPr>
        <w:pStyle w:val="HTMLPreformatted"/>
        <w:shd w:val="clear" w:color="auto" w:fill="FFFFFF"/>
        <w:spacing w:line="360" w:lineRule="auto"/>
      </w:pPr>
      <w:r w:rsidRPr="00715316">
        <w:br w:type="page"/>
      </w:r>
    </w:p>
    <w:p w14:paraId="6276F9A5" w14:textId="7822F228" w:rsidR="008F63CF" w:rsidRPr="00715316" w:rsidRDefault="00000000" w:rsidP="008F63CF">
      <w:hyperlink w:anchor="_top" w:history="1">
        <w:bookmarkStart w:id="16" w:name="_Toc186886562"/>
        <w:r w:rsidR="008F63CF" w:rsidRPr="00CC45A2">
          <w:rPr>
            <w:rStyle w:val="Heading1Char"/>
            <w:sz w:val="46"/>
            <w:szCs w:val="38"/>
          </w:rPr>
          <w:t>BALANG-ARAW</w:t>
        </w:r>
        <w:bookmarkEnd w:id="16"/>
      </w:hyperlink>
      <w:r w:rsidR="008F63CF" w:rsidRPr="00715316">
        <w:t xml:space="preserve"> by Bukas Palad</w:t>
      </w:r>
    </w:p>
    <w:p w14:paraId="69478E4F" w14:textId="77777777" w:rsidR="007967D0" w:rsidRDefault="007967D0" w:rsidP="007967D0">
      <w:pPr>
        <w:pStyle w:val="NormalWeb"/>
        <w:shd w:val="clear" w:color="auto" w:fill="FFFFFF"/>
        <w:spacing w:before="300" w:beforeAutospacing="0" w:after="300" w:afterAutospacing="0"/>
        <w:ind w:right="600"/>
        <w:rPr>
          <w:rFonts w:asciiTheme="majorHAnsi" w:hAnsiTheme="majorHAnsi" w:cs="Courier New"/>
          <w:sz w:val="36"/>
          <w:szCs w:val="28"/>
          <w:lang w:val="en-US" w:eastAsia="en-US"/>
        </w:rPr>
      </w:pPr>
    </w:p>
    <w:p w14:paraId="095420D6" w14:textId="78F1A4AE" w:rsidR="008F63CF" w:rsidRPr="00AB10E3" w:rsidRDefault="008F63CF" w:rsidP="007967D0">
      <w:pPr>
        <w:pStyle w:val="NormalWeb"/>
        <w:shd w:val="clear" w:color="auto" w:fill="FFFFFF"/>
        <w:spacing w:before="300" w:beforeAutospacing="0" w:after="300" w:afterAutospacing="0"/>
        <w:ind w:right="600"/>
        <w:rPr>
          <w:rFonts w:asciiTheme="majorHAnsi" w:hAnsiTheme="majorHAnsi" w:cs="Courier New"/>
          <w:i/>
          <w:iCs/>
          <w:sz w:val="36"/>
          <w:szCs w:val="28"/>
          <w:lang w:val="en-US" w:eastAsia="en-US"/>
        </w:rPr>
      </w:pP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t>Balang araw ang liwanag matatanaw ng bulag</w:t>
      </w: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br w:type="textWrapping" w:clear="all"/>
        <w:t>Ang kagandahan ng umaga pagmamasdan sa tuwina</w:t>
      </w:r>
      <w:r w:rsidR="005F4A47" w:rsidRPr="007967D0">
        <w:rPr>
          <w:rFonts w:asciiTheme="majorHAnsi" w:hAnsiTheme="majorHAnsi" w:cs="Courier New"/>
          <w:sz w:val="36"/>
          <w:szCs w:val="28"/>
          <w:lang w:val="en-US" w:eastAsia="en-US"/>
        </w:rPr>
        <w:t xml:space="preserve"> </w:t>
      </w:r>
      <w:r w:rsidR="005F4A47" w:rsidRPr="00AB10E3">
        <w:rPr>
          <w:rFonts w:asciiTheme="majorHAnsi" w:hAnsiTheme="majorHAnsi" w:cs="Courier New"/>
          <w:i/>
          <w:iCs/>
          <w:sz w:val="36"/>
          <w:szCs w:val="28"/>
          <w:lang w:val="en-US" w:eastAsia="en-US"/>
        </w:rPr>
        <w:t>(KORO)</w:t>
      </w:r>
    </w:p>
    <w:p w14:paraId="7B7C68D0" w14:textId="77777777" w:rsidR="008F63CF" w:rsidRPr="007967D0" w:rsidRDefault="008F63CF" w:rsidP="007967D0">
      <w:pPr>
        <w:pStyle w:val="NormalWeb"/>
        <w:shd w:val="clear" w:color="auto" w:fill="FFFFFF"/>
        <w:spacing w:before="300" w:beforeAutospacing="0" w:after="300" w:afterAutospacing="0"/>
        <w:ind w:right="600"/>
        <w:rPr>
          <w:rFonts w:asciiTheme="majorHAnsi" w:hAnsiTheme="majorHAnsi" w:cs="Courier New"/>
          <w:sz w:val="36"/>
          <w:szCs w:val="28"/>
          <w:lang w:val="en-US" w:eastAsia="en-US"/>
        </w:rPr>
      </w:pP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t>Balang araw mumutawi sa bibig ng mga pipi</w:t>
      </w: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br w:type="textWrapping" w:clear="all"/>
        <w:t>Pasasalamat at papuri awit ng luwalhati</w:t>
      </w:r>
    </w:p>
    <w:p w14:paraId="6ECDE0CE" w14:textId="77777777" w:rsidR="008F63CF" w:rsidRPr="007967D0" w:rsidRDefault="008F63CF" w:rsidP="007967D0">
      <w:pPr>
        <w:pStyle w:val="NormalWeb"/>
        <w:shd w:val="clear" w:color="auto" w:fill="FFFFFF"/>
        <w:spacing w:before="300" w:beforeAutospacing="0" w:after="300" w:afterAutospacing="0"/>
        <w:ind w:left="600" w:right="600"/>
        <w:rPr>
          <w:rFonts w:asciiTheme="majorHAnsi" w:hAnsiTheme="majorHAnsi" w:cs="Courier New"/>
          <w:sz w:val="36"/>
          <w:szCs w:val="28"/>
          <w:lang w:val="en-US" w:eastAsia="en-US"/>
        </w:rPr>
      </w:pPr>
      <w:r w:rsidRPr="007967D0">
        <w:rPr>
          <w:rFonts w:asciiTheme="majorHAnsi" w:hAnsiTheme="majorHAnsi" w:cs="Courier New"/>
          <w:b/>
          <w:bCs/>
          <w:sz w:val="36"/>
          <w:szCs w:val="28"/>
          <w:lang w:val="en-US" w:eastAsia="en-US"/>
        </w:rPr>
        <w:t>KORO:</w:t>
      </w: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br w:type="textWrapping" w:clear="all"/>
        <w:t>Aleluya, aleluya</w:t>
      </w: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br w:type="textWrapping" w:clear="all"/>
        <w:t>Narito na'ng Manunubos</w:t>
      </w: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br w:type="textWrapping" w:clear="all"/>
        <w:t>Luwalhatiin ang Diyos!</w:t>
      </w:r>
    </w:p>
    <w:p w14:paraId="6B3638BE" w14:textId="77777777" w:rsidR="008F63CF" w:rsidRPr="007967D0" w:rsidRDefault="008F63CF" w:rsidP="007967D0">
      <w:pPr>
        <w:pStyle w:val="NormalWeb"/>
        <w:shd w:val="clear" w:color="auto" w:fill="FFFFFF"/>
        <w:spacing w:before="300" w:beforeAutospacing="0" w:after="300" w:afterAutospacing="0"/>
        <w:ind w:right="600"/>
        <w:rPr>
          <w:rFonts w:asciiTheme="majorHAnsi" w:hAnsiTheme="majorHAnsi" w:cs="Courier New"/>
          <w:i/>
          <w:iCs/>
          <w:sz w:val="36"/>
          <w:szCs w:val="28"/>
          <w:lang w:val="en-US" w:eastAsia="en-US"/>
        </w:rPr>
      </w:pP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t>Balang araw tatakbo ang pilay at ang lumpo</w:t>
      </w: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br w:type="textWrapping" w:clear="all"/>
        <w:t>Magsasayaw sa kagalakan</w:t>
      </w:r>
      <w:r w:rsidRPr="007967D0">
        <w:rPr>
          <w:rFonts w:asciiTheme="majorHAnsi" w:hAnsiTheme="majorHAnsi" w:cs="Courier New"/>
          <w:sz w:val="36"/>
          <w:szCs w:val="28"/>
          <w:lang w:val="en-US" w:eastAsia="en-US"/>
        </w:rPr>
        <w:br w:type="textWrapping" w:clear="all"/>
        <w:t>Iindak sa katuwaan </w:t>
      </w:r>
      <w:r w:rsidRPr="007967D0">
        <w:rPr>
          <w:rFonts w:asciiTheme="majorHAnsi" w:hAnsiTheme="majorHAnsi" w:cs="Courier New"/>
          <w:i/>
          <w:iCs/>
          <w:sz w:val="36"/>
          <w:szCs w:val="28"/>
          <w:lang w:val="en-US" w:eastAsia="en-US"/>
        </w:rPr>
        <w:t>(KORO)</w:t>
      </w:r>
    </w:p>
    <w:p w14:paraId="21B0F4B2" w14:textId="77777777" w:rsidR="00624DBD" w:rsidRDefault="00624DBD" w:rsidP="008F63CF">
      <w:pPr>
        <w:rPr>
          <w:rStyle w:val="Emphasis"/>
          <w:rFonts w:ascii="Helvetica" w:eastAsiaTheme="majorEastAsia" w:hAnsi="Helvetica" w:cs="Helvetica"/>
          <w:b/>
          <w:bCs/>
          <w:color w:val="000000"/>
          <w:sz w:val="26"/>
          <w:szCs w:val="28"/>
        </w:rPr>
        <w:sectPr w:rsidR="00624DBD" w:rsidSect="00624DBD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1A2BBF3F" w14:textId="77777777" w:rsidR="008F63CF" w:rsidRPr="00715316" w:rsidRDefault="008F63CF" w:rsidP="008F63CF">
      <w:pPr>
        <w:rPr>
          <w:rStyle w:val="Emphasis"/>
          <w:rFonts w:ascii="Helvetica" w:eastAsiaTheme="majorEastAsia" w:hAnsi="Helvetica" w:cs="Helvetica"/>
          <w:b/>
          <w:bCs/>
          <w:color w:val="000000"/>
          <w:sz w:val="26"/>
          <w:szCs w:val="28"/>
          <w:lang w:val="en-CA" w:eastAsia="en-CA"/>
        </w:rPr>
      </w:pPr>
      <w:r w:rsidRPr="00715316">
        <w:rPr>
          <w:rStyle w:val="Emphasis"/>
          <w:rFonts w:ascii="Helvetica" w:eastAsiaTheme="majorEastAsia" w:hAnsi="Helvetica" w:cs="Helvetica"/>
          <w:b/>
          <w:bCs/>
          <w:color w:val="000000"/>
          <w:sz w:val="26"/>
          <w:szCs w:val="28"/>
        </w:rPr>
        <w:br w:type="page"/>
      </w:r>
    </w:p>
    <w:p w14:paraId="1CA802CB" w14:textId="77777777" w:rsidR="00624DBD" w:rsidRDefault="00624DB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sectPr w:rsidR="00624DBD" w:rsidSect="00802370">
          <w:type w:val="continuous"/>
          <w:pgSz w:w="12240" w:h="15840"/>
          <w:pgMar w:top="1260" w:right="1440" w:bottom="1440" w:left="1440" w:header="720" w:footer="720" w:gutter="0"/>
          <w:cols w:num="2" w:space="720"/>
        </w:sectPr>
      </w:pPr>
    </w:p>
    <w:p w14:paraId="4485F78F" w14:textId="77777777" w:rsidR="008F63CF" w:rsidRPr="00715316" w:rsidRDefault="008F63C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58754872" w14:textId="62F6AD08" w:rsidR="00FF6049" w:rsidRPr="00FF6049" w:rsidRDefault="00000000" w:rsidP="00FF6049">
      <w:pPr>
        <w:pStyle w:val="Heading1"/>
        <w:rPr>
          <w:sz w:val="48"/>
          <w:szCs w:val="48"/>
        </w:rPr>
      </w:pPr>
      <w:hyperlink w:anchor="_top" w:history="1">
        <w:bookmarkStart w:id="17" w:name="_Toc186886563"/>
        <w:r w:rsidR="00FF6049" w:rsidRPr="00FF6049">
          <w:rPr>
            <w:rStyle w:val="Hyperlink"/>
            <w:sz w:val="48"/>
            <w:szCs w:val="48"/>
            <w:u w:val="none"/>
          </w:rPr>
          <w:t>BITUING NATATANGI</w:t>
        </w:r>
        <w:bookmarkEnd w:id="17"/>
      </w:hyperlink>
    </w:p>
    <w:tbl>
      <w:tblPr>
        <w:tblStyle w:val="TableGri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dotDash" w:sz="4" w:space="0" w:color="auto"/>
          <w:insideV w:val="dotDash" w:sz="4" w:space="0" w:color="auto"/>
        </w:tblBorders>
        <w:tblLook w:val="04A0" w:firstRow="1" w:lastRow="0" w:firstColumn="1" w:lastColumn="0" w:noHBand="0" w:noVBand="1"/>
      </w:tblPr>
      <w:tblGrid>
        <w:gridCol w:w="1522"/>
        <w:gridCol w:w="1637"/>
        <w:gridCol w:w="1649"/>
        <w:gridCol w:w="1506"/>
        <w:gridCol w:w="1528"/>
        <w:gridCol w:w="1508"/>
      </w:tblGrid>
      <w:tr w:rsidR="00FF6049" w14:paraId="274F521C" w14:textId="77777777" w:rsidTr="00C95F1B">
        <w:tc>
          <w:tcPr>
            <w:tcW w:w="1558" w:type="dxa"/>
          </w:tcPr>
          <w:p w14:paraId="266930BB" w14:textId="77777777" w:rsidR="00FF6049" w:rsidRDefault="00000000" w:rsidP="00C95F1B">
            <w:pPr>
              <w:rPr>
                <w:shd w:val="clear" w:color="auto" w:fill="FFFFFF"/>
              </w:rPr>
            </w:pPr>
            <w:hyperlink r:id="rId14" w:history="1">
              <w:r w:rsidR="00FF6049" w:rsidRPr="00F40E6C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MUSIC SHEET</w:t>
              </w:r>
            </w:hyperlink>
          </w:p>
        </w:tc>
        <w:tc>
          <w:tcPr>
            <w:tcW w:w="1558" w:type="dxa"/>
          </w:tcPr>
          <w:p w14:paraId="2C7F3E51" w14:textId="77777777" w:rsidR="00FF6049" w:rsidRDefault="00000000" w:rsidP="00C95F1B">
            <w:pPr>
              <w:rPr>
                <w:shd w:val="clear" w:color="auto" w:fill="FFFFFF"/>
              </w:rPr>
            </w:pPr>
            <w:hyperlink r:id="rId15" w:history="1">
              <w:r w:rsidR="00FF6049" w:rsidRPr="00BE09AB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SATB Recording</w:t>
              </w:r>
            </w:hyperlink>
          </w:p>
        </w:tc>
        <w:tc>
          <w:tcPr>
            <w:tcW w:w="1558" w:type="dxa"/>
          </w:tcPr>
          <w:p w14:paraId="28866EBC" w14:textId="77777777" w:rsidR="00FF6049" w:rsidRDefault="00000000" w:rsidP="00C95F1B">
            <w:pPr>
              <w:rPr>
                <w:shd w:val="clear" w:color="auto" w:fill="FFFFFF"/>
              </w:rPr>
            </w:pPr>
            <w:hyperlink r:id="rId16" w:history="1">
              <w:r w:rsidR="00FF6049" w:rsidRPr="005415F1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SOPRANO</w:t>
              </w:r>
            </w:hyperlink>
          </w:p>
        </w:tc>
        <w:tc>
          <w:tcPr>
            <w:tcW w:w="1558" w:type="dxa"/>
          </w:tcPr>
          <w:p w14:paraId="4852FCCF" w14:textId="77777777" w:rsidR="00FF6049" w:rsidRDefault="00000000" w:rsidP="00C95F1B">
            <w:pPr>
              <w:rPr>
                <w:shd w:val="clear" w:color="auto" w:fill="FFFFFF"/>
              </w:rPr>
            </w:pPr>
            <w:hyperlink r:id="rId17" w:history="1">
              <w:r w:rsidR="00FF6049" w:rsidRPr="00E54A18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ALTO</w:t>
              </w:r>
            </w:hyperlink>
          </w:p>
        </w:tc>
        <w:tc>
          <w:tcPr>
            <w:tcW w:w="1559" w:type="dxa"/>
          </w:tcPr>
          <w:p w14:paraId="32B97B39" w14:textId="77777777" w:rsidR="00FF6049" w:rsidRDefault="00000000" w:rsidP="00C95F1B">
            <w:pPr>
              <w:rPr>
                <w:shd w:val="clear" w:color="auto" w:fill="FFFFFF"/>
              </w:rPr>
            </w:pPr>
            <w:hyperlink r:id="rId18" w:history="1">
              <w:r w:rsidR="00FF6049" w:rsidRPr="0097758A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TENOR</w:t>
              </w:r>
            </w:hyperlink>
          </w:p>
        </w:tc>
        <w:tc>
          <w:tcPr>
            <w:tcW w:w="1559" w:type="dxa"/>
          </w:tcPr>
          <w:p w14:paraId="10B91460" w14:textId="77777777" w:rsidR="00FF6049" w:rsidRDefault="00000000" w:rsidP="00C95F1B">
            <w:pPr>
              <w:rPr>
                <w:shd w:val="clear" w:color="auto" w:fill="FFFFFF"/>
              </w:rPr>
            </w:pPr>
            <w:hyperlink r:id="rId19" w:history="1">
              <w:r w:rsidR="00FF6049" w:rsidRPr="00AB4056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BASS</w:t>
              </w:r>
            </w:hyperlink>
          </w:p>
        </w:tc>
      </w:tr>
    </w:tbl>
    <w:p w14:paraId="290DCE98" w14:textId="77777777" w:rsidR="00FF6049" w:rsidRDefault="00FF6049" w:rsidP="00FF6049">
      <w:pPr>
        <w:rPr>
          <w:rFonts w:asciiTheme="majorHAnsi" w:hAnsiTheme="majorHAnsi" w:cs="Arial"/>
          <w:color w:val="000000"/>
          <w:sz w:val="40"/>
          <w:szCs w:val="28"/>
          <w:shd w:val="clear" w:color="auto" w:fill="FFFFFF"/>
        </w:rPr>
      </w:pPr>
    </w:p>
    <w:p w14:paraId="11BB6F91" w14:textId="77777777" w:rsidR="00FF6049" w:rsidRPr="00660514" w:rsidRDefault="00FF6049" w:rsidP="00FF6049">
      <w:pPr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</w:pPr>
      <w:r w:rsidRPr="00660514"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  <w:t>[Verse 1]</w:t>
      </w:r>
    </w:p>
    <w:p w14:paraId="5EB3D90D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Doon sa bayan ng Bethlehem, may isang gabing kay dilim</w:t>
      </w:r>
    </w:p>
    <w:p w14:paraId="349ABD96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Sa langit sumilay ang isang bituin, liwanag nito’y kay ningning</w:t>
      </w:r>
    </w:p>
    <w:p w14:paraId="2F67F29E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Nagbigay ng tanglaw sa bawat nilalang</w:t>
      </w:r>
    </w:p>
    <w:p w14:paraId="41D36A0B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Ang anak ng Diyos ay sumilang</w:t>
      </w:r>
    </w:p>
    <w:p w14:paraId="66980F3F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</w:p>
    <w:p w14:paraId="728DC943" w14:textId="77777777" w:rsidR="00FF6049" w:rsidRPr="00660514" w:rsidRDefault="00FF6049" w:rsidP="00FF6049">
      <w:pPr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</w:pPr>
      <w:r w:rsidRPr="00660514"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  <w:t>[Verse 2]</w:t>
      </w:r>
    </w:p>
    <w:p w14:paraId="446F0653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Doon sa bayan ng Bethlehem, may isang talang nagningning</w:t>
      </w:r>
    </w:p>
    <w:p w14:paraId="72528913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Higit sa liwanag ng mga bituin sa langit ay mapapansin</w:t>
      </w:r>
    </w:p>
    <w:p w14:paraId="63617F75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</w:p>
    <w:p w14:paraId="2E639887" w14:textId="77777777" w:rsidR="00FF6049" w:rsidRPr="00660514" w:rsidRDefault="00FF6049" w:rsidP="00FF6049">
      <w:pPr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</w:pPr>
      <w:r w:rsidRPr="00660514"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  <w:t>[Chorus]</w:t>
      </w:r>
    </w:p>
    <w:p w14:paraId="3DDF3189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O bituing natatangi, sa ‘yong liwanag</w:t>
      </w:r>
    </w:p>
    <w:p w14:paraId="367C1AFA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Pagsilang ni Kristo’y iyong inihahayag</w:t>
      </w:r>
    </w:p>
    <w:p w14:paraId="5223CA3A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Purihin ang Diyos, purihin ang Diyos!</w:t>
      </w:r>
    </w:p>
    <w:p w14:paraId="4211F201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Sa pagdating ng manunubos</w:t>
      </w:r>
    </w:p>
    <w:p w14:paraId="457DEF86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</w:p>
    <w:p w14:paraId="0B5AB562" w14:textId="77777777" w:rsidR="00FF6049" w:rsidRPr="00660514" w:rsidRDefault="00FF6049" w:rsidP="00FF6049">
      <w:pPr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</w:pPr>
      <w:r w:rsidRPr="00660514"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  <w:t>[Verse 3]</w:t>
      </w:r>
    </w:p>
    <w:p w14:paraId="31ED31F1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Doon sa bayan ng Bethlehem, isang sanggol ang dumating</w:t>
      </w:r>
    </w:p>
    <w:p w14:paraId="73A1AD02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Higit sa liwanag ng mga bituin minsan ay ‘di napapansin</w:t>
      </w:r>
    </w:p>
    <w:p w14:paraId="1C772A5A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</w:p>
    <w:p w14:paraId="22A085A8" w14:textId="77777777" w:rsidR="00FF6049" w:rsidRPr="00660514" w:rsidRDefault="00FF6049" w:rsidP="00FF6049">
      <w:pPr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</w:pPr>
      <w:r w:rsidRPr="00660514">
        <w:rPr>
          <w:rFonts w:asciiTheme="majorHAnsi" w:hAnsiTheme="majorHAnsi" w:cs="Arial"/>
          <w:b/>
          <w:bCs/>
          <w:color w:val="000000"/>
          <w:sz w:val="32"/>
          <w:shd w:val="clear" w:color="auto" w:fill="FFFFFF"/>
        </w:rPr>
        <w:t>[Chorus]</w:t>
      </w:r>
    </w:p>
    <w:p w14:paraId="03343209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O bituing natatangi, sa ‘yong liwanag</w:t>
      </w:r>
    </w:p>
    <w:p w14:paraId="047038FF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Pag-asa ng tao'y iyong inihahayag</w:t>
      </w:r>
    </w:p>
    <w:p w14:paraId="60474B2E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Purihin ang Diyos, purihin ang Diyos!</w:t>
      </w:r>
    </w:p>
    <w:p w14:paraId="2A1C0B8E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  <w:r w:rsidRPr="00337A60">
        <w:rPr>
          <w:rFonts w:asciiTheme="majorHAnsi" w:hAnsiTheme="majorHAnsi" w:cs="Arial"/>
          <w:color w:val="000000"/>
          <w:sz w:val="32"/>
          <w:shd w:val="clear" w:color="auto" w:fill="FFFFFF"/>
        </w:rPr>
        <w:t>Sa pagdating ni Kristo Hesus!</w:t>
      </w:r>
    </w:p>
    <w:p w14:paraId="10F407B4" w14:textId="77777777" w:rsidR="00FF6049" w:rsidRPr="00337A60" w:rsidRDefault="00FF6049" w:rsidP="00FF6049">
      <w:pPr>
        <w:rPr>
          <w:rFonts w:asciiTheme="majorHAnsi" w:hAnsiTheme="majorHAnsi" w:cs="Arial"/>
          <w:color w:val="000000"/>
          <w:sz w:val="32"/>
          <w:shd w:val="clear" w:color="auto" w:fill="FFFFFF"/>
        </w:rPr>
      </w:pPr>
    </w:p>
    <w:p w14:paraId="3F292760" w14:textId="77777777" w:rsidR="00FF6049" w:rsidRDefault="00FF604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9973E70" w14:textId="3FC9E37E" w:rsidR="009406DF" w:rsidRPr="00A406E8" w:rsidRDefault="00000000" w:rsidP="00BD19B8">
      <w:pPr>
        <w:pStyle w:val="Heading1"/>
        <w:rPr>
          <w:sz w:val="50"/>
          <w:szCs w:val="50"/>
        </w:rPr>
      </w:pPr>
      <w:hyperlink w:anchor="_top" w:history="1">
        <w:bookmarkStart w:id="18" w:name="_Toc186886564"/>
        <w:r w:rsidR="009406DF" w:rsidRPr="00A406E8">
          <w:rPr>
            <w:rStyle w:val="Hyperlink"/>
            <w:sz w:val="50"/>
            <w:szCs w:val="50"/>
            <w:u w:val="none"/>
          </w:rPr>
          <w:t>BAYAN UMAWIT</w:t>
        </w:r>
        <w:bookmarkEnd w:id="18"/>
      </w:hyperlink>
    </w:p>
    <w:p w14:paraId="6A4333C3" w14:textId="77777777" w:rsidR="009406DF" w:rsidRPr="00715316" w:rsidRDefault="009406DF" w:rsidP="009406DF"/>
    <w:p w14:paraId="443069BB" w14:textId="77777777" w:rsid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b/>
          <w:bCs/>
          <w:sz w:val="28"/>
          <w:szCs w:val="32"/>
          <w:lang w:val="en-US" w:eastAsia="en-US"/>
        </w:rPr>
      </w:pPr>
    </w:p>
    <w:p w14:paraId="3C52E6D8" w14:textId="4F672CD9" w:rsidR="00221C1C" w:rsidRP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b/>
          <w:bCs/>
          <w:sz w:val="28"/>
          <w:szCs w:val="32"/>
          <w:lang w:val="en-US" w:eastAsia="en-US"/>
        </w:rPr>
      </w:pPr>
      <w:r w:rsidRPr="00221C1C">
        <w:rPr>
          <w:rFonts w:asciiTheme="majorHAnsi" w:eastAsiaTheme="minorHAnsi" w:hAnsiTheme="majorHAnsi" w:cstheme="minorBidi"/>
          <w:b/>
          <w:bCs/>
          <w:sz w:val="28"/>
          <w:szCs w:val="32"/>
          <w:lang w:val="en-US" w:eastAsia="en-US"/>
        </w:rPr>
        <w:t>KORO</w:t>
      </w:r>
    </w:p>
    <w:p w14:paraId="536EB8F8" w14:textId="77777777" w:rsidR="00221C1C" w:rsidRP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sz w:val="28"/>
          <w:szCs w:val="32"/>
          <w:lang w:val="en-US" w:eastAsia="en-US"/>
        </w:rPr>
      </w:pP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t>Bayan, umawit ng papuri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Sapagka't ngayon Ika'y pinili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Iisang bayan, iisang lipi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Iisang Diyos, iisang Hari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Bayan, umawit ng papuri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Bayan, umawit ng papuri</w:t>
      </w:r>
    </w:p>
    <w:p w14:paraId="59BAED64" w14:textId="77777777" w:rsidR="00221C1C" w:rsidRP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sz w:val="28"/>
          <w:szCs w:val="32"/>
          <w:lang w:val="en-US" w:eastAsia="en-US"/>
        </w:rPr>
      </w:pPr>
    </w:p>
    <w:p w14:paraId="7331F35C" w14:textId="77777777" w:rsidR="00221C1C" w:rsidRP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b/>
          <w:bCs/>
          <w:sz w:val="28"/>
          <w:szCs w:val="32"/>
          <w:lang w:val="en-US" w:eastAsia="en-US"/>
        </w:rPr>
      </w:pPr>
      <w:r w:rsidRPr="00221C1C">
        <w:rPr>
          <w:rFonts w:asciiTheme="majorHAnsi" w:eastAsiaTheme="minorHAnsi" w:hAnsiTheme="majorHAnsi" w:cstheme="minorBidi"/>
          <w:b/>
          <w:bCs/>
          <w:sz w:val="28"/>
          <w:szCs w:val="32"/>
          <w:lang w:val="en-US" w:eastAsia="en-US"/>
        </w:rPr>
        <w:t>I</w:t>
      </w:r>
    </w:p>
    <w:p w14:paraId="5E520F0D" w14:textId="77777777" w:rsidR="00221C1C" w:rsidRP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sz w:val="28"/>
          <w:szCs w:val="32"/>
          <w:lang w:val="en-US" w:eastAsia="en-US"/>
        </w:rPr>
      </w:pP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t>Mula sa ilang ay tinawag ng Diyos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Bayang lagalag, inangkin nang lubos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'Pagka't kailanma'y 'di pababayaan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Minamahal N'yang kawan</w:t>
      </w:r>
    </w:p>
    <w:p w14:paraId="0D183EAA" w14:textId="77777777" w:rsidR="00221C1C" w:rsidRP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sz w:val="28"/>
          <w:szCs w:val="32"/>
          <w:lang w:val="en-US" w:eastAsia="en-US"/>
        </w:rPr>
      </w:pPr>
    </w:p>
    <w:p w14:paraId="7628CA89" w14:textId="77777777" w:rsidR="00221C1C" w:rsidRP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b/>
          <w:bCs/>
          <w:sz w:val="28"/>
          <w:szCs w:val="32"/>
          <w:lang w:val="en-US" w:eastAsia="en-US"/>
        </w:rPr>
      </w:pPr>
      <w:r w:rsidRPr="00221C1C">
        <w:rPr>
          <w:rFonts w:asciiTheme="majorHAnsi" w:eastAsiaTheme="minorHAnsi" w:hAnsiTheme="majorHAnsi" w:cstheme="minorBidi"/>
          <w:b/>
          <w:bCs/>
          <w:sz w:val="28"/>
          <w:szCs w:val="32"/>
          <w:lang w:val="en-US" w:eastAsia="en-US"/>
        </w:rPr>
        <w:t>II</w:t>
      </w:r>
    </w:p>
    <w:p w14:paraId="15EECE40" w14:textId="098B2618" w:rsidR="00221C1C" w:rsidRPr="00221C1C" w:rsidRDefault="00221C1C" w:rsidP="00221C1C">
      <w:pPr>
        <w:pStyle w:val="bparactl"/>
        <w:shd w:val="clear" w:color="auto" w:fill="FFFFFF"/>
        <w:spacing w:before="0" w:beforeAutospacing="0" w:after="0" w:afterAutospacing="0" w:line="360" w:lineRule="atLeast"/>
        <w:rPr>
          <w:rFonts w:asciiTheme="majorHAnsi" w:eastAsiaTheme="minorHAnsi" w:hAnsiTheme="majorHAnsi" w:cstheme="minorBidi"/>
          <w:sz w:val="28"/>
          <w:szCs w:val="32"/>
          <w:lang w:val="en-US" w:eastAsia="en-US"/>
        </w:rPr>
      </w:pP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t>Panginoon, ating manliligtas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Sa kagipitan, S'yang tanging lakas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>'Pagka't sumpa N'ya'y laging iingatan</w:t>
      </w:r>
      <w:r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br/>
        <w:t xml:space="preserve">Minamahal N'yang </w:t>
      </w:r>
      <w:r w:rsidR="00E86CDD" w:rsidRPr="00221C1C">
        <w:rPr>
          <w:rFonts w:asciiTheme="majorHAnsi" w:eastAsiaTheme="minorHAnsi" w:hAnsiTheme="majorHAnsi" w:cstheme="minorBidi"/>
          <w:sz w:val="28"/>
          <w:szCs w:val="32"/>
          <w:lang w:val="en-US" w:eastAsia="en-US"/>
        </w:rPr>
        <w:t>bayan.</w:t>
      </w:r>
    </w:p>
    <w:p w14:paraId="2A59DDF2" w14:textId="77777777" w:rsidR="00221C1C" w:rsidRDefault="00221C1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670A0B0" w14:textId="77777777" w:rsidR="00FC5819" w:rsidRDefault="00FC5819" w:rsidP="009406DF">
      <w:pPr>
        <w:pStyle w:val="Heading1"/>
        <w:rPr>
          <w:sz w:val="38"/>
          <w:szCs w:val="38"/>
        </w:rPr>
      </w:pPr>
    </w:p>
    <w:p w14:paraId="21F63431" w14:textId="269C5CAD" w:rsidR="009406DF" w:rsidRPr="00C04BA1" w:rsidRDefault="00000000" w:rsidP="00B812DA">
      <w:pPr>
        <w:pStyle w:val="Heading1"/>
        <w:rPr>
          <w:sz w:val="40"/>
          <w:szCs w:val="40"/>
        </w:rPr>
      </w:pPr>
      <w:hyperlink w:anchor="_top" w:history="1">
        <w:bookmarkStart w:id="19" w:name="_Toc186886565"/>
        <w:r w:rsidR="009406DF" w:rsidRPr="00C04BA1">
          <w:rPr>
            <w:rStyle w:val="Hyperlink"/>
            <w:sz w:val="48"/>
            <w:szCs w:val="48"/>
            <w:u w:val="none"/>
          </w:rPr>
          <w:t>BUKSAN ANG AMING PUSO</w:t>
        </w:r>
        <w:bookmarkEnd w:id="19"/>
      </w:hyperlink>
    </w:p>
    <w:p w14:paraId="7D3CF62B" w14:textId="77777777" w:rsidR="009406DF" w:rsidRDefault="009406DF" w:rsidP="009406DF">
      <w:pPr>
        <w:rPr>
          <w:rFonts w:ascii="Lucida Sans" w:hAnsi="Lucida Sans"/>
          <w:sz w:val="26"/>
          <w:szCs w:val="26"/>
        </w:rPr>
      </w:pPr>
    </w:p>
    <w:p w14:paraId="19A5E22C" w14:textId="77777777" w:rsidR="001276CE" w:rsidRPr="00715316" w:rsidRDefault="001276CE" w:rsidP="009406DF">
      <w:pPr>
        <w:rPr>
          <w:rFonts w:ascii="Lucida Sans" w:hAnsi="Lucida Sans"/>
          <w:sz w:val="26"/>
          <w:szCs w:val="26"/>
        </w:rPr>
      </w:pPr>
    </w:p>
    <w:p w14:paraId="61D06055" w14:textId="77777777" w:rsidR="00D961FC" w:rsidRPr="00D961FC" w:rsidRDefault="00D961FC" w:rsidP="00D961FC">
      <w:pPr>
        <w:spacing w:line="276" w:lineRule="auto"/>
        <w:rPr>
          <w:rFonts w:asciiTheme="majorHAnsi" w:hAnsiTheme="majorHAnsi"/>
          <w:b/>
          <w:bCs/>
          <w:sz w:val="40"/>
          <w:szCs w:val="26"/>
        </w:rPr>
      </w:pPr>
      <w:r w:rsidRPr="00D961FC">
        <w:rPr>
          <w:rFonts w:asciiTheme="majorHAnsi" w:hAnsiTheme="majorHAnsi"/>
          <w:b/>
          <w:bCs/>
          <w:sz w:val="40"/>
          <w:szCs w:val="26"/>
        </w:rPr>
        <w:t>I</w:t>
      </w:r>
    </w:p>
    <w:p w14:paraId="120C919F" w14:textId="77777777" w:rsidR="00D961FC" w:rsidRPr="00D961FC" w:rsidRDefault="00D961FC" w:rsidP="00D961FC">
      <w:pPr>
        <w:spacing w:line="276" w:lineRule="auto"/>
        <w:rPr>
          <w:rFonts w:asciiTheme="majorHAnsi" w:hAnsiTheme="majorHAnsi"/>
          <w:sz w:val="40"/>
          <w:szCs w:val="26"/>
        </w:rPr>
      </w:pPr>
      <w:r w:rsidRPr="00D961FC">
        <w:rPr>
          <w:rFonts w:asciiTheme="majorHAnsi" w:hAnsiTheme="majorHAnsi"/>
          <w:sz w:val="40"/>
          <w:szCs w:val="26"/>
        </w:rPr>
        <w:t>Buksan ang aming puso,</w:t>
      </w:r>
      <w:r w:rsidRPr="00D961FC">
        <w:rPr>
          <w:rFonts w:asciiTheme="majorHAnsi" w:hAnsiTheme="majorHAnsi"/>
          <w:sz w:val="40"/>
          <w:szCs w:val="26"/>
        </w:rPr>
        <w:br/>
        <w:t>turuan mong mag-alab;</w:t>
      </w:r>
      <w:r w:rsidRPr="00D961FC">
        <w:rPr>
          <w:rFonts w:asciiTheme="majorHAnsi" w:hAnsiTheme="majorHAnsi"/>
          <w:sz w:val="40"/>
          <w:szCs w:val="26"/>
        </w:rPr>
        <w:br/>
        <w:t>Sa bawat pagkukuro,</w:t>
      </w:r>
      <w:r w:rsidRPr="00D961FC">
        <w:rPr>
          <w:rFonts w:asciiTheme="majorHAnsi" w:hAnsiTheme="majorHAnsi"/>
          <w:sz w:val="40"/>
          <w:szCs w:val="26"/>
        </w:rPr>
        <w:br/>
        <w:t>lahat ay makayakap.</w:t>
      </w:r>
      <w:r w:rsidRPr="00D961FC">
        <w:rPr>
          <w:rFonts w:asciiTheme="majorHAnsi" w:hAnsiTheme="majorHAnsi"/>
          <w:sz w:val="40"/>
          <w:szCs w:val="26"/>
        </w:rPr>
        <w:br/>
      </w:r>
    </w:p>
    <w:p w14:paraId="073B3417" w14:textId="6F9CEA93" w:rsidR="00D961FC" w:rsidRPr="00D961FC" w:rsidRDefault="00D961FC" w:rsidP="00D961FC">
      <w:pPr>
        <w:spacing w:line="276" w:lineRule="auto"/>
        <w:rPr>
          <w:rFonts w:asciiTheme="majorHAnsi" w:hAnsiTheme="majorHAnsi"/>
          <w:sz w:val="40"/>
          <w:szCs w:val="26"/>
        </w:rPr>
      </w:pPr>
      <w:r w:rsidRPr="00D961FC">
        <w:rPr>
          <w:rFonts w:asciiTheme="majorHAnsi" w:hAnsiTheme="majorHAnsi"/>
          <w:b/>
          <w:bCs/>
          <w:sz w:val="40"/>
          <w:szCs w:val="26"/>
        </w:rPr>
        <w:t>II</w:t>
      </w:r>
      <w:r w:rsidRPr="00D961FC">
        <w:rPr>
          <w:rFonts w:asciiTheme="majorHAnsi" w:hAnsiTheme="majorHAnsi"/>
          <w:b/>
          <w:bCs/>
          <w:sz w:val="40"/>
          <w:szCs w:val="26"/>
        </w:rPr>
        <w:br/>
      </w:r>
      <w:r w:rsidRPr="00D961FC">
        <w:rPr>
          <w:rFonts w:asciiTheme="majorHAnsi" w:hAnsiTheme="majorHAnsi"/>
          <w:sz w:val="40"/>
          <w:szCs w:val="26"/>
        </w:rPr>
        <w:t>Buksan ang aming isip,</w:t>
      </w:r>
      <w:r w:rsidRPr="00D961FC">
        <w:rPr>
          <w:rFonts w:asciiTheme="majorHAnsi" w:hAnsiTheme="majorHAnsi"/>
          <w:sz w:val="40"/>
          <w:szCs w:val="26"/>
        </w:rPr>
        <w:br/>
        <w:t>sikatan ng liwanag.</w:t>
      </w:r>
      <w:r w:rsidRPr="00D961FC">
        <w:rPr>
          <w:rFonts w:asciiTheme="majorHAnsi" w:hAnsiTheme="majorHAnsi"/>
          <w:sz w:val="40"/>
          <w:szCs w:val="26"/>
        </w:rPr>
        <w:br/>
        <w:t>Nang kusang matangkilik,</w:t>
      </w:r>
      <w:r w:rsidRPr="00D961FC">
        <w:rPr>
          <w:rFonts w:asciiTheme="majorHAnsi" w:hAnsiTheme="majorHAnsi"/>
          <w:sz w:val="40"/>
          <w:szCs w:val="26"/>
        </w:rPr>
        <w:br/>
        <w:t>tungkuling mabanaag.</w:t>
      </w:r>
      <w:r w:rsidRPr="00D961FC">
        <w:rPr>
          <w:rFonts w:asciiTheme="majorHAnsi" w:hAnsiTheme="majorHAnsi"/>
          <w:sz w:val="40"/>
          <w:szCs w:val="26"/>
        </w:rPr>
        <w:br/>
      </w:r>
    </w:p>
    <w:p w14:paraId="054A1A18" w14:textId="77777777" w:rsidR="00D961FC" w:rsidRPr="00D961FC" w:rsidRDefault="00D961FC" w:rsidP="00D961FC">
      <w:pPr>
        <w:spacing w:line="276" w:lineRule="auto"/>
        <w:rPr>
          <w:rFonts w:asciiTheme="majorHAnsi" w:hAnsiTheme="majorHAnsi"/>
          <w:sz w:val="40"/>
          <w:szCs w:val="26"/>
        </w:rPr>
      </w:pPr>
      <w:r w:rsidRPr="00D961FC">
        <w:rPr>
          <w:rFonts w:asciiTheme="majorHAnsi" w:hAnsiTheme="majorHAnsi"/>
          <w:b/>
          <w:bCs/>
          <w:sz w:val="40"/>
          <w:szCs w:val="26"/>
        </w:rPr>
        <w:t>III</w:t>
      </w:r>
      <w:r w:rsidRPr="00D961FC">
        <w:rPr>
          <w:rFonts w:asciiTheme="majorHAnsi" w:hAnsiTheme="majorHAnsi"/>
          <w:b/>
          <w:bCs/>
          <w:sz w:val="40"/>
          <w:szCs w:val="26"/>
        </w:rPr>
        <w:br/>
      </w:r>
      <w:r w:rsidRPr="00D961FC">
        <w:rPr>
          <w:rFonts w:asciiTheme="majorHAnsi" w:hAnsiTheme="majorHAnsi"/>
          <w:sz w:val="40"/>
          <w:szCs w:val="26"/>
        </w:rPr>
        <w:t>Buksan ang aming palad,</w:t>
      </w:r>
      <w:r w:rsidRPr="00D961FC">
        <w:rPr>
          <w:rFonts w:asciiTheme="majorHAnsi" w:hAnsiTheme="majorHAnsi"/>
          <w:sz w:val="40"/>
          <w:szCs w:val="26"/>
        </w:rPr>
        <w:br/>
        <w:t>sarili’y maialay;</w:t>
      </w:r>
      <w:r w:rsidRPr="00D961FC">
        <w:rPr>
          <w:rFonts w:asciiTheme="majorHAnsi" w:hAnsiTheme="majorHAnsi"/>
          <w:sz w:val="40"/>
          <w:szCs w:val="26"/>
        </w:rPr>
        <w:br/>
        <w:t>Tulungan mong ihanap,</w:t>
      </w:r>
      <w:r w:rsidRPr="00D961FC">
        <w:rPr>
          <w:rFonts w:asciiTheme="majorHAnsi" w:hAnsiTheme="majorHAnsi"/>
          <w:sz w:val="40"/>
          <w:szCs w:val="26"/>
        </w:rPr>
        <w:br/>
        <w:t>kami ng bagong malay.</w:t>
      </w:r>
    </w:p>
    <w:p w14:paraId="7AB561F7" w14:textId="5BA4F178" w:rsidR="009406DF" w:rsidRPr="001276CE" w:rsidRDefault="009406DF" w:rsidP="009406DF">
      <w:pPr>
        <w:rPr>
          <w:rFonts w:asciiTheme="majorHAnsi" w:hAnsiTheme="majorHAnsi"/>
          <w:sz w:val="40"/>
          <w:szCs w:val="26"/>
        </w:rPr>
      </w:pPr>
    </w:p>
    <w:p w14:paraId="6DBC3DAE" w14:textId="6F386EDD" w:rsidR="001F4504" w:rsidRPr="00715316" w:rsidRDefault="001F4504">
      <w:r w:rsidRPr="00715316">
        <w:br w:type="page"/>
      </w:r>
    </w:p>
    <w:p w14:paraId="71F85AA2" w14:textId="50E9FD92" w:rsidR="00764273" w:rsidRPr="000C07E9" w:rsidRDefault="00000000" w:rsidP="00764273">
      <w:pPr>
        <w:pStyle w:val="Heading1"/>
        <w:rPr>
          <w:sz w:val="48"/>
          <w:szCs w:val="40"/>
        </w:rPr>
      </w:pPr>
      <w:hyperlink w:anchor="_top" w:history="1">
        <w:bookmarkStart w:id="20" w:name="_Toc186886566"/>
        <w:r w:rsidR="00764273" w:rsidRPr="000C07E9">
          <w:rPr>
            <w:rStyle w:val="Hyperlink"/>
            <w:sz w:val="48"/>
            <w:szCs w:val="40"/>
            <w:u w:val="none"/>
          </w:rPr>
          <w:t>DAKILANG AMEN</w:t>
        </w:r>
        <w:bookmarkEnd w:id="20"/>
      </w:hyperlink>
      <w:r w:rsidR="00764273" w:rsidRPr="000C07E9">
        <w:rPr>
          <w:sz w:val="48"/>
          <w:szCs w:val="40"/>
        </w:rPr>
        <w:t xml:space="preserve"> </w:t>
      </w:r>
      <w:r w:rsidR="00764273" w:rsidRPr="000C07E9">
        <w:rPr>
          <w:sz w:val="48"/>
          <w:szCs w:val="40"/>
        </w:rPr>
        <w:br/>
      </w:r>
    </w:p>
    <w:p w14:paraId="5FB9E832" w14:textId="77777777" w:rsidR="00764273" w:rsidRPr="00896BF3" w:rsidRDefault="00764273" w:rsidP="00764273">
      <w:pPr>
        <w:pStyle w:val="HTMLPreformatted"/>
        <w:rPr>
          <w:rFonts w:asciiTheme="majorHAnsi" w:hAnsiTheme="majorHAnsi"/>
          <w:sz w:val="24"/>
          <w:szCs w:val="24"/>
        </w:rPr>
      </w:pPr>
      <w:r w:rsidRPr="00896BF3">
        <w:rPr>
          <w:rFonts w:asciiTheme="majorHAnsi" w:hAnsiTheme="majorHAnsi"/>
          <w:sz w:val="24"/>
          <w:szCs w:val="24"/>
        </w:rPr>
        <w:t xml:space="preserve">(Music by: M.V. Franciso,SJ, Ateneo ; Louie Oca &amp; F. Bautista, Arranger, UST) </w:t>
      </w:r>
      <w:r w:rsidRPr="00896BF3">
        <w:rPr>
          <w:rFonts w:asciiTheme="majorHAnsi" w:hAnsiTheme="majorHAnsi"/>
          <w:sz w:val="24"/>
          <w:szCs w:val="24"/>
        </w:rPr>
        <w:br/>
      </w:r>
    </w:p>
    <w:p w14:paraId="7A0D9D01" w14:textId="77777777" w:rsidR="00764273" w:rsidRPr="00896BF3" w:rsidRDefault="00764273" w:rsidP="00764273">
      <w:pPr>
        <w:pStyle w:val="HTMLPreformatted"/>
        <w:rPr>
          <w:rFonts w:asciiTheme="majorHAnsi" w:hAnsiTheme="majorHAnsi"/>
          <w:sz w:val="72"/>
        </w:rPr>
      </w:pPr>
    </w:p>
    <w:p w14:paraId="774D1D35" w14:textId="77777777" w:rsidR="00764273" w:rsidRPr="00896BF3" w:rsidRDefault="00764273" w:rsidP="00764273">
      <w:pPr>
        <w:pStyle w:val="HTMLPreformatted"/>
        <w:rPr>
          <w:rFonts w:asciiTheme="majorHAnsi" w:hAnsiTheme="majorHAnsi"/>
          <w:sz w:val="72"/>
        </w:rPr>
      </w:pPr>
      <w:r w:rsidRPr="00896BF3">
        <w:rPr>
          <w:rFonts w:asciiTheme="majorHAnsi" w:hAnsiTheme="majorHAnsi"/>
          <w:sz w:val="72"/>
        </w:rPr>
        <w:t xml:space="preserve">A-men, A-men, A-men, A-men! </w:t>
      </w:r>
      <w:r w:rsidRPr="00896BF3">
        <w:rPr>
          <w:rFonts w:asciiTheme="majorHAnsi" w:hAnsiTheme="majorHAnsi"/>
          <w:sz w:val="72"/>
        </w:rPr>
        <w:br/>
      </w:r>
    </w:p>
    <w:p w14:paraId="64665F2E" w14:textId="77777777" w:rsidR="00764273" w:rsidRPr="00896BF3" w:rsidRDefault="00764273" w:rsidP="00764273">
      <w:pPr>
        <w:pStyle w:val="HTMLPreformatted"/>
        <w:rPr>
          <w:rFonts w:asciiTheme="majorHAnsi" w:hAnsiTheme="majorHAnsi"/>
          <w:sz w:val="72"/>
        </w:rPr>
      </w:pPr>
      <w:r w:rsidRPr="00896BF3">
        <w:rPr>
          <w:rFonts w:asciiTheme="majorHAnsi" w:hAnsiTheme="majorHAnsi"/>
          <w:sz w:val="72"/>
        </w:rPr>
        <w:t xml:space="preserve">A-men, A-men, A-men, A-men! </w:t>
      </w:r>
    </w:p>
    <w:p w14:paraId="65DD32F2" w14:textId="77777777" w:rsidR="00764273" w:rsidRDefault="0076427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47FED13" w14:textId="77777777" w:rsidR="00624DBD" w:rsidRDefault="00624DBD" w:rsidP="001D158F">
      <w:pPr>
        <w:pStyle w:val="Heading1"/>
        <w:rPr>
          <w:sz w:val="40"/>
          <w:szCs w:val="40"/>
        </w:rPr>
        <w:sectPr w:rsidR="00624DBD" w:rsidSect="00624DBD">
          <w:type w:val="continuous"/>
          <w:pgSz w:w="12240" w:h="15840"/>
          <w:pgMar w:top="1260" w:right="1440" w:bottom="1440" w:left="1440" w:header="720" w:footer="720" w:gutter="0"/>
          <w:cols w:space="720"/>
        </w:sectPr>
      </w:pPr>
    </w:p>
    <w:p w14:paraId="02A8B389" w14:textId="6F16E5CD" w:rsidR="001D158F" w:rsidRPr="006C456C" w:rsidRDefault="00000000" w:rsidP="001D158F">
      <w:pPr>
        <w:pStyle w:val="Heading1"/>
        <w:rPr>
          <w:sz w:val="40"/>
        </w:rPr>
      </w:pPr>
      <w:hyperlink w:anchor="_top" w:history="1">
        <w:bookmarkStart w:id="21" w:name="_Toc186886567"/>
        <w:r w:rsidR="001D158F" w:rsidRPr="004B3FA7">
          <w:rPr>
            <w:rStyle w:val="Hyperlink"/>
            <w:sz w:val="48"/>
            <w:szCs w:val="40"/>
            <w:u w:val="none"/>
          </w:rPr>
          <w:t>DAKILANG PAGMAMAHAL</w:t>
        </w:r>
        <w:bookmarkEnd w:id="21"/>
      </w:hyperlink>
      <w:r w:rsidR="001D158F" w:rsidRPr="006C456C">
        <w:rPr>
          <w:sz w:val="40"/>
        </w:rPr>
        <w:t xml:space="preserve"> </w:t>
      </w:r>
      <w:r w:rsidR="001D158F" w:rsidRPr="006C456C">
        <w:rPr>
          <w:sz w:val="40"/>
        </w:rPr>
        <w:br/>
      </w:r>
    </w:p>
    <w:p w14:paraId="14AC8667" w14:textId="77777777" w:rsidR="00B36CA3" w:rsidRPr="00B62832" w:rsidRDefault="00B36CA3" w:rsidP="00B36CA3">
      <w:pPr>
        <w:spacing w:line="276" w:lineRule="auto"/>
        <w:rPr>
          <w:rFonts w:asciiTheme="majorHAnsi" w:eastAsiaTheme="minorEastAsia" w:hAnsiTheme="majorHAnsi" w:cs="Arial"/>
          <w:b/>
          <w:bCs/>
          <w:sz w:val="30"/>
          <w:szCs w:val="30"/>
          <w:lang w:eastAsia="ja-JP"/>
        </w:rPr>
      </w:pPr>
      <w:r w:rsidRPr="00B36CA3">
        <w:rPr>
          <w:rFonts w:asciiTheme="majorHAnsi" w:eastAsiaTheme="minorEastAsia" w:hAnsiTheme="majorHAnsi" w:cs="Arial"/>
          <w:b/>
          <w:bCs/>
          <w:sz w:val="32"/>
          <w:szCs w:val="32"/>
          <w:lang w:eastAsia="ja-JP"/>
        </w:rPr>
        <w:t>I</w:t>
      </w:r>
    </w:p>
    <w:p w14:paraId="39ACC85A" w14:textId="27E1E29D" w:rsidR="00B36CA3" w:rsidRPr="00B62832" w:rsidRDefault="00B36CA3" w:rsidP="00B36CA3">
      <w:pPr>
        <w:spacing w:line="276" w:lineRule="auto"/>
        <w:rPr>
          <w:rFonts w:asciiTheme="majorHAnsi" w:eastAsiaTheme="minorEastAsia" w:hAnsiTheme="majorHAnsi" w:cs="Arial"/>
          <w:sz w:val="30"/>
          <w:szCs w:val="30"/>
          <w:lang w:eastAsia="ja-JP"/>
        </w:rPr>
      </w:pP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t>Sa pagmamahal ng Diyos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  <w:t>Sino ang makahihigit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</w:r>
      <w:r w:rsidR="00C218BA">
        <w:rPr>
          <w:rFonts w:asciiTheme="majorHAnsi" w:eastAsiaTheme="minorEastAsia" w:hAnsiTheme="majorHAnsi" w:cs="Arial"/>
          <w:sz w:val="30"/>
          <w:szCs w:val="30"/>
          <w:lang w:eastAsia="ja-JP"/>
        </w:rPr>
        <w:t>mayron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t xml:space="preserve"> ka bang nababatid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  <w:t>Bugtong na anak hindi Niya ipinagkait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  <w:t>Nanaog sa mundo, nagdusa’t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  <w:t>dumanas ng libong sakit</w:t>
      </w:r>
    </w:p>
    <w:p w14:paraId="348F019B" w14:textId="77777777" w:rsidR="00B36CA3" w:rsidRPr="00B62832" w:rsidRDefault="00B36CA3" w:rsidP="00B36CA3">
      <w:pPr>
        <w:spacing w:line="276" w:lineRule="auto"/>
        <w:rPr>
          <w:rFonts w:asciiTheme="majorHAnsi" w:eastAsiaTheme="minorEastAsia" w:hAnsiTheme="majorHAnsi" w:cs="Arial"/>
          <w:sz w:val="30"/>
          <w:szCs w:val="30"/>
          <w:lang w:eastAsia="ja-JP"/>
        </w:rPr>
      </w:pP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</w:r>
      <w:r w:rsidRPr="00B814A8">
        <w:rPr>
          <w:rFonts w:asciiTheme="majorHAnsi" w:eastAsiaTheme="minorEastAsia" w:hAnsiTheme="majorHAnsi" w:cs="Arial"/>
          <w:b/>
          <w:bCs/>
          <w:sz w:val="30"/>
          <w:szCs w:val="30"/>
          <w:lang w:eastAsia="ja-JP"/>
        </w:rPr>
        <w:t>KORO</w:t>
      </w:r>
      <w:r w:rsidRPr="00B814A8">
        <w:rPr>
          <w:rFonts w:asciiTheme="majorHAnsi" w:eastAsiaTheme="minorEastAsia" w:hAnsiTheme="majorHAnsi" w:cs="Arial"/>
          <w:sz w:val="30"/>
          <w:szCs w:val="30"/>
          <w:lang w:eastAsia="ja-JP"/>
        </w:rPr>
        <w:br/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t>Ohhh... purihin Ka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  <w:t>Sa dakilang pagmamahal Mo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  <w:t xml:space="preserve">Kahit bayaran Ka hindi sapat ito </w:t>
      </w:r>
    </w:p>
    <w:p w14:paraId="6D3D7A23" w14:textId="77777777" w:rsidR="00B36CA3" w:rsidRPr="00B62832" w:rsidRDefault="00B36CA3" w:rsidP="00B36CA3">
      <w:pPr>
        <w:spacing w:line="276" w:lineRule="auto"/>
        <w:rPr>
          <w:rFonts w:asciiTheme="majorHAnsi" w:eastAsiaTheme="minorEastAsia" w:hAnsiTheme="majorHAnsi" w:cs="Arial"/>
          <w:sz w:val="30"/>
          <w:szCs w:val="30"/>
          <w:lang w:eastAsia="ja-JP"/>
        </w:rPr>
      </w:pP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t xml:space="preserve">Upang ibalik ang dugong itinigis </w:t>
      </w:r>
    </w:p>
    <w:p w14:paraId="6A8380F5" w14:textId="77777777" w:rsidR="00B36CA3" w:rsidRPr="00B62832" w:rsidRDefault="00B36CA3" w:rsidP="00B36CA3">
      <w:pPr>
        <w:spacing w:line="276" w:lineRule="auto"/>
        <w:rPr>
          <w:rFonts w:asciiTheme="majorHAnsi" w:eastAsiaTheme="minorEastAsia" w:hAnsiTheme="majorHAnsi" w:cs="Arial"/>
          <w:sz w:val="30"/>
          <w:szCs w:val="30"/>
          <w:lang w:eastAsia="ja-JP"/>
        </w:rPr>
      </w:pP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t>Ng iyong anak para sa akin</w:t>
      </w:r>
    </w:p>
    <w:p w14:paraId="51F714BD" w14:textId="60225E9E" w:rsidR="00B36CA3" w:rsidRPr="00B62832" w:rsidRDefault="00B36CA3" w:rsidP="00B36CA3">
      <w:pPr>
        <w:spacing w:line="276" w:lineRule="auto"/>
        <w:rPr>
          <w:rFonts w:asciiTheme="majorHAnsi" w:eastAsiaTheme="minorEastAsia" w:hAnsiTheme="majorHAnsi" w:cs="Arial"/>
          <w:sz w:val="30"/>
          <w:szCs w:val="30"/>
          <w:lang w:eastAsia="ja-JP"/>
        </w:rPr>
      </w:pP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</w:r>
      <w:r w:rsidRPr="00B62832">
        <w:rPr>
          <w:rFonts w:asciiTheme="majorHAnsi" w:eastAsiaTheme="minorEastAsia" w:hAnsiTheme="majorHAnsi" w:cs="Arial"/>
          <w:b/>
          <w:bCs/>
          <w:sz w:val="30"/>
          <w:szCs w:val="30"/>
          <w:lang w:eastAsia="ja-JP"/>
        </w:rPr>
        <w:t>II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</w:r>
      <w:r w:rsidR="00E24B50" w:rsidRPr="00E24B50">
        <w:rPr>
          <w:rFonts w:asciiTheme="majorHAnsi" w:eastAsiaTheme="minorEastAsia" w:hAnsiTheme="majorHAnsi" w:cs="Arial"/>
          <w:color w:val="2E74B5" w:themeColor="accent1" w:themeShade="BF"/>
          <w:sz w:val="30"/>
          <w:szCs w:val="30"/>
          <w:lang w:eastAsia="ja-JP"/>
        </w:rPr>
        <w:t>(ohh)</w:t>
      </w:r>
      <w:r w:rsidR="00E24B50">
        <w:rPr>
          <w:rFonts w:asciiTheme="majorHAnsi" w:eastAsiaTheme="minorEastAsia" w:hAnsiTheme="majorHAnsi" w:cs="Arial"/>
          <w:color w:val="2E74B5" w:themeColor="accent1" w:themeShade="BF"/>
          <w:sz w:val="30"/>
          <w:szCs w:val="30"/>
          <w:lang w:eastAsia="ja-JP"/>
        </w:rPr>
        <w:t xml:space="preserve"> </w:t>
      </w:r>
      <w:r w:rsidRPr="00E24B50">
        <w:rPr>
          <w:rFonts w:asciiTheme="majorHAnsi" w:eastAsiaTheme="minorEastAsia" w:hAnsiTheme="majorHAnsi" w:cs="Arial"/>
          <w:color w:val="C00000"/>
          <w:sz w:val="30"/>
          <w:szCs w:val="30"/>
          <w:lang w:eastAsia="ja-JP"/>
        </w:rPr>
        <w:t>Dakilang Diyos kay buti mo</w:t>
      </w:r>
      <w:r w:rsidR="00E24B50">
        <w:rPr>
          <w:rFonts w:asciiTheme="majorHAnsi" w:eastAsiaTheme="minorEastAsia" w:hAnsiTheme="majorHAnsi" w:cs="Arial"/>
          <w:sz w:val="30"/>
          <w:szCs w:val="30"/>
          <w:lang w:eastAsia="ja-JP"/>
        </w:rPr>
        <w:t xml:space="preserve">  </w:t>
      </w:r>
      <w:r w:rsidRPr="00E24B50">
        <w:rPr>
          <w:rFonts w:asciiTheme="majorHAnsi" w:eastAsiaTheme="minorEastAsia" w:hAnsiTheme="majorHAnsi" w:cs="Arial"/>
          <w:color w:val="2E74B5" w:themeColor="accent1" w:themeShade="BF"/>
          <w:sz w:val="30"/>
          <w:szCs w:val="30"/>
          <w:lang w:eastAsia="ja-JP"/>
        </w:rPr>
        <w:br/>
      </w:r>
      <w:r w:rsidRPr="00E24B50">
        <w:rPr>
          <w:rFonts w:asciiTheme="majorHAnsi" w:eastAsiaTheme="minorEastAsia" w:hAnsiTheme="majorHAnsi" w:cs="Arial"/>
          <w:color w:val="C00000"/>
          <w:sz w:val="30"/>
          <w:szCs w:val="30"/>
          <w:lang w:eastAsia="ja-JP"/>
        </w:rPr>
        <w:t>sa isang tulad ko masuwayin sa nais mo</w:t>
      </w:r>
      <w:r w:rsidRPr="00E24B50">
        <w:rPr>
          <w:rFonts w:asciiTheme="majorHAnsi" w:eastAsiaTheme="minorEastAsia" w:hAnsiTheme="majorHAnsi" w:cs="Arial"/>
          <w:color w:val="C00000"/>
          <w:sz w:val="30"/>
          <w:szCs w:val="30"/>
          <w:lang w:eastAsia="ja-JP"/>
        </w:rPr>
        <w:br/>
        <w:t>di man pansin laki ng pagmamahal mo</w:t>
      </w:r>
      <w:r w:rsidRPr="00E24B50">
        <w:rPr>
          <w:rFonts w:asciiTheme="majorHAnsi" w:eastAsiaTheme="minorEastAsia" w:hAnsiTheme="majorHAnsi" w:cs="Arial"/>
          <w:color w:val="C00000"/>
          <w:sz w:val="30"/>
          <w:szCs w:val="30"/>
          <w:lang w:eastAsia="ja-JP"/>
        </w:rPr>
        <w:br/>
        <w:t>tinangap pa rin ako</w:t>
      </w:r>
      <w:r w:rsidRPr="00E24B50">
        <w:rPr>
          <w:rFonts w:asciiTheme="majorHAnsi" w:eastAsiaTheme="minorEastAsia" w:hAnsiTheme="majorHAnsi" w:cs="Arial"/>
          <w:color w:val="C00000"/>
          <w:sz w:val="30"/>
          <w:szCs w:val="30"/>
          <w:lang w:eastAsia="ja-JP"/>
        </w:rPr>
        <w:br/>
      </w:r>
      <w:r w:rsidRPr="00E24B50">
        <w:rPr>
          <w:rFonts w:asciiTheme="majorHAnsi" w:eastAsiaTheme="minorEastAsia" w:hAnsiTheme="majorHAnsi" w:cs="Arial"/>
          <w:color w:val="385623" w:themeColor="accent6" w:themeShade="80"/>
          <w:sz w:val="30"/>
          <w:szCs w:val="30"/>
          <w:lang w:eastAsia="ja-JP"/>
        </w:rPr>
        <w:t>pinatawad sa mga kasalanan ko</w:t>
      </w:r>
      <w:r w:rsidRPr="00E24B50">
        <w:rPr>
          <w:rFonts w:asciiTheme="majorHAnsi" w:eastAsiaTheme="minorEastAsia" w:hAnsiTheme="majorHAnsi" w:cs="Arial"/>
          <w:color w:val="385623" w:themeColor="accent6" w:themeShade="80"/>
          <w:sz w:val="30"/>
          <w:szCs w:val="30"/>
          <w:lang w:eastAsia="ja-JP"/>
        </w:rPr>
        <w:br/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</w:r>
      <w:r w:rsidRPr="00B62832">
        <w:rPr>
          <w:rFonts w:asciiTheme="majorHAnsi" w:eastAsiaTheme="minorEastAsia" w:hAnsiTheme="majorHAnsi" w:cs="Arial"/>
          <w:b/>
          <w:bCs/>
          <w:sz w:val="30"/>
          <w:szCs w:val="30"/>
          <w:lang w:eastAsia="ja-JP"/>
        </w:rPr>
        <w:t>III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</w:r>
      <w:r w:rsidR="00973BA5" w:rsidRPr="00973BA5">
        <w:rPr>
          <w:rFonts w:asciiTheme="majorHAnsi" w:eastAsiaTheme="minorEastAsia" w:hAnsiTheme="majorHAnsi" w:cs="Arial"/>
          <w:color w:val="C00000"/>
          <w:sz w:val="30"/>
          <w:szCs w:val="30"/>
          <w:lang w:eastAsia="ja-JP"/>
        </w:rPr>
        <w:t xml:space="preserve">(ohh) </w:t>
      </w:r>
      <w:r w:rsidRPr="0059355F">
        <w:rPr>
          <w:rFonts w:asciiTheme="majorHAnsi" w:eastAsiaTheme="minorEastAsia" w:hAnsiTheme="majorHAnsi" w:cs="Arial"/>
          <w:color w:val="2E74B5" w:themeColor="accent1" w:themeShade="BF"/>
          <w:sz w:val="30"/>
          <w:szCs w:val="30"/>
          <w:lang w:eastAsia="ja-JP"/>
        </w:rPr>
        <w:t>Salamat O Panginoon dahil sa pag-ibig mo</w:t>
      </w:r>
      <w:r w:rsidRPr="0059355F">
        <w:rPr>
          <w:rFonts w:asciiTheme="majorHAnsi" w:eastAsiaTheme="minorEastAsia" w:hAnsiTheme="majorHAnsi" w:cs="Arial"/>
          <w:color w:val="2E74B5" w:themeColor="accent1" w:themeShade="BF"/>
          <w:sz w:val="30"/>
          <w:szCs w:val="30"/>
          <w:lang w:eastAsia="ja-JP"/>
        </w:rPr>
        <w:br/>
        <w:t>buhay ko ay nagbago</w:t>
      </w:r>
      <w:r w:rsidRPr="0059355F">
        <w:rPr>
          <w:rFonts w:asciiTheme="majorHAnsi" w:eastAsiaTheme="minorEastAsia" w:hAnsiTheme="majorHAnsi" w:cs="Arial"/>
          <w:color w:val="2E74B5" w:themeColor="accent1" w:themeShade="BF"/>
          <w:sz w:val="30"/>
          <w:szCs w:val="30"/>
          <w:lang w:eastAsia="ja-JP"/>
        </w:rPr>
        <w:br/>
        <w:t>Tanging Ikaw lamang papupurihan ko</w:t>
      </w:r>
      <w:r w:rsidRPr="0059355F">
        <w:rPr>
          <w:rFonts w:asciiTheme="majorHAnsi" w:eastAsiaTheme="minorEastAsia" w:hAnsiTheme="majorHAnsi" w:cs="Arial"/>
          <w:color w:val="2E74B5" w:themeColor="accent1" w:themeShade="BF"/>
          <w:sz w:val="30"/>
          <w:szCs w:val="30"/>
          <w:lang w:eastAsia="ja-JP"/>
        </w:rPr>
        <w:br/>
        <w:t>Purihin ang ngalan Mo</w:t>
      </w:r>
      <w:r w:rsidRPr="00B62832">
        <w:rPr>
          <w:rFonts w:asciiTheme="majorHAnsi" w:eastAsiaTheme="minorEastAsia" w:hAnsiTheme="majorHAnsi" w:cs="Arial"/>
          <w:sz w:val="30"/>
          <w:szCs w:val="30"/>
          <w:lang w:eastAsia="ja-JP"/>
        </w:rPr>
        <w:br/>
      </w:r>
      <w:r w:rsidRPr="00973BA5">
        <w:rPr>
          <w:rFonts w:asciiTheme="majorHAnsi" w:eastAsiaTheme="minorEastAsia" w:hAnsiTheme="majorHAnsi" w:cs="Arial"/>
          <w:color w:val="385623" w:themeColor="accent6" w:themeShade="80"/>
          <w:sz w:val="30"/>
          <w:szCs w:val="30"/>
          <w:lang w:eastAsia="ja-JP"/>
        </w:rPr>
        <w:t>O Ama dakila ang pagmamahal Mo</w:t>
      </w:r>
    </w:p>
    <w:p w14:paraId="6F54BDE2" w14:textId="353F7605" w:rsidR="00A035D9" w:rsidRPr="00204A67" w:rsidRDefault="00000000" w:rsidP="00A035D9">
      <w:pPr>
        <w:pStyle w:val="Heading1"/>
        <w:rPr>
          <w:sz w:val="40"/>
        </w:rPr>
      </w:pPr>
      <w:hyperlink w:anchor="_top" w:history="1">
        <w:bookmarkStart w:id="22" w:name="_Toc186886568"/>
        <w:r w:rsidR="00A035D9" w:rsidRPr="006029DF">
          <w:rPr>
            <w:rStyle w:val="Hyperlink"/>
            <w:sz w:val="48"/>
            <w:szCs w:val="40"/>
            <w:u w:val="none"/>
          </w:rPr>
          <w:t>DIYOS AY PAG-IBIG</w:t>
        </w:r>
        <w:bookmarkEnd w:id="22"/>
      </w:hyperlink>
      <w:r w:rsidR="00A035D9" w:rsidRPr="006029DF">
        <w:rPr>
          <w:sz w:val="48"/>
          <w:szCs w:val="40"/>
        </w:rPr>
        <w:t xml:space="preserve"> </w:t>
      </w:r>
      <w:r w:rsidR="00A035D9" w:rsidRPr="00204A67">
        <w:rPr>
          <w:sz w:val="40"/>
        </w:rPr>
        <w:br/>
      </w:r>
    </w:p>
    <w:p w14:paraId="21056E81" w14:textId="77777777" w:rsidR="00A035D9" w:rsidRPr="00741C6B" w:rsidRDefault="00A035D9" w:rsidP="00A035D9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741C6B">
        <w:rPr>
          <w:rFonts w:asciiTheme="majorHAnsi" w:hAnsiTheme="majorHAnsi"/>
          <w:b/>
          <w:bCs/>
          <w:sz w:val="32"/>
          <w:szCs w:val="32"/>
        </w:rPr>
        <w:t>Verse I</w:t>
      </w:r>
    </w:p>
    <w:p w14:paraId="686D17D0" w14:textId="590C5D85" w:rsidR="00A035D9" w:rsidRPr="009A5F90" w:rsidRDefault="003E23AF" w:rsidP="00741C6B">
      <w:pPr>
        <w:shd w:val="clear" w:color="auto" w:fill="FFFFFF"/>
        <w:spacing w:line="276" w:lineRule="auto"/>
        <w:rPr>
          <w:rFonts w:asciiTheme="majorHAnsi" w:hAnsiTheme="majorHAnsi"/>
          <w:sz w:val="32"/>
          <w:szCs w:val="32"/>
        </w:rPr>
      </w:pPr>
      <w:r w:rsidRPr="00741C6B">
        <w:rPr>
          <w:rFonts w:asciiTheme="majorHAnsi" w:eastAsia="Times New Roman" w:hAnsiTheme="majorHAnsi" w:cs="Courier New"/>
          <w:sz w:val="32"/>
          <w:szCs w:val="32"/>
        </w:rPr>
        <w:t>Pag-ibig ang siyang pumukaw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Sa ating puso at kaluluwa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At siyang nagdulot sa ating buhay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Liwanag sa dilim at pag-asa</w:t>
      </w:r>
      <w:r w:rsidR="00A035D9" w:rsidRPr="009A5F90">
        <w:rPr>
          <w:rFonts w:asciiTheme="majorHAnsi" w:hAnsiTheme="majorHAnsi"/>
          <w:sz w:val="32"/>
          <w:szCs w:val="32"/>
        </w:rPr>
        <w:br/>
      </w:r>
    </w:p>
    <w:p w14:paraId="3C37754F" w14:textId="77777777" w:rsidR="00A035D9" w:rsidRPr="00741C6B" w:rsidRDefault="00A035D9" w:rsidP="00741C6B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741C6B">
        <w:rPr>
          <w:rFonts w:asciiTheme="majorHAnsi" w:eastAsia="Times New Roman" w:hAnsiTheme="majorHAnsi" w:cs="Courier New"/>
          <w:b/>
          <w:bCs/>
          <w:sz w:val="32"/>
          <w:szCs w:val="32"/>
        </w:rPr>
        <w:t>Verse II</w:t>
      </w:r>
    </w:p>
    <w:p w14:paraId="428C659B" w14:textId="77777777" w:rsidR="00B111A2" w:rsidRPr="00741C6B" w:rsidRDefault="00B111A2" w:rsidP="00B111A2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741C6B">
        <w:rPr>
          <w:rFonts w:asciiTheme="majorHAnsi" w:eastAsia="Times New Roman" w:hAnsiTheme="majorHAnsi" w:cs="Courier New"/>
          <w:sz w:val="32"/>
          <w:szCs w:val="32"/>
        </w:rPr>
        <w:t>Pag-ibig ang siyang buklod natin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'Di mapapawi kailan pa man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Sa puso't diwa, tayo'y isa lamang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Kahit na tayo'y magkawalay</w:t>
      </w:r>
    </w:p>
    <w:p w14:paraId="1E11B03E" w14:textId="4A6C8BB0" w:rsidR="00A035D9" w:rsidRPr="00741C6B" w:rsidRDefault="00A035D9" w:rsidP="00741C6B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741C6B">
        <w:rPr>
          <w:rFonts w:asciiTheme="majorHAnsi" w:eastAsia="Times New Roman" w:hAnsiTheme="majorHAnsi" w:cs="Courier New"/>
          <w:sz w:val="32"/>
          <w:szCs w:val="32"/>
        </w:rPr>
        <w:t xml:space="preserve"> </w:t>
      </w:r>
    </w:p>
    <w:p w14:paraId="27A2FE2F" w14:textId="77777777" w:rsidR="00A035D9" w:rsidRPr="00741C6B" w:rsidRDefault="00A035D9" w:rsidP="00741C6B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741C6B">
        <w:rPr>
          <w:rFonts w:asciiTheme="majorHAnsi" w:eastAsia="Times New Roman" w:hAnsiTheme="majorHAnsi" w:cs="Courier New"/>
          <w:b/>
          <w:bCs/>
          <w:sz w:val="32"/>
          <w:szCs w:val="32"/>
        </w:rPr>
        <w:t>KORO:</w:t>
      </w:r>
    </w:p>
    <w:p w14:paraId="6DE0DA11" w14:textId="77777777" w:rsidR="00072936" w:rsidRPr="00741C6B" w:rsidRDefault="00072936" w:rsidP="00072936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741C6B">
        <w:rPr>
          <w:rFonts w:asciiTheme="majorHAnsi" w:eastAsia="Times New Roman" w:hAnsiTheme="majorHAnsi" w:cs="Courier New"/>
          <w:sz w:val="32"/>
          <w:szCs w:val="32"/>
        </w:rPr>
        <w:t>'Pagka't ang Diyos natin, Diyos ng pag-ibig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Magmahalan tayo't magtulungan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At kung tayo'y bigo, ay 'wag limutin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Na may Diyos tayong nagmamahal</w:t>
      </w:r>
    </w:p>
    <w:p w14:paraId="10E388DE" w14:textId="77777777" w:rsidR="00072936" w:rsidRPr="00741C6B" w:rsidRDefault="00072936" w:rsidP="00741C6B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5BE0C341" w14:textId="77777777" w:rsidR="00A035D9" w:rsidRPr="00741C6B" w:rsidRDefault="00A035D9" w:rsidP="00741C6B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741C6B">
        <w:rPr>
          <w:rFonts w:asciiTheme="majorHAnsi" w:eastAsia="Times New Roman" w:hAnsiTheme="majorHAnsi" w:cs="Courier New"/>
          <w:b/>
          <w:bCs/>
          <w:sz w:val="32"/>
          <w:szCs w:val="32"/>
        </w:rPr>
        <w:t>Verse III</w:t>
      </w:r>
    </w:p>
    <w:p w14:paraId="466360E4" w14:textId="77777777" w:rsidR="00741C6B" w:rsidRPr="00741C6B" w:rsidRDefault="00741C6B" w:rsidP="00741C6B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741C6B">
        <w:rPr>
          <w:rFonts w:asciiTheme="majorHAnsi" w:eastAsia="Times New Roman" w:hAnsiTheme="majorHAnsi" w:cs="Courier New"/>
          <w:sz w:val="32"/>
          <w:szCs w:val="32"/>
        </w:rPr>
        <w:t>Sikapin sa ating pagtulong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Ipamalita sa buong mundo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Pag-ibig ng Diyos na siyang sumakop</w:t>
      </w:r>
      <w:r w:rsidRPr="00741C6B">
        <w:rPr>
          <w:rFonts w:asciiTheme="majorHAnsi" w:eastAsia="Times New Roman" w:hAnsiTheme="majorHAnsi" w:cs="Courier New"/>
          <w:sz w:val="32"/>
          <w:szCs w:val="32"/>
        </w:rPr>
        <w:br/>
        <w:t>Sa bawa't pusong uhaw sa pagsuyo</w:t>
      </w:r>
    </w:p>
    <w:p w14:paraId="58AF8D66" w14:textId="71362CD8" w:rsidR="00A035D9" w:rsidRPr="009A5F90" w:rsidRDefault="00A035D9" w:rsidP="00A035D9">
      <w:pPr>
        <w:pStyle w:val="HTMLPreformatted"/>
        <w:rPr>
          <w:rFonts w:asciiTheme="majorHAnsi" w:hAnsiTheme="majorHAnsi"/>
          <w:sz w:val="32"/>
          <w:szCs w:val="32"/>
        </w:rPr>
      </w:pPr>
      <w:r w:rsidRPr="009A5F90">
        <w:rPr>
          <w:rFonts w:asciiTheme="majorHAnsi" w:hAnsiTheme="majorHAnsi"/>
          <w:sz w:val="32"/>
          <w:szCs w:val="32"/>
        </w:rPr>
        <w:br/>
      </w:r>
    </w:p>
    <w:p w14:paraId="61D05466" w14:textId="77777777" w:rsidR="00A035D9" w:rsidRPr="009A5F90" w:rsidRDefault="00A035D9" w:rsidP="00A035D9">
      <w:pPr>
        <w:pStyle w:val="HTMLPreformatted"/>
        <w:rPr>
          <w:rFonts w:asciiTheme="majorHAnsi" w:hAnsiTheme="majorHAnsi"/>
          <w:sz w:val="32"/>
          <w:szCs w:val="32"/>
        </w:rPr>
      </w:pPr>
      <w:r w:rsidRPr="009A5F90">
        <w:rPr>
          <w:rFonts w:asciiTheme="majorHAnsi" w:hAnsiTheme="majorHAnsi"/>
          <w:sz w:val="32"/>
          <w:szCs w:val="32"/>
        </w:rPr>
        <w:t>Ending: Diyos ay Pag-Ibig (2x)</w:t>
      </w:r>
    </w:p>
    <w:p w14:paraId="0CD8AC40" w14:textId="77777777" w:rsidR="00A035D9" w:rsidRDefault="00A035D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D2B5B9D" w14:textId="77777777" w:rsidR="00425568" w:rsidRPr="00715316" w:rsidRDefault="00000000" w:rsidP="00425568">
      <w:pPr>
        <w:rPr>
          <w:rFonts w:asciiTheme="majorHAnsi" w:hAnsiTheme="majorHAnsi"/>
          <w:sz w:val="18"/>
          <w:szCs w:val="18"/>
        </w:rPr>
      </w:pPr>
      <w:hyperlink w:anchor="_top" w:history="1">
        <w:bookmarkStart w:id="23" w:name="_Toc186886569"/>
        <w:r w:rsidR="00425568" w:rsidRPr="008E1E71">
          <w:rPr>
            <w:rStyle w:val="Heading1Char"/>
            <w:sz w:val="40"/>
            <w:szCs w:val="40"/>
          </w:rPr>
          <w:t>GLORIA: PAPURI SA DIYOS</w:t>
        </w:r>
        <w:bookmarkEnd w:id="23"/>
      </w:hyperlink>
      <w:r w:rsidR="00425568" w:rsidRPr="00715316">
        <w:rPr>
          <w:rFonts w:asciiTheme="majorHAnsi" w:hAnsiTheme="majorHAnsi"/>
        </w:rPr>
        <w:t xml:space="preserve"> </w:t>
      </w:r>
      <w:r w:rsidR="00425568" w:rsidRPr="00715316">
        <w:rPr>
          <w:rFonts w:asciiTheme="majorHAnsi" w:hAnsiTheme="majorHAnsi"/>
          <w:sz w:val="18"/>
          <w:szCs w:val="18"/>
        </w:rPr>
        <w:t xml:space="preserve">(M.V. Francisco) (not sung in the Papal Mass ) </w:t>
      </w:r>
    </w:p>
    <w:p w14:paraId="236654FA" w14:textId="77777777" w:rsidR="00425568" w:rsidRPr="00715316" w:rsidRDefault="00425568" w:rsidP="00425568">
      <w:pPr>
        <w:rPr>
          <w:rFonts w:asciiTheme="majorHAnsi" w:hAnsiTheme="majorHAnsi"/>
        </w:rPr>
      </w:pPr>
    </w:p>
    <w:p w14:paraId="27D6C47A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Papu ri,   Papuri  sa Diyos,    Papu ri   sa   Diyos   sa  Ka i  ta  a  san! </w:t>
      </w:r>
    </w:p>
    <w:p w14:paraId="753C44FF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Papu ri,  Papu ri  sa  Diyos,    Papu ri  sa  Diyos   sa  Ka ita a   san!</w:t>
      </w:r>
    </w:p>
    <w:p w14:paraId="242FF22F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</w:t>
      </w:r>
    </w:p>
    <w:p w14:paraId="5E6ABF2D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At  sa  lupa'y   ka paya paan  </w:t>
      </w:r>
    </w:p>
    <w:p w14:paraId="403513D7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Sa  mga   taong  may   ma bu ting  ka looban</w:t>
      </w:r>
    </w:p>
    <w:p w14:paraId="4F46E78F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Pinupuri  Ka  namin,  dina rangal  Ka namin   Sina sam ba  Ka  na  min.</w:t>
      </w:r>
    </w:p>
    <w:p w14:paraId="6E2E4B96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Nilu luwalha ti  Ka  na min   Pinasa salama tan Ka  na  min </w:t>
      </w:r>
    </w:p>
    <w:p w14:paraId="0116B641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Dahil  sa  daki la  Mong   kaluwal hati an      (KORO)</w:t>
      </w:r>
    </w:p>
    <w:p w14:paraId="5F5A795C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Pangi noong  Diyos,   Hari ng  langit </w:t>
      </w:r>
    </w:p>
    <w:p w14:paraId="2CEE9C89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Diyos  Amang   makapang yari han    sa    lahat </w:t>
      </w:r>
    </w:p>
    <w:p w14:paraId="58F7F81A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Pangino ong Hesukristo,   bugtong  na anak </w:t>
      </w:r>
    </w:p>
    <w:p w14:paraId="3BF5F076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Pangi no ong Diyos,   Korde ro ng  Diyos     Anak     ng      Ama       (KORO) </w:t>
      </w:r>
    </w:p>
    <w:p w14:paraId="6516B1BC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</w:p>
    <w:p w14:paraId="32AD7574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O-o-o-o-o-oh,    O-o-o-o-oh ,    O-o-o-o-o-oh,     O-o-o-o-oh ,</w:t>
      </w:r>
    </w:p>
    <w:p w14:paraId="437FBC28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</w:p>
    <w:p w14:paraId="16621C48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(Solo): I  kaw   na   nag- aa lis   ng mga   kasala nan   ng   san li  bu  tan</w:t>
      </w:r>
    </w:p>
    <w:p w14:paraId="4CE3B026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Ma a  wa   Ka   sa   A  min,      ma a  wa   Ka   sa   a   min.</w:t>
      </w:r>
    </w:p>
    <w:p w14:paraId="55E99245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O-o-o-o-o-oh,   O-o-o-o-oh ,   Ikaw   na  nag –aa  lis  ng   mga   kasala nan    ng   san li  bu  tan.</w:t>
      </w:r>
    </w:p>
    <w:p w14:paraId="7C9D538E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Tanggapin  Mo  ang  aming   kahilingan  Ikaw na  naluluklok   sa  kanan  ng   Ama </w:t>
      </w:r>
    </w:p>
    <w:p w14:paraId="3A9B5D68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Maa wa  Ka  sa   Amin,   maa  wa  Ka   sa   a   min.         (KORO) </w:t>
      </w:r>
    </w:p>
    <w:p w14:paraId="755B2B21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Sapagkat  Ikaw   la mang      ang    banal    Ikaw   lamang   ang    Pangi  noon </w:t>
      </w:r>
    </w:p>
    <w:p w14:paraId="459294B6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I kaw    la mang,   O    Hesu   kristo,    ang    ka taas   ta  a  san </w:t>
      </w:r>
    </w:p>
    <w:p w14:paraId="235FF08C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Ka sa ma  ng   Espi ritu  San to   Sa   ka  lu  wal ha  ti  an  ng   Diyos   Ama.   Amen.      (KORO) </w:t>
      </w:r>
    </w:p>
    <w:p w14:paraId="329BE9F3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</w:p>
    <w:p w14:paraId="226AE6DF" w14:textId="77777777" w:rsidR="00425568" w:rsidRPr="00715316" w:rsidRDefault="00425568" w:rsidP="00425568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ENDING:        Pa pu ri    sa    Diyos,           sa      Kai     -ta     a-   san!</w:t>
      </w:r>
    </w:p>
    <w:p w14:paraId="7A27B972" w14:textId="77777777" w:rsidR="00425568" w:rsidRPr="00715316" w:rsidRDefault="00425568" w:rsidP="00425568">
      <w:pPr>
        <w:rPr>
          <w:sz w:val="24"/>
        </w:rPr>
      </w:pPr>
      <w:r w:rsidRPr="00715316">
        <w:rPr>
          <w:sz w:val="24"/>
        </w:rPr>
        <w:br w:type="page"/>
      </w:r>
    </w:p>
    <w:p w14:paraId="5159C930" w14:textId="79CEB720" w:rsidR="00476903" w:rsidRPr="00E45144" w:rsidRDefault="00000000" w:rsidP="00476903">
      <w:pPr>
        <w:shd w:val="clear" w:color="auto" w:fill="FFFFFF"/>
        <w:spacing w:line="360" w:lineRule="auto"/>
        <w:rPr>
          <w:rStyle w:val="Hyperlink"/>
          <w:rFonts w:asciiTheme="majorHAnsi" w:eastAsiaTheme="majorEastAsia" w:hAnsiTheme="majorHAnsi" w:cstheme="majorBidi"/>
          <w:sz w:val="52"/>
          <w:szCs w:val="44"/>
          <w:u w:val="none"/>
        </w:rPr>
      </w:pPr>
      <w:hyperlink w:anchor="_top" w:history="1">
        <w:r w:rsidR="00476903" w:rsidRPr="00E45144">
          <w:rPr>
            <w:rStyle w:val="Hyperlink"/>
            <w:rFonts w:asciiTheme="majorHAnsi" w:eastAsiaTheme="majorEastAsia" w:hAnsiTheme="majorHAnsi" w:cstheme="majorBidi"/>
            <w:sz w:val="52"/>
            <w:szCs w:val="44"/>
            <w:u w:val="none"/>
          </w:rPr>
          <w:t>HALINA ESPIRITU SANTO</w:t>
        </w:r>
      </w:hyperlink>
    </w:p>
    <w:p w14:paraId="7C88222E" w14:textId="77777777" w:rsidR="00476903" w:rsidRPr="00476903" w:rsidRDefault="00476903" w:rsidP="00476903">
      <w:pPr>
        <w:shd w:val="clear" w:color="auto" w:fill="FFFFFF"/>
        <w:spacing w:line="360" w:lineRule="auto"/>
        <w:rPr>
          <w:rStyle w:val="Hyperlink"/>
          <w:rFonts w:asciiTheme="majorHAnsi" w:eastAsiaTheme="majorEastAsia" w:hAnsiTheme="majorHAnsi" w:cstheme="majorBidi"/>
          <w:sz w:val="40"/>
          <w:szCs w:val="32"/>
          <w:u w:val="none"/>
        </w:rPr>
      </w:pPr>
    </w:p>
    <w:p w14:paraId="0D94468F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b/>
          <w:bCs/>
          <w:sz w:val="40"/>
          <w:szCs w:val="32"/>
        </w:rPr>
      </w:pPr>
      <w:r w:rsidRPr="00476903">
        <w:rPr>
          <w:rFonts w:asciiTheme="majorHAnsi" w:hAnsiTheme="majorHAnsi"/>
          <w:b/>
          <w:bCs/>
          <w:sz w:val="40"/>
          <w:szCs w:val="32"/>
        </w:rPr>
        <w:t>I</w:t>
      </w:r>
    </w:p>
    <w:p w14:paraId="0C639B91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  <w:r w:rsidRPr="00476903">
        <w:rPr>
          <w:rFonts w:asciiTheme="majorHAnsi" w:hAnsiTheme="majorHAnsi"/>
          <w:sz w:val="40"/>
          <w:szCs w:val="32"/>
        </w:rPr>
        <w:t xml:space="preserve">Halina Espiritu Santo, </w:t>
      </w:r>
    </w:p>
    <w:p w14:paraId="6453C551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  <w:r w:rsidRPr="00476903">
        <w:rPr>
          <w:rFonts w:asciiTheme="majorHAnsi" w:hAnsiTheme="majorHAnsi"/>
          <w:sz w:val="40"/>
          <w:szCs w:val="32"/>
        </w:rPr>
        <w:t>Kinakailangan kita</w:t>
      </w:r>
    </w:p>
    <w:p w14:paraId="7CC5A4BD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  <w:r w:rsidRPr="00476903">
        <w:rPr>
          <w:rFonts w:asciiTheme="majorHAnsi" w:hAnsiTheme="majorHAnsi"/>
          <w:sz w:val="40"/>
          <w:szCs w:val="32"/>
        </w:rPr>
        <w:t xml:space="preserve">Sigla at lakas ng mahina, </w:t>
      </w:r>
    </w:p>
    <w:p w14:paraId="454DF194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  <w:r w:rsidRPr="00476903">
        <w:rPr>
          <w:rFonts w:asciiTheme="majorHAnsi" w:hAnsiTheme="majorHAnsi"/>
          <w:sz w:val="40"/>
          <w:szCs w:val="32"/>
        </w:rPr>
        <w:t>Pag-asa ka naming lahat</w:t>
      </w:r>
    </w:p>
    <w:p w14:paraId="5A398B9D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</w:p>
    <w:p w14:paraId="6CADDF7F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b/>
          <w:bCs/>
          <w:sz w:val="40"/>
          <w:szCs w:val="32"/>
        </w:rPr>
      </w:pPr>
      <w:r w:rsidRPr="00476903">
        <w:rPr>
          <w:rFonts w:asciiTheme="majorHAnsi" w:hAnsiTheme="majorHAnsi"/>
          <w:b/>
          <w:bCs/>
          <w:sz w:val="40"/>
          <w:szCs w:val="32"/>
        </w:rPr>
        <w:t>II</w:t>
      </w:r>
    </w:p>
    <w:p w14:paraId="656406B1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  <w:r w:rsidRPr="00476903">
        <w:rPr>
          <w:rFonts w:asciiTheme="majorHAnsi" w:hAnsiTheme="majorHAnsi"/>
          <w:sz w:val="40"/>
          <w:szCs w:val="32"/>
        </w:rPr>
        <w:t xml:space="preserve">Halina tulad ng batis </w:t>
      </w:r>
    </w:p>
    <w:p w14:paraId="4961A25F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  <w:r w:rsidRPr="00476903">
        <w:rPr>
          <w:rFonts w:asciiTheme="majorHAnsi" w:hAnsiTheme="majorHAnsi"/>
          <w:sz w:val="40"/>
          <w:szCs w:val="32"/>
        </w:rPr>
        <w:t>sa aming kaluluwa</w:t>
      </w:r>
    </w:p>
    <w:p w14:paraId="419EE9D5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  <w:r w:rsidRPr="00476903">
        <w:rPr>
          <w:rFonts w:asciiTheme="majorHAnsi" w:hAnsiTheme="majorHAnsi"/>
          <w:sz w:val="40"/>
          <w:szCs w:val="32"/>
        </w:rPr>
        <w:t xml:space="preserve">Taglay ang kapangyarihan, </w:t>
      </w:r>
    </w:p>
    <w:p w14:paraId="087D699F" w14:textId="77777777" w:rsidR="00476903" w:rsidRPr="00476903" w:rsidRDefault="00476903" w:rsidP="00476903">
      <w:pPr>
        <w:shd w:val="clear" w:color="auto" w:fill="FFFFFF"/>
        <w:spacing w:line="360" w:lineRule="auto"/>
        <w:rPr>
          <w:rFonts w:asciiTheme="majorHAnsi" w:hAnsiTheme="majorHAnsi"/>
          <w:sz w:val="40"/>
          <w:szCs w:val="32"/>
        </w:rPr>
      </w:pPr>
      <w:r w:rsidRPr="00476903">
        <w:rPr>
          <w:rFonts w:asciiTheme="majorHAnsi" w:hAnsiTheme="majorHAnsi"/>
          <w:sz w:val="40"/>
          <w:szCs w:val="32"/>
        </w:rPr>
        <w:t>sala ay kalusugan</w:t>
      </w:r>
    </w:p>
    <w:p w14:paraId="4E49B90D" w14:textId="77777777" w:rsidR="00476903" w:rsidRPr="004E3E7C" w:rsidRDefault="00476903" w:rsidP="00476903">
      <w:pPr>
        <w:spacing w:line="360" w:lineRule="auto"/>
        <w:rPr>
          <w:rFonts w:ascii="Verdana" w:hAnsi="Verdana"/>
          <w:sz w:val="28"/>
          <w:szCs w:val="28"/>
        </w:rPr>
      </w:pPr>
    </w:p>
    <w:p w14:paraId="5E4566F3" w14:textId="77777777" w:rsidR="00D46008" w:rsidRPr="00715316" w:rsidRDefault="00D46008" w:rsidP="00BA0C66">
      <w:pPr>
        <w:rPr>
          <w:rFonts w:asciiTheme="majorHAnsi" w:hAnsiTheme="majorHAnsi"/>
          <w:sz w:val="32"/>
          <w:szCs w:val="24"/>
        </w:rPr>
      </w:pPr>
    </w:p>
    <w:p w14:paraId="2E237D2F" w14:textId="77777777" w:rsidR="005D137F" w:rsidRDefault="005D137F">
      <w:pPr>
        <w:rPr>
          <w:rFonts w:asciiTheme="majorHAnsi" w:hAnsiTheme="majorHAnsi"/>
          <w:sz w:val="32"/>
          <w:szCs w:val="24"/>
        </w:rPr>
        <w:sectPr w:rsidR="005D137F" w:rsidSect="00E24B50">
          <w:type w:val="continuous"/>
          <w:pgSz w:w="12240" w:h="15840"/>
          <w:pgMar w:top="709" w:right="1440" w:bottom="1440" w:left="1440" w:header="720" w:footer="720" w:gutter="0"/>
          <w:cols w:space="720"/>
        </w:sectPr>
      </w:pPr>
    </w:p>
    <w:p w14:paraId="47B251BE" w14:textId="77777777" w:rsidR="00D46008" w:rsidRPr="00715316" w:rsidRDefault="00D46008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br w:type="page"/>
      </w:r>
    </w:p>
    <w:p w14:paraId="67FFCE13" w14:textId="77777777" w:rsidR="00F67B1C" w:rsidRPr="00715316" w:rsidRDefault="00F67B1C" w:rsidP="00F67B1C">
      <w:pPr>
        <w:pStyle w:val="Heading1"/>
        <w:sectPr w:rsidR="00F67B1C" w:rsidRPr="00715316" w:rsidSect="00802370">
          <w:type w:val="continuous"/>
          <w:pgSz w:w="12240" w:h="15840"/>
          <w:pgMar w:top="1260" w:right="1440" w:bottom="1440" w:left="1440" w:header="720" w:footer="720" w:gutter="0"/>
          <w:cols w:num="2" w:space="720"/>
        </w:sectPr>
      </w:pPr>
    </w:p>
    <w:p w14:paraId="25D769CC" w14:textId="7C99DE98" w:rsidR="009A3CA9" w:rsidRPr="006660DB" w:rsidRDefault="00000000" w:rsidP="00D41AB2">
      <w:pPr>
        <w:shd w:val="clear" w:color="auto" w:fill="FFFFFF"/>
        <w:spacing w:line="360" w:lineRule="auto"/>
        <w:rPr>
          <w:rStyle w:val="Hyperlink"/>
          <w:rFonts w:asciiTheme="majorHAnsi" w:eastAsiaTheme="majorEastAsia" w:hAnsiTheme="majorHAnsi" w:cstheme="majorBidi"/>
          <w:sz w:val="52"/>
          <w:szCs w:val="44"/>
          <w:u w:val="none"/>
        </w:rPr>
      </w:pPr>
      <w:hyperlink w:anchor="_top" w:history="1">
        <w:r w:rsidR="00552DFB" w:rsidRPr="006660DB">
          <w:rPr>
            <w:rStyle w:val="Hyperlink"/>
            <w:rFonts w:asciiTheme="majorHAnsi" w:eastAsiaTheme="majorEastAsia" w:hAnsiTheme="majorHAnsi" w:cstheme="majorBidi"/>
            <w:sz w:val="52"/>
            <w:szCs w:val="44"/>
            <w:u w:val="none"/>
          </w:rPr>
          <w:t>HANDOG NAMIN</w:t>
        </w:r>
      </w:hyperlink>
    </w:p>
    <w:p w14:paraId="54027A78" w14:textId="77777777" w:rsidR="009A3CA9" w:rsidRDefault="009A3CA9" w:rsidP="009A3CA9">
      <w:pPr>
        <w:spacing w:line="360" w:lineRule="auto"/>
        <w:rPr>
          <w:rFonts w:ascii="Verdana" w:eastAsia="Times New Roman" w:hAnsi="Verdana" w:cs="Times New Roman"/>
          <w:sz w:val="24"/>
          <w:szCs w:val="24"/>
          <w:lang w:eastAsia="en-CA"/>
        </w:rPr>
      </w:pPr>
    </w:p>
    <w:p w14:paraId="7E2132BE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9A3CA9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</w:p>
    <w:p w14:paraId="5AA4AB77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Handog namin sa Iyo, Ama,</w:t>
      </w:r>
    </w:p>
    <w:p w14:paraId="7A52EB97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ang tinapay at alak na ito</w:t>
      </w:r>
    </w:p>
    <w:p w14:paraId="5A24E741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Handog ng bayang umaasa,</w:t>
      </w:r>
    </w:p>
    <w:p w14:paraId="54C89BED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sumasamba’t nagmamahal sa ‘Yo</w:t>
      </w:r>
    </w:p>
    <w:p w14:paraId="2F12C1D8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7DA340C6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9A3CA9">
        <w:rPr>
          <w:rFonts w:asciiTheme="majorHAnsi" w:eastAsia="Times New Roman" w:hAnsiTheme="majorHAnsi" w:cs="Courier New"/>
          <w:b/>
          <w:bCs/>
          <w:sz w:val="32"/>
          <w:szCs w:val="32"/>
        </w:rPr>
        <w:t>I</w:t>
      </w:r>
    </w:p>
    <w:p w14:paraId="7AF8ECCE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Nawa’y dalhin ng ‘Yong anghel</w:t>
      </w:r>
    </w:p>
    <w:p w14:paraId="3AA184DC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ang aming panalangin sa ‘Yong dambana</w:t>
      </w:r>
    </w:p>
    <w:p w14:paraId="6172C6A9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Katulad ng halimuyak ng insensong</w:t>
      </w:r>
    </w:p>
    <w:p w14:paraId="0B3C19F7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umaakyat sa kalangitan</w:t>
      </w:r>
    </w:p>
    <w:p w14:paraId="1BBCC0AB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333832D8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9A3CA9">
        <w:rPr>
          <w:rFonts w:asciiTheme="majorHAnsi" w:eastAsia="Times New Roman" w:hAnsiTheme="majorHAnsi" w:cs="Courier New"/>
          <w:b/>
          <w:bCs/>
          <w:sz w:val="32"/>
          <w:szCs w:val="32"/>
        </w:rPr>
        <w:t>II</w:t>
      </w:r>
    </w:p>
    <w:p w14:paraId="0E035054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Nawa’y ang aming kaloob</w:t>
      </w:r>
    </w:p>
    <w:p w14:paraId="302D6169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maging si Hesukristong aming Panginoon</w:t>
      </w:r>
    </w:p>
    <w:p w14:paraId="57FECA24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Ang sinumang tumanggap at makisalo</w:t>
      </w:r>
    </w:p>
    <w:p w14:paraId="649DAE7A" w14:textId="77777777" w:rsidR="009A3CA9" w:rsidRPr="009A3CA9" w:rsidRDefault="009A3CA9" w:rsidP="009A3CA9">
      <w:pPr>
        <w:spacing w:line="360" w:lineRule="auto"/>
        <w:rPr>
          <w:rFonts w:asciiTheme="majorHAnsi" w:eastAsia="Times New Roman" w:hAnsiTheme="majorHAnsi" w:cs="Courier New"/>
          <w:sz w:val="32"/>
          <w:szCs w:val="32"/>
        </w:rPr>
      </w:pPr>
      <w:r w:rsidRPr="009A3CA9">
        <w:rPr>
          <w:rFonts w:asciiTheme="majorHAnsi" w:eastAsia="Times New Roman" w:hAnsiTheme="majorHAnsi" w:cs="Courier New"/>
          <w:sz w:val="32"/>
          <w:szCs w:val="32"/>
        </w:rPr>
        <w:t>ay mabubuhay kailanpaman</w:t>
      </w:r>
    </w:p>
    <w:p w14:paraId="6B2C842C" w14:textId="77777777" w:rsidR="009A3CA9" w:rsidRDefault="009A3CA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4A16516" w14:textId="283B1A37" w:rsidR="00337FA7" w:rsidRPr="00337FA7" w:rsidRDefault="009B0840" w:rsidP="00337FA7">
      <w:pPr>
        <w:pStyle w:val="Heading1"/>
        <w:rPr>
          <w:sz w:val="48"/>
          <w:szCs w:val="48"/>
        </w:rPr>
      </w:pPr>
      <w:r>
        <w:rPr>
          <w:sz w:val="48"/>
          <w:szCs w:val="48"/>
        </w:rPr>
        <w:lastRenderedPageBreak/>
        <w:br/>
      </w:r>
      <w:hyperlink w:anchor="_top" w:history="1">
        <w:bookmarkStart w:id="24" w:name="_Toc186886570"/>
        <w:r w:rsidR="00337FA7" w:rsidRPr="009B0840">
          <w:rPr>
            <w:rStyle w:val="Hyperlink"/>
            <w:color w:val="2E74B5" w:themeColor="accent1" w:themeShade="BF"/>
            <w:sz w:val="52"/>
            <w:szCs w:val="52"/>
            <w:u w:val="none"/>
          </w:rPr>
          <w:t>H</w:t>
        </w:r>
      </w:hyperlink>
      <w:r w:rsidR="00337FA7" w:rsidRPr="009B0840">
        <w:rPr>
          <w:rStyle w:val="Hyperlink"/>
          <w:color w:val="2E74B5" w:themeColor="accent1" w:themeShade="BF"/>
          <w:sz w:val="52"/>
          <w:szCs w:val="52"/>
          <w:u w:val="none"/>
        </w:rPr>
        <w:t>ALINA</w:t>
      </w:r>
      <w:r w:rsidR="006324BC" w:rsidRPr="009B0840">
        <w:rPr>
          <w:sz w:val="52"/>
          <w:szCs w:val="52"/>
        </w:rPr>
        <w:t xml:space="preserve"> O EMMANUEL</w:t>
      </w:r>
      <w:bookmarkEnd w:id="24"/>
      <w:r w:rsidR="00337FA7" w:rsidRPr="009B0840">
        <w:rPr>
          <w:sz w:val="52"/>
          <w:szCs w:val="52"/>
        </w:rPr>
        <w:br/>
      </w:r>
    </w:p>
    <w:p w14:paraId="067B27CB" w14:textId="5149CAF4" w:rsidR="00337FA7" w:rsidRPr="009B0840" w:rsidRDefault="00337FA7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Halina O Emma---nu---el</w:t>
      </w:r>
    </w:p>
    <w:p w14:paraId="48EA32EF" w14:textId="77777777" w:rsidR="00337FA7" w:rsidRPr="009B0840" w:rsidRDefault="00337FA7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At tubusin and Is---ra---el</w:t>
      </w:r>
    </w:p>
    <w:p w14:paraId="1E2E60A1" w14:textId="77777777" w:rsidR="00337FA7" w:rsidRPr="009B0840" w:rsidRDefault="00337FA7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Namimighati siya’ng lubos</w:t>
      </w:r>
    </w:p>
    <w:p w14:paraId="4C62BA75" w14:textId="77777777" w:rsidR="00596E84" w:rsidRPr="009B0840" w:rsidRDefault="00337FA7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Hinihintay Anak--- ng Diyos.</w:t>
      </w:r>
    </w:p>
    <w:p w14:paraId="1C1533AB" w14:textId="77777777" w:rsidR="00596E84" w:rsidRPr="009B0840" w:rsidRDefault="00596E84">
      <w:pPr>
        <w:rPr>
          <w:rFonts w:asciiTheme="majorHAnsi" w:eastAsia="Times New Roman" w:hAnsiTheme="majorHAnsi" w:cs="Courier New"/>
          <w:sz w:val="36"/>
          <w:szCs w:val="36"/>
        </w:rPr>
      </w:pPr>
    </w:p>
    <w:p w14:paraId="54D97A3E" w14:textId="77777777" w:rsidR="00596E84" w:rsidRPr="009B0840" w:rsidRDefault="00596E84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REFRAIN</w:t>
      </w:r>
      <w:r w:rsidRPr="009B0840">
        <w:rPr>
          <w:rFonts w:asciiTheme="majorHAnsi" w:eastAsia="Times New Roman" w:hAnsiTheme="majorHAnsi" w:cs="Courier New"/>
          <w:sz w:val="36"/>
          <w:szCs w:val="36"/>
        </w:rPr>
        <w:br/>
        <w:t>Magdi---wang Na!</w:t>
      </w:r>
    </w:p>
    <w:p w14:paraId="1DE6F806" w14:textId="176C1FD3" w:rsidR="00216581" w:rsidRPr="009B0840" w:rsidRDefault="00596E84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Emman---uel ay darating, O Is---ra</w:t>
      </w:r>
      <w:r w:rsidR="00216581" w:rsidRPr="009B0840">
        <w:rPr>
          <w:rFonts w:asciiTheme="majorHAnsi" w:eastAsia="Times New Roman" w:hAnsiTheme="majorHAnsi" w:cs="Courier New"/>
          <w:sz w:val="36"/>
          <w:szCs w:val="36"/>
        </w:rPr>
        <w:t>--e</w:t>
      </w:r>
      <w:r w:rsidRPr="009B0840">
        <w:rPr>
          <w:rFonts w:asciiTheme="majorHAnsi" w:eastAsia="Times New Roman" w:hAnsiTheme="majorHAnsi" w:cs="Courier New"/>
          <w:sz w:val="36"/>
          <w:szCs w:val="36"/>
        </w:rPr>
        <w:t>l!</w:t>
      </w:r>
    </w:p>
    <w:p w14:paraId="7FE35629" w14:textId="77777777" w:rsidR="00216581" w:rsidRPr="009B0840" w:rsidRDefault="00216581">
      <w:pPr>
        <w:rPr>
          <w:rFonts w:asciiTheme="majorHAnsi" w:eastAsia="Times New Roman" w:hAnsiTheme="majorHAnsi" w:cs="Courier New"/>
          <w:sz w:val="36"/>
          <w:szCs w:val="36"/>
        </w:rPr>
      </w:pPr>
    </w:p>
    <w:p w14:paraId="4C76FD40" w14:textId="6D04CC96" w:rsidR="00216581" w:rsidRPr="009B0840" w:rsidRDefault="00216581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Halina, O Karu---nu—ngan</w:t>
      </w:r>
    </w:p>
    <w:p w14:paraId="3C04EB0C" w14:textId="77777777" w:rsidR="00DB3695" w:rsidRPr="009B0840" w:rsidRDefault="00216581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T</w:t>
      </w:r>
      <w:r w:rsidR="007C1A30" w:rsidRPr="009B0840">
        <w:rPr>
          <w:rFonts w:asciiTheme="majorHAnsi" w:eastAsia="Times New Roman" w:hAnsiTheme="majorHAnsi" w:cs="Courier New"/>
          <w:sz w:val="36"/>
          <w:szCs w:val="36"/>
        </w:rPr>
        <w:t>a--</w:t>
      </w:r>
      <w:r w:rsidRPr="009B0840">
        <w:rPr>
          <w:rFonts w:asciiTheme="majorHAnsi" w:eastAsia="Times New Roman" w:hAnsiTheme="majorHAnsi" w:cs="Courier New"/>
          <w:sz w:val="36"/>
          <w:szCs w:val="36"/>
        </w:rPr>
        <w:t>gapag-ayos ng--</w:t>
      </w:r>
      <w:r w:rsidR="007C1A30" w:rsidRPr="009B0840">
        <w:rPr>
          <w:rFonts w:asciiTheme="majorHAnsi" w:eastAsia="Times New Roman" w:hAnsiTheme="majorHAnsi" w:cs="Courier New"/>
          <w:sz w:val="36"/>
          <w:szCs w:val="36"/>
        </w:rPr>
        <w:t xml:space="preserve">  </w:t>
      </w:r>
      <w:r w:rsidRPr="009B0840">
        <w:rPr>
          <w:rFonts w:asciiTheme="majorHAnsi" w:eastAsia="Times New Roman" w:hAnsiTheme="majorHAnsi" w:cs="Courier New"/>
          <w:sz w:val="36"/>
          <w:szCs w:val="36"/>
        </w:rPr>
        <w:t>tanan</w:t>
      </w:r>
    </w:p>
    <w:p w14:paraId="61CC248A" w14:textId="4C7D0EAC" w:rsidR="001408C5" w:rsidRPr="009B0840" w:rsidRDefault="00DB3695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Sa landas ng katim---pi</w:t>
      </w:r>
      <w:r w:rsidR="001408C5" w:rsidRPr="009B0840">
        <w:rPr>
          <w:rFonts w:asciiTheme="majorHAnsi" w:eastAsia="Times New Roman" w:hAnsiTheme="majorHAnsi" w:cs="Courier New"/>
          <w:sz w:val="36"/>
          <w:szCs w:val="36"/>
        </w:rPr>
        <w:t>—</w:t>
      </w:r>
      <w:r w:rsidRPr="009B0840">
        <w:rPr>
          <w:rFonts w:asciiTheme="majorHAnsi" w:eastAsia="Times New Roman" w:hAnsiTheme="majorHAnsi" w:cs="Courier New"/>
          <w:sz w:val="36"/>
          <w:szCs w:val="36"/>
        </w:rPr>
        <w:t>an</w:t>
      </w:r>
    </w:p>
    <w:p w14:paraId="0D40ADD8" w14:textId="77777777" w:rsidR="00170D7D" w:rsidRDefault="001408C5">
      <w:pPr>
        <w:rPr>
          <w:rFonts w:asciiTheme="majorHAnsi" w:eastAsia="Times New Roman" w:hAnsiTheme="majorHAnsi" w:cs="Courier New"/>
          <w:sz w:val="36"/>
          <w:szCs w:val="36"/>
        </w:rPr>
      </w:pPr>
      <w:r w:rsidRPr="009B0840">
        <w:rPr>
          <w:rFonts w:asciiTheme="majorHAnsi" w:eastAsia="Times New Roman" w:hAnsiTheme="majorHAnsi" w:cs="Courier New"/>
          <w:sz w:val="36"/>
          <w:szCs w:val="36"/>
        </w:rPr>
        <w:t>Kami’y turua’t ga---bayan.</w:t>
      </w:r>
    </w:p>
    <w:p w14:paraId="64804421" w14:textId="77777777" w:rsidR="00170D7D" w:rsidRDefault="00170D7D">
      <w:pPr>
        <w:rPr>
          <w:rFonts w:asciiTheme="majorHAnsi" w:eastAsia="Times New Roman" w:hAnsiTheme="majorHAnsi" w:cs="Courier New"/>
          <w:sz w:val="36"/>
          <w:szCs w:val="36"/>
        </w:rPr>
      </w:pPr>
      <w:r>
        <w:rPr>
          <w:rFonts w:asciiTheme="majorHAnsi" w:eastAsia="Times New Roman" w:hAnsiTheme="majorHAnsi" w:cs="Courier New"/>
          <w:sz w:val="36"/>
          <w:szCs w:val="36"/>
        </w:rPr>
        <w:br w:type="page"/>
      </w:r>
    </w:p>
    <w:p w14:paraId="1C902A64" w14:textId="13AEB90F" w:rsidR="00170D7D" w:rsidRPr="00824298" w:rsidRDefault="00000000" w:rsidP="00CE6B96">
      <w:pPr>
        <w:pStyle w:val="Heading1"/>
        <w:rPr>
          <w:rStyle w:val="Hyperlink"/>
          <w:color w:val="2E74B5" w:themeColor="accent1" w:themeShade="BF"/>
          <w:sz w:val="48"/>
          <w:szCs w:val="48"/>
          <w:u w:val="none"/>
        </w:rPr>
      </w:pPr>
      <w:hyperlink w:anchor="_top" w:history="1">
        <w:bookmarkStart w:id="25" w:name="_Toc186886571"/>
        <w:r w:rsidR="00170D7D" w:rsidRPr="00824298">
          <w:rPr>
            <w:rStyle w:val="Hyperlink"/>
            <w:sz w:val="48"/>
            <w:szCs w:val="48"/>
            <w:u w:val="none"/>
          </w:rPr>
          <w:t>HALINA, O HESUS</w:t>
        </w:r>
        <w:bookmarkEnd w:id="25"/>
      </w:hyperlink>
    </w:p>
    <w:p w14:paraId="61B6EEBB" w14:textId="77777777" w:rsidR="00170D7D" w:rsidRPr="00170D7D" w:rsidRDefault="00170D7D" w:rsidP="00170D7D">
      <w:pPr>
        <w:shd w:val="clear" w:color="auto" w:fill="FFFFFF"/>
        <w:rPr>
          <w:rFonts w:asciiTheme="majorHAnsi" w:eastAsia="Times New Roman" w:hAnsiTheme="majorHAnsi" w:cs="Courier New"/>
          <w:sz w:val="36"/>
          <w:szCs w:val="36"/>
        </w:rPr>
      </w:pPr>
      <w:r>
        <w:rPr>
          <w:color w:val="000000"/>
        </w:rPr>
        <w:t>Danny Isidro, SJ - Nemy Que, SJ</w:t>
      </w:r>
      <w:r>
        <w:rPr>
          <w:color w:val="000000"/>
        </w:rPr>
        <w:br/>
      </w:r>
      <w:r>
        <w:rPr>
          <w:color w:val="000000"/>
        </w:rPr>
        <w:br/>
      </w:r>
      <w:r w:rsidRPr="00170D7D">
        <w:rPr>
          <w:rFonts w:asciiTheme="majorHAnsi" w:eastAsia="Times New Roman" w:hAnsiTheme="majorHAnsi" w:cs="Courier New"/>
          <w:sz w:val="36"/>
          <w:szCs w:val="36"/>
        </w:rPr>
        <w:t>Naghihintay kami sa Iyong pagbalik.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  <w:t>Gabi at araw, kami'y nananabik.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  <w:t>Ginapi ng sala, ng dusa at sakit,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  <w:t>Hesus, hanggang kailan, kami magtitiis?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</w:r>
      <w:r w:rsidRPr="00170D7D">
        <w:rPr>
          <w:rFonts w:asciiTheme="majorHAnsi" w:eastAsia="Times New Roman" w:hAnsiTheme="majorHAnsi" w:cs="Courier New"/>
          <w:b/>
          <w:bCs/>
          <w:sz w:val="36"/>
          <w:szCs w:val="36"/>
        </w:rPr>
        <w:t>Koro:</w:t>
      </w:r>
      <w:r w:rsidRPr="00170D7D">
        <w:rPr>
          <w:rFonts w:asciiTheme="majorHAnsi" w:eastAsia="Times New Roman" w:hAnsiTheme="majorHAnsi" w:cs="Courier New"/>
          <w:b/>
          <w:bCs/>
          <w:sz w:val="36"/>
          <w:szCs w:val="36"/>
        </w:rPr>
        <w:br/>
      </w:r>
      <w:r w:rsidRPr="00170D7D">
        <w:rPr>
          <w:rFonts w:asciiTheme="majorHAnsi" w:eastAsia="Times New Roman" w:hAnsiTheme="majorHAnsi" w:cs="Courier New"/>
          <w:sz w:val="36"/>
          <w:szCs w:val="36"/>
        </w:rPr>
        <w:t>Halina, O Hesus, na Mananakop,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  <w:t>Ang Iyong bayan, palayain Mong lubos.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  <w:t>Inaasam namin; ang Iyong pagdatal.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  <w:t>Ang paghahari Mo'y aming hinihintay;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  <w:t>Hesus, hangad nami'y liwanag Mong tunay</w:t>
      </w:r>
      <w:r w:rsidRPr="00170D7D">
        <w:rPr>
          <w:rFonts w:asciiTheme="majorHAnsi" w:eastAsia="Times New Roman" w:hAnsiTheme="majorHAnsi" w:cs="Courier New"/>
          <w:sz w:val="36"/>
          <w:szCs w:val="36"/>
        </w:rPr>
        <w:br/>
        <w:t>Na S'ya naming tanglaw sa landas ng buhay.</w:t>
      </w:r>
    </w:p>
    <w:p w14:paraId="49CFD168" w14:textId="0559E3AE" w:rsidR="00F327A2" w:rsidRPr="00170D7D" w:rsidRDefault="00337FA7">
      <w:pPr>
        <w:rPr>
          <w:rFonts w:asciiTheme="majorHAnsi" w:eastAsia="Times New Roman" w:hAnsiTheme="majorHAnsi" w:cs="Courier New"/>
          <w:sz w:val="36"/>
          <w:szCs w:val="36"/>
        </w:rPr>
      </w:pPr>
      <w:r w:rsidRPr="00170D7D">
        <w:rPr>
          <w:rFonts w:asciiTheme="majorHAnsi" w:eastAsia="Times New Roman" w:hAnsiTheme="majorHAnsi" w:cs="Courier New"/>
          <w:sz w:val="36"/>
          <w:szCs w:val="36"/>
        </w:rPr>
        <w:br w:type="page"/>
      </w:r>
    </w:p>
    <w:p w14:paraId="176B82EF" w14:textId="77777777" w:rsidR="00F327A2" w:rsidRPr="009B0840" w:rsidRDefault="00F327A2" w:rsidP="00F327A2">
      <w:pPr>
        <w:pStyle w:val="Heading1"/>
        <w:rPr>
          <w:sz w:val="52"/>
          <w:szCs w:val="52"/>
        </w:rPr>
      </w:pPr>
      <w:bookmarkStart w:id="26" w:name="_Toc186886572"/>
      <w:r w:rsidRPr="009B0840">
        <w:rPr>
          <w:sz w:val="52"/>
          <w:szCs w:val="52"/>
        </w:rPr>
        <w:lastRenderedPageBreak/>
        <w:t>HALINA D'YOS MESIAS</w:t>
      </w:r>
      <w:bookmarkEnd w:id="26"/>
    </w:p>
    <w:p w14:paraId="128AC3FF" w14:textId="77777777" w:rsidR="00F327A2" w:rsidRPr="00F327A2" w:rsidRDefault="00F327A2" w:rsidP="00F327A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0C9D4006" w14:textId="65F8B191" w:rsidR="00F327A2" w:rsidRPr="00EF57C8" w:rsidRDefault="00F327A2" w:rsidP="00F327A2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EF57C8">
        <w:rPr>
          <w:rFonts w:asciiTheme="majorHAnsi" w:hAnsiTheme="majorHAnsi" w:cstheme="majorHAnsi"/>
          <w:b/>
          <w:bCs/>
          <w:sz w:val="36"/>
          <w:szCs w:val="36"/>
        </w:rPr>
        <w:t>I</w:t>
      </w:r>
    </w:p>
    <w:p w14:paraId="360D767A" w14:textId="10C0E39E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Halina D'yos Mesiyas,</w:t>
      </w:r>
    </w:p>
    <w:p w14:paraId="7D7489B4" w14:textId="52E8D301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Buong mundo'y hinihintay Ka</w:t>
      </w:r>
    </w:p>
    <w:p w14:paraId="279CE678" w14:textId="48F3A674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Magwawagi'y pag-asa,</w:t>
      </w:r>
    </w:p>
    <w:p w14:paraId="49424C81" w14:textId="77777777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Mapapawi ang lumbay.</w:t>
      </w:r>
    </w:p>
    <w:p w14:paraId="0F7DD293" w14:textId="77777777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</w:p>
    <w:p w14:paraId="596D06B8" w14:textId="464588DB" w:rsidR="00F327A2" w:rsidRPr="00EF57C8" w:rsidRDefault="00F327A2" w:rsidP="00F327A2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EF57C8">
        <w:rPr>
          <w:rFonts w:asciiTheme="majorHAnsi" w:hAnsiTheme="majorHAnsi" w:cstheme="majorHAnsi"/>
          <w:b/>
          <w:bCs/>
          <w:sz w:val="36"/>
          <w:szCs w:val="36"/>
        </w:rPr>
        <w:t>REFRAIN</w:t>
      </w:r>
    </w:p>
    <w:p w14:paraId="2B0D8D66" w14:textId="74A015CB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Poong Mahal, lapit Ka na</w:t>
      </w:r>
    </w:p>
    <w:p w14:paraId="1ED4E40B" w14:textId="3C70FD97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Kadilima'y pawiin na,</w:t>
      </w:r>
    </w:p>
    <w:p w14:paraId="683D4718" w14:textId="77777777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Iyong mukha'y pakita na</w:t>
      </w:r>
    </w:p>
    <w:p w14:paraId="11DD6067" w14:textId="77777777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</w:p>
    <w:p w14:paraId="3993CC4F" w14:textId="55BD529C" w:rsidR="00F327A2" w:rsidRPr="006644D1" w:rsidRDefault="00F327A2" w:rsidP="00F327A2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6644D1">
        <w:rPr>
          <w:rFonts w:asciiTheme="majorHAnsi" w:hAnsiTheme="majorHAnsi" w:cstheme="majorHAnsi"/>
          <w:b/>
          <w:bCs/>
          <w:sz w:val="36"/>
          <w:szCs w:val="36"/>
        </w:rPr>
        <w:t>II</w:t>
      </w:r>
    </w:p>
    <w:p w14:paraId="43FB5B43" w14:textId="77777777" w:rsidR="00822ECB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 xml:space="preserve">Sabik sa'yo ang bayan </w:t>
      </w:r>
    </w:p>
    <w:p w14:paraId="31894914" w14:textId="77777777" w:rsidR="00822ECB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 xml:space="preserve">Mula pa n'ong mga propeta </w:t>
      </w:r>
    </w:p>
    <w:p w14:paraId="7611D5D4" w14:textId="1CE8FEF2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Bigyan kami ng laya,</w:t>
      </w:r>
    </w:p>
    <w:p w14:paraId="3789605C" w14:textId="0C81CFD9" w:rsidR="00F327A2" w:rsidRPr="00F327A2" w:rsidRDefault="00F327A2" w:rsidP="00F327A2">
      <w:pPr>
        <w:rPr>
          <w:rFonts w:asciiTheme="majorHAnsi" w:hAnsiTheme="majorHAnsi" w:cstheme="majorHAnsi"/>
          <w:sz w:val="36"/>
          <w:szCs w:val="36"/>
        </w:rPr>
      </w:pPr>
      <w:r w:rsidRPr="00F327A2">
        <w:rPr>
          <w:rFonts w:asciiTheme="majorHAnsi" w:hAnsiTheme="majorHAnsi" w:cstheme="majorHAnsi"/>
          <w:sz w:val="36"/>
          <w:szCs w:val="36"/>
        </w:rPr>
        <w:t>Sa sala ay tubusin.</w:t>
      </w:r>
    </w:p>
    <w:p w14:paraId="6B0F80E3" w14:textId="77777777" w:rsidR="00F327A2" w:rsidRDefault="00F327A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1F39EE90" w14:textId="77777777" w:rsidR="00337FA7" w:rsidRDefault="00337FA7" w:rsidP="00F327A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0FADC3C0" w14:textId="281F0A03" w:rsidR="00303B1D" w:rsidRPr="00DA3F56" w:rsidRDefault="00000000" w:rsidP="00303B1D">
      <w:pPr>
        <w:pStyle w:val="Heading1"/>
      </w:pPr>
      <w:hyperlink w:anchor="_top" w:history="1">
        <w:bookmarkStart w:id="27" w:name="_Toc186886573"/>
        <w:r w:rsidR="00303B1D" w:rsidRPr="00103E63">
          <w:rPr>
            <w:rStyle w:val="Hyperlink"/>
            <w:sz w:val="46"/>
            <w:szCs w:val="38"/>
            <w:u w:val="none"/>
          </w:rPr>
          <w:t>HESUS NA AKING KAPATID</w:t>
        </w:r>
        <w:bookmarkEnd w:id="27"/>
      </w:hyperlink>
      <w:r w:rsidR="00303B1D" w:rsidRPr="00103E63">
        <w:rPr>
          <w:sz w:val="38"/>
          <w:szCs w:val="38"/>
        </w:rPr>
        <w:t xml:space="preserve"> </w:t>
      </w:r>
      <w:r w:rsidR="00303B1D" w:rsidRPr="00DA3F56">
        <w:br/>
      </w:r>
    </w:p>
    <w:p w14:paraId="183B49EF" w14:textId="77777777" w:rsidR="00303B1D" w:rsidRPr="000A7411" w:rsidRDefault="00303B1D" w:rsidP="00303B1D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0A7411">
        <w:rPr>
          <w:rFonts w:asciiTheme="majorHAnsi" w:hAnsiTheme="majorHAnsi"/>
          <w:b/>
          <w:sz w:val="32"/>
          <w:szCs w:val="32"/>
        </w:rPr>
        <w:t xml:space="preserve">Koro </w:t>
      </w:r>
    </w:p>
    <w:p w14:paraId="35901D9B" w14:textId="77777777" w:rsidR="00303B1D" w:rsidRPr="000A7411" w:rsidRDefault="00303B1D" w:rsidP="00303B1D">
      <w:pPr>
        <w:pStyle w:val="HTMLPreformatted"/>
        <w:rPr>
          <w:rFonts w:asciiTheme="majorHAnsi" w:hAnsiTheme="majorHAnsi"/>
          <w:sz w:val="32"/>
          <w:szCs w:val="32"/>
        </w:rPr>
      </w:pPr>
      <w:r w:rsidRPr="000A7411">
        <w:rPr>
          <w:rFonts w:asciiTheme="majorHAnsi" w:hAnsiTheme="majorHAnsi"/>
          <w:sz w:val="32"/>
          <w:szCs w:val="32"/>
        </w:rPr>
        <w:t xml:space="preserve">Tulutan mong aking mata </w:t>
      </w:r>
      <w:r w:rsidRPr="000A7411">
        <w:rPr>
          <w:rFonts w:asciiTheme="majorHAnsi" w:hAnsiTheme="majorHAnsi"/>
          <w:sz w:val="32"/>
          <w:szCs w:val="32"/>
        </w:rPr>
        <w:br/>
        <w:t xml:space="preserve">Mamulat sa katotohanan </w:t>
      </w:r>
      <w:r w:rsidRPr="000A7411">
        <w:rPr>
          <w:rFonts w:asciiTheme="majorHAnsi" w:hAnsiTheme="majorHAnsi"/>
          <w:sz w:val="32"/>
          <w:szCs w:val="32"/>
        </w:rPr>
        <w:br/>
        <w:t xml:space="preserve">Ikaw Poon makikilala </w:t>
      </w:r>
      <w:r w:rsidRPr="000A7411">
        <w:rPr>
          <w:rFonts w:asciiTheme="majorHAnsi" w:hAnsiTheme="majorHAnsi"/>
          <w:sz w:val="32"/>
          <w:szCs w:val="32"/>
        </w:rPr>
        <w:br/>
        <w:t xml:space="preserve">Sa taong mapagkumbaba </w:t>
      </w:r>
      <w:r w:rsidRPr="000A7411">
        <w:rPr>
          <w:rFonts w:asciiTheme="majorHAnsi" w:hAnsiTheme="majorHAnsi"/>
          <w:sz w:val="32"/>
          <w:szCs w:val="32"/>
        </w:rPr>
        <w:br/>
      </w:r>
    </w:p>
    <w:p w14:paraId="74CC9D98" w14:textId="77777777" w:rsidR="00303B1D" w:rsidRPr="000A7411" w:rsidRDefault="00303B1D" w:rsidP="00303B1D">
      <w:pPr>
        <w:pStyle w:val="HTMLPreformatted"/>
        <w:rPr>
          <w:rFonts w:asciiTheme="majorHAnsi" w:hAnsiTheme="majorHAnsi"/>
          <w:sz w:val="32"/>
          <w:szCs w:val="32"/>
        </w:rPr>
      </w:pPr>
      <w:r w:rsidRPr="000A7411">
        <w:rPr>
          <w:rFonts w:asciiTheme="majorHAnsi" w:hAnsiTheme="majorHAnsi"/>
          <w:b/>
          <w:sz w:val="32"/>
          <w:szCs w:val="32"/>
        </w:rPr>
        <w:t xml:space="preserve">Verse 1 </w:t>
      </w:r>
      <w:r w:rsidRPr="000A7411">
        <w:rPr>
          <w:rFonts w:asciiTheme="majorHAnsi" w:hAnsiTheme="majorHAnsi"/>
          <w:b/>
          <w:sz w:val="32"/>
          <w:szCs w:val="32"/>
        </w:rPr>
        <w:br/>
      </w:r>
      <w:r w:rsidRPr="000A7411">
        <w:rPr>
          <w:rFonts w:asciiTheme="majorHAnsi" w:hAnsiTheme="majorHAnsi"/>
          <w:sz w:val="32"/>
          <w:szCs w:val="32"/>
        </w:rPr>
        <w:t xml:space="preserve">Hesus na aking kapatid </w:t>
      </w:r>
      <w:r w:rsidRPr="000A7411">
        <w:rPr>
          <w:rFonts w:asciiTheme="majorHAnsi" w:hAnsiTheme="majorHAnsi"/>
          <w:sz w:val="32"/>
          <w:szCs w:val="32"/>
        </w:rPr>
        <w:br/>
        <w:t xml:space="preserve">Sa lupa nami'y bumalik: </w:t>
      </w:r>
      <w:r w:rsidRPr="000A7411">
        <w:rPr>
          <w:rFonts w:asciiTheme="majorHAnsi" w:hAnsiTheme="majorHAnsi"/>
          <w:sz w:val="32"/>
          <w:szCs w:val="32"/>
        </w:rPr>
        <w:br/>
        <w:t xml:space="preserve">Iyong mukha'y i-bang i-ba. </w:t>
      </w:r>
      <w:r w:rsidRPr="000A7411">
        <w:rPr>
          <w:rFonts w:asciiTheme="majorHAnsi" w:hAnsiTheme="majorHAnsi"/>
          <w:sz w:val="32"/>
          <w:szCs w:val="32"/>
        </w:rPr>
        <w:br/>
        <w:t xml:space="preserve">Hindi kita nakikilala. </w:t>
      </w:r>
      <w:r w:rsidRPr="000A7411">
        <w:rPr>
          <w:rFonts w:asciiTheme="majorHAnsi" w:hAnsiTheme="majorHAnsi"/>
          <w:sz w:val="32"/>
          <w:szCs w:val="32"/>
        </w:rPr>
        <w:br/>
      </w:r>
    </w:p>
    <w:p w14:paraId="68C6CBB3" w14:textId="77777777" w:rsidR="00303B1D" w:rsidRPr="000A7411" w:rsidRDefault="00303B1D" w:rsidP="00303B1D">
      <w:pPr>
        <w:pStyle w:val="HTMLPreformatted"/>
        <w:rPr>
          <w:rFonts w:asciiTheme="majorHAnsi" w:hAnsiTheme="majorHAnsi"/>
          <w:sz w:val="32"/>
          <w:szCs w:val="32"/>
        </w:rPr>
      </w:pPr>
      <w:r w:rsidRPr="000A7411">
        <w:rPr>
          <w:rFonts w:asciiTheme="majorHAnsi" w:hAnsiTheme="majorHAnsi"/>
          <w:b/>
          <w:sz w:val="32"/>
          <w:szCs w:val="32"/>
        </w:rPr>
        <w:t xml:space="preserve">Verse 2 </w:t>
      </w:r>
      <w:r w:rsidRPr="000A7411">
        <w:rPr>
          <w:rFonts w:asciiTheme="majorHAnsi" w:hAnsiTheme="majorHAnsi"/>
          <w:sz w:val="32"/>
          <w:szCs w:val="32"/>
        </w:rPr>
        <w:br/>
        <w:t xml:space="preserve">Hesus na aking kapatid </w:t>
      </w:r>
      <w:r w:rsidRPr="000A7411">
        <w:rPr>
          <w:rFonts w:asciiTheme="majorHAnsi" w:hAnsiTheme="majorHAnsi"/>
          <w:sz w:val="32"/>
          <w:szCs w:val="32"/>
        </w:rPr>
        <w:br/>
        <w:t xml:space="preserve">Putikin man ang I'yong sapin </w:t>
      </w:r>
      <w:r w:rsidRPr="000A7411">
        <w:rPr>
          <w:rFonts w:asciiTheme="majorHAnsi" w:hAnsiTheme="majorHAnsi"/>
          <w:sz w:val="32"/>
          <w:szCs w:val="32"/>
        </w:rPr>
        <w:br/>
        <w:t xml:space="preserve">Punit punit ang iyong damit </w:t>
      </w:r>
      <w:r w:rsidRPr="000A7411">
        <w:rPr>
          <w:rFonts w:asciiTheme="majorHAnsi" w:hAnsiTheme="majorHAnsi"/>
          <w:sz w:val="32"/>
          <w:szCs w:val="32"/>
        </w:rPr>
        <w:br/>
        <w:t xml:space="preserve">Nawa Ikaw'y mapasaakin. </w:t>
      </w:r>
      <w:r w:rsidRPr="000A7411">
        <w:rPr>
          <w:rFonts w:asciiTheme="majorHAnsi" w:hAnsiTheme="majorHAnsi"/>
          <w:sz w:val="32"/>
          <w:szCs w:val="32"/>
        </w:rPr>
        <w:br/>
      </w:r>
    </w:p>
    <w:p w14:paraId="2D81790E" w14:textId="77777777" w:rsidR="00303B1D" w:rsidRPr="000A7411" w:rsidRDefault="00303B1D" w:rsidP="00303B1D">
      <w:pPr>
        <w:pStyle w:val="HTMLPreformatted"/>
        <w:rPr>
          <w:rFonts w:asciiTheme="majorHAnsi" w:hAnsiTheme="majorHAnsi"/>
          <w:sz w:val="32"/>
          <w:szCs w:val="32"/>
        </w:rPr>
      </w:pPr>
      <w:r w:rsidRPr="000A7411">
        <w:rPr>
          <w:rFonts w:asciiTheme="majorHAnsi" w:hAnsiTheme="majorHAnsi"/>
          <w:b/>
          <w:sz w:val="32"/>
          <w:szCs w:val="32"/>
        </w:rPr>
        <w:t xml:space="preserve">Verse 3 </w:t>
      </w:r>
      <w:r w:rsidRPr="000A7411">
        <w:rPr>
          <w:rFonts w:asciiTheme="majorHAnsi" w:hAnsiTheme="majorHAnsi"/>
          <w:sz w:val="32"/>
          <w:szCs w:val="32"/>
        </w:rPr>
        <w:br/>
        <w:t xml:space="preserve">Hesus na aking kabatid </w:t>
      </w:r>
      <w:r w:rsidRPr="000A7411">
        <w:rPr>
          <w:rFonts w:asciiTheme="majorHAnsi" w:hAnsiTheme="majorHAnsi"/>
          <w:sz w:val="32"/>
          <w:szCs w:val="32"/>
        </w:rPr>
        <w:br/>
        <w:t xml:space="preserve">Sa bukid ka nagtatanim </w:t>
      </w:r>
    </w:p>
    <w:p w14:paraId="5B0DDE8F" w14:textId="77777777" w:rsidR="00303B1D" w:rsidRPr="000A7411" w:rsidRDefault="00303B1D" w:rsidP="00303B1D">
      <w:pPr>
        <w:pStyle w:val="HTMLPreformatted"/>
        <w:rPr>
          <w:rFonts w:asciiTheme="majorHAnsi" w:hAnsiTheme="majorHAnsi"/>
          <w:sz w:val="32"/>
          <w:szCs w:val="32"/>
        </w:rPr>
      </w:pPr>
      <w:r w:rsidRPr="000A7411">
        <w:rPr>
          <w:rFonts w:asciiTheme="majorHAnsi" w:hAnsiTheme="majorHAnsi"/>
          <w:sz w:val="32"/>
          <w:szCs w:val="32"/>
        </w:rPr>
        <w:t>O sa palengke din naman</w:t>
      </w:r>
    </w:p>
    <w:p w14:paraId="7988C9AC" w14:textId="3E1FF0F0" w:rsidR="00303B1D" w:rsidRDefault="00303B1D" w:rsidP="00303B1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0A7411">
        <w:rPr>
          <w:rFonts w:asciiTheme="majorHAnsi" w:hAnsiTheme="majorHAnsi"/>
          <w:sz w:val="32"/>
          <w:szCs w:val="32"/>
        </w:rPr>
        <w:t xml:space="preserve">Ikaw ay naghahanapbuhay. </w:t>
      </w:r>
      <w:r>
        <w:br w:type="page"/>
      </w:r>
    </w:p>
    <w:p w14:paraId="72F716A3" w14:textId="56746DAE" w:rsidR="000F345F" w:rsidRPr="00BB10D0" w:rsidRDefault="00BB10D0" w:rsidP="000F345F">
      <w:pPr>
        <w:pStyle w:val="Heading1"/>
        <w:rPr>
          <w:rStyle w:val="Hyperlink"/>
          <w:sz w:val="40"/>
          <w:szCs w:val="40"/>
          <w:u w:val="none"/>
        </w:rPr>
      </w:pPr>
      <w:r w:rsidRPr="00BB10D0">
        <w:rPr>
          <w:sz w:val="48"/>
          <w:szCs w:val="40"/>
        </w:rPr>
        <w:lastRenderedPageBreak/>
        <w:fldChar w:fldCharType="begin"/>
      </w:r>
      <w:r w:rsidRPr="00BB10D0">
        <w:rPr>
          <w:sz w:val="48"/>
          <w:szCs w:val="40"/>
        </w:rPr>
        <w:instrText>HYPERLINK  \l "_top"</w:instrText>
      </w:r>
      <w:r w:rsidRPr="00BB10D0">
        <w:rPr>
          <w:sz w:val="48"/>
          <w:szCs w:val="40"/>
        </w:rPr>
      </w:r>
      <w:r w:rsidRPr="00BB10D0">
        <w:rPr>
          <w:sz w:val="48"/>
          <w:szCs w:val="40"/>
        </w:rPr>
        <w:fldChar w:fldCharType="separate"/>
      </w:r>
      <w:bookmarkStart w:id="28" w:name="_Toc186886574"/>
      <w:r w:rsidR="000F345F" w:rsidRPr="00BB10D0">
        <w:rPr>
          <w:rStyle w:val="Hyperlink"/>
          <w:sz w:val="48"/>
          <w:szCs w:val="40"/>
          <w:u w:val="none"/>
        </w:rPr>
        <w:t>HOSAN</w:t>
      </w:r>
      <w:r w:rsidR="00114FC0">
        <w:rPr>
          <w:rStyle w:val="Hyperlink"/>
          <w:sz w:val="48"/>
          <w:szCs w:val="40"/>
          <w:u w:val="none"/>
        </w:rPr>
        <w:t>N</w:t>
      </w:r>
      <w:r w:rsidR="000F345F" w:rsidRPr="00BB10D0">
        <w:rPr>
          <w:rStyle w:val="Hyperlink"/>
          <w:sz w:val="48"/>
          <w:szCs w:val="40"/>
          <w:u w:val="none"/>
        </w:rPr>
        <w:t>A ANG AMING AWIT</w:t>
      </w:r>
      <w:bookmarkEnd w:id="28"/>
    </w:p>
    <w:p w14:paraId="2D467B8C" w14:textId="2986133F" w:rsidR="00114FC0" w:rsidRDefault="00114FC0" w:rsidP="00114FC0">
      <w:pPr>
        <w:pStyle w:val="NormalWeb"/>
        <w:shd w:val="clear" w:color="auto" w:fill="FFFFFF"/>
        <w:spacing w:before="0" w:beforeAutospacing="0" w:after="180" w:afterAutospacing="0"/>
        <w:textAlignment w:val="baseline"/>
        <w:rPr>
          <w:rFonts w:asciiTheme="majorHAnsi" w:hAnsiTheme="majorHAnsi" w:cs="Courier New"/>
          <w:sz w:val="32"/>
          <w:szCs w:val="32"/>
          <w:lang w:val="en-US" w:eastAsia="en-US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8"/>
          <w:szCs w:val="40"/>
        </w:rPr>
        <w:br/>
      </w:r>
      <w:r w:rsidR="00BB10D0" w:rsidRPr="00BB10D0">
        <w:rPr>
          <w:rFonts w:asciiTheme="majorHAnsi" w:eastAsiaTheme="majorEastAsia" w:hAnsiTheme="majorHAnsi" w:cstheme="majorBidi"/>
          <w:color w:val="2E74B5" w:themeColor="accent1" w:themeShade="BF"/>
          <w:sz w:val="48"/>
          <w:szCs w:val="40"/>
        </w:rPr>
        <w:fldChar w:fldCharType="end"/>
      </w:r>
      <w:r w:rsidRPr="00114FC0">
        <w:rPr>
          <w:rFonts w:asciiTheme="majorHAnsi" w:hAnsiTheme="majorHAnsi" w:cs="Courier New"/>
          <w:b/>
          <w:bCs/>
          <w:color w:val="FF0000"/>
          <w:sz w:val="32"/>
          <w:szCs w:val="32"/>
          <w:lang w:val="en-US" w:eastAsia="en-US"/>
        </w:rPr>
        <w:t>KORO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Hosanna ang aming awit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  <w:t>S</w:t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a anak ni David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Sa ngalan ng Diyos na sa langit,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>pagpapala’t pagtubos sa amin</w:t>
      </w:r>
    </w:p>
    <w:p w14:paraId="0AD5BE4D" w14:textId="5FF27880" w:rsidR="00114FC0" w:rsidRDefault="00114FC0" w:rsidP="00114FC0">
      <w:pPr>
        <w:pStyle w:val="NormalWeb"/>
        <w:shd w:val="clear" w:color="auto" w:fill="FFFFFF"/>
        <w:spacing w:before="0" w:beforeAutospacing="0" w:after="180" w:afterAutospacing="0"/>
        <w:textAlignment w:val="baseline"/>
        <w:rPr>
          <w:rFonts w:asciiTheme="majorHAnsi" w:hAnsiTheme="majorHAnsi" w:cs="Courier New"/>
          <w:sz w:val="32"/>
          <w:szCs w:val="32"/>
          <w:lang w:val="en-US" w:eastAsia="en-US"/>
        </w:rPr>
      </w:pP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Magdala ng mga palaspas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Salubungin Siya nang may galak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Hosanna O Manunubos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>Salamat sa Diyos na Poon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b/>
          <w:bCs/>
          <w:color w:val="FF0000"/>
          <w:sz w:val="32"/>
          <w:szCs w:val="32"/>
          <w:lang w:val="en-US" w:eastAsia="en-US"/>
        </w:rPr>
        <w:t>KORO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</w:p>
    <w:p w14:paraId="1D5D2117" w14:textId="06374BDD" w:rsidR="00114FC0" w:rsidRDefault="00114FC0" w:rsidP="00114FC0">
      <w:pPr>
        <w:pStyle w:val="NormalWeb"/>
        <w:shd w:val="clear" w:color="auto" w:fill="FFFFFF"/>
        <w:spacing w:before="0" w:beforeAutospacing="0" w:after="180" w:afterAutospacing="0"/>
        <w:textAlignment w:val="baseline"/>
        <w:rPr>
          <w:rFonts w:asciiTheme="majorHAnsi" w:hAnsiTheme="majorHAnsi" w:cs="Courier New"/>
          <w:sz w:val="32"/>
          <w:szCs w:val="32"/>
          <w:lang w:val="en-US" w:eastAsia="en-US"/>
        </w:rPr>
      </w:pP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Kabataan ng Jerusalem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Masayang nag-awitan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Hosanna O Manunubos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>Salamat sa Diyos na buhay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b/>
          <w:bCs/>
          <w:color w:val="FF0000"/>
          <w:sz w:val="32"/>
          <w:szCs w:val="32"/>
          <w:lang w:val="en-US" w:eastAsia="en-US"/>
        </w:rPr>
        <w:t>KORO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</w:p>
    <w:p w14:paraId="00B9A60B" w14:textId="10BE49DA" w:rsidR="00114FC0" w:rsidRDefault="00114FC0" w:rsidP="00114FC0">
      <w:pPr>
        <w:pStyle w:val="NormalWeb"/>
        <w:shd w:val="clear" w:color="auto" w:fill="FFFFFF"/>
        <w:spacing w:before="0" w:beforeAutospacing="0" w:after="180" w:afterAutospacing="0"/>
        <w:textAlignment w:val="baseline"/>
        <w:rPr>
          <w:rFonts w:asciiTheme="majorHAnsi" w:hAnsiTheme="majorHAnsi" w:cs="Courier New"/>
          <w:sz w:val="32"/>
          <w:szCs w:val="32"/>
          <w:lang w:val="en-US" w:eastAsia="en-US"/>
        </w:rPr>
      </w:pP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Ang mga anghel sa langit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nagpupuring walang patid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 xml:space="preserve">Dito sa daigdig, kami’y nakianib 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  <w:t>S</w:t>
      </w:r>
      <w:r w:rsidRPr="00114FC0">
        <w:rPr>
          <w:rFonts w:asciiTheme="majorHAnsi" w:hAnsiTheme="majorHAnsi" w:cs="Courier New"/>
          <w:sz w:val="32"/>
          <w:szCs w:val="32"/>
          <w:lang w:val="en-US" w:eastAsia="en-US"/>
        </w:rPr>
        <w:t>a kanilang pag-awit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  <w:r w:rsidRPr="00114FC0">
        <w:rPr>
          <w:rFonts w:asciiTheme="majorHAnsi" w:hAnsiTheme="majorHAnsi" w:cs="Courier New"/>
          <w:b/>
          <w:bCs/>
          <w:color w:val="FF0000"/>
          <w:sz w:val="32"/>
          <w:szCs w:val="32"/>
          <w:lang w:val="en-US" w:eastAsia="en-US"/>
        </w:rPr>
        <w:t>KORO</w:t>
      </w:r>
      <w:r>
        <w:rPr>
          <w:rFonts w:asciiTheme="majorHAnsi" w:hAnsiTheme="majorHAnsi" w:cs="Courier New"/>
          <w:sz w:val="32"/>
          <w:szCs w:val="32"/>
          <w:lang w:val="en-US" w:eastAsia="en-US"/>
        </w:rPr>
        <w:br/>
      </w:r>
    </w:p>
    <w:p w14:paraId="0C2C710A" w14:textId="55EE2D2F" w:rsidR="000F345F" w:rsidRPr="00715316" w:rsidRDefault="000F345F" w:rsidP="000F345F"/>
    <w:p w14:paraId="4FBCE771" w14:textId="77777777" w:rsidR="000F345F" w:rsidRDefault="000F345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A651960" w14:textId="408BD6D1" w:rsidR="00BA0C66" w:rsidRPr="002801CD" w:rsidRDefault="00000000" w:rsidP="002274EF">
      <w:pPr>
        <w:pStyle w:val="Heading1"/>
        <w:rPr>
          <w:sz w:val="40"/>
          <w:szCs w:val="40"/>
        </w:rPr>
      </w:pPr>
      <w:hyperlink w:anchor="_top" w:history="1">
        <w:bookmarkStart w:id="29" w:name="_Toc186886575"/>
        <w:r w:rsidR="003F5932" w:rsidRPr="002801CD">
          <w:rPr>
            <w:rStyle w:val="Hyperlink"/>
            <w:sz w:val="48"/>
            <w:szCs w:val="40"/>
            <w:u w:val="none"/>
          </w:rPr>
          <w:t>HESUS NG AKING BUHAY</w:t>
        </w:r>
        <w:bookmarkEnd w:id="29"/>
      </w:hyperlink>
    </w:p>
    <w:p w14:paraId="138B75E9" w14:textId="77777777" w:rsidR="00BA0C66" w:rsidRPr="00715316" w:rsidRDefault="00BA0C66" w:rsidP="00BA0C66">
      <w:r w:rsidRPr="00715316">
        <w:t>by Arnel Aquino, SJ</w:t>
      </w:r>
    </w:p>
    <w:p w14:paraId="683723C4" w14:textId="77777777" w:rsidR="00BA0C66" w:rsidRPr="00715316" w:rsidRDefault="00BA0C66" w:rsidP="00BA0C66"/>
    <w:p w14:paraId="2663F1EB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Sikat ng umaga</w:t>
      </w:r>
    </w:p>
    <w:p w14:paraId="6344846F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Buhos ng ulan</w:t>
      </w:r>
    </w:p>
    <w:p w14:paraId="56997BC7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Simoy ng dapithapon</w:t>
      </w:r>
    </w:p>
    <w:p w14:paraId="592E58E2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Sinag ng buwan</w:t>
      </w:r>
    </w:p>
    <w:p w14:paraId="6214BCE7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Batis na malinaw</w:t>
      </w:r>
    </w:p>
    <w:p w14:paraId="509FCBD9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Dagat na bughaw</w:t>
      </w:r>
    </w:p>
    <w:p w14:paraId="1D5C2D2F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Gayon ang Panginoon kong</w:t>
      </w:r>
    </w:p>
    <w:p w14:paraId="743E2662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Hesus ng aking buhay</w:t>
      </w:r>
    </w:p>
    <w:p w14:paraId="0F53744B" w14:textId="77777777" w:rsidR="00BA0C66" w:rsidRPr="00715316" w:rsidRDefault="00BA0C66" w:rsidP="00BA0C66">
      <w:pPr>
        <w:rPr>
          <w:rFonts w:asciiTheme="majorHAnsi" w:hAnsiTheme="majorHAnsi"/>
          <w:sz w:val="28"/>
        </w:rPr>
      </w:pPr>
    </w:p>
    <w:p w14:paraId="0FA109EF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Saan man ako bumaling</w:t>
      </w:r>
    </w:p>
    <w:p w14:paraId="3006E181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Ika’y naroon</w:t>
      </w:r>
    </w:p>
    <w:p w14:paraId="1305D6E0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Tumalikod man sa ‘yo</w:t>
      </w:r>
    </w:p>
    <w:p w14:paraId="62110E03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Dakilang pag-ibig mo</w:t>
      </w:r>
    </w:p>
    <w:p w14:paraId="43538399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Sa aki’y tatawag at magpapaalalang</w:t>
      </w:r>
    </w:p>
    <w:p w14:paraId="75EC5DBE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Ako’y iyong iniibig</w:t>
      </w:r>
    </w:p>
    <w:p w14:paraId="07D54813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At siyang itatapat sa puso</w:t>
      </w:r>
    </w:p>
    <w:p w14:paraId="1C3AB2BB" w14:textId="77777777" w:rsidR="00BA0C66" w:rsidRPr="00715316" w:rsidRDefault="00BA0C66" w:rsidP="00BA0C66">
      <w:pPr>
        <w:rPr>
          <w:rFonts w:asciiTheme="majorHAnsi" w:hAnsiTheme="majorHAnsi"/>
          <w:sz w:val="28"/>
        </w:rPr>
      </w:pPr>
    </w:p>
    <w:p w14:paraId="12E781C2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Tinig ng kaibigan</w:t>
      </w:r>
    </w:p>
    <w:p w14:paraId="5669B070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Oyayi ng ina</w:t>
      </w:r>
    </w:p>
    <w:p w14:paraId="2FA2A509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Pag-asa ng ulila</w:t>
      </w:r>
    </w:p>
    <w:p w14:paraId="0DA216C6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Bisig ng dukha</w:t>
      </w:r>
    </w:p>
    <w:p w14:paraId="1E506EDE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Ilaw ng may takot</w:t>
      </w:r>
    </w:p>
    <w:p w14:paraId="0EB9F253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Ginhawa ng aba</w:t>
      </w:r>
    </w:p>
    <w:p w14:paraId="0E920C0F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Gayon ang Panginoon kong</w:t>
      </w:r>
    </w:p>
    <w:p w14:paraId="13E54DE1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Hesus ng aking buhay</w:t>
      </w:r>
    </w:p>
    <w:p w14:paraId="5EE96D94" w14:textId="77777777" w:rsidR="00BA0C66" w:rsidRPr="00715316" w:rsidRDefault="00BA0C66" w:rsidP="00BA0C66">
      <w:pPr>
        <w:rPr>
          <w:rFonts w:asciiTheme="majorHAnsi" w:hAnsiTheme="majorHAnsi"/>
          <w:sz w:val="28"/>
        </w:rPr>
      </w:pPr>
    </w:p>
    <w:p w14:paraId="3C1DB37D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Saan man ako bumaling</w:t>
      </w:r>
    </w:p>
    <w:p w14:paraId="5A7B8B64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Ika’y naroon</w:t>
      </w:r>
    </w:p>
    <w:p w14:paraId="509F5205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Tumalikod man sa ‘yo</w:t>
      </w:r>
    </w:p>
    <w:p w14:paraId="0B1A69BA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Dakilang pag-ibig mo</w:t>
      </w:r>
    </w:p>
    <w:p w14:paraId="0F56CB3B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Sa aki’y tatawag at magpapaalalang</w:t>
      </w:r>
    </w:p>
    <w:p w14:paraId="0FBF54ED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Ako’y iyong iniibig</w:t>
      </w:r>
    </w:p>
    <w:p w14:paraId="3A29CE4E" w14:textId="77777777" w:rsidR="00BA0C66" w:rsidRPr="00715316" w:rsidRDefault="00BA0C66" w:rsidP="00BA0C66">
      <w:pPr>
        <w:rPr>
          <w:rFonts w:asciiTheme="majorHAnsi" w:hAnsiTheme="majorHAnsi"/>
          <w:sz w:val="28"/>
        </w:rPr>
      </w:pPr>
      <w:r w:rsidRPr="00715316">
        <w:rPr>
          <w:rFonts w:asciiTheme="majorHAnsi" w:hAnsiTheme="majorHAnsi"/>
          <w:sz w:val="28"/>
        </w:rPr>
        <w:t>At siyang itatapat sa puso</w:t>
      </w:r>
    </w:p>
    <w:p w14:paraId="4435D94A" w14:textId="27F1FBF3" w:rsidR="00092B32" w:rsidRPr="00715316" w:rsidRDefault="00BA0C66" w:rsidP="00F848BC">
      <w:r w:rsidRPr="00715316">
        <w:br w:type="page"/>
      </w:r>
    </w:p>
    <w:p w14:paraId="4ACC56CF" w14:textId="4E69BA4C" w:rsidR="00D51692" w:rsidRPr="00C83E25" w:rsidRDefault="00000000" w:rsidP="00D51692">
      <w:pPr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hyperlink w:anchor="_top" w:history="1">
        <w:r w:rsidR="00D51692" w:rsidRPr="00C83E25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HOSANA ANG AMING AWIT</w:t>
        </w:r>
      </w:hyperlink>
    </w:p>
    <w:p w14:paraId="1C2B200A" w14:textId="77777777" w:rsidR="00D51692" w:rsidRDefault="00D51692" w:rsidP="00D51692">
      <w:r>
        <w:t xml:space="preserve"> </w:t>
      </w:r>
    </w:p>
    <w:p w14:paraId="3D78D522" w14:textId="77777777" w:rsidR="00D51692" w:rsidRDefault="00D51692" w:rsidP="00D51692"/>
    <w:p w14:paraId="5F95475A" w14:textId="77777777" w:rsidR="00D51692" w:rsidRPr="009E78EA" w:rsidRDefault="00D51692" w:rsidP="00D51692">
      <w:pPr>
        <w:rPr>
          <w:rFonts w:asciiTheme="majorHAnsi" w:hAnsiTheme="majorHAnsi" w:cs="Calibri"/>
          <w:b/>
          <w:bCs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b/>
          <w:bCs/>
          <w:color w:val="000000"/>
          <w:sz w:val="32"/>
          <w:szCs w:val="32"/>
        </w:rPr>
        <w:t>Koro</w:t>
      </w:r>
    </w:p>
    <w:p w14:paraId="7CDF24E7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Hosana ang aming awit sa Anak ni David</w:t>
      </w:r>
    </w:p>
    <w:p w14:paraId="1797B0A0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Sa ngalan ng Diyos nasa langit</w:t>
      </w:r>
    </w:p>
    <w:p w14:paraId="315FA399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Pagpapala't pagtubos sa atin</w:t>
      </w:r>
    </w:p>
    <w:p w14:paraId="3D13E446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</w:p>
    <w:p w14:paraId="3F29140B" w14:textId="77777777" w:rsidR="00D51692" w:rsidRPr="009E78EA" w:rsidRDefault="00D51692" w:rsidP="00D51692">
      <w:pPr>
        <w:rPr>
          <w:rFonts w:asciiTheme="majorHAnsi" w:hAnsiTheme="majorHAnsi" w:cs="Calibri"/>
          <w:b/>
          <w:bCs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b/>
          <w:bCs/>
          <w:color w:val="000000"/>
          <w:sz w:val="32"/>
          <w:szCs w:val="32"/>
        </w:rPr>
        <w:t>I</w:t>
      </w:r>
    </w:p>
    <w:p w14:paraId="25F2AFD5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Magdala ng mga palaspas</w:t>
      </w:r>
    </w:p>
    <w:p w14:paraId="6A503CF1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Salubungin Sya nang may galak</w:t>
      </w:r>
    </w:p>
    <w:p w14:paraId="233EDD18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Hosana o manunubos</w:t>
      </w:r>
    </w:p>
    <w:p w14:paraId="3DB498A4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Salamat sa Diyos sa langit</w:t>
      </w:r>
    </w:p>
    <w:p w14:paraId="5450AAE3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</w:p>
    <w:p w14:paraId="35B8A21A" w14:textId="77777777" w:rsidR="00D51692" w:rsidRPr="009E78EA" w:rsidRDefault="00D51692" w:rsidP="00D51692">
      <w:pPr>
        <w:rPr>
          <w:rFonts w:asciiTheme="majorHAnsi" w:hAnsiTheme="majorHAnsi" w:cs="Calibri"/>
          <w:b/>
          <w:bCs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b/>
          <w:bCs/>
          <w:color w:val="000000"/>
          <w:sz w:val="32"/>
          <w:szCs w:val="32"/>
        </w:rPr>
        <w:t>II</w:t>
      </w:r>
    </w:p>
    <w:p w14:paraId="072F9EE8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Kabataan ng Jerusalem</w:t>
      </w:r>
    </w:p>
    <w:p w14:paraId="48EFED7E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Masayang nag-awitan</w:t>
      </w:r>
    </w:p>
    <w:p w14:paraId="3776D1FE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Hosana o manunubos</w:t>
      </w:r>
    </w:p>
    <w:p w14:paraId="6462C13B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Salamat sa Diyos na buhay</w:t>
      </w:r>
    </w:p>
    <w:p w14:paraId="3B9BEAF9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</w:p>
    <w:p w14:paraId="67921391" w14:textId="77777777" w:rsidR="00D51692" w:rsidRPr="009E78EA" w:rsidRDefault="00D51692" w:rsidP="00D51692">
      <w:pPr>
        <w:rPr>
          <w:rFonts w:asciiTheme="majorHAnsi" w:hAnsiTheme="majorHAnsi" w:cs="Calibri"/>
          <w:b/>
          <w:bCs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b/>
          <w:bCs/>
          <w:color w:val="000000"/>
          <w:sz w:val="32"/>
          <w:szCs w:val="32"/>
        </w:rPr>
        <w:t>III</w:t>
      </w:r>
    </w:p>
    <w:p w14:paraId="6A059BF5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Ang mga anghel sa langit</w:t>
      </w:r>
    </w:p>
    <w:p w14:paraId="743CF0A0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nagpupuring walang patid</w:t>
      </w:r>
    </w:p>
    <w:p w14:paraId="60E8162C" w14:textId="77777777" w:rsidR="00D51692" w:rsidRPr="009E78EA" w:rsidRDefault="00D51692" w:rsidP="00D51692">
      <w:pPr>
        <w:rPr>
          <w:rFonts w:asciiTheme="majorHAnsi" w:hAnsiTheme="majorHAnsi" w:cs="Calibri"/>
          <w:color w:val="000000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Dito sa daigdig kami nakianib</w:t>
      </w:r>
    </w:p>
    <w:p w14:paraId="4CB93721" w14:textId="42A76D20" w:rsidR="00D51692" w:rsidRDefault="00D51692" w:rsidP="00D5169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9E78EA">
        <w:rPr>
          <w:rFonts w:asciiTheme="majorHAnsi" w:hAnsiTheme="majorHAnsi" w:cs="Calibri"/>
          <w:color w:val="000000"/>
          <w:sz w:val="32"/>
          <w:szCs w:val="32"/>
        </w:rPr>
        <w:t>sa kanilang pag-awit.</w:t>
      </w:r>
      <w:r>
        <w:br w:type="page"/>
      </w:r>
    </w:p>
    <w:p w14:paraId="6041A956" w14:textId="23CB639D" w:rsidR="006D43BD" w:rsidRPr="00A14050" w:rsidRDefault="00000000" w:rsidP="006D43BD">
      <w:pPr>
        <w:pStyle w:val="Heading1"/>
        <w:rPr>
          <w:sz w:val="48"/>
          <w:szCs w:val="40"/>
        </w:rPr>
      </w:pPr>
      <w:hyperlink w:anchor="_top" w:history="1">
        <w:bookmarkStart w:id="30" w:name="_Toc186886576"/>
        <w:r w:rsidR="006D43BD" w:rsidRPr="00A14050">
          <w:rPr>
            <w:rStyle w:val="Hyperlink"/>
            <w:sz w:val="48"/>
            <w:szCs w:val="40"/>
            <w:u w:val="none"/>
          </w:rPr>
          <w:t>HUMAYO’T IHAYAG</w:t>
        </w:r>
        <w:bookmarkEnd w:id="30"/>
      </w:hyperlink>
      <w:r w:rsidR="006D43BD" w:rsidRPr="00A14050">
        <w:rPr>
          <w:sz w:val="48"/>
          <w:szCs w:val="40"/>
        </w:rPr>
        <w:t xml:space="preserve"> </w:t>
      </w:r>
    </w:p>
    <w:p w14:paraId="2CCE2AB2" w14:textId="77777777" w:rsidR="006D43BD" w:rsidRDefault="006D43BD" w:rsidP="006D43BD">
      <w:pPr>
        <w:pStyle w:val="Default"/>
        <w:rPr>
          <w:sz w:val="32"/>
          <w:szCs w:val="32"/>
        </w:rPr>
      </w:pPr>
    </w:p>
    <w:p w14:paraId="0DABD086" w14:textId="136B5BC1" w:rsidR="002D1A5B" w:rsidRPr="002D1A5B" w:rsidRDefault="002D1A5B" w:rsidP="006D43BD">
      <w:pPr>
        <w:pStyle w:val="Default"/>
        <w:rPr>
          <w:b/>
          <w:bCs/>
          <w:sz w:val="32"/>
          <w:szCs w:val="32"/>
        </w:rPr>
      </w:pPr>
      <w:r w:rsidRPr="002D1A5B">
        <w:rPr>
          <w:b/>
          <w:bCs/>
          <w:sz w:val="32"/>
          <w:szCs w:val="32"/>
        </w:rPr>
        <w:t>I</w:t>
      </w:r>
    </w:p>
    <w:p w14:paraId="14CD4ED2" w14:textId="28508D02" w:rsidR="00690210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B31329">
        <w:rPr>
          <w:rFonts w:asciiTheme="majorHAnsi" w:hAnsiTheme="majorHAnsi"/>
          <w:color w:val="FF0000"/>
          <w:sz w:val="32"/>
          <w:szCs w:val="32"/>
        </w:rPr>
        <w:t>H</w:t>
      </w:r>
      <w:r w:rsidRPr="00B4525B">
        <w:rPr>
          <w:rFonts w:asciiTheme="majorHAnsi" w:hAnsiTheme="majorHAnsi"/>
          <w:color w:val="FF0000"/>
          <w:sz w:val="32"/>
          <w:szCs w:val="32"/>
        </w:rPr>
        <w:t>umayo't ihayag</w:t>
      </w:r>
      <w:r w:rsidRPr="006D43BD">
        <w:rPr>
          <w:rFonts w:asciiTheme="majorHAnsi" w:hAnsiTheme="majorHAnsi"/>
          <w:sz w:val="32"/>
          <w:szCs w:val="32"/>
        </w:rPr>
        <w:t xml:space="preserve"> (</w:t>
      </w:r>
      <w:r w:rsidRPr="003F6331">
        <w:rPr>
          <w:rFonts w:asciiTheme="majorHAnsi" w:hAnsiTheme="majorHAnsi"/>
          <w:color w:val="0070C0"/>
          <w:sz w:val="32"/>
          <w:szCs w:val="32"/>
        </w:rPr>
        <w:t>P</w:t>
      </w:r>
      <w:r w:rsidRPr="00B4525B">
        <w:rPr>
          <w:rFonts w:asciiTheme="majorHAnsi" w:hAnsiTheme="majorHAnsi"/>
          <w:color w:val="0070C0"/>
          <w:sz w:val="32"/>
          <w:szCs w:val="32"/>
        </w:rPr>
        <w:t>urihin Siya!</w:t>
      </w:r>
      <w:r w:rsidR="00B4525B" w:rsidRPr="006D43BD">
        <w:rPr>
          <w:rFonts w:asciiTheme="majorHAnsi" w:hAnsiTheme="majorHAnsi"/>
          <w:sz w:val="32"/>
          <w:szCs w:val="32"/>
        </w:rPr>
        <w:t>)</w:t>
      </w:r>
    </w:p>
    <w:p w14:paraId="0F6E9E82" w14:textId="70D2CF97" w:rsidR="00690210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B31329">
        <w:rPr>
          <w:rFonts w:asciiTheme="majorHAnsi" w:hAnsiTheme="majorHAnsi"/>
          <w:color w:val="FF0000"/>
          <w:sz w:val="32"/>
          <w:szCs w:val="32"/>
        </w:rPr>
        <w:t>A</w:t>
      </w:r>
      <w:r w:rsidRPr="00B4525B">
        <w:rPr>
          <w:rFonts w:asciiTheme="majorHAnsi" w:hAnsiTheme="majorHAnsi"/>
          <w:color w:val="FF0000"/>
          <w:sz w:val="32"/>
          <w:szCs w:val="32"/>
        </w:rPr>
        <w:t>t ating ibunyag</w:t>
      </w:r>
      <w:r w:rsidRPr="006D43BD">
        <w:rPr>
          <w:rFonts w:asciiTheme="majorHAnsi" w:hAnsiTheme="majorHAnsi"/>
          <w:sz w:val="32"/>
          <w:szCs w:val="32"/>
        </w:rPr>
        <w:t xml:space="preserve"> (</w:t>
      </w:r>
      <w:r w:rsidRPr="003F6331">
        <w:rPr>
          <w:rFonts w:asciiTheme="majorHAnsi" w:hAnsiTheme="majorHAnsi"/>
          <w:color w:val="0070C0"/>
          <w:sz w:val="32"/>
          <w:szCs w:val="32"/>
        </w:rPr>
        <w:t>A</w:t>
      </w:r>
      <w:r w:rsidRPr="00B4525B">
        <w:rPr>
          <w:rFonts w:asciiTheme="majorHAnsi" w:hAnsiTheme="majorHAnsi"/>
          <w:color w:val="0070C0"/>
          <w:sz w:val="32"/>
          <w:szCs w:val="32"/>
        </w:rPr>
        <w:t>witan Siya!</w:t>
      </w:r>
      <w:r w:rsidR="00B4525B" w:rsidRPr="006D43BD">
        <w:rPr>
          <w:rFonts w:asciiTheme="majorHAnsi" w:hAnsiTheme="majorHAnsi"/>
          <w:sz w:val="32"/>
          <w:szCs w:val="32"/>
        </w:rPr>
        <w:t>)</w:t>
      </w:r>
    </w:p>
    <w:p w14:paraId="390181CD" w14:textId="77777777" w:rsidR="00690210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2D1A5B">
        <w:rPr>
          <w:rFonts w:asciiTheme="majorHAnsi" w:hAnsiTheme="majorHAnsi"/>
          <w:sz w:val="32"/>
          <w:szCs w:val="32"/>
        </w:rPr>
        <w:t>P</w:t>
      </w:r>
      <w:r w:rsidRPr="006D43BD">
        <w:rPr>
          <w:rFonts w:asciiTheme="majorHAnsi" w:hAnsiTheme="majorHAnsi"/>
          <w:sz w:val="32"/>
          <w:szCs w:val="32"/>
        </w:rPr>
        <w:t xml:space="preserve">agliligtas ng Diyos na sa krus ni Hesus </w:t>
      </w:r>
    </w:p>
    <w:p w14:paraId="520A2168" w14:textId="21AF42AE" w:rsidR="006D43BD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2D1A5B">
        <w:rPr>
          <w:rFonts w:asciiTheme="majorHAnsi" w:hAnsiTheme="majorHAnsi"/>
          <w:sz w:val="32"/>
          <w:szCs w:val="32"/>
        </w:rPr>
        <w:t>A</w:t>
      </w:r>
      <w:r w:rsidRPr="006D43BD">
        <w:rPr>
          <w:rFonts w:asciiTheme="majorHAnsi" w:hAnsiTheme="majorHAnsi"/>
          <w:sz w:val="32"/>
          <w:szCs w:val="32"/>
        </w:rPr>
        <w:t xml:space="preserve">ng siyang sa mundo'y tumubos! </w:t>
      </w:r>
    </w:p>
    <w:p w14:paraId="5B9DBF1D" w14:textId="77777777" w:rsidR="00690210" w:rsidRDefault="00690210" w:rsidP="006D43BD">
      <w:pPr>
        <w:pStyle w:val="Default"/>
        <w:rPr>
          <w:rFonts w:asciiTheme="majorHAnsi" w:hAnsiTheme="majorHAnsi"/>
          <w:sz w:val="32"/>
          <w:szCs w:val="32"/>
        </w:rPr>
      </w:pPr>
    </w:p>
    <w:p w14:paraId="103E2709" w14:textId="01B91B8B" w:rsidR="002D1A5B" w:rsidRPr="002D1A5B" w:rsidRDefault="002D1A5B" w:rsidP="006D43BD">
      <w:pPr>
        <w:pStyle w:val="Default"/>
        <w:rPr>
          <w:rFonts w:asciiTheme="majorHAnsi" w:hAnsiTheme="majorHAnsi"/>
          <w:b/>
          <w:bCs/>
          <w:sz w:val="32"/>
          <w:szCs w:val="32"/>
        </w:rPr>
      </w:pPr>
      <w:r w:rsidRPr="002D1A5B">
        <w:rPr>
          <w:rFonts w:asciiTheme="majorHAnsi" w:hAnsiTheme="majorHAnsi"/>
          <w:b/>
          <w:bCs/>
          <w:sz w:val="32"/>
          <w:szCs w:val="32"/>
        </w:rPr>
        <w:t>KORO</w:t>
      </w:r>
    </w:p>
    <w:p w14:paraId="405A1F65" w14:textId="77777777" w:rsidR="00690210" w:rsidRPr="00435B94" w:rsidRDefault="006D43BD" w:rsidP="006D43BD">
      <w:pPr>
        <w:pStyle w:val="Default"/>
        <w:rPr>
          <w:rFonts w:asciiTheme="majorHAnsi" w:hAnsiTheme="majorHAnsi"/>
          <w:color w:val="FF0000"/>
          <w:sz w:val="32"/>
          <w:szCs w:val="32"/>
        </w:rPr>
      </w:pPr>
      <w:r w:rsidRPr="00435B94">
        <w:rPr>
          <w:rFonts w:asciiTheme="majorHAnsi" w:hAnsiTheme="majorHAnsi"/>
          <w:color w:val="FF0000"/>
          <w:sz w:val="32"/>
          <w:szCs w:val="32"/>
        </w:rPr>
        <w:t xml:space="preserve">Langit at lupa, </w:t>
      </w:r>
      <w:r w:rsidRPr="00435B94">
        <w:rPr>
          <w:rFonts w:asciiTheme="majorHAnsi" w:hAnsiTheme="majorHAnsi"/>
          <w:color w:val="0070C0"/>
          <w:sz w:val="32"/>
          <w:szCs w:val="32"/>
        </w:rPr>
        <w:t>Siya'y papurihan!</w:t>
      </w:r>
      <w:r w:rsidRPr="00435B94">
        <w:rPr>
          <w:rFonts w:asciiTheme="majorHAnsi" w:hAnsiTheme="majorHAnsi"/>
          <w:color w:val="FF0000"/>
          <w:sz w:val="32"/>
          <w:szCs w:val="32"/>
        </w:rPr>
        <w:t xml:space="preserve"> </w:t>
      </w:r>
    </w:p>
    <w:p w14:paraId="2AA5D7C0" w14:textId="77777777" w:rsidR="00690210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DB4DEB">
        <w:rPr>
          <w:rFonts w:asciiTheme="majorHAnsi" w:hAnsiTheme="majorHAnsi"/>
          <w:color w:val="FF0000"/>
          <w:sz w:val="32"/>
          <w:szCs w:val="32"/>
        </w:rPr>
        <w:t>Araw at tala</w:t>
      </w:r>
      <w:r w:rsidRPr="006D43BD">
        <w:rPr>
          <w:rFonts w:asciiTheme="majorHAnsi" w:hAnsiTheme="majorHAnsi"/>
          <w:sz w:val="32"/>
          <w:szCs w:val="32"/>
        </w:rPr>
        <w:t xml:space="preserve">, </w:t>
      </w:r>
      <w:r w:rsidRPr="00435B94">
        <w:rPr>
          <w:rFonts w:asciiTheme="majorHAnsi" w:hAnsiTheme="majorHAnsi"/>
          <w:color w:val="0070C0"/>
          <w:sz w:val="32"/>
          <w:szCs w:val="32"/>
        </w:rPr>
        <w:t>Siya'y parangalan!</w:t>
      </w:r>
      <w:r w:rsidRPr="006D43BD">
        <w:rPr>
          <w:rFonts w:asciiTheme="majorHAnsi" w:hAnsiTheme="majorHAnsi"/>
          <w:sz w:val="32"/>
          <w:szCs w:val="32"/>
        </w:rPr>
        <w:t xml:space="preserve"> </w:t>
      </w:r>
    </w:p>
    <w:p w14:paraId="0C8D7C9E" w14:textId="77777777" w:rsidR="00690210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 xml:space="preserve">Ating 'pagdiwang pag-ibig ng Diyos sa tanan! </w:t>
      </w:r>
    </w:p>
    <w:p w14:paraId="1D542D3E" w14:textId="77777777" w:rsidR="00690210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>Aleluya!</w:t>
      </w:r>
    </w:p>
    <w:p w14:paraId="69B07276" w14:textId="15F61A1B" w:rsidR="006D43BD" w:rsidRPr="006D43BD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 xml:space="preserve"> </w:t>
      </w:r>
    </w:p>
    <w:p w14:paraId="5461DEB7" w14:textId="77777777" w:rsidR="00690210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 xml:space="preserve">At isigaw sa lahat, kalinga Niya'y wagas </w:t>
      </w:r>
    </w:p>
    <w:p w14:paraId="3F441EC5" w14:textId="77777777" w:rsidR="00690210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>Kayong dukha't salat, pag-ibig Niya sa inyo ay tapat!</w:t>
      </w:r>
    </w:p>
    <w:p w14:paraId="31241759" w14:textId="119D7EE2" w:rsidR="006D43BD" w:rsidRPr="00AB13E3" w:rsidRDefault="00AB13E3" w:rsidP="006D43BD">
      <w:pPr>
        <w:pStyle w:val="Default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br/>
      </w:r>
      <w:r w:rsidRPr="00AB13E3">
        <w:rPr>
          <w:rFonts w:asciiTheme="majorHAnsi" w:hAnsiTheme="majorHAnsi"/>
          <w:b/>
          <w:bCs/>
          <w:sz w:val="32"/>
          <w:szCs w:val="32"/>
        </w:rPr>
        <w:t>II</w:t>
      </w:r>
      <w:r w:rsidR="006D43BD" w:rsidRPr="00AB13E3"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04F9E675" w14:textId="77777777" w:rsidR="004F0D7D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A07010">
        <w:rPr>
          <w:rFonts w:asciiTheme="majorHAnsi" w:hAnsiTheme="majorHAnsi"/>
          <w:color w:val="FF0000"/>
          <w:sz w:val="32"/>
          <w:szCs w:val="32"/>
        </w:rPr>
        <w:t>H</w:t>
      </w:r>
      <w:r w:rsidRPr="00DB4DEB">
        <w:rPr>
          <w:rFonts w:asciiTheme="majorHAnsi" w:hAnsiTheme="majorHAnsi"/>
          <w:color w:val="FF0000"/>
          <w:sz w:val="32"/>
          <w:szCs w:val="32"/>
        </w:rPr>
        <w:t>alina't sumayaw</w:t>
      </w:r>
      <w:r w:rsidRPr="006D43BD">
        <w:rPr>
          <w:rFonts w:asciiTheme="majorHAnsi" w:hAnsiTheme="majorHAnsi"/>
          <w:sz w:val="32"/>
          <w:szCs w:val="32"/>
        </w:rPr>
        <w:t xml:space="preserve">, </w:t>
      </w:r>
      <w:r w:rsidRPr="00D622AC">
        <w:rPr>
          <w:rFonts w:asciiTheme="majorHAnsi" w:hAnsiTheme="majorHAnsi"/>
          <w:color w:val="0070C0"/>
          <w:sz w:val="32"/>
          <w:szCs w:val="32"/>
        </w:rPr>
        <w:t>B</w:t>
      </w:r>
      <w:r w:rsidRPr="00435B94">
        <w:rPr>
          <w:rFonts w:asciiTheme="majorHAnsi" w:hAnsiTheme="majorHAnsi"/>
          <w:color w:val="0070C0"/>
          <w:sz w:val="32"/>
          <w:szCs w:val="32"/>
        </w:rPr>
        <w:t>uong bayan!</w:t>
      </w:r>
      <w:r w:rsidRPr="006D43BD">
        <w:rPr>
          <w:rFonts w:asciiTheme="majorHAnsi" w:hAnsiTheme="majorHAnsi"/>
          <w:sz w:val="32"/>
          <w:szCs w:val="32"/>
        </w:rPr>
        <w:t xml:space="preserve"> </w:t>
      </w:r>
    </w:p>
    <w:p w14:paraId="61925D0E" w14:textId="77777777" w:rsidR="004F0D7D" w:rsidRPr="00435B94" w:rsidRDefault="006D43BD" w:rsidP="006D43BD">
      <w:pPr>
        <w:pStyle w:val="Default"/>
        <w:rPr>
          <w:rFonts w:asciiTheme="majorHAnsi" w:hAnsiTheme="majorHAnsi"/>
          <w:color w:val="0070C0"/>
          <w:sz w:val="32"/>
          <w:szCs w:val="32"/>
        </w:rPr>
      </w:pPr>
      <w:r w:rsidRPr="005A219F">
        <w:rPr>
          <w:rFonts w:asciiTheme="majorHAnsi" w:hAnsiTheme="majorHAnsi"/>
          <w:color w:val="FF0000"/>
          <w:sz w:val="32"/>
          <w:szCs w:val="32"/>
        </w:rPr>
        <w:t>L</w:t>
      </w:r>
      <w:r w:rsidRPr="00DB4DEB">
        <w:rPr>
          <w:rFonts w:asciiTheme="majorHAnsi" w:hAnsiTheme="majorHAnsi"/>
          <w:color w:val="FF0000"/>
          <w:sz w:val="32"/>
          <w:szCs w:val="32"/>
        </w:rPr>
        <w:t>ukso sabay sigaw</w:t>
      </w:r>
      <w:r w:rsidRPr="006D43BD">
        <w:rPr>
          <w:rFonts w:asciiTheme="majorHAnsi" w:hAnsiTheme="majorHAnsi"/>
          <w:sz w:val="32"/>
          <w:szCs w:val="32"/>
        </w:rPr>
        <w:t xml:space="preserve">, </w:t>
      </w:r>
      <w:r w:rsidRPr="0068133B">
        <w:rPr>
          <w:rFonts w:asciiTheme="majorHAnsi" w:hAnsiTheme="majorHAnsi"/>
          <w:color w:val="0070C0"/>
          <w:sz w:val="32"/>
          <w:szCs w:val="32"/>
        </w:rPr>
        <w:t>S</w:t>
      </w:r>
      <w:r w:rsidRPr="00435B94">
        <w:rPr>
          <w:rFonts w:asciiTheme="majorHAnsi" w:hAnsiTheme="majorHAnsi"/>
          <w:color w:val="0070C0"/>
          <w:sz w:val="32"/>
          <w:szCs w:val="32"/>
        </w:rPr>
        <w:t xml:space="preserve">anlibutan! </w:t>
      </w:r>
    </w:p>
    <w:p w14:paraId="753F362B" w14:textId="77777777" w:rsidR="00B314A8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 xml:space="preserve">Ang ngalan Niyang angkin, singningning ng bituin </w:t>
      </w:r>
    </w:p>
    <w:p w14:paraId="50A07C2F" w14:textId="0E2F50EF" w:rsidR="006D43BD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 xml:space="preserve">Liwanag ng Diyos sumaatin! </w:t>
      </w:r>
    </w:p>
    <w:p w14:paraId="4840A36F" w14:textId="42262D25" w:rsidR="00B314A8" w:rsidRPr="00140724" w:rsidRDefault="00AB13E3" w:rsidP="006D43BD">
      <w:pPr>
        <w:pStyle w:val="Default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br/>
      </w:r>
      <w:r w:rsidR="00140724" w:rsidRPr="002D1A5B">
        <w:rPr>
          <w:rFonts w:asciiTheme="majorHAnsi" w:hAnsiTheme="majorHAnsi"/>
          <w:b/>
          <w:bCs/>
          <w:sz w:val="32"/>
          <w:szCs w:val="32"/>
        </w:rPr>
        <w:t>KORO</w:t>
      </w:r>
    </w:p>
    <w:p w14:paraId="66A60F10" w14:textId="77777777" w:rsidR="00B314A8" w:rsidRPr="00435B94" w:rsidRDefault="006D43BD" w:rsidP="006D43BD">
      <w:pPr>
        <w:pStyle w:val="Default"/>
        <w:rPr>
          <w:rFonts w:asciiTheme="majorHAnsi" w:hAnsiTheme="majorHAnsi"/>
          <w:color w:val="0070C0"/>
          <w:sz w:val="32"/>
          <w:szCs w:val="32"/>
        </w:rPr>
      </w:pPr>
      <w:r w:rsidRPr="00F560A3">
        <w:rPr>
          <w:rFonts w:asciiTheme="majorHAnsi" w:hAnsiTheme="majorHAnsi"/>
          <w:color w:val="FF0000"/>
          <w:sz w:val="32"/>
          <w:szCs w:val="32"/>
        </w:rPr>
        <w:t>L</w:t>
      </w:r>
      <w:r w:rsidRPr="00DB4DEB">
        <w:rPr>
          <w:rFonts w:asciiTheme="majorHAnsi" w:hAnsiTheme="majorHAnsi"/>
          <w:color w:val="FF0000"/>
          <w:sz w:val="32"/>
          <w:szCs w:val="32"/>
        </w:rPr>
        <w:t>angit at lupa</w:t>
      </w:r>
      <w:r w:rsidRPr="006D43BD">
        <w:rPr>
          <w:rFonts w:asciiTheme="majorHAnsi" w:hAnsiTheme="majorHAnsi"/>
          <w:sz w:val="32"/>
          <w:szCs w:val="32"/>
        </w:rPr>
        <w:t xml:space="preserve">, </w:t>
      </w:r>
      <w:r w:rsidRPr="00A07E91">
        <w:rPr>
          <w:rFonts w:asciiTheme="majorHAnsi" w:hAnsiTheme="majorHAnsi"/>
          <w:color w:val="0070C0"/>
          <w:sz w:val="32"/>
          <w:szCs w:val="32"/>
        </w:rPr>
        <w:t>S</w:t>
      </w:r>
      <w:r w:rsidRPr="00435B94">
        <w:rPr>
          <w:rFonts w:asciiTheme="majorHAnsi" w:hAnsiTheme="majorHAnsi"/>
          <w:color w:val="0070C0"/>
          <w:sz w:val="32"/>
          <w:szCs w:val="32"/>
        </w:rPr>
        <w:t xml:space="preserve">iya'y papurihan! </w:t>
      </w:r>
    </w:p>
    <w:p w14:paraId="12A7FCFC" w14:textId="77777777" w:rsidR="00B314A8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B322E1">
        <w:rPr>
          <w:rFonts w:asciiTheme="majorHAnsi" w:hAnsiTheme="majorHAnsi"/>
          <w:color w:val="FF0000"/>
          <w:sz w:val="32"/>
          <w:szCs w:val="32"/>
        </w:rPr>
        <w:t>A</w:t>
      </w:r>
      <w:r w:rsidRPr="00DB4DEB">
        <w:rPr>
          <w:rFonts w:asciiTheme="majorHAnsi" w:hAnsiTheme="majorHAnsi"/>
          <w:color w:val="FF0000"/>
          <w:sz w:val="32"/>
          <w:szCs w:val="32"/>
        </w:rPr>
        <w:t>raw at tala</w:t>
      </w:r>
      <w:r w:rsidRPr="006D43BD">
        <w:rPr>
          <w:rFonts w:asciiTheme="majorHAnsi" w:hAnsiTheme="majorHAnsi"/>
          <w:sz w:val="32"/>
          <w:szCs w:val="32"/>
        </w:rPr>
        <w:t xml:space="preserve">, </w:t>
      </w:r>
      <w:r w:rsidRPr="00A07E91">
        <w:rPr>
          <w:rFonts w:asciiTheme="majorHAnsi" w:hAnsiTheme="majorHAnsi"/>
          <w:color w:val="0070C0"/>
          <w:sz w:val="32"/>
          <w:szCs w:val="32"/>
        </w:rPr>
        <w:t>S</w:t>
      </w:r>
      <w:r w:rsidRPr="00435B94">
        <w:rPr>
          <w:rFonts w:asciiTheme="majorHAnsi" w:hAnsiTheme="majorHAnsi"/>
          <w:color w:val="0070C0"/>
          <w:sz w:val="32"/>
          <w:szCs w:val="32"/>
        </w:rPr>
        <w:t>iya'y parangalan!</w:t>
      </w:r>
      <w:r w:rsidRPr="006D43BD">
        <w:rPr>
          <w:rFonts w:asciiTheme="majorHAnsi" w:hAnsiTheme="majorHAnsi"/>
          <w:sz w:val="32"/>
          <w:szCs w:val="32"/>
        </w:rPr>
        <w:t xml:space="preserve"> </w:t>
      </w:r>
    </w:p>
    <w:p w14:paraId="37C90286" w14:textId="2470B3A1" w:rsidR="006D43BD" w:rsidRPr="006D43BD" w:rsidRDefault="006D43BD" w:rsidP="006D43BD">
      <w:pPr>
        <w:pStyle w:val="Default"/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 xml:space="preserve">Ating 'pagdiwang pag-ibig ng Diyos sa tanan, sa tanan! </w:t>
      </w:r>
    </w:p>
    <w:p w14:paraId="0A0A74B0" w14:textId="77777777" w:rsidR="00B314A8" w:rsidRDefault="00B314A8" w:rsidP="006D43BD">
      <w:pPr>
        <w:rPr>
          <w:rFonts w:asciiTheme="majorHAnsi" w:hAnsiTheme="majorHAnsi"/>
          <w:sz w:val="32"/>
          <w:szCs w:val="32"/>
        </w:rPr>
      </w:pPr>
    </w:p>
    <w:p w14:paraId="2B2D70E8" w14:textId="77777777" w:rsidR="00B314A8" w:rsidRDefault="006D43BD" w:rsidP="006D43BD">
      <w:pPr>
        <w:rPr>
          <w:rFonts w:asciiTheme="majorHAnsi" w:hAnsiTheme="majorHAnsi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 xml:space="preserve">Ating 'pagdiwang pag-ibig ng Diyos sa tanan! </w:t>
      </w:r>
    </w:p>
    <w:p w14:paraId="3E1DCB68" w14:textId="71537E9E" w:rsidR="006D43BD" w:rsidRPr="006D43BD" w:rsidRDefault="006D43BD" w:rsidP="006D43B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D43BD">
        <w:rPr>
          <w:rFonts w:asciiTheme="majorHAnsi" w:hAnsiTheme="majorHAnsi"/>
          <w:sz w:val="32"/>
          <w:szCs w:val="32"/>
        </w:rPr>
        <w:t xml:space="preserve">Aleluya! </w:t>
      </w:r>
      <w:r w:rsidRPr="006D43BD">
        <w:rPr>
          <w:rFonts w:asciiTheme="majorHAnsi" w:hAnsiTheme="majorHAnsi"/>
        </w:rPr>
        <w:br w:type="page"/>
      </w:r>
    </w:p>
    <w:p w14:paraId="7D971EF9" w14:textId="5975C237" w:rsidR="00786BA2" w:rsidRPr="00973313" w:rsidRDefault="00000000" w:rsidP="00786BA2">
      <w:pPr>
        <w:pStyle w:val="Heading1"/>
        <w:rPr>
          <w:rStyle w:val="Hyperlink"/>
          <w:sz w:val="48"/>
          <w:szCs w:val="40"/>
          <w:u w:val="none"/>
        </w:rPr>
      </w:pPr>
      <w:hyperlink w:anchor="_top" w:history="1">
        <w:bookmarkStart w:id="31" w:name="_Toc186886577"/>
        <w:r w:rsidR="00786BA2" w:rsidRPr="00973313">
          <w:rPr>
            <w:rStyle w:val="Hyperlink"/>
            <w:sz w:val="48"/>
            <w:szCs w:val="40"/>
            <w:u w:val="none"/>
          </w:rPr>
          <w:t>HUWAG KANG MANGAMBA</w:t>
        </w:r>
        <w:bookmarkEnd w:id="31"/>
      </w:hyperlink>
      <w:r w:rsidR="00786BA2" w:rsidRPr="00973313">
        <w:rPr>
          <w:rStyle w:val="Hyperlink"/>
          <w:sz w:val="48"/>
          <w:szCs w:val="40"/>
          <w:u w:val="none"/>
        </w:rPr>
        <w:t xml:space="preserve"> </w:t>
      </w:r>
    </w:p>
    <w:p w14:paraId="298C3C0E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</w:p>
    <w:p w14:paraId="4648E67D" w14:textId="77777777" w:rsidR="009E3FD3" w:rsidRDefault="009E3FD3" w:rsidP="00786BA2">
      <w:pPr>
        <w:rPr>
          <w:rFonts w:asciiTheme="majorHAnsi" w:hAnsiTheme="majorHAnsi"/>
          <w:b/>
          <w:bCs/>
          <w:sz w:val="32"/>
          <w:szCs w:val="32"/>
        </w:rPr>
      </w:pPr>
    </w:p>
    <w:p w14:paraId="03E8B9D5" w14:textId="43664A9B" w:rsidR="00786BA2" w:rsidRPr="00786BA2" w:rsidRDefault="00786BA2" w:rsidP="00786BA2">
      <w:pPr>
        <w:rPr>
          <w:rFonts w:asciiTheme="majorHAnsi" w:hAnsiTheme="majorHAnsi"/>
          <w:b/>
          <w:bCs/>
          <w:sz w:val="32"/>
          <w:szCs w:val="32"/>
        </w:rPr>
      </w:pPr>
      <w:r w:rsidRPr="00786BA2">
        <w:rPr>
          <w:rFonts w:asciiTheme="majorHAnsi" w:hAnsiTheme="majorHAnsi"/>
          <w:b/>
          <w:bCs/>
          <w:sz w:val="32"/>
          <w:szCs w:val="32"/>
        </w:rPr>
        <w:t>Koro</w:t>
      </w:r>
    </w:p>
    <w:p w14:paraId="122DE491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Huwag kang mangamba di ka nag-iisa</w:t>
      </w:r>
    </w:p>
    <w:p w14:paraId="05A64D65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Sasamahan kita saan man magpunta</w:t>
      </w:r>
    </w:p>
    <w:p w14:paraId="57F3D071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Ika'y mahalaga sa aking mga mata</w:t>
      </w:r>
    </w:p>
    <w:p w14:paraId="3F905418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Minamahal kita, minamahal kita</w:t>
      </w:r>
    </w:p>
    <w:p w14:paraId="1EF6FCC7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</w:p>
    <w:p w14:paraId="044C32E4" w14:textId="77777777" w:rsidR="00786BA2" w:rsidRPr="00786BA2" w:rsidRDefault="00786BA2" w:rsidP="00786BA2">
      <w:pPr>
        <w:rPr>
          <w:rFonts w:asciiTheme="majorHAnsi" w:hAnsiTheme="majorHAnsi"/>
          <w:b/>
          <w:bCs/>
          <w:sz w:val="32"/>
          <w:szCs w:val="32"/>
        </w:rPr>
      </w:pPr>
      <w:r w:rsidRPr="00786BA2">
        <w:rPr>
          <w:rFonts w:asciiTheme="majorHAnsi" w:hAnsiTheme="majorHAnsi"/>
          <w:b/>
          <w:bCs/>
          <w:sz w:val="32"/>
          <w:szCs w:val="32"/>
        </w:rPr>
        <w:t>I</w:t>
      </w:r>
    </w:p>
    <w:p w14:paraId="7A490B13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Tinawag kita sayong pangalan</w:t>
      </w:r>
    </w:p>
    <w:p w14:paraId="5F3AC539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Ikaw ay akin magpakailanman</w:t>
      </w:r>
    </w:p>
    <w:p w14:paraId="6CACF625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Ako ang Panginoon mo at Diyos</w:t>
      </w:r>
    </w:p>
    <w:p w14:paraId="426BCC7F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Tagapagligtas mo at taga tubos</w:t>
      </w:r>
    </w:p>
    <w:p w14:paraId="3C910312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</w:p>
    <w:p w14:paraId="222FA8B3" w14:textId="77777777" w:rsidR="00786BA2" w:rsidRPr="00786BA2" w:rsidRDefault="00786BA2" w:rsidP="00786BA2">
      <w:pPr>
        <w:rPr>
          <w:rFonts w:asciiTheme="majorHAnsi" w:hAnsiTheme="majorHAnsi"/>
          <w:b/>
          <w:bCs/>
          <w:sz w:val="32"/>
          <w:szCs w:val="32"/>
        </w:rPr>
      </w:pPr>
      <w:r w:rsidRPr="00786BA2">
        <w:rPr>
          <w:rFonts w:asciiTheme="majorHAnsi" w:hAnsiTheme="majorHAnsi"/>
          <w:b/>
          <w:bCs/>
          <w:sz w:val="32"/>
          <w:szCs w:val="32"/>
        </w:rPr>
        <w:t>II</w:t>
      </w:r>
    </w:p>
    <w:p w14:paraId="1967A8BB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Sa tubig ika'y sasagipin</w:t>
      </w:r>
    </w:p>
    <w:p w14:paraId="38C0CF46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Sa apoy ililigtas man din</w:t>
      </w:r>
    </w:p>
    <w:p w14:paraId="57DC72E4" w14:textId="77777777" w:rsidR="00786BA2" w:rsidRPr="00786BA2" w:rsidRDefault="00786BA2" w:rsidP="00786BA2">
      <w:pPr>
        <w:rPr>
          <w:rFonts w:asciiTheme="majorHAnsi" w:hAnsiTheme="majorHAnsi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Ako ang Panginoon mo at Diyos</w:t>
      </w:r>
    </w:p>
    <w:p w14:paraId="7DEF2117" w14:textId="3F307317" w:rsidR="00DF7D34" w:rsidRDefault="00786BA2" w:rsidP="00786BA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786BA2">
        <w:rPr>
          <w:rFonts w:asciiTheme="majorHAnsi" w:hAnsiTheme="majorHAnsi"/>
          <w:sz w:val="32"/>
          <w:szCs w:val="32"/>
        </w:rPr>
        <w:t>Tagapagligtas mo at taga tubos</w:t>
      </w:r>
      <w:r w:rsidR="00DF7D34">
        <w:br w:type="page"/>
      </w:r>
    </w:p>
    <w:p w14:paraId="13EF4847" w14:textId="260DE3F6" w:rsidR="00F17DBC" w:rsidRPr="00DB00B3" w:rsidRDefault="00000000" w:rsidP="00F17DBC">
      <w:pPr>
        <w:pStyle w:val="Heading1"/>
        <w:rPr>
          <w:sz w:val="46"/>
          <w:szCs w:val="46"/>
        </w:rPr>
      </w:pPr>
      <w:hyperlink w:anchor="_top" w:history="1">
        <w:bookmarkStart w:id="32" w:name="_Toc186886578"/>
        <w:r w:rsidR="00F17DBC" w:rsidRPr="00DB00B3">
          <w:rPr>
            <w:rStyle w:val="Hyperlink"/>
            <w:sz w:val="46"/>
            <w:szCs w:val="46"/>
            <w:u w:val="none"/>
          </w:rPr>
          <w:t>HUWAG LIMUTIN</w:t>
        </w:r>
        <w:bookmarkEnd w:id="32"/>
      </w:hyperlink>
      <w:r w:rsidR="00F17DBC" w:rsidRPr="00DB00B3">
        <w:rPr>
          <w:sz w:val="46"/>
          <w:szCs w:val="46"/>
        </w:rPr>
        <w:t xml:space="preserve"> </w:t>
      </w:r>
    </w:p>
    <w:p w14:paraId="5DB478D3" w14:textId="596A5493" w:rsidR="00F17DBC" w:rsidRPr="00D60CE8" w:rsidRDefault="00170805" w:rsidP="00F17DBC">
      <w:pPr>
        <w:pStyle w:val="HTMLPreformatted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By </w:t>
      </w:r>
      <w:r w:rsidR="00F17DBC" w:rsidRPr="00D60CE8">
        <w:rPr>
          <w:rFonts w:asciiTheme="majorHAnsi" w:hAnsiTheme="majorHAnsi"/>
          <w:sz w:val="28"/>
          <w:szCs w:val="32"/>
        </w:rPr>
        <w:t xml:space="preserve">ArnelAquino, SJ </w:t>
      </w:r>
      <w:r w:rsidR="00F17DBC" w:rsidRPr="00D60CE8">
        <w:rPr>
          <w:rFonts w:asciiTheme="majorHAnsi" w:hAnsiTheme="majorHAnsi"/>
          <w:sz w:val="28"/>
          <w:szCs w:val="32"/>
        </w:rPr>
        <w:br/>
      </w:r>
    </w:p>
    <w:p w14:paraId="6F8C16DC" w14:textId="77777777" w:rsidR="00F17DBC" w:rsidRPr="00DB5360" w:rsidRDefault="00F17DBC" w:rsidP="00F17DBC">
      <w:pPr>
        <w:pStyle w:val="HTMLPreformatted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Verse I</w:t>
      </w:r>
    </w:p>
    <w:p w14:paraId="6C55D873" w14:textId="77777777" w:rsidR="00F17DBC" w:rsidRDefault="00F17DBC" w:rsidP="00F17DBC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H</w:t>
      </w:r>
      <w:r w:rsidRPr="00DB5360">
        <w:rPr>
          <w:rFonts w:asciiTheme="majorHAnsi" w:hAnsiTheme="majorHAnsi"/>
          <w:sz w:val="32"/>
          <w:szCs w:val="32"/>
        </w:rPr>
        <w:t xml:space="preserve">'wag limutin nakaraang araw; </w:t>
      </w:r>
      <w:r w:rsidRPr="00DB5360">
        <w:rPr>
          <w:rFonts w:asciiTheme="majorHAnsi" w:hAnsiTheme="majorHAnsi"/>
          <w:sz w:val="32"/>
          <w:szCs w:val="32"/>
        </w:rPr>
        <w:br/>
        <w:t xml:space="preserve">Sariwain kahit balik--tanaw </w:t>
      </w:r>
      <w:r w:rsidRPr="00DB5360">
        <w:rPr>
          <w:rFonts w:asciiTheme="majorHAnsi" w:hAnsiTheme="majorHAnsi"/>
          <w:sz w:val="32"/>
          <w:szCs w:val="32"/>
        </w:rPr>
        <w:br/>
        <w:t xml:space="preserve">Takipsilim 'di man mapigilan, sandali lang ang dilim.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345DAE96" w14:textId="77777777" w:rsidR="00F17DBC" w:rsidRPr="00D60CE8" w:rsidRDefault="00F17DBC" w:rsidP="00F17DBC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D60CE8">
        <w:rPr>
          <w:rFonts w:asciiTheme="majorHAnsi" w:hAnsiTheme="majorHAnsi"/>
          <w:b/>
          <w:sz w:val="32"/>
          <w:szCs w:val="32"/>
        </w:rPr>
        <w:t>Verse II</w:t>
      </w:r>
    </w:p>
    <w:p w14:paraId="08FF7F3F" w14:textId="77777777" w:rsidR="00F17DBC" w:rsidRPr="00DB5360" w:rsidRDefault="00F17DBC" w:rsidP="00F17DBC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'Yong bilangin ang bawat sandaling </w:t>
      </w:r>
      <w:r w:rsidRPr="00DB5360">
        <w:rPr>
          <w:rFonts w:asciiTheme="majorHAnsi" w:hAnsiTheme="majorHAnsi"/>
          <w:sz w:val="32"/>
          <w:szCs w:val="32"/>
        </w:rPr>
        <w:br/>
        <w:t xml:space="preserve">Kagalaka'y warily walang patid </w:t>
      </w:r>
      <w:r w:rsidRPr="00DB5360">
        <w:rPr>
          <w:rFonts w:asciiTheme="majorHAnsi" w:hAnsiTheme="majorHAnsi"/>
          <w:sz w:val="32"/>
          <w:szCs w:val="32"/>
        </w:rPr>
        <w:br/>
        <w:t xml:space="preserve">Magkasama tayo sa pagsapit ng 'sang langit sa daigdig.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4CC143B1" w14:textId="77777777" w:rsidR="00F17DBC" w:rsidRPr="00DB5360" w:rsidRDefault="00F17DBC" w:rsidP="00F17DBC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b/>
          <w:sz w:val="32"/>
          <w:szCs w:val="32"/>
        </w:rPr>
        <w:t>K</w:t>
      </w:r>
      <w:r>
        <w:rPr>
          <w:rFonts w:asciiTheme="majorHAnsi" w:hAnsiTheme="majorHAnsi"/>
          <w:b/>
          <w:sz w:val="32"/>
          <w:szCs w:val="32"/>
        </w:rPr>
        <w:t>ORO:</w:t>
      </w:r>
      <w:r w:rsidRPr="00DB5360">
        <w:rPr>
          <w:rFonts w:asciiTheme="majorHAnsi" w:hAnsiTheme="majorHAnsi"/>
          <w:b/>
          <w:sz w:val="32"/>
          <w:szCs w:val="32"/>
        </w:rPr>
        <w:br/>
      </w:r>
      <w:r w:rsidRPr="00DB5360">
        <w:rPr>
          <w:rFonts w:asciiTheme="majorHAnsi" w:hAnsiTheme="majorHAnsi"/>
          <w:sz w:val="32"/>
          <w:szCs w:val="32"/>
        </w:rPr>
        <w:t xml:space="preserve">Minamahal kitang tunay </w:t>
      </w:r>
      <w:r w:rsidRPr="00DB5360">
        <w:rPr>
          <w:rFonts w:asciiTheme="majorHAnsi" w:hAnsiTheme="majorHAnsi"/>
          <w:sz w:val="32"/>
          <w:szCs w:val="32"/>
        </w:rPr>
        <w:br/>
        <w:t xml:space="preserve">Ang tinig Ko sayory bubuhay </w:t>
      </w:r>
      <w:r w:rsidRPr="00DB5360">
        <w:rPr>
          <w:rFonts w:asciiTheme="majorHAnsi" w:hAnsiTheme="majorHAnsi"/>
          <w:sz w:val="32"/>
          <w:szCs w:val="32"/>
        </w:rPr>
        <w:br/>
        <w:t xml:space="preserve">Sambitin mo ang aking himig, </w:t>
      </w:r>
      <w:r w:rsidRPr="00DB5360">
        <w:rPr>
          <w:rFonts w:asciiTheme="majorHAnsi" w:hAnsiTheme="majorHAnsi"/>
          <w:sz w:val="32"/>
          <w:szCs w:val="32"/>
        </w:rPr>
        <w:br/>
      </w:r>
      <w:r>
        <w:rPr>
          <w:rFonts w:asciiTheme="majorHAnsi" w:hAnsiTheme="majorHAnsi"/>
          <w:sz w:val="32"/>
          <w:szCs w:val="32"/>
        </w:rPr>
        <w:t>At Ako sa iyo’</w:t>
      </w:r>
      <w:r w:rsidRPr="00DB5360">
        <w:rPr>
          <w:rFonts w:asciiTheme="majorHAnsi" w:hAnsiTheme="majorHAnsi"/>
          <w:sz w:val="32"/>
          <w:szCs w:val="32"/>
        </w:rPr>
        <w:t xml:space="preserve">y a-a-wit.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2D4EB2CC" w14:textId="77777777" w:rsidR="00F17DBC" w:rsidRPr="00D60CE8" w:rsidRDefault="00F17DBC" w:rsidP="00F17DBC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D60CE8">
        <w:rPr>
          <w:rFonts w:asciiTheme="majorHAnsi" w:hAnsiTheme="majorHAnsi"/>
          <w:b/>
          <w:sz w:val="32"/>
          <w:szCs w:val="32"/>
        </w:rPr>
        <w:t>Verse III</w:t>
      </w:r>
    </w:p>
    <w:p w14:paraId="3F2DF940" w14:textId="77777777" w:rsidR="00F17DBC" w:rsidRDefault="00F17DBC" w:rsidP="00F17DBC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Alaala ng pagkakaibigan </w:t>
      </w:r>
      <w:r w:rsidRPr="00DB5360">
        <w:rPr>
          <w:rFonts w:asciiTheme="majorHAnsi" w:hAnsiTheme="majorHAnsi"/>
          <w:sz w:val="32"/>
          <w:szCs w:val="32"/>
        </w:rPr>
        <w:br/>
        <w:t xml:space="preserve">Sa puso itago't ingatan </w:t>
      </w:r>
      <w:r w:rsidRPr="00DB5360">
        <w:rPr>
          <w:rFonts w:asciiTheme="majorHAnsi" w:hAnsiTheme="majorHAnsi"/>
          <w:sz w:val="32"/>
          <w:szCs w:val="32"/>
        </w:rPr>
        <w:br/>
        <w:t xml:space="preserve">Sa pagsilay ng bukas tingnan, ala-ala't puso'y iisa.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61BFEE7B" w14:textId="77777777" w:rsidR="00F17DBC" w:rsidRPr="00D60CE8" w:rsidRDefault="00F17DBC" w:rsidP="00F17DBC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D60CE8">
        <w:rPr>
          <w:rFonts w:asciiTheme="majorHAnsi" w:hAnsiTheme="majorHAnsi"/>
          <w:b/>
          <w:sz w:val="32"/>
          <w:szCs w:val="32"/>
        </w:rPr>
        <w:t>KORO</w:t>
      </w:r>
      <w:r>
        <w:rPr>
          <w:rFonts w:asciiTheme="majorHAnsi" w:hAnsiTheme="majorHAnsi"/>
          <w:b/>
          <w:sz w:val="32"/>
          <w:szCs w:val="32"/>
        </w:rPr>
        <w:t>:</w:t>
      </w:r>
    </w:p>
    <w:p w14:paraId="5F5D28B3" w14:textId="1B2CC38C" w:rsidR="00F17DBC" w:rsidRDefault="00F17DBC" w:rsidP="00F17DB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Minamahal kitang tunay </w:t>
      </w:r>
      <w:r w:rsidRPr="00DB5360">
        <w:rPr>
          <w:rFonts w:asciiTheme="majorHAnsi" w:hAnsiTheme="majorHAnsi"/>
          <w:sz w:val="32"/>
          <w:szCs w:val="32"/>
        </w:rPr>
        <w:br/>
        <w:t xml:space="preserve">Ang tinig Ko sayo'y bubuhay </w:t>
      </w:r>
      <w:r w:rsidRPr="00DB5360">
        <w:rPr>
          <w:rFonts w:asciiTheme="majorHAnsi" w:hAnsiTheme="majorHAnsi"/>
          <w:sz w:val="32"/>
          <w:szCs w:val="32"/>
        </w:rPr>
        <w:br/>
        <w:t xml:space="preserve">Sambitin mo ang aking himig, </w:t>
      </w:r>
      <w:r w:rsidRPr="00DB5360">
        <w:rPr>
          <w:rFonts w:asciiTheme="majorHAnsi" w:hAnsiTheme="majorHAnsi"/>
          <w:sz w:val="32"/>
          <w:szCs w:val="32"/>
        </w:rPr>
        <w:br/>
        <w:t>At Ako sa iyo'y</w:t>
      </w:r>
      <w:r>
        <w:rPr>
          <w:rFonts w:asciiTheme="majorHAnsi" w:hAnsiTheme="majorHAnsi"/>
          <w:sz w:val="32"/>
          <w:szCs w:val="32"/>
        </w:rPr>
        <w:t xml:space="preserve"> a-a-wit, </w:t>
      </w:r>
      <w:r>
        <w:rPr>
          <w:rFonts w:asciiTheme="majorHAnsi" w:hAnsiTheme="majorHAnsi"/>
          <w:sz w:val="32"/>
          <w:szCs w:val="32"/>
        </w:rPr>
        <w:br/>
      </w:r>
      <w:r w:rsidRPr="00DB5360">
        <w:rPr>
          <w:rFonts w:asciiTheme="majorHAnsi" w:hAnsiTheme="majorHAnsi"/>
          <w:sz w:val="32"/>
          <w:szCs w:val="32"/>
        </w:rPr>
        <w:t xml:space="preserve">At Ako sa iyo'y a-a-wit. </w:t>
      </w:r>
      <w:r>
        <w:br w:type="page"/>
      </w:r>
    </w:p>
    <w:p w14:paraId="74EF4858" w14:textId="6495BC14" w:rsidR="008358B4" w:rsidRPr="005F41D2" w:rsidRDefault="008358B4" w:rsidP="009D68BA">
      <w:pPr>
        <w:pStyle w:val="Heading1"/>
        <w:rPr>
          <w:rStyle w:val="Hyperlink"/>
          <w:color w:val="2E74B5" w:themeColor="accent1" w:themeShade="BF"/>
          <w:sz w:val="40"/>
          <w:szCs w:val="40"/>
          <w:u w:val="none"/>
        </w:rPr>
      </w:pPr>
      <w:r w:rsidRPr="005F41D2">
        <w:lastRenderedPageBreak/>
        <w:fldChar w:fldCharType="begin"/>
      </w:r>
      <w:r w:rsidRPr="00715316">
        <w:instrText xml:space="preserve"> HYPERLINK  \l "_top" </w:instrText>
      </w:r>
      <w:r w:rsidRPr="005F41D2">
        <w:fldChar w:fldCharType="separate"/>
      </w:r>
      <w:bookmarkStart w:id="33" w:name="_Toc186886579"/>
      <w:r w:rsidRPr="005F41D2">
        <w:rPr>
          <w:rStyle w:val="Hyperlink"/>
          <w:color w:val="2E74B5" w:themeColor="accent1" w:themeShade="BF"/>
          <w:sz w:val="48"/>
          <w:szCs w:val="40"/>
          <w:u w:val="none"/>
        </w:rPr>
        <w:t>INANG SAKDAL LINIS</w:t>
      </w:r>
      <w:bookmarkEnd w:id="33"/>
    </w:p>
    <w:p w14:paraId="1AB75A1F" w14:textId="77777777" w:rsidR="008358B4" w:rsidRPr="00715316" w:rsidRDefault="008358B4" w:rsidP="008358B4">
      <w:pPr>
        <w:rPr>
          <w:rFonts w:ascii="Arial Rounded MT Bold" w:hAnsi="Arial Rounded MT Bold"/>
          <w:sz w:val="28"/>
          <w:szCs w:val="28"/>
        </w:rPr>
      </w:pPr>
      <w:r w:rsidRPr="005F41D2"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fldChar w:fldCharType="end"/>
      </w:r>
    </w:p>
    <w:p w14:paraId="43259DE9" w14:textId="1527CAA4" w:rsidR="009055C7" w:rsidRPr="009055C7" w:rsidRDefault="009055C7" w:rsidP="008358B4">
      <w:pPr>
        <w:rPr>
          <w:rFonts w:asciiTheme="majorHAnsi" w:hAnsiTheme="majorHAnsi"/>
          <w:b/>
          <w:bCs/>
          <w:sz w:val="32"/>
          <w:szCs w:val="28"/>
        </w:rPr>
      </w:pPr>
      <w:r w:rsidRPr="009055C7">
        <w:rPr>
          <w:rFonts w:asciiTheme="majorHAnsi" w:hAnsiTheme="majorHAnsi"/>
          <w:b/>
          <w:bCs/>
          <w:sz w:val="32"/>
          <w:szCs w:val="28"/>
        </w:rPr>
        <w:t>I</w:t>
      </w:r>
    </w:p>
    <w:p w14:paraId="02FE4679" w14:textId="2B6B0182" w:rsidR="009055C7" w:rsidRDefault="008358B4" w:rsidP="008358B4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 xml:space="preserve">Inang sakdal linis, </w:t>
      </w:r>
    </w:p>
    <w:p w14:paraId="07091E5F" w14:textId="5ECD3F32" w:rsidR="008358B4" w:rsidRPr="00715316" w:rsidRDefault="008358B4" w:rsidP="008358B4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kami ay ihingi</w:t>
      </w:r>
    </w:p>
    <w:p w14:paraId="558CB325" w14:textId="77777777" w:rsidR="009055C7" w:rsidRDefault="008358B4" w:rsidP="008358B4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 xml:space="preserve">Sa Diyos Ama namin, </w:t>
      </w:r>
    </w:p>
    <w:p w14:paraId="03DEE474" w14:textId="6FE23EB6" w:rsidR="008358B4" w:rsidRPr="00715316" w:rsidRDefault="008358B4" w:rsidP="008358B4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awang minimithi.</w:t>
      </w:r>
    </w:p>
    <w:p w14:paraId="74AE7907" w14:textId="77777777" w:rsidR="005508E1" w:rsidRDefault="005508E1" w:rsidP="008358B4">
      <w:pPr>
        <w:rPr>
          <w:rFonts w:asciiTheme="majorHAnsi" w:hAnsiTheme="majorHAnsi"/>
          <w:sz w:val="32"/>
          <w:szCs w:val="28"/>
        </w:rPr>
      </w:pPr>
    </w:p>
    <w:p w14:paraId="18EEE3A0" w14:textId="5BE4D439" w:rsidR="008358B4" w:rsidRPr="009055C7" w:rsidRDefault="009055C7" w:rsidP="008358B4">
      <w:pPr>
        <w:rPr>
          <w:rFonts w:asciiTheme="majorHAnsi" w:hAnsiTheme="majorHAnsi"/>
          <w:b/>
          <w:bCs/>
          <w:sz w:val="32"/>
          <w:szCs w:val="28"/>
        </w:rPr>
      </w:pPr>
      <w:r>
        <w:rPr>
          <w:rFonts w:asciiTheme="majorHAnsi" w:hAnsiTheme="majorHAnsi"/>
          <w:sz w:val="32"/>
          <w:szCs w:val="28"/>
        </w:rPr>
        <w:br/>
      </w:r>
      <w:r w:rsidRPr="009055C7">
        <w:rPr>
          <w:rFonts w:asciiTheme="majorHAnsi" w:hAnsiTheme="majorHAnsi"/>
          <w:b/>
          <w:bCs/>
          <w:sz w:val="32"/>
          <w:szCs w:val="28"/>
        </w:rPr>
        <w:t>KORO</w:t>
      </w:r>
    </w:p>
    <w:p w14:paraId="1F9F2E6B" w14:textId="77777777" w:rsidR="008358B4" w:rsidRPr="00715316" w:rsidRDefault="008358B4" w:rsidP="008358B4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**Ave, Ave, Ave Maria</w:t>
      </w:r>
    </w:p>
    <w:p w14:paraId="38C488AD" w14:textId="77777777" w:rsidR="008358B4" w:rsidRPr="00715316" w:rsidRDefault="008358B4" w:rsidP="008358B4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 xml:space="preserve">   Ave, Ave, Ave Maria</w:t>
      </w:r>
    </w:p>
    <w:p w14:paraId="36EAFEE4" w14:textId="77777777" w:rsidR="005508E1" w:rsidRDefault="005508E1" w:rsidP="008358B4">
      <w:pPr>
        <w:rPr>
          <w:rFonts w:asciiTheme="majorHAnsi" w:hAnsiTheme="majorHAnsi"/>
          <w:sz w:val="32"/>
          <w:szCs w:val="28"/>
        </w:rPr>
      </w:pPr>
    </w:p>
    <w:p w14:paraId="66BC2B76" w14:textId="6465F814" w:rsidR="008358B4" w:rsidRPr="009055C7" w:rsidRDefault="009055C7" w:rsidP="008358B4">
      <w:pPr>
        <w:rPr>
          <w:rFonts w:asciiTheme="majorHAnsi" w:hAnsiTheme="majorHAnsi"/>
          <w:b/>
          <w:bCs/>
          <w:sz w:val="32"/>
          <w:szCs w:val="28"/>
        </w:rPr>
      </w:pPr>
      <w:r>
        <w:rPr>
          <w:rFonts w:asciiTheme="majorHAnsi" w:hAnsiTheme="majorHAnsi"/>
          <w:sz w:val="32"/>
          <w:szCs w:val="28"/>
        </w:rPr>
        <w:br/>
      </w:r>
      <w:r w:rsidRPr="009055C7">
        <w:rPr>
          <w:rFonts w:asciiTheme="majorHAnsi" w:hAnsiTheme="majorHAnsi"/>
          <w:b/>
          <w:bCs/>
          <w:sz w:val="32"/>
          <w:szCs w:val="28"/>
        </w:rPr>
        <w:t>II</w:t>
      </w:r>
    </w:p>
    <w:p w14:paraId="26041077" w14:textId="77777777" w:rsidR="009055C7" w:rsidRDefault="008358B4" w:rsidP="008358B4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 xml:space="preserve">Bayang tinubua’y </w:t>
      </w:r>
    </w:p>
    <w:p w14:paraId="5BDC4D2B" w14:textId="7BB4B671" w:rsidR="008358B4" w:rsidRPr="00715316" w:rsidRDefault="00F22323" w:rsidP="008358B4">
      <w:pPr>
        <w:rPr>
          <w:rFonts w:asciiTheme="majorHAnsi" w:hAnsiTheme="majorHAnsi"/>
          <w:sz w:val="32"/>
          <w:szCs w:val="28"/>
        </w:rPr>
      </w:pPr>
      <w:r>
        <w:rPr>
          <w:rFonts w:asciiTheme="majorHAnsi" w:hAnsiTheme="majorHAnsi"/>
          <w:sz w:val="32"/>
          <w:szCs w:val="28"/>
        </w:rPr>
        <w:t>I</w:t>
      </w:r>
      <w:r w:rsidR="008358B4" w:rsidRPr="00715316">
        <w:rPr>
          <w:rFonts w:asciiTheme="majorHAnsi" w:hAnsiTheme="majorHAnsi"/>
          <w:sz w:val="32"/>
          <w:szCs w:val="28"/>
        </w:rPr>
        <w:t>pinagdarasal</w:t>
      </w:r>
    </w:p>
    <w:p w14:paraId="48C2EEA8" w14:textId="77777777" w:rsidR="009055C7" w:rsidRDefault="008358B4" w:rsidP="008358B4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 xml:space="preserve">At kapayapaan </w:t>
      </w:r>
    </w:p>
    <w:p w14:paraId="2D895BC4" w14:textId="72287289" w:rsidR="008358B4" w:rsidRPr="00715316" w:rsidRDefault="00F22323" w:rsidP="008358B4">
      <w:pPr>
        <w:rPr>
          <w:rFonts w:asciiTheme="majorHAnsi" w:hAnsiTheme="majorHAnsi"/>
          <w:sz w:val="32"/>
          <w:szCs w:val="28"/>
        </w:rPr>
      </w:pPr>
      <w:r>
        <w:rPr>
          <w:rFonts w:asciiTheme="majorHAnsi" w:hAnsiTheme="majorHAnsi"/>
          <w:sz w:val="32"/>
          <w:szCs w:val="28"/>
        </w:rPr>
        <w:t>N</w:t>
      </w:r>
      <w:r w:rsidR="008358B4" w:rsidRPr="00715316">
        <w:rPr>
          <w:rFonts w:asciiTheme="majorHAnsi" w:hAnsiTheme="majorHAnsi"/>
          <w:sz w:val="32"/>
          <w:szCs w:val="28"/>
        </w:rPr>
        <w:t>itong sanlibutan.</w:t>
      </w:r>
    </w:p>
    <w:p w14:paraId="09922C53" w14:textId="77777777" w:rsidR="008358B4" w:rsidRPr="00715316" w:rsidRDefault="008358B4" w:rsidP="008358B4">
      <w:pPr>
        <w:rPr>
          <w:rFonts w:ascii="Arial Rounded MT Bold" w:hAnsi="Arial Rounded MT Bold"/>
          <w:sz w:val="28"/>
          <w:szCs w:val="28"/>
        </w:rPr>
      </w:pPr>
    </w:p>
    <w:p w14:paraId="47BB0F85" w14:textId="77777777" w:rsidR="008358B4" w:rsidRPr="00715316" w:rsidRDefault="008358B4" w:rsidP="008358B4">
      <w:pPr>
        <w:rPr>
          <w:rFonts w:ascii="Arial Rounded MT Bold" w:hAnsi="Arial Rounded MT Bold"/>
          <w:sz w:val="32"/>
          <w:szCs w:val="32"/>
        </w:rPr>
      </w:pPr>
      <w:r w:rsidRPr="00715316">
        <w:rPr>
          <w:rFonts w:ascii="Arial Rounded MT Bold" w:hAnsi="Arial Rounded MT Bold"/>
          <w:sz w:val="32"/>
          <w:szCs w:val="32"/>
        </w:rPr>
        <w:t xml:space="preserve"> </w:t>
      </w:r>
    </w:p>
    <w:p w14:paraId="466F004A" w14:textId="77777777" w:rsidR="009055C7" w:rsidRDefault="009055C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F1650CA" w14:textId="11C179EC" w:rsidR="008358B4" w:rsidRPr="00A12E52" w:rsidRDefault="00000000" w:rsidP="009D68BA">
      <w:pPr>
        <w:pStyle w:val="Heading1"/>
        <w:rPr>
          <w:rFonts w:eastAsia="Times New Roman" w:cs="Times New Roman"/>
          <w:sz w:val="25"/>
          <w:szCs w:val="25"/>
          <w:lang w:eastAsia="en-CA"/>
        </w:rPr>
      </w:pPr>
      <w:hyperlink w:anchor="_top" w:history="1">
        <w:bookmarkStart w:id="34" w:name="_Toc186886580"/>
        <w:r w:rsidR="008358B4" w:rsidRPr="00A12E52">
          <w:rPr>
            <w:rStyle w:val="Hyperlink"/>
            <w:rFonts w:eastAsia="Times New Roman"/>
            <w:sz w:val="48"/>
            <w:szCs w:val="40"/>
            <w:u w:val="none"/>
            <w:lang w:eastAsia="en-CA"/>
          </w:rPr>
          <w:t>ISANG BANSA</w:t>
        </w:r>
        <w:bookmarkEnd w:id="34"/>
      </w:hyperlink>
    </w:p>
    <w:p w14:paraId="4626464D" w14:textId="77777777" w:rsidR="008358B4" w:rsidRPr="00715316" w:rsidRDefault="008358B4" w:rsidP="008358B4">
      <w:pPr>
        <w:shd w:val="clear" w:color="auto" w:fill="FFFFFF"/>
        <w:spacing w:line="273" w:lineRule="atLeast"/>
        <w:rPr>
          <w:rFonts w:ascii="Verdana" w:eastAsia="Times New Roman" w:hAnsi="Verdana" w:cs="Times New Roman"/>
          <w:color w:val="2E2613"/>
          <w:sz w:val="17"/>
          <w:szCs w:val="17"/>
          <w:lang w:eastAsia="en-CA"/>
        </w:rPr>
      </w:pPr>
    </w:p>
    <w:p w14:paraId="4563C79F" w14:textId="77777777" w:rsidR="008358B4" w:rsidRPr="00715316" w:rsidRDefault="008358B4" w:rsidP="008358B4">
      <w:pPr>
        <w:shd w:val="clear" w:color="auto" w:fill="FFFFFF"/>
        <w:spacing w:line="273" w:lineRule="atLeast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  <w:t>I</w:t>
      </w:r>
    </w:p>
    <w:p w14:paraId="1FEDFBD3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Oh kay ganda ng ating buhay</w:t>
      </w:r>
    </w:p>
    <w:p w14:paraId="07E2980F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Napupuspos ng pagpapala</w:t>
      </w:r>
    </w:p>
    <w:p w14:paraId="1AF03917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Ng sakramentong mahiwaga</w:t>
      </w:r>
    </w:p>
    <w:p w14:paraId="0CCADF55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Kaloob ni Hesus sa’ting Gabay</w:t>
      </w:r>
    </w:p>
    <w:p w14:paraId="5DE6674A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</w:p>
    <w:p w14:paraId="3DAD6FB4" w14:textId="77777777" w:rsidR="003B79A1" w:rsidRDefault="003B79A1" w:rsidP="008358B4">
      <w:pPr>
        <w:shd w:val="clear" w:color="auto" w:fill="FFFFFF"/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</w:pPr>
    </w:p>
    <w:p w14:paraId="6B15708D" w14:textId="5CC99D89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  <w:t>II</w:t>
      </w:r>
    </w:p>
    <w:p w14:paraId="308BB5ED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Oh kay tamis ng pagsasama</w:t>
      </w:r>
    </w:p>
    <w:p w14:paraId="7ACF23BB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Nagmumula sa pagkakaisa</w:t>
      </w:r>
    </w:p>
    <w:p w14:paraId="779AA694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Bumubukal sa pagsasalo</w:t>
      </w:r>
    </w:p>
    <w:p w14:paraId="02F58078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Sa iisang hapag ay dumalo</w:t>
      </w:r>
    </w:p>
    <w:p w14:paraId="1F4E2315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</w:p>
    <w:p w14:paraId="2BCA8DED" w14:textId="77777777" w:rsidR="003B79A1" w:rsidRDefault="003B79A1" w:rsidP="008358B4">
      <w:pPr>
        <w:shd w:val="clear" w:color="auto" w:fill="FFFFFF"/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</w:pPr>
    </w:p>
    <w:p w14:paraId="13A4ABE9" w14:textId="41A32B8D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  <w:t>Koro:</w:t>
      </w:r>
    </w:p>
    <w:p w14:paraId="2F63B481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Purihin si Hesus sa sakramento</w:t>
      </w:r>
    </w:p>
    <w:p w14:paraId="1F108ECF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Purihin ng lahat ng tao</w:t>
      </w:r>
    </w:p>
    <w:p w14:paraId="59435BC9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Purihin siya ng Pilipino</w:t>
      </w:r>
    </w:p>
    <w:p w14:paraId="08251DE4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2E2613"/>
          <w:sz w:val="17"/>
          <w:szCs w:val="17"/>
          <w:lang w:eastAsia="en-CA"/>
        </w:rPr>
      </w:pPr>
      <w:r w:rsidRPr="00715316">
        <w:rPr>
          <w:rFonts w:asciiTheme="majorHAnsi" w:eastAsia="Times New Roman" w:hAnsiTheme="majorHAnsi" w:cs="Times"/>
          <w:color w:val="2E2613"/>
          <w:sz w:val="36"/>
          <w:lang w:eastAsia="en-CA"/>
        </w:rPr>
        <w:t>Sa pagkakaisa’y lingapin mo</w:t>
      </w:r>
    </w:p>
    <w:p w14:paraId="12F86E93" w14:textId="77777777" w:rsidR="008358B4" w:rsidRPr="00715316" w:rsidRDefault="008358B4" w:rsidP="008358B4"/>
    <w:p w14:paraId="58F33C8D" w14:textId="77777777" w:rsidR="00105949" w:rsidRDefault="00105949">
      <w:pPr>
        <w:rPr>
          <w:rFonts w:asciiTheme="majorHAnsi" w:eastAsia="Times New Roman" w:hAnsiTheme="majorHAnsi" w:cs="Times New Roman"/>
          <w:b/>
          <w:bCs/>
          <w:color w:val="333333"/>
          <w:sz w:val="36"/>
          <w:szCs w:val="36"/>
          <w:shd w:val="clear" w:color="auto" w:fill="FFFFFF"/>
          <w:lang w:eastAsia="en-CA"/>
        </w:rPr>
      </w:pPr>
      <w:r>
        <w:rPr>
          <w:rFonts w:asciiTheme="majorHAnsi" w:eastAsia="Times New Roman" w:hAnsiTheme="majorHAnsi" w:cs="Times New Roman"/>
          <w:b/>
          <w:bCs/>
          <w:color w:val="333333"/>
          <w:sz w:val="36"/>
          <w:szCs w:val="36"/>
          <w:shd w:val="clear" w:color="auto" w:fill="FFFFFF"/>
          <w:lang w:eastAsia="en-CA"/>
        </w:rPr>
        <w:br w:type="page"/>
      </w:r>
    </w:p>
    <w:p w14:paraId="0666CA36" w14:textId="77777777" w:rsidR="00105949" w:rsidRPr="00D055F7" w:rsidRDefault="00105949" w:rsidP="00105949">
      <w:pPr>
        <w:spacing w:line="276" w:lineRule="auto"/>
        <w:rPr>
          <w:rStyle w:val="Hyperlink"/>
          <w:rFonts w:asciiTheme="majorHAnsi" w:eastAsia="Times New Roman" w:hAnsiTheme="majorHAnsi" w:cstheme="majorBidi"/>
          <w:sz w:val="48"/>
          <w:szCs w:val="40"/>
          <w:u w:val="none"/>
          <w:lang w:eastAsia="en-CA"/>
        </w:rPr>
      </w:pPr>
      <w:r w:rsidRPr="00D055F7">
        <w:rPr>
          <w:rStyle w:val="Hyperlink"/>
          <w:rFonts w:asciiTheme="majorHAnsi" w:eastAsia="Times New Roman" w:hAnsiTheme="majorHAnsi" w:cstheme="majorBidi"/>
          <w:sz w:val="48"/>
          <w:szCs w:val="40"/>
          <w:u w:val="none"/>
          <w:lang w:eastAsia="en-CA"/>
        </w:rPr>
        <w:lastRenderedPageBreak/>
        <w:t>ISANG MUNTING PANALANGIN</w:t>
      </w:r>
    </w:p>
    <w:p w14:paraId="30683D0E" w14:textId="77777777" w:rsidR="00105949" w:rsidRPr="00753EA6" w:rsidRDefault="00105949" w:rsidP="00105949">
      <w:pPr>
        <w:spacing w:line="276" w:lineRule="auto"/>
        <w:rPr>
          <w:rFonts w:ascii="Verdana" w:hAnsi="Verdana" w:cs="Poppins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9FB07D9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  <w:t>I</w:t>
      </w:r>
    </w:p>
    <w:p w14:paraId="1E68C76E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t>Panginoon, ito ang aming alay</w:t>
      </w:r>
    </w:p>
    <w:p w14:paraId="34B79842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t>Sa iyong kabanalan.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 xml:space="preserve">tanggapin ang aming isip, </w:t>
      </w:r>
    </w:p>
    <w:p w14:paraId="0258F8E4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t>buhay at kalayaan.</w:t>
      </w:r>
    </w:p>
    <w:p w14:paraId="2A50FF4C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t xml:space="preserve">Sa Iyo ang aming katauhang </w:t>
      </w:r>
    </w:p>
    <w:p w14:paraId="005ED07F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t xml:space="preserve">pinagbuklod ng ‘Yong katawan. </w:t>
      </w:r>
    </w:p>
    <w:p w14:paraId="50713FFF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t xml:space="preserve">Handog namin ang aming kalooban </w:t>
      </w:r>
    </w:p>
    <w:p w14:paraId="23B10BC2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t>na sa ‘Yo nagmumula.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</w:r>
    </w:p>
    <w:p w14:paraId="5A1CC57A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  <w:t>KORO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>Dakila ang ‘Yong puso,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>dakila ka, O Kristo.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>Sambayanan kaming nagpupuri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>sa 'Yong dugo at katawan.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</w:r>
    </w:p>
    <w:p w14:paraId="1CD0B569" w14:textId="77777777" w:rsidR="00105949" w:rsidRPr="00105949" w:rsidRDefault="00105949" w:rsidP="00105949">
      <w:pPr>
        <w:spacing w:line="276" w:lineRule="auto"/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b/>
          <w:bCs/>
          <w:color w:val="2E2613"/>
          <w:sz w:val="36"/>
          <w:lang w:eastAsia="en-CA"/>
        </w:rPr>
        <w:t>II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>Tunay ang pag-ibig mo Kristo,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>liwanag ng aming puso.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>Awit nami’y aming alay,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  <w:t>pasalamat sa’ming buhay.</w:t>
      </w: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/>
      </w:r>
    </w:p>
    <w:p w14:paraId="5FB6C076" w14:textId="7F3CC234" w:rsidR="008358B4" w:rsidRPr="00105949" w:rsidRDefault="008358B4" w:rsidP="008358B4">
      <w:pPr>
        <w:rPr>
          <w:rFonts w:asciiTheme="majorHAnsi" w:eastAsia="Times New Roman" w:hAnsiTheme="majorHAnsi" w:cs="Times"/>
          <w:color w:val="2E2613"/>
          <w:sz w:val="36"/>
          <w:lang w:eastAsia="en-CA"/>
        </w:rPr>
      </w:pPr>
      <w:r w:rsidRPr="00105949">
        <w:rPr>
          <w:rFonts w:asciiTheme="majorHAnsi" w:eastAsia="Times New Roman" w:hAnsiTheme="majorHAnsi" w:cs="Times"/>
          <w:color w:val="2E2613"/>
          <w:sz w:val="36"/>
          <w:lang w:eastAsia="en-CA"/>
        </w:rPr>
        <w:br w:type="page"/>
      </w:r>
    </w:p>
    <w:p w14:paraId="0CB3C5FA" w14:textId="67BEBC91" w:rsidR="00245247" w:rsidRDefault="00000000" w:rsidP="008358B4">
      <w:pPr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</w:pPr>
      <w:hyperlink w:anchor="_top" w:history="1">
        <w:r w:rsidR="008358B4" w:rsidRPr="00602CE0">
          <w:rPr>
            <w:rStyle w:val="Hyperlink"/>
            <w:rFonts w:eastAsia="Times New Roman"/>
            <w:sz w:val="46"/>
            <w:szCs w:val="46"/>
            <w:u w:val="none"/>
            <w:lang w:eastAsia="en-CA"/>
          </w:rPr>
          <w:t>ISANG PAGKAIN, ISANG KATAWAN, ISANG BAYAN</w:t>
        </w:r>
      </w:hyperlink>
      <w:r w:rsidR="008358B4" w:rsidRPr="00715316">
        <w:rPr>
          <w:rFonts w:asciiTheme="majorHAnsi" w:eastAsia="Times New Roman" w:hAnsiTheme="majorHAnsi" w:cs="Times New Roman"/>
          <w:color w:val="333333"/>
          <w:sz w:val="36"/>
          <w:szCs w:val="36"/>
          <w:lang w:eastAsia="en-CA"/>
        </w:rPr>
        <w:br/>
      </w:r>
      <w:r w:rsidR="008358B4" w:rsidRPr="00715316">
        <w:rPr>
          <w:rFonts w:asciiTheme="majorHAnsi" w:eastAsia="Times New Roman" w:hAnsiTheme="majorHAnsi" w:cs="Times New Roman"/>
          <w:color w:val="333333"/>
          <w:sz w:val="36"/>
          <w:szCs w:val="36"/>
          <w:lang w:eastAsia="en-CA"/>
        </w:rPr>
        <w:br/>
      </w:r>
      <w:r w:rsidR="00245247" w:rsidRPr="00245247"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shd w:val="clear" w:color="auto" w:fill="FFFFFF"/>
          <w:lang w:eastAsia="en-CA"/>
        </w:rPr>
        <w:t>I</w:t>
      </w:r>
    </w:p>
    <w:p w14:paraId="01025E84" w14:textId="3D1FEC29" w:rsidR="008358B4" w:rsidRPr="00715316" w:rsidRDefault="008358B4" w:rsidP="008358B4">
      <w:pPr>
        <w:rPr>
          <w:rFonts w:asciiTheme="majorHAnsi" w:eastAsia="Times New Roman" w:hAnsiTheme="majorHAnsi" w:cs="Times New Roman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>Katulad ng mga butil na tinitipon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>Upang maging tinapay na nagbibigay buhay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>Kami nawa'y matipon din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>At maging</w:t>
      </w:r>
      <w:r w:rsidRPr="00715316">
        <w:rPr>
          <w:rFonts w:asciiTheme="majorHAnsi" w:eastAsia="Times New Roman" w:hAnsiTheme="majorHAnsi" w:cs="Verdana"/>
          <w:color w:val="333333"/>
          <w:sz w:val="32"/>
          <w:szCs w:val="32"/>
          <w:shd w:val="clear" w:color="auto" w:fill="FFFFFF"/>
          <w:lang w:eastAsia="en-CA"/>
        </w:rPr>
        <w:t>﻿ bayan mong giliw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shd w:val="clear" w:color="auto" w:fill="FFFFFF"/>
          <w:lang w:eastAsia="en-CA"/>
        </w:rPr>
        <w:t>Refrain: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</w:p>
    <w:p w14:paraId="52F093CB" w14:textId="77777777" w:rsidR="008358B4" w:rsidRPr="00715316" w:rsidRDefault="008358B4" w:rsidP="008358B4">
      <w:pPr>
        <w:shd w:val="clear" w:color="auto" w:fill="FFFFFF"/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lang w:eastAsia="en-CA"/>
        </w:rPr>
        <w:t>Iisang panginoon, iisang katawan,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lang w:eastAsia="en-CA"/>
        </w:rPr>
        <w:t>isang bayan, isang lahi 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lang w:eastAsia="en-CA"/>
        </w:rPr>
        <w:t>sa'yo'y nagpupugay</w:t>
      </w:r>
    </w:p>
    <w:p w14:paraId="7262A22B" w14:textId="507DD54B" w:rsidR="008358B4" w:rsidRPr="00245247" w:rsidRDefault="00245247" w:rsidP="008358B4">
      <w:pPr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shd w:val="clear" w:color="auto" w:fill="FFFFFF"/>
          <w:lang w:eastAsia="en-CA"/>
        </w:rPr>
      </w:pPr>
      <w:r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br/>
      </w:r>
      <w:r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br/>
      </w:r>
      <w:r w:rsidRPr="00245247"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shd w:val="clear" w:color="auto" w:fill="FFFFFF"/>
          <w:lang w:eastAsia="en-CA"/>
        </w:rPr>
        <w:t>II</w:t>
      </w:r>
    </w:p>
    <w:p w14:paraId="137B2550" w14:textId="77777777" w:rsidR="001E0198" w:rsidRDefault="008358B4" w:rsidP="008358B4">
      <w:pPr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</w:pP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 xml:space="preserve">Katulad din ng mga ubas </w:t>
      </w:r>
    </w:p>
    <w:p w14:paraId="6CBC2E01" w14:textId="77777777" w:rsidR="001E0198" w:rsidRDefault="008358B4" w:rsidP="008358B4">
      <w:pPr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</w:pP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>na piniga at naging alak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 xml:space="preserve">Sino mang uminom nito: </w:t>
      </w:r>
    </w:p>
    <w:p w14:paraId="4CF4459B" w14:textId="76531792" w:rsidR="008358B4" w:rsidRPr="00715316" w:rsidRDefault="008358B4" w:rsidP="008358B4">
      <w:pPr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>"May buhay na walang hanggan"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>Kami nawa'y maging sangkap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shd w:val="clear" w:color="auto" w:fill="FFFFFF"/>
          <w:lang w:eastAsia="en-CA"/>
        </w:rPr>
        <w:t>Sa pagbuo nitong bayang liyag</w:t>
      </w:r>
      <w:r w:rsidRPr="00715316"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  <w:t> </w:t>
      </w:r>
    </w:p>
    <w:p w14:paraId="521F1A0F" w14:textId="77777777" w:rsidR="008358B4" w:rsidRPr="00715316" w:rsidRDefault="008358B4" w:rsidP="008358B4">
      <w:pPr>
        <w:rPr>
          <w:rFonts w:asciiTheme="majorHAnsi" w:eastAsia="Times New Roman" w:hAnsiTheme="majorHAnsi" w:cs="Times New Roman"/>
          <w:color w:val="333333"/>
          <w:sz w:val="32"/>
          <w:szCs w:val="32"/>
          <w:lang w:eastAsia="en-CA"/>
        </w:rPr>
      </w:pPr>
    </w:p>
    <w:p w14:paraId="507A0A70" w14:textId="0E37879F" w:rsidR="008358B4" w:rsidRPr="00715316" w:rsidRDefault="008358B4" w:rsidP="008358B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715316"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shd w:val="clear" w:color="auto" w:fill="FFFFFF"/>
          <w:lang w:eastAsia="en-CA"/>
        </w:rPr>
        <w:t>(Refrain)</w:t>
      </w:r>
      <w:r w:rsidRPr="00715316">
        <w:rPr>
          <w:rFonts w:asciiTheme="majorHAnsi" w:eastAsia="Times New Roman" w:hAnsiTheme="majorHAnsi" w:cs="Times New Roman"/>
          <w:b/>
          <w:bCs/>
          <w:color w:val="333333"/>
          <w:sz w:val="32"/>
          <w:szCs w:val="32"/>
          <w:shd w:val="clear" w:color="auto" w:fill="FFFFFF"/>
          <w:lang w:eastAsia="en-CA"/>
        </w:rPr>
        <w:br/>
      </w:r>
    </w:p>
    <w:p w14:paraId="06FA1D46" w14:textId="77777777" w:rsidR="00023682" w:rsidRPr="00715316" w:rsidRDefault="0002368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715316">
        <w:br w:type="page"/>
      </w:r>
    </w:p>
    <w:p w14:paraId="5FE2D1A1" w14:textId="36DD327C" w:rsidR="00397AD6" w:rsidRPr="00567D94" w:rsidRDefault="00000000" w:rsidP="00397AD6">
      <w:pPr>
        <w:pStyle w:val="Heading1"/>
      </w:pPr>
      <w:hyperlink w:anchor="_top" w:history="1">
        <w:bookmarkStart w:id="35" w:name="_Toc186886581"/>
        <w:r w:rsidR="00397AD6" w:rsidRPr="00BF7FC5">
          <w:rPr>
            <w:rStyle w:val="Hyperlink"/>
            <w:sz w:val="48"/>
            <w:szCs w:val="40"/>
            <w:u w:val="none"/>
          </w:rPr>
          <w:t>ISANG PANANAMPALATAYA</w:t>
        </w:r>
        <w:bookmarkEnd w:id="35"/>
      </w:hyperlink>
      <w:r w:rsidR="00397AD6" w:rsidRPr="00BF7FC5">
        <w:rPr>
          <w:sz w:val="48"/>
          <w:szCs w:val="40"/>
        </w:rPr>
        <w:t xml:space="preserve"> </w:t>
      </w:r>
      <w:r w:rsidR="00397AD6" w:rsidRPr="00567D94">
        <w:br/>
      </w:r>
    </w:p>
    <w:p w14:paraId="1B90FFC2" w14:textId="77777777" w:rsidR="00397AD6" w:rsidRPr="000864FC" w:rsidRDefault="00397AD6" w:rsidP="00397AD6">
      <w:pPr>
        <w:rPr>
          <w:rFonts w:asciiTheme="majorHAnsi" w:hAnsiTheme="majorHAnsi"/>
          <w:b/>
          <w:bCs/>
          <w:sz w:val="32"/>
          <w:szCs w:val="32"/>
        </w:rPr>
      </w:pPr>
      <w:r w:rsidRPr="000864FC">
        <w:rPr>
          <w:rFonts w:asciiTheme="majorHAnsi" w:hAnsiTheme="majorHAnsi"/>
          <w:b/>
          <w:bCs/>
          <w:sz w:val="32"/>
          <w:szCs w:val="32"/>
        </w:rPr>
        <w:t>KORO:</w:t>
      </w:r>
    </w:p>
    <w:p w14:paraId="24B06907" w14:textId="77777777" w:rsidR="00397AD6" w:rsidRPr="009A5F90" w:rsidRDefault="00397AD6" w:rsidP="00397AD6">
      <w:pPr>
        <w:rPr>
          <w:rFonts w:asciiTheme="majorHAnsi" w:hAnsiTheme="majorHAnsi"/>
          <w:sz w:val="32"/>
          <w:szCs w:val="32"/>
        </w:rPr>
      </w:pPr>
      <w:r w:rsidRPr="009A5F90">
        <w:rPr>
          <w:rFonts w:asciiTheme="majorHAnsi" w:hAnsiTheme="majorHAnsi"/>
          <w:sz w:val="32"/>
          <w:szCs w:val="32"/>
        </w:rPr>
        <w:t xml:space="preserve">Isang pananampalataya, isang pagbibinyag </w:t>
      </w:r>
      <w:r w:rsidRPr="009A5F90">
        <w:rPr>
          <w:rFonts w:asciiTheme="majorHAnsi" w:hAnsiTheme="majorHAnsi"/>
          <w:sz w:val="32"/>
          <w:szCs w:val="32"/>
        </w:rPr>
        <w:br/>
        <w:t xml:space="preserve">Isang Panginoon, angkinin nating lahat. </w:t>
      </w:r>
      <w:r w:rsidRPr="009A5F90">
        <w:rPr>
          <w:rFonts w:asciiTheme="majorHAnsi" w:hAnsiTheme="majorHAnsi"/>
          <w:sz w:val="32"/>
          <w:szCs w:val="32"/>
        </w:rPr>
        <w:br/>
      </w:r>
    </w:p>
    <w:p w14:paraId="1EBA0A2F" w14:textId="49170921" w:rsidR="00397AD6" w:rsidRPr="000864FC" w:rsidRDefault="000864FC" w:rsidP="00397AD6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0864FC">
        <w:rPr>
          <w:rFonts w:asciiTheme="majorHAnsi" w:hAnsiTheme="majorHAnsi"/>
          <w:b/>
          <w:bCs/>
          <w:sz w:val="32"/>
          <w:szCs w:val="32"/>
        </w:rPr>
        <w:t>I</w:t>
      </w:r>
    </w:p>
    <w:p w14:paraId="62258257" w14:textId="77777777" w:rsidR="00397AD6" w:rsidRDefault="00397AD6" w:rsidP="00397AD6">
      <w:pPr>
        <w:pStyle w:val="HTMLPreformatted"/>
        <w:rPr>
          <w:rFonts w:asciiTheme="majorHAnsi" w:hAnsiTheme="majorHAnsi"/>
          <w:sz w:val="32"/>
          <w:szCs w:val="32"/>
        </w:rPr>
      </w:pPr>
      <w:r w:rsidRPr="009A5F90">
        <w:rPr>
          <w:rFonts w:asciiTheme="majorHAnsi" w:hAnsiTheme="majorHAnsi"/>
          <w:sz w:val="32"/>
          <w:szCs w:val="32"/>
        </w:rPr>
        <w:t xml:space="preserve">Habilin ni Hesus noong Siya'y lumisan </w:t>
      </w:r>
      <w:r w:rsidRPr="009A5F90">
        <w:rPr>
          <w:rFonts w:asciiTheme="majorHAnsi" w:hAnsiTheme="majorHAnsi"/>
          <w:sz w:val="32"/>
          <w:szCs w:val="32"/>
        </w:rPr>
        <w:br/>
        <w:t xml:space="preserve">Kayo ay magkatipon sa pagmamahalan. (koro) </w:t>
      </w:r>
      <w:r w:rsidRPr="009A5F90">
        <w:rPr>
          <w:rFonts w:asciiTheme="majorHAnsi" w:hAnsiTheme="majorHAnsi"/>
          <w:sz w:val="32"/>
          <w:szCs w:val="32"/>
        </w:rPr>
        <w:br/>
      </w:r>
    </w:p>
    <w:p w14:paraId="2E2A8197" w14:textId="16EC0591" w:rsidR="000864FC" w:rsidRPr="000864FC" w:rsidRDefault="000864FC" w:rsidP="00397AD6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0864FC">
        <w:rPr>
          <w:rFonts w:asciiTheme="majorHAnsi" w:hAnsiTheme="majorHAnsi"/>
          <w:b/>
          <w:bCs/>
          <w:sz w:val="32"/>
          <w:szCs w:val="32"/>
        </w:rPr>
        <w:t>II</w:t>
      </w:r>
    </w:p>
    <w:p w14:paraId="54063891" w14:textId="77777777" w:rsidR="00397AD6" w:rsidRDefault="00397AD6" w:rsidP="00397AD6">
      <w:pPr>
        <w:pStyle w:val="HTMLPreformatted"/>
        <w:rPr>
          <w:rFonts w:asciiTheme="majorHAnsi" w:hAnsiTheme="majorHAnsi"/>
          <w:sz w:val="32"/>
          <w:szCs w:val="32"/>
        </w:rPr>
      </w:pPr>
      <w:r w:rsidRPr="009A5F90">
        <w:rPr>
          <w:rFonts w:asciiTheme="majorHAnsi" w:hAnsiTheme="majorHAnsi"/>
          <w:sz w:val="32"/>
          <w:szCs w:val="32"/>
        </w:rPr>
        <w:t xml:space="preserve">Ama pakinggan mo ang aming panalangin </w:t>
      </w:r>
      <w:r w:rsidRPr="009A5F90">
        <w:rPr>
          <w:rFonts w:asciiTheme="majorHAnsi" w:hAnsiTheme="majorHAnsi"/>
          <w:sz w:val="32"/>
          <w:szCs w:val="32"/>
        </w:rPr>
        <w:br/>
        <w:t xml:space="preserve">Dalisay na pag-ibig sa ami'y lumapit. (koro) </w:t>
      </w:r>
      <w:r w:rsidRPr="009A5F90">
        <w:rPr>
          <w:rFonts w:asciiTheme="majorHAnsi" w:hAnsiTheme="majorHAnsi"/>
          <w:sz w:val="32"/>
          <w:szCs w:val="32"/>
        </w:rPr>
        <w:br/>
      </w:r>
    </w:p>
    <w:p w14:paraId="1116DCBC" w14:textId="12945797" w:rsidR="000864FC" w:rsidRPr="000864FC" w:rsidRDefault="000864FC" w:rsidP="00397AD6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0864FC">
        <w:rPr>
          <w:rFonts w:asciiTheme="majorHAnsi" w:hAnsiTheme="majorHAnsi"/>
          <w:b/>
          <w:bCs/>
          <w:sz w:val="32"/>
          <w:szCs w:val="32"/>
        </w:rPr>
        <w:t>III</w:t>
      </w:r>
    </w:p>
    <w:p w14:paraId="0DB50146" w14:textId="77777777" w:rsidR="00397AD6" w:rsidRDefault="00397AD6" w:rsidP="00397AD6">
      <w:pPr>
        <w:pStyle w:val="HTMLPreformatted"/>
        <w:rPr>
          <w:rFonts w:asciiTheme="majorHAnsi" w:hAnsiTheme="majorHAnsi"/>
          <w:sz w:val="32"/>
          <w:szCs w:val="32"/>
        </w:rPr>
      </w:pPr>
      <w:r w:rsidRPr="009A5F90">
        <w:rPr>
          <w:rFonts w:asciiTheme="majorHAnsi" w:hAnsiTheme="majorHAnsi"/>
          <w:sz w:val="32"/>
          <w:szCs w:val="32"/>
        </w:rPr>
        <w:t xml:space="preserve">Mga alagad ko pa'no makikilala </w:t>
      </w:r>
      <w:r w:rsidRPr="009A5F90">
        <w:rPr>
          <w:rFonts w:asciiTheme="majorHAnsi" w:hAnsiTheme="majorHAnsi"/>
          <w:sz w:val="32"/>
          <w:szCs w:val="32"/>
        </w:rPr>
        <w:br/>
        <w:t xml:space="preserve">Tapat nilang pag-ibig wala nang iba pa. (koro) </w:t>
      </w:r>
      <w:r w:rsidRPr="009A5F90">
        <w:rPr>
          <w:rFonts w:asciiTheme="majorHAnsi" w:hAnsiTheme="majorHAnsi"/>
          <w:sz w:val="32"/>
          <w:szCs w:val="32"/>
        </w:rPr>
        <w:br/>
      </w:r>
    </w:p>
    <w:p w14:paraId="3845AB1F" w14:textId="3BDC2142" w:rsidR="000864FC" w:rsidRPr="000864FC" w:rsidRDefault="000864FC" w:rsidP="00397AD6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0864FC">
        <w:rPr>
          <w:rFonts w:asciiTheme="majorHAnsi" w:hAnsiTheme="majorHAnsi"/>
          <w:b/>
          <w:bCs/>
          <w:sz w:val="32"/>
          <w:szCs w:val="32"/>
        </w:rPr>
        <w:t>IV</w:t>
      </w:r>
    </w:p>
    <w:p w14:paraId="73FE91CD" w14:textId="77777777" w:rsidR="00397AD6" w:rsidRPr="009A5F90" w:rsidRDefault="00397AD6" w:rsidP="00397AD6">
      <w:pPr>
        <w:pStyle w:val="HTMLPreformatted"/>
        <w:rPr>
          <w:rFonts w:asciiTheme="majorHAnsi" w:hAnsiTheme="majorHAnsi"/>
          <w:sz w:val="32"/>
          <w:szCs w:val="32"/>
        </w:rPr>
      </w:pPr>
      <w:r w:rsidRPr="009A5F90">
        <w:rPr>
          <w:rFonts w:asciiTheme="majorHAnsi" w:hAnsiTheme="majorHAnsi"/>
          <w:sz w:val="32"/>
          <w:szCs w:val="32"/>
        </w:rPr>
        <w:t xml:space="preserve">Kaya nga O Ama, sana'y Iyong hawian </w:t>
      </w:r>
      <w:r w:rsidRPr="009A5F90">
        <w:rPr>
          <w:rFonts w:asciiTheme="majorHAnsi" w:hAnsiTheme="majorHAnsi"/>
          <w:sz w:val="32"/>
          <w:szCs w:val="32"/>
        </w:rPr>
        <w:br/>
        <w:t xml:space="preserve">Ang aming mga puso ng mga alitan. (koro) </w:t>
      </w:r>
    </w:p>
    <w:p w14:paraId="1E7DEC66" w14:textId="77777777" w:rsidR="00397AD6" w:rsidRDefault="00397AD6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sz w:val="40"/>
        </w:rPr>
        <w:br w:type="page"/>
      </w:r>
    </w:p>
    <w:p w14:paraId="2F2A1E72" w14:textId="667985F2" w:rsidR="00AF4E62" w:rsidRPr="00715316" w:rsidRDefault="00000000" w:rsidP="00E6142D">
      <w:pPr>
        <w:pStyle w:val="Heading1"/>
        <w:shd w:val="clear" w:color="auto" w:fill="FFFFFF"/>
        <w:spacing w:before="0" w:line="321" w:lineRule="atLeast"/>
        <w:rPr>
          <w:sz w:val="16"/>
        </w:rPr>
      </w:pPr>
      <w:hyperlink w:anchor="_top" w:history="1">
        <w:bookmarkStart w:id="36" w:name="_Toc440145512"/>
        <w:bookmarkStart w:id="37" w:name="_Toc186886582"/>
        <w:r w:rsidR="00AF4E62" w:rsidRPr="009C225D">
          <w:rPr>
            <w:rStyle w:val="Hyperlink"/>
            <w:sz w:val="48"/>
            <w:szCs w:val="40"/>
            <w:u w:val="none"/>
          </w:rPr>
          <w:t>ITO ANG ARAW</w:t>
        </w:r>
      </w:hyperlink>
      <w:r w:rsidR="00AF4E62" w:rsidRPr="00715316">
        <w:rPr>
          <w:rFonts w:ascii="Arial" w:hAnsi="Arial" w:cs="Arial"/>
          <w:color w:val="000000"/>
          <w:sz w:val="38"/>
          <w:szCs w:val="38"/>
        </w:rPr>
        <w:t xml:space="preserve"> </w:t>
      </w:r>
      <w:r w:rsidR="00AF4E62" w:rsidRPr="00E6142D">
        <w:rPr>
          <w:sz w:val="24"/>
        </w:rPr>
        <w:t>HIMIG HESWITA</w:t>
      </w:r>
      <w:bookmarkEnd w:id="36"/>
      <w:bookmarkEnd w:id="37"/>
    </w:p>
    <w:p w14:paraId="7DDEB69B" w14:textId="77777777" w:rsidR="00AF4E62" w:rsidRPr="00715316" w:rsidRDefault="00AF4E62" w:rsidP="00AF4E62">
      <w:pPr>
        <w:rPr>
          <w:rFonts w:ascii="Arial" w:eastAsia="Times New Roman" w:hAnsi="Arial" w:cs="Arial"/>
          <w:b/>
          <w:bCs/>
          <w:color w:val="000000"/>
          <w:kern w:val="36"/>
          <w:sz w:val="36"/>
          <w:szCs w:val="38"/>
          <w:lang w:eastAsia="en-CA"/>
        </w:rPr>
      </w:pPr>
    </w:p>
    <w:p w14:paraId="6410452D" w14:textId="77777777" w:rsidR="00AF4E62" w:rsidRPr="00715316" w:rsidRDefault="00AF4E62" w:rsidP="00AF4E62">
      <w:pPr>
        <w:rPr>
          <w:rFonts w:asciiTheme="majorHAnsi" w:hAnsiTheme="majorHAnsi" w:cs="Arial"/>
          <w:color w:val="000000"/>
          <w:sz w:val="28"/>
          <w:szCs w:val="24"/>
          <w:shd w:val="clear" w:color="auto" w:fill="FFFFFF"/>
        </w:rPr>
      </w:pPr>
    </w:p>
    <w:p w14:paraId="5F3ACCB3" w14:textId="77777777" w:rsidR="00AF4E62" w:rsidRPr="00456BEB" w:rsidRDefault="00AF4E62" w:rsidP="00C6339A">
      <w:pPr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456BEB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</w:p>
    <w:p w14:paraId="6DCBEACE" w14:textId="7DEC2C71" w:rsidR="00AF4E62" w:rsidRPr="00C6339A" w:rsidRDefault="00AF4E62" w:rsidP="00C6339A">
      <w:pPr>
        <w:rPr>
          <w:rFonts w:asciiTheme="majorHAnsi" w:eastAsia="Times New Roman" w:hAnsiTheme="majorHAnsi" w:cs="Courier New"/>
          <w:sz w:val="32"/>
          <w:szCs w:val="32"/>
        </w:rPr>
      </w:pPr>
      <w:r w:rsidRPr="00C6339A">
        <w:rPr>
          <w:rFonts w:asciiTheme="majorHAnsi" w:eastAsia="Times New Roman" w:hAnsiTheme="majorHAnsi" w:cs="Courier New"/>
          <w:sz w:val="32"/>
          <w:szCs w:val="32"/>
        </w:rPr>
        <w:t>Ito ang araw na ginawa ng Panginoon;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Tayo'y magsaya at ma galak!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Mag pa salamat kayo sa Panginoon,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Butihin S'ya, Kanyang  gawa'y walang hanggan.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Sabihin ng sambayanan ng Israel,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 xml:space="preserve">"Walang  hanggan, Kanyang  awa.  </w:t>
      </w:r>
      <w:r w:rsidRPr="004F0D64">
        <w:rPr>
          <w:rFonts w:asciiTheme="majorHAnsi" w:eastAsia="Times New Roman" w:hAnsiTheme="majorHAnsi" w:cs="Courier New"/>
          <w:i/>
          <w:iCs/>
          <w:sz w:val="32"/>
          <w:szCs w:val="32"/>
        </w:rPr>
        <w:t>(Koro)</w:t>
      </w:r>
      <w:r w:rsidRPr="004F0D64">
        <w:rPr>
          <w:rFonts w:asciiTheme="majorHAnsi" w:eastAsia="Times New Roman" w:hAnsiTheme="majorHAnsi" w:cs="Courier New"/>
          <w:i/>
          <w:iCs/>
          <w:sz w:val="32"/>
          <w:szCs w:val="32"/>
        </w:rPr>
        <w:br/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Kanang kamay ng Diyos saki</w:t>
      </w:r>
      <w:r w:rsidR="003117C4">
        <w:rPr>
          <w:rFonts w:asciiTheme="majorHAnsi" w:eastAsia="Times New Roman" w:hAnsiTheme="majorHAnsi" w:cs="Courier New"/>
          <w:sz w:val="32"/>
          <w:szCs w:val="32"/>
        </w:rPr>
        <w:t>’</w:t>
      </w:r>
      <w:r w:rsidRPr="00C6339A">
        <w:rPr>
          <w:rFonts w:asciiTheme="majorHAnsi" w:eastAsia="Times New Roman" w:hAnsiTheme="majorHAnsi" w:cs="Courier New"/>
          <w:sz w:val="32"/>
          <w:szCs w:val="32"/>
        </w:rPr>
        <w:t>y humango.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Ang bisig N'ya sa'kin ang tagapag tanggol.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Ako'y hindi mapapahamak kailan man.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Ipahahayag ko</w:t>
      </w:r>
      <w:r w:rsidR="00DE15DA">
        <w:rPr>
          <w:rFonts w:asciiTheme="majorHAnsi" w:eastAsia="Times New Roman" w:hAnsiTheme="majorHAnsi" w:cs="Courier New"/>
          <w:sz w:val="32"/>
          <w:szCs w:val="32"/>
        </w:rPr>
        <w:t xml:space="preserve"> </w:t>
      </w:r>
      <w:r w:rsidRPr="00C6339A">
        <w:rPr>
          <w:rFonts w:asciiTheme="majorHAnsi" w:eastAsia="Times New Roman" w:hAnsiTheme="majorHAnsi" w:cs="Courier New"/>
          <w:sz w:val="32"/>
          <w:szCs w:val="32"/>
        </w:rPr>
        <w:t>l'walhati N'ya .</w:t>
      </w:r>
      <w:r w:rsidRPr="00DE15DA">
        <w:rPr>
          <w:rFonts w:asciiTheme="majorHAnsi" w:eastAsia="Times New Roman" w:hAnsiTheme="majorHAnsi" w:cs="Courier New"/>
          <w:i/>
          <w:iCs/>
          <w:sz w:val="32"/>
          <w:szCs w:val="32"/>
        </w:rPr>
        <w:t xml:space="preserve">  (Koro)</w:t>
      </w:r>
      <w:r w:rsidRPr="00DE15DA">
        <w:rPr>
          <w:rFonts w:asciiTheme="majorHAnsi" w:eastAsia="Times New Roman" w:hAnsiTheme="majorHAnsi" w:cs="Courier New"/>
          <w:i/>
          <w:iCs/>
          <w:sz w:val="32"/>
          <w:szCs w:val="32"/>
        </w:rPr>
        <w:br/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Ang aking Panginoon, moog ng buhay.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S'ya ang batong tinangihan ng tagapag tayo.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Kahanga-hanga sa aming mga mata,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 xml:space="preserve">Gawain N'ya; Purihin S'ya! </w:t>
      </w:r>
      <w:r w:rsidRPr="004B1A45">
        <w:rPr>
          <w:rFonts w:asciiTheme="majorHAnsi" w:eastAsia="Times New Roman" w:hAnsiTheme="majorHAnsi" w:cs="Courier New"/>
          <w:i/>
          <w:iCs/>
          <w:sz w:val="32"/>
          <w:szCs w:val="32"/>
          <w:u w:val="single"/>
        </w:rPr>
        <w:t>(Koro)</w:t>
      </w:r>
      <w:r w:rsidRPr="004B1A45">
        <w:rPr>
          <w:rFonts w:asciiTheme="majorHAnsi" w:eastAsia="Times New Roman" w:hAnsiTheme="majorHAnsi" w:cs="Courier New"/>
          <w:i/>
          <w:iCs/>
          <w:sz w:val="32"/>
          <w:szCs w:val="32"/>
          <w:u w:val="single"/>
        </w:rPr>
        <w:br/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</w:r>
      <w:r w:rsidRPr="00985503">
        <w:rPr>
          <w:rFonts w:asciiTheme="majorHAnsi" w:eastAsia="Times New Roman" w:hAnsiTheme="majorHAnsi" w:cs="Courier New"/>
          <w:b/>
          <w:bCs/>
          <w:sz w:val="32"/>
          <w:szCs w:val="32"/>
        </w:rPr>
        <w:t xml:space="preserve">Koda: </w:t>
      </w:r>
    </w:p>
    <w:p w14:paraId="42FBE3BC" w14:textId="1D668C87" w:rsidR="00AF4E62" w:rsidRPr="00C6339A" w:rsidRDefault="00AF4E62" w:rsidP="00C6339A">
      <w:pPr>
        <w:rPr>
          <w:rFonts w:asciiTheme="majorHAnsi" w:eastAsia="Times New Roman" w:hAnsiTheme="majorHAnsi" w:cs="Courier New"/>
          <w:sz w:val="32"/>
          <w:szCs w:val="32"/>
        </w:rPr>
      </w:pPr>
      <w:r w:rsidRPr="00C6339A">
        <w:rPr>
          <w:rFonts w:asciiTheme="majorHAnsi" w:eastAsia="Times New Roman" w:hAnsiTheme="majorHAnsi" w:cs="Courier New"/>
          <w:sz w:val="32"/>
          <w:szCs w:val="32"/>
        </w:rPr>
        <w:t>Ito ang araw na ginawa ng Panginoon;</w:t>
      </w:r>
      <w:r w:rsidRPr="00C6339A">
        <w:rPr>
          <w:rFonts w:asciiTheme="majorHAnsi" w:eastAsia="Times New Roman" w:hAnsiTheme="majorHAnsi" w:cs="Courier New"/>
          <w:sz w:val="32"/>
          <w:szCs w:val="32"/>
        </w:rPr>
        <w:br/>
        <w:t>Tayo'y magsaya at magalak!</w:t>
      </w:r>
    </w:p>
    <w:p w14:paraId="267E9784" w14:textId="3AF45E78" w:rsidR="00C323BE" w:rsidRPr="00405020" w:rsidRDefault="00C323BE" w:rsidP="00405020">
      <w:pPr>
        <w:pStyle w:val="Heading1"/>
        <w:rPr>
          <w:rStyle w:val="textexposedshow"/>
        </w:rPr>
        <w:sectPr w:rsidR="00C323BE" w:rsidRPr="00405020" w:rsidSect="003F5932">
          <w:pgSz w:w="12240" w:h="15840"/>
          <w:pgMar w:top="1080" w:right="1440" w:bottom="1170" w:left="1440" w:header="720" w:footer="720" w:gutter="0"/>
          <w:cols w:space="720"/>
          <w:docGrid w:linePitch="360"/>
        </w:sectPr>
      </w:pPr>
      <w:r>
        <w:rPr>
          <w:rStyle w:val="textexposedshow"/>
          <w:rFonts w:cs="Helvetica"/>
          <w:color w:val="141823"/>
          <w:sz w:val="28"/>
          <w:szCs w:val="21"/>
        </w:rPr>
        <w:br w:type="page"/>
      </w:r>
      <w:hyperlink w:anchor="_top" w:history="1">
        <w:bookmarkStart w:id="38" w:name="_Toc186886583"/>
        <w:r w:rsidRPr="0038615E">
          <w:rPr>
            <w:rStyle w:val="Hyperlink"/>
            <w:sz w:val="48"/>
            <w:szCs w:val="36"/>
            <w:u w:val="none"/>
          </w:rPr>
          <w:t>ITO ANG BAGONG ARAW</w:t>
        </w:r>
        <w:bookmarkEnd w:id="38"/>
      </w:hyperlink>
    </w:p>
    <w:p w14:paraId="417DFBAD" w14:textId="57835410" w:rsidR="00405020" w:rsidRDefault="00405020" w:rsidP="00405020"/>
    <w:p w14:paraId="192D01D4" w14:textId="77777777" w:rsidR="00405020" w:rsidRDefault="00405020" w:rsidP="00405020">
      <w:r>
        <w:t>D Isidro SJ - F Ramires SJ</w:t>
      </w:r>
    </w:p>
    <w:p w14:paraId="6EABDDA8" w14:textId="77777777" w:rsidR="00405020" w:rsidRDefault="00405020" w:rsidP="00405020"/>
    <w:p w14:paraId="52636659" w14:textId="77777777" w:rsidR="00405020" w:rsidRPr="00405020" w:rsidRDefault="00405020" w:rsidP="00405020">
      <w:pPr>
        <w:rPr>
          <w:rFonts w:asciiTheme="majorHAnsi" w:hAnsiTheme="majorHAnsi"/>
          <w:sz w:val="32"/>
        </w:rPr>
      </w:pPr>
      <w:r w:rsidRPr="00405020">
        <w:rPr>
          <w:rFonts w:asciiTheme="majorHAnsi" w:hAnsiTheme="majorHAnsi"/>
          <w:sz w:val="32"/>
        </w:rPr>
        <w:t>Intro: A E7 A E7</w:t>
      </w:r>
    </w:p>
    <w:p w14:paraId="1A51DAC6" w14:textId="77777777" w:rsidR="00405020" w:rsidRDefault="00405020" w:rsidP="00405020"/>
    <w:p w14:paraId="4A5A48F6" w14:textId="4A041978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 xml:space="preserve"> A                                       E</w:t>
      </w:r>
    </w:p>
    <w:p w14:paraId="04ADDD0A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ITO ANG BAGONG ARAW, ITO'Y ARAW NG TAGUMPAY</w:t>
      </w:r>
    </w:p>
    <w:p w14:paraId="1D0569AE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 xml:space="preserve"> E7                                         A</w:t>
      </w:r>
    </w:p>
    <w:p w14:paraId="73B3EFA8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ANAK NG TAO'Y NABUHAY, SIYA'Y ATING PARANGALAN</w:t>
      </w:r>
    </w:p>
    <w:p w14:paraId="58FDE9C1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 xml:space="preserve">     A7             D          B7              E E7</w:t>
      </w:r>
    </w:p>
    <w:p w14:paraId="1FFD7658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SI HESUS MULING NABUHAY SA KAMATAYA'Y NAGTAGUMPAY</w:t>
      </w:r>
    </w:p>
    <w:p w14:paraId="59B1D0A7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 xml:space="preserve">     A                                          E</w:t>
      </w:r>
    </w:p>
    <w:p w14:paraId="159E89D6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MAGALAK, H'WAG NANG LUMUHA, HINANGO ANG TAO SA SALA</w:t>
      </w:r>
    </w:p>
    <w:p w14:paraId="7E1A912F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 xml:space="preserve"> E7                                               A</w:t>
      </w:r>
    </w:p>
    <w:p w14:paraId="5C40ABFD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KRISTO HESUS, TUNAY KANG HARI, KAMI SA 'YO'Y NAGPUPURI</w:t>
      </w:r>
    </w:p>
    <w:p w14:paraId="3812E2C0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 xml:space="preserve">    A7              D           E7           A E7</w:t>
      </w:r>
    </w:p>
    <w:p w14:paraId="4791B16C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SA KRUS, IKA'Y NAMATAY NGUNIT MULI KANG NABUHAY</w:t>
      </w:r>
    </w:p>
    <w:p w14:paraId="05F48FC7" w14:textId="77777777" w:rsidR="00405020" w:rsidRPr="00405020" w:rsidRDefault="00405020" w:rsidP="00405020">
      <w:pPr>
        <w:rPr>
          <w:rFonts w:asciiTheme="majorHAnsi" w:hAnsiTheme="majorHAnsi"/>
          <w:sz w:val="28"/>
        </w:rPr>
      </w:pPr>
    </w:p>
    <w:p w14:paraId="4569EB9F" w14:textId="77777777" w:rsidR="00405020" w:rsidRPr="00405020" w:rsidRDefault="00405020" w:rsidP="00405020">
      <w:pPr>
        <w:rPr>
          <w:rFonts w:asciiTheme="majorHAnsi" w:hAnsiTheme="majorHAnsi"/>
          <w:sz w:val="28"/>
        </w:rPr>
      </w:pPr>
    </w:p>
    <w:p w14:paraId="13F1A95A" w14:textId="62E34F66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A                      E   E7                     A</w:t>
      </w:r>
    </w:p>
    <w:p w14:paraId="38FAAD73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ALELUYA, LELUYA, ALELUYA!  ALELUYA, LELUYA, ALELUYA!</w:t>
      </w:r>
    </w:p>
    <w:p w14:paraId="03DCE0C2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A7                     D   E7                     A G7</w:t>
      </w:r>
    </w:p>
    <w:p w14:paraId="4BA72CFF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ALELUYA, LELUYA, ALELUYA!  ALELUYA, LELUYA, ALELUYA!</w:t>
      </w:r>
    </w:p>
    <w:p w14:paraId="67760727" w14:textId="77777777" w:rsidR="00405020" w:rsidRPr="00405020" w:rsidRDefault="00405020" w:rsidP="00405020">
      <w:pPr>
        <w:rPr>
          <w:rFonts w:asciiTheme="majorHAnsi" w:hAnsiTheme="majorHAnsi"/>
          <w:sz w:val="28"/>
        </w:rPr>
      </w:pPr>
    </w:p>
    <w:p w14:paraId="35FD5F2D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C                      G   G7                     C</w:t>
      </w:r>
    </w:p>
    <w:p w14:paraId="54390C6D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ALELUYA, LELUYA, ALELUYA!  ALELUYA, LELUYA, ALELUYA!</w:t>
      </w:r>
    </w:p>
    <w:p w14:paraId="2B9E8B97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C7                     F   G7                     C</w:t>
      </w:r>
    </w:p>
    <w:p w14:paraId="7C5DD919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ALELUYA, LELUYA, ALELUYA!  ALELUYA, LELUYA, ALELUYA!</w:t>
      </w:r>
    </w:p>
    <w:p w14:paraId="31CE50E2" w14:textId="77777777" w:rsidR="00405020" w:rsidRPr="00405020" w:rsidRDefault="00405020" w:rsidP="00405020">
      <w:pPr>
        <w:rPr>
          <w:rFonts w:asciiTheme="majorHAnsi" w:hAnsiTheme="majorHAnsi"/>
          <w:sz w:val="28"/>
        </w:rPr>
      </w:pPr>
    </w:p>
    <w:p w14:paraId="375E8B98" w14:textId="13013EAE" w:rsidR="00405020" w:rsidRPr="00405020" w:rsidRDefault="00405020" w:rsidP="00405020">
      <w:pPr>
        <w:rPr>
          <w:rFonts w:asciiTheme="majorHAnsi" w:hAnsiTheme="majorHAnsi"/>
          <w:b/>
          <w:sz w:val="28"/>
        </w:rPr>
      </w:pPr>
      <w:r w:rsidRPr="00405020">
        <w:rPr>
          <w:rFonts w:asciiTheme="majorHAnsi" w:hAnsiTheme="majorHAnsi"/>
          <w:b/>
          <w:sz w:val="28"/>
        </w:rPr>
        <w:t>Wakas</w:t>
      </w:r>
    </w:p>
    <w:p w14:paraId="411E1545" w14:textId="77777777" w:rsidR="00405020" w:rsidRPr="00405020" w:rsidRDefault="00405020" w:rsidP="00405020">
      <w:pPr>
        <w:rPr>
          <w:rFonts w:asciiTheme="majorHAnsi" w:hAnsiTheme="majorHAnsi"/>
          <w:sz w:val="28"/>
        </w:rPr>
      </w:pPr>
      <w:r w:rsidRPr="00405020">
        <w:rPr>
          <w:rFonts w:asciiTheme="majorHAnsi" w:hAnsiTheme="majorHAnsi"/>
          <w:sz w:val="28"/>
        </w:rPr>
        <w:t>F6 Em   F  C</w:t>
      </w:r>
    </w:p>
    <w:p w14:paraId="291E96A4" w14:textId="3A22C3BF" w:rsidR="00C323BE" w:rsidRDefault="00405020" w:rsidP="00405020">
      <w:r w:rsidRPr="00405020">
        <w:rPr>
          <w:rFonts w:asciiTheme="majorHAnsi" w:hAnsiTheme="majorHAnsi"/>
          <w:sz w:val="28"/>
        </w:rPr>
        <w:t xml:space="preserve">  A- LE- LU- YA</w:t>
      </w:r>
      <w:r w:rsidR="00C323BE">
        <w:br w:type="page"/>
      </w:r>
    </w:p>
    <w:p w14:paraId="1D45E30C" w14:textId="3C83D8BD" w:rsidR="00317C32" w:rsidRPr="00715316" w:rsidRDefault="00000000" w:rsidP="00317C32">
      <w:hyperlink w:anchor="_top" w:history="1">
        <w:bookmarkStart w:id="39" w:name="_Toc186886584"/>
        <w:r w:rsidR="00317C32" w:rsidRPr="00531A39">
          <w:rPr>
            <w:rStyle w:val="Heading1Char"/>
            <w:sz w:val="42"/>
            <w:szCs w:val="34"/>
          </w:rPr>
          <w:t>KAHANGA HANGA</w:t>
        </w:r>
        <w:bookmarkEnd w:id="39"/>
      </w:hyperlink>
      <w:r w:rsidR="00317C32" w:rsidRPr="00715316">
        <w:t xml:space="preserve"> by E. Hontiveros</w:t>
      </w:r>
    </w:p>
    <w:p w14:paraId="1D23F4E4" w14:textId="77777777" w:rsidR="00317C32" w:rsidRPr="00715316" w:rsidRDefault="00317C32" w:rsidP="00317C32"/>
    <w:p w14:paraId="45EBBBC2" w14:textId="333BBC5A" w:rsidR="00BC6790" w:rsidRPr="003E25BF" w:rsidRDefault="003E25BF" w:rsidP="00317C32">
      <w:pPr>
        <w:rPr>
          <w:rFonts w:asciiTheme="majorHAnsi" w:hAnsiTheme="majorHAnsi"/>
          <w:b/>
          <w:bCs/>
          <w:sz w:val="32"/>
        </w:rPr>
      </w:pPr>
      <w:r w:rsidRPr="003E25BF">
        <w:rPr>
          <w:rFonts w:asciiTheme="majorHAnsi" w:hAnsiTheme="majorHAnsi"/>
          <w:b/>
          <w:bCs/>
          <w:sz w:val="32"/>
        </w:rPr>
        <w:t>KORO</w:t>
      </w:r>
    </w:p>
    <w:p w14:paraId="077684C8" w14:textId="77777777" w:rsidR="00317C32" w:rsidRPr="00B265D9" w:rsidRDefault="00317C32" w:rsidP="00317C32">
      <w:pPr>
        <w:rPr>
          <w:rFonts w:asciiTheme="majorHAnsi" w:hAnsiTheme="majorHAnsi"/>
          <w:sz w:val="30"/>
          <w:szCs w:val="30"/>
        </w:rPr>
      </w:pPr>
      <w:r w:rsidRPr="00B265D9">
        <w:rPr>
          <w:rFonts w:asciiTheme="majorHAnsi" w:hAnsiTheme="majorHAnsi"/>
          <w:sz w:val="30"/>
          <w:szCs w:val="30"/>
        </w:rPr>
        <w:t>Kahanga-hanga ang Iyong pangalan</w:t>
      </w:r>
    </w:p>
    <w:p w14:paraId="68D097BD" w14:textId="77777777" w:rsidR="00317C32" w:rsidRPr="00B265D9" w:rsidRDefault="00317C32" w:rsidP="00317C32">
      <w:pPr>
        <w:rPr>
          <w:rFonts w:asciiTheme="majorHAnsi" w:hAnsiTheme="majorHAnsi"/>
          <w:sz w:val="30"/>
          <w:szCs w:val="30"/>
        </w:rPr>
      </w:pPr>
      <w:r w:rsidRPr="00B265D9">
        <w:rPr>
          <w:rFonts w:asciiTheme="majorHAnsi" w:hAnsiTheme="majorHAnsi"/>
          <w:sz w:val="30"/>
          <w:szCs w:val="30"/>
        </w:rPr>
        <w:t>O Panginoon, sa sangkalupaan</w:t>
      </w:r>
    </w:p>
    <w:p w14:paraId="255A1883" w14:textId="77777777" w:rsidR="00317C32" w:rsidRPr="00B265D9" w:rsidRDefault="00317C32" w:rsidP="00317C32">
      <w:pPr>
        <w:rPr>
          <w:rFonts w:asciiTheme="majorHAnsi" w:hAnsiTheme="majorHAnsi"/>
          <w:sz w:val="30"/>
          <w:szCs w:val="30"/>
        </w:rPr>
      </w:pPr>
      <w:r w:rsidRPr="00B265D9">
        <w:rPr>
          <w:rFonts w:asciiTheme="majorHAnsi" w:hAnsiTheme="majorHAnsi"/>
          <w:sz w:val="30"/>
          <w:szCs w:val="30"/>
        </w:rPr>
        <w:t>Ipinagbunyi mo ang Iyong kamahalan</w:t>
      </w:r>
    </w:p>
    <w:p w14:paraId="0C6B0DD1" w14:textId="77777777" w:rsidR="00317C32" w:rsidRPr="00B265D9" w:rsidRDefault="00317C32" w:rsidP="00317C32">
      <w:pPr>
        <w:rPr>
          <w:rFonts w:asciiTheme="majorHAnsi" w:hAnsiTheme="majorHAnsi"/>
          <w:sz w:val="30"/>
          <w:szCs w:val="30"/>
        </w:rPr>
      </w:pPr>
      <w:r w:rsidRPr="00B265D9">
        <w:rPr>
          <w:rFonts w:asciiTheme="majorHAnsi" w:hAnsiTheme="majorHAnsi"/>
          <w:sz w:val="30"/>
          <w:szCs w:val="30"/>
        </w:rPr>
        <w:t>Sa buong kalangitan</w:t>
      </w:r>
    </w:p>
    <w:p w14:paraId="45F57033" w14:textId="77777777" w:rsidR="009F3575" w:rsidRDefault="009F3575">
      <w:pPr>
        <w:rPr>
          <w:rFonts w:asciiTheme="majorHAnsi" w:hAnsiTheme="majorHAnsi"/>
          <w:sz w:val="32"/>
        </w:rPr>
      </w:pPr>
    </w:p>
    <w:p w14:paraId="1D28175A" w14:textId="7003342C" w:rsidR="004126BB" w:rsidRPr="00E96D33" w:rsidRDefault="00C85C81">
      <w:pPr>
        <w:rPr>
          <w:rFonts w:asciiTheme="majorHAnsi" w:hAnsiTheme="majorHAnsi"/>
          <w:b/>
          <w:bCs/>
          <w:sz w:val="32"/>
        </w:rPr>
      </w:pPr>
      <w:r w:rsidRPr="00E96D33">
        <w:rPr>
          <w:rFonts w:asciiTheme="majorHAnsi" w:hAnsiTheme="majorHAnsi"/>
          <w:b/>
          <w:bCs/>
          <w:sz w:val="32"/>
        </w:rPr>
        <w:t>I</w:t>
      </w:r>
    </w:p>
    <w:p w14:paraId="2D9F90A6" w14:textId="77777777" w:rsidR="004126BB" w:rsidRPr="005C69EE" w:rsidRDefault="004126BB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Pinagmamasdan ko ang langit</w:t>
      </w:r>
    </w:p>
    <w:p w14:paraId="033536D1" w14:textId="77777777" w:rsidR="004126BB" w:rsidRPr="005C69EE" w:rsidRDefault="004126BB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Na gawa ng yong mga kamay</w:t>
      </w:r>
    </w:p>
    <w:p w14:paraId="0FF17DEB" w14:textId="4305C93F" w:rsidR="00342A59" w:rsidRPr="005C69EE" w:rsidRDefault="004126BB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An</w:t>
      </w:r>
      <w:r w:rsidR="006749C8" w:rsidRPr="005C69EE">
        <w:rPr>
          <w:rFonts w:asciiTheme="majorHAnsi" w:hAnsiTheme="majorHAnsi"/>
          <w:sz w:val="32"/>
        </w:rPr>
        <w:t>g b</w:t>
      </w:r>
      <w:r w:rsidR="00974F9E" w:rsidRPr="005C69EE">
        <w:rPr>
          <w:rFonts w:asciiTheme="majorHAnsi" w:hAnsiTheme="majorHAnsi"/>
          <w:sz w:val="32"/>
        </w:rPr>
        <w:t>’</w:t>
      </w:r>
      <w:r w:rsidRPr="005C69EE">
        <w:rPr>
          <w:rFonts w:asciiTheme="majorHAnsi" w:hAnsiTheme="majorHAnsi"/>
          <w:sz w:val="32"/>
        </w:rPr>
        <w:t xml:space="preserve">wan at mga bituin Na </w:t>
      </w:r>
    </w:p>
    <w:p w14:paraId="7EC89F9D" w14:textId="3E785FD6" w:rsidR="001A74E3" w:rsidRPr="005C69EE" w:rsidRDefault="00342A59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S</w:t>
      </w:r>
      <w:r w:rsidR="004126BB" w:rsidRPr="005C69EE">
        <w:rPr>
          <w:rFonts w:asciiTheme="majorHAnsi" w:hAnsiTheme="majorHAnsi"/>
          <w:sz w:val="32"/>
        </w:rPr>
        <w:t>a langit yong inilagay</w:t>
      </w:r>
    </w:p>
    <w:p w14:paraId="2C2D7238" w14:textId="77777777" w:rsidR="00161A78" w:rsidRPr="005C69EE" w:rsidRDefault="00161A78">
      <w:pPr>
        <w:rPr>
          <w:rFonts w:asciiTheme="majorHAnsi" w:hAnsiTheme="majorHAnsi"/>
          <w:sz w:val="32"/>
        </w:rPr>
      </w:pPr>
    </w:p>
    <w:p w14:paraId="05760978" w14:textId="77777777" w:rsidR="00AF6A41" w:rsidRPr="00E96D33" w:rsidRDefault="001A74E3">
      <w:pPr>
        <w:rPr>
          <w:rFonts w:asciiTheme="majorHAnsi" w:hAnsiTheme="majorHAnsi"/>
          <w:b/>
          <w:bCs/>
          <w:sz w:val="32"/>
        </w:rPr>
      </w:pPr>
      <w:r w:rsidRPr="00E96D33">
        <w:rPr>
          <w:rFonts w:asciiTheme="majorHAnsi" w:hAnsiTheme="majorHAnsi"/>
          <w:b/>
          <w:bCs/>
          <w:sz w:val="32"/>
        </w:rPr>
        <w:t>II</w:t>
      </w:r>
    </w:p>
    <w:p w14:paraId="2733B737" w14:textId="69980448" w:rsidR="00AF6A41" w:rsidRPr="005C69EE" w:rsidRDefault="00D81EBE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O sino kaya siyang tao</w:t>
      </w:r>
    </w:p>
    <w:p w14:paraId="4DFD0BE3" w14:textId="77777777" w:rsidR="002364BF" w:rsidRPr="005C69EE" w:rsidRDefault="00AF6A41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Na iyong pinagmamasdan</w:t>
      </w:r>
    </w:p>
    <w:p w14:paraId="24B707B7" w14:textId="77777777" w:rsidR="009F3575" w:rsidRDefault="002364BF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Ginawa mong anghel</w:t>
      </w:r>
      <w:r w:rsidR="00766C07" w:rsidRPr="005C69EE">
        <w:rPr>
          <w:rFonts w:asciiTheme="majorHAnsi" w:hAnsiTheme="majorHAnsi"/>
          <w:sz w:val="32"/>
        </w:rPr>
        <w:t xml:space="preserve"> ang katulad</w:t>
      </w:r>
    </w:p>
    <w:p w14:paraId="1B803C32" w14:textId="7105AD0B" w:rsidR="009F3575" w:rsidRPr="005C69EE" w:rsidRDefault="00974631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Pinuno mo ng ka</w:t>
      </w:r>
      <w:r w:rsidR="00684B69" w:rsidRPr="005C69EE">
        <w:rPr>
          <w:rFonts w:asciiTheme="majorHAnsi" w:hAnsiTheme="majorHAnsi"/>
          <w:sz w:val="32"/>
        </w:rPr>
        <w:t>-</w:t>
      </w:r>
      <w:r w:rsidRPr="005C69EE">
        <w:rPr>
          <w:rFonts w:asciiTheme="majorHAnsi" w:hAnsiTheme="majorHAnsi"/>
          <w:sz w:val="32"/>
        </w:rPr>
        <w:t>rangalan</w:t>
      </w:r>
    </w:p>
    <w:p w14:paraId="7FF99E2A" w14:textId="77777777" w:rsidR="000A2261" w:rsidRPr="005C69EE" w:rsidRDefault="000A2261">
      <w:pPr>
        <w:rPr>
          <w:rFonts w:asciiTheme="majorHAnsi" w:hAnsiTheme="majorHAnsi"/>
          <w:sz w:val="32"/>
        </w:rPr>
      </w:pPr>
    </w:p>
    <w:p w14:paraId="37F5EA9F" w14:textId="77777777" w:rsidR="009F3575" w:rsidRDefault="009F3575">
      <w:pPr>
        <w:rPr>
          <w:rFonts w:asciiTheme="majorHAnsi" w:hAnsiTheme="majorHAnsi"/>
          <w:sz w:val="32"/>
        </w:rPr>
      </w:pPr>
    </w:p>
    <w:p w14:paraId="7DBEEFD2" w14:textId="77777777" w:rsidR="009F3575" w:rsidRDefault="009F3575">
      <w:pPr>
        <w:rPr>
          <w:rFonts w:asciiTheme="majorHAnsi" w:hAnsiTheme="majorHAnsi"/>
          <w:sz w:val="32"/>
        </w:rPr>
      </w:pPr>
    </w:p>
    <w:p w14:paraId="14A80737" w14:textId="77777777" w:rsidR="009F3575" w:rsidRDefault="009F3575">
      <w:pPr>
        <w:rPr>
          <w:rFonts w:asciiTheme="majorHAnsi" w:hAnsiTheme="majorHAnsi"/>
          <w:sz w:val="32"/>
        </w:rPr>
      </w:pPr>
    </w:p>
    <w:p w14:paraId="7A23E1D0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4C1F8AAB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343C81B8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6388F3AE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50BB8C76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49D013A7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556924D4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292B5CDD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4677FDB6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1C1DDC81" w14:textId="77777777" w:rsidR="00D43619" w:rsidRDefault="00D43619">
      <w:pPr>
        <w:rPr>
          <w:rFonts w:asciiTheme="majorHAnsi" w:hAnsiTheme="majorHAnsi"/>
          <w:b/>
          <w:bCs/>
          <w:sz w:val="32"/>
        </w:rPr>
      </w:pPr>
    </w:p>
    <w:p w14:paraId="74CECEA5" w14:textId="044D14A6" w:rsidR="000A2261" w:rsidRPr="00E96D33" w:rsidRDefault="00A33800">
      <w:pPr>
        <w:rPr>
          <w:rFonts w:asciiTheme="majorHAnsi" w:hAnsiTheme="majorHAnsi"/>
          <w:b/>
          <w:bCs/>
          <w:sz w:val="32"/>
        </w:rPr>
      </w:pPr>
      <w:r>
        <w:rPr>
          <w:rFonts w:asciiTheme="majorHAnsi" w:hAnsiTheme="majorHAnsi"/>
          <w:b/>
          <w:bCs/>
          <w:sz w:val="32"/>
        </w:rPr>
        <w:br/>
      </w:r>
      <w:r w:rsidR="000A2261" w:rsidRPr="00E96D33">
        <w:rPr>
          <w:rFonts w:asciiTheme="majorHAnsi" w:hAnsiTheme="majorHAnsi"/>
          <w:b/>
          <w:bCs/>
          <w:sz w:val="32"/>
        </w:rPr>
        <w:t>III</w:t>
      </w:r>
    </w:p>
    <w:p w14:paraId="58E8815A" w14:textId="73606FF4" w:rsidR="00DB2310" w:rsidRPr="005C69EE" w:rsidRDefault="00000256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 xml:space="preserve">Ipinagbunyi ang </w:t>
      </w:r>
      <w:r w:rsidR="00DA169B" w:rsidRPr="005C69EE">
        <w:rPr>
          <w:rFonts w:asciiTheme="majorHAnsi" w:hAnsiTheme="majorHAnsi"/>
          <w:sz w:val="32"/>
        </w:rPr>
        <w:t>‘</w:t>
      </w:r>
      <w:r w:rsidRPr="005C69EE">
        <w:rPr>
          <w:rFonts w:asciiTheme="majorHAnsi" w:hAnsiTheme="majorHAnsi"/>
          <w:sz w:val="32"/>
        </w:rPr>
        <w:t>yong pangalan</w:t>
      </w:r>
    </w:p>
    <w:p w14:paraId="089E20B5" w14:textId="77777777" w:rsidR="005C69EE" w:rsidRDefault="00000256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Ng ibong lumilipad</w:t>
      </w:r>
    </w:p>
    <w:p w14:paraId="242AEE2D" w14:textId="4642B81E" w:rsidR="00000256" w:rsidRPr="005C69EE" w:rsidRDefault="00000256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Pinahahayag ng kabundukan</w:t>
      </w:r>
    </w:p>
    <w:p w14:paraId="1E0003A0" w14:textId="23D949D9" w:rsidR="00000256" w:rsidRPr="005C69EE" w:rsidRDefault="00000256">
      <w:pPr>
        <w:rPr>
          <w:rFonts w:asciiTheme="majorHAnsi" w:hAnsiTheme="majorHAnsi"/>
          <w:sz w:val="32"/>
        </w:rPr>
      </w:pPr>
      <w:r w:rsidRPr="005C69EE">
        <w:rPr>
          <w:rFonts w:asciiTheme="majorHAnsi" w:hAnsiTheme="majorHAnsi"/>
          <w:sz w:val="32"/>
        </w:rPr>
        <w:t>Ikaw ang Poon ng lahat</w:t>
      </w:r>
    </w:p>
    <w:p w14:paraId="432AD5AB" w14:textId="77777777" w:rsidR="005C69EE" w:rsidRPr="005C69EE" w:rsidRDefault="005C69EE">
      <w:pPr>
        <w:rPr>
          <w:rFonts w:asciiTheme="majorHAnsi" w:hAnsiTheme="majorHAnsi"/>
          <w:sz w:val="32"/>
        </w:rPr>
      </w:pPr>
    </w:p>
    <w:p w14:paraId="03D31CAC" w14:textId="77777777" w:rsidR="00F82786" w:rsidRPr="00E96D33" w:rsidRDefault="00F82786" w:rsidP="00F82786">
      <w:pPr>
        <w:rPr>
          <w:rFonts w:asciiTheme="majorHAnsi" w:hAnsiTheme="majorHAnsi"/>
          <w:b/>
          <w:bCs/>
          <w:sz w:val="32"/>
        </w:rPr>
      </w:pPr>
      <w:r w:rsidRPr="00E96D33">
        <w:rPr>
          <w:rFonts w:asciiTheme="majorHAnsi" w:hAnsiTheme="majorHAnsi"/>
          <w:b/>
          <w:bCs/>
          <w:sz w:val="32"/>
        </w:rPr>
        <w:t>IV</w:t>
      </w:r>
    </w:p>
    <w:p w14:paraId="54FFA9A1" w14:textId="77777777" w:rsidR="00F82786" w:rsidRPr="00715316" w:rsidRDefault="00F82786" w:rsidP="00F82786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Ipinagbubunyi 'Yong pangalan</w:t>
      </w:r>
    </w:p>
    <w:p w14:paraId="6F1B79B3" w14:textId="77777777" w:rsidR="00F82786" w:rsidRPr="00715316" w:rsidRDefault="00F82786" w:rsidP="00F82786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Ng mga ibong lumilipad</w:t>
      </w:r>
    </w:p>
    <w:p w14:paraId="0C18BDAB" w14:textId="77777777" w:rsidR="00F82786" w:rsidRPr="00715316" w:rsidRDefault="00F82786" w:rsidP="00F82786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Pinahahayag ng kabundukan</w:t>
      </w:r>
    </w:p>
    <w:p w14:paraId="2C31037E" w14:textId="77777777" w:rsidR="00F82786" w:rsidRPr="00715316" w:rsidRDefault="00F82786" w:rsidP="00F82786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Ikaw ang Poon ng lahat</w:t>
      </w:r>
    </w:p>
    <w:p w14:paraId="6F5FBF5A" w14:textId="77777777" w:rsidR="00F82786" w:rsidRPr="005C69EE" w:rsidRDefault="00F82786" w:rsidP="00F82786">
      <w:pPr>
        <w:rPr>
          <w:rFonts w:asciiTheme="majorHAnsi" w:hAnsiTheme="majorHAnsi"/>
          <w:sz w:val="32"/>
        </w:rPr>
      </w:pPr>
    </w:p>
    <w:p w14:paraId="473CE3F2" w14:textId="77777777" w:rsidR="00F82786" w:rsidRPr="00E96D33" w:rsidRDefault="00F82786" w:rsidP="00F82786">
      <w:pPr>
        <w:rPr>
          <w:rFonts w:asciiTheme="majorHAnsi" w:hAnsiTheme="majorHAnsi"/>
          <w:b/>
          <w:bCs/>
          <w:sz w:val="32"/>
        </w:rPr>
      </w:pPr>
      <w:r w:rsidRPr="00E96D33">
        <w:rPr>
          <w:rFonts w:asciiTheme="majorHAnsi" w:hAnsiTheme="majorHAnsi"/>
          <w:b/>
          <w:bCs/>
          <w:sz w:val="32"/>
        </w:rPr>
        <w:t>V</w:t>
      </w:r>
    </w:p>
    <w:p w14:paraId="06018552" w14:textId="77777777" w:rsidR="00F82786" w:rsidRPr="00715316" w:rsidRDefault="00F82786" w:rsidP="00F82786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Sa dahong hinihipan ng simoy</w:t>
      </w:r>
    </w:p>
    <w:p w14:paraId="03645C6E" w14:textId="77777777" w:rsidR="00F82786" w:rsidRPr="00715316" w:rsidRDefault="00F82786" w:rsidP="00F82786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Tinig Mo'y mapakikinggan</w:t>
      </w:r>
    </w:p>
    <w:p w14:paraId="3C3A9FEF" w14:textId="77777777" w:rsidR="00F82786" w:rsidRPr="00715316" w:rsidRDefault="00F82786" w:rsidP="00F82786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Sa ulan na biyaya ng langit</w:t>
      </w:r>
    </w:p>
    <w:p w14:paraId="3016619A" w14:textId="77777777" w:rsidR="00F82786" w:rsidRPr="00715316" w:rsidRDefault="00F82786" w:rsidP="00F82786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Kabutihan Mo'y makakamtan</w:t>
      </w:r>
    </w:p>
    <w:p w14:paraId="5CF962F5" w14:textId="40D3D52B" w:rsidR="00F82786" w:rsidRPr="00BD662F" w:rsidRDefault="00F82786">
      <w:pPr>
        <w:rPr>
          <w:sz w:val="28"/>
          <w:szCs w:val="28"/>
        </w:rPr>
        <w:sectPr w:rsidR="00F82786" w:rsidRPr="00BD662F" w:rsidSect="00D43619">
          <w:headerReference w:type="default" r:id="rId20"/>
          <w:type w:val="continuous"/>
          <w:pgSz w:w="12240" w:h="15840"/>
          <w:pgMar w:top="810" w:right="1440" w:bottom="360" w:left="1440" w:header="720" w:footer="720" w:gutter="0"/>
          <w:cols w:num="2" w:space="48"/>
        </w:sectPr>
      </w:pPr>
    </w:p>
    <w:p w14:paraId="27322790" w14:textId="54084985" w:rsidR="00000256" w:rsidRPr="00BD662F" w:rsidRDefault="00000256">
      <w:pPr>
        <w:rPr>
          <w:sz w:val="28"/>
          <w:szCs w:val="28"/>
        </w:rPr>
      </w:pPr>
    </w:p>
    <w:p w14:paraId="166B0777" w14:textId="77777777" w:rsidR="004D5935" w:rsidRDefault="004D593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6D3869A" w14:textId="736FE496" w:rsidR="00066F6C" w:rsidRPr="000A042A" w:rsidRDefault="00000000" w:rsidP="00066F6C">
      <w:pPr>
        <w:spacing w:line="360" w:lineRule="auto"/>
        <w:rPr>
          <w:rFonts w:ascii="Verdana" w:hAnsi="Verdana" w:cs="Arial"/>
          <w:b/>
          <w:bCs/>
          <w:color w:val="000000"/>
          <w:sz w:val="40"/>
          <w:szCs w:val="40"/>
          <w:shd w:val="clear" w:color="auto" w:fill="FFFFFF"/>
        </w:rPr>
      </w:pPr>
      <w:hyperlink w:anchor="_top" w:history="1">
        <w:r w:rsidR="00066F6C" w:rsidRPr="000A042A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KAIBIGAN</w:t>
        </w:r>
      </w:hyperlink>
    </w:p>
    <w:p w14:paraId="0BDFA4B4" w14:textId="77777777" w:rsidR="00066F6C" w:rsidRPr="00D6049D" w:rsidRDefault="00066F6C" w:rsidP="00066F6C">
      <w:pPr>
        <w:spacing w:line="360" w:lineRule="auto"/>
        <w:rPr>
          <w:rFonts w:ascii="Verdana" w:hAnsi="Verdana" w:cs="Arial"/>
          <w:b/>
          <w:bCs/>
          <w:color w:val="000000"/>
          <w:sz w:val="24"/>
          <w:szCs w:val="24"/>
          <w:shd w:val="clear" w:color="auto" w:fill="FFFFFF"/>
        </w:rPr>
      </w:pPr>
    </w:p>
    <w:p w14:paraId="1DBE504E" w14:textId="77777777" w:rsidR="00066F6C" w:rsidRPr="00066F6C" w:rsidRDefault="00066F6C" w:rsidP="00066F6C">
      <w:pPr>
        <w:rPr>
          <w:rFonts w:asciiTheme="majorHAnsi" w:hAnsiTheme="majorHAnsi"/>
          <w:sz w:val="32"/>
        </w:rPr>
      </w:pPr>
      <w:r w:rsidRPr="00066F6C">
        <w:rPr>
          <w:rFonts w:asciiTheme="majorHAnsi" w:hAnsiTheme="majorHAnsi"/>
          <w:sz w:val="32"/>
        </w:rPr>
        <w:t xml:space="preserve">Sino pa'ng tutulong sa'yo kundi ang katulad ko, </w:t>
      </w:r>
    </w:p>
    <w:p w14:paraId="291B7BAE" w14:textId="77777777" w:rsidR="00066F6C" w:rsidRPr="00066F6C" w:rsidRDefault="00066F6C" w:rsidP="00066F6C">
      <w:pPr>
        <w:rPr>
          <w:rFonts w:asciiTheme="majorHAnsi" w:hAnsiTheme="majorHAnsi"/>
          <w:sz w:val="32"/>
        </w:rPr>
      </w:pPr>
      <w:r w:rsidRPr="00066F6C">
        <w:rPr>
          <w:rFonts w:asciiTheme="majorHAnsi" w:hAnsiTheme="majorHAnsi"/>
          <w:sz w:val="32"/>
        </w:rPr>
        <w:t>kaibigan mo Ako.</w:t>
      </w:r>
      <w:r w:rsidRPr="00066F6C">
        <w:rPr>
          <w:rFonts w:asciiTheme="majorHAnsi" w:hAnsiTheme="majorHAnsi"/>
          <w:sz w:val="32"/>
        </w:rPr>
        <w:br/>
      </w:r>
      <w:r w:rsidRPr="00066F6C">
        <w:rPr>
          <w:rFonts w:asciiTheme="majorHAnsi" w:hAnsiTheme="majorHAnsi"/>
          <w:sz w:val="32"/>
        </w:rPr>
        <w:br/>
        <w:t>Sa Akin mo sabihin ang problema mo</w:t>
      </w:r>
    </w:p>
    <w:p w14:paraId="1E6496A8" w14:textId="77777777" w:rsidR="00066F6C" w:rsidRPr="00066F6C" w:rsidRDefault="00066F6C" w:rsidP="00066F6C">
      <w:pPr>
        <w:rPr>
          <w:rFonts w:asciiTheme="majorHAnsi" w:hAnsiTheme="majorHAnsi"/>
          <w:sz w:val="32"/>
        </w:rPr>
      </w:pPr>
      <w:r w:rsidRPr="00066F6C">
        <w:rPr>
          <w:rFonts w:asciiTheme="majorHAnsi" w:hAnsiTheme="majorHAnsi"/>
          <w:sz w:val="32"/>
        </w:rPr>
        <w:t>At magtiwala kang di ka mabibigo.</w:t>
      </w:r>
      <w:r w:rsidRPr="00066F6C">
        <w:rPr>
          <w:rFonts w:asciiTheme="majorHAnsi" w:hAnsiTheme="majorHAnsi"/>
          <w:sz w:val="32"/>
        </w:rPr>
        <w:br/>
        <w:t xml:space="preserve">Kasama mo Ako sa hirap at ginhawa, </w:t>
      </w:r>
    </w:p>
    <w:p w14:paraId="13F479B5" w14:textId="0E2E15E3" w:rsidR="00066F6C" w:rsidRPr="00066F6C" w:rsidRDefault="00066F6C" w:rsidP="00066F6C">
      <w:pPr>
        <w:rPr>
          <w:rFonts w:asciiTheme="majorHAnsi" w:hAnsiTheme="majorHAnsi"/>
          <w:sz w:val="32"/>
        </w:rPr>
      </w:pPr>
      <w:r w:rsidRPr="00066F6C">
        <w:rPr>
          <w:rFonts w:asciiTheme="majorHAnsi" w:hAnsiTheme="majorHAnsi"/>
          <w:sz w:val="32"/>
        </w:rPr>
        <w:t>at may karamay ka sa 'yong pagdurusa.</w:t>
      </w:r>
      <w:r w:rsidRPr="00066F6C">
        <w:rPr>
          <w:rFonts w:asciiTheme="majorHAnsi" w:hAnsiTheme="majorHAnsi"/>
          <w:sz w:val="32"/>
        </w:rPr>
        <w:br/>
      </w:r>
      <w:r w:rsidRPr="00066F6C">
        <w:rPr>
          <w:rFonts w:asciiTheme="majorHAnsi" w:hAnsiTheme="majorHAnsi"/>
          <w:sz w:val="32"/>
        </w:rPr>
        <w:br/>
        <w:t>Kapag nasaktan ka ay h'wag kang susuko.</w:t>
      </w:r>
      <w:r w:rsidRPr="00066F6C">
        <w:rPr>
          <w:rFonts w:asciiTheme="majorHAnsi" w:hAnsiTheme="majorHAnsi"/>
          <w:sz w:val="32"/>
        </w:rPr>
        <w:br/>
        <w:t>Kahit may takot ka ay h'wag kang magtago.</w:t>
      </w:r>
      <w:r w:rsidRPr="00066F6C">
        <w:rPr>
          <w:rFonts w:asciiTheme="majorHAnsi" w:hAnsiTheme="majorHAnsi"/>
          <w:sz w:val="32"/>
        </w:rPr>
        <w:br/>
        <w:t>Di ka nag-iisa, kasama mo</w:t>
      </w:r>
      <w:r w:rsidR="001B40FA">
        <w:rPr>
          <w:rFonts w:asciiTheme="majorHAnsi" w:hAnsiTheme="majorHAnsi"/>
          <w:sz w:val="32"/>
        </w:rPr>
        <w:t xml:space="preserve"> </w:t>
      </w:r>
      <w:r w:rsidRPr="00066F6C">
        <w:rPr>
          <w:rFonts w:asciiTheme="majorHAnsi" w:hAnsiTheme="majorHAnsi"/>
          <w:sz w:val="32"/>
        </w:rPr>
        <w:t>ako</w:t>
      </w:r>
    </w:p>
    <w:p w14:paraId="24EDE3F5" w14:textId="77777777" w:rsidR="00066F6C" w:rsidRPr="00066F6C" w:rsidRDefault="00066F6C" w:rsidP="00066F6C">
      <w:pPr>
        <w:rPr>
          <w:rFonts w:asciiTheme="majorHAnsi" w:hAnsiTheme="majorHAnsi"/>
          <w:sz w:val="32"/>
        </w:rPr>
      </w:pPr>
      <w:r w:rsidRPr="00066F6C">
        <w:rPr>
          <w:rFonts w:asciiTheme="majorHAnsi" w:hAnsiTheme="majorHAnsi"/>
          <w:sz w:val="32"/>
        </w:rPr>
        <w:t>Tawagin mo lamang di ka mabibigo</w:t>
      </w:r>
    </w:p>
    <w:p w14:paraId="554EE141" w14:textId="426E1F4E" w:rsidR="00066F6C" w:rsidRPr="00066F6C" w:rsidRDefault="00066F6C" w:rsidP="00066F6C">
      <w:pPr>
        <w:rPr>
          <w:rFonts w:asciiTheme="majorHAnsi" w:hAnsiTheme="majorHAnsi"/>
          <w:sz w:val="32"/>
        </w:rPr>
      </w:pPr>
      <w:r w:rsidRPr="00066F6C">
        <w:rPr>
          <w:rFonts w:asciiTheme="majorHAnsi" w:hAnsiTheme="majorHAnsi"/>
          <w:sz w:val="32"/>
        </w:rPr>
        <w:br/>
      </w:r>
      <w:r w:rsidR="005A5330" w:rsidRPr="005A5330">
        <w:rPr>
          <w:rFonts w:asciiTheme="majorHAnsi" w:hAnsiTheme="majorHAnsi"/>
          <w:b/>
          <w:bCs/>
          <w:sz w:val="32"/>
        </w:rPr>
        <w:t>KORO</w:t>
      </w:r>
      <w:r w:rsidRPr="00066F6C">
        <w:rPr>
          <w:rFonts w:asciiTheme="majorHAnsi" w:hAnsiTheme="majorHAnsi"/>
          <w:sz w:val="32"/>
        </w:rPr>
        <w:br/>
        <w:t>Kaibigan kita, kaibigan tuwina.</w:t>
      </w:r>
      <w:r w:rsidRPr="00066F6C">
        <w:rPr>
          <w:rFonts w:asciiTheme="majorHAnsi" w:hAnsiTheme="majorHAnsi"/>
          <w:sz w:val="32"/>
        </w:rPr>
        <w:br/>
        <w:t>Sino pa</w:t>
      </w:r>
      <w:r w:rsidR="00EE4962">
        <w:rPr>
          <w:rFonts w:asciiTheme="majorHAnsi" w:hAnsiTheme="majorHAnsi"/>
          <w:sz w:val="32"/>
        </w:rPr>
        <w:t xml:space="preserve"> an</w:t>
      </w:r>
      <w:r w:rsidRPr="00066F6C">
        <w:rPr>
          <w:rFonts w:asciiTheme="majorHAnsi" w:hAnsiTheme="majorHAnsi"/>
          <w:sz w:val="32"/>
        </w:rPr>
        <w:t>g tutulong sa'yo kundi ang katulad ko, kaibigan mo Ako.</w:t>
      </w:r>
      <w:r w:rsidRPr="00066F6C">
        <w:rPr>
          <w:rFonts w:asciiTheme="majorHAnsi" w:hAnsiTheme="majorHAnsi"/>
          <w:sz w:val="32"/>
        </w:rPr>
        <w:br/>
      </w:r>
      <w:r w:rsidRPr="00066F6C">
        <w:rPr>
          <w:rFonts w:asciiTheme="majorHAnsi" w:hAnsiTheme="majorHAnsi"/>
          <w:sz w:val="32"/>
        </w:rPr>
        <w:br/>
        <w:t>Ngayon nalaman mo na may kasama ka.</w:t>
      </w:r>
      <w:r w:rsidRPr="00066F6C">
        <w:rPr>
          <w:rFonts w:asciiTheme="majorHAnsi" w:hAnsiTheme="majorHAnsi"/>
          <w:sz w:val="32"/>
        </w:rPr>
        <w:br/>
        <w:t>Hinding-hindi kailanpaman mag-iisa.</w:t>
      </w:r>
      <w:r w:rsidRPr="00066F6C">
        <w:rPr>
          <w:rFonts w:asciiTheme="majorHAnsi" w:hAnsiTheme="majorHAnsi"/>
          <w:sz w:val="32"/>
        </w:rPr>
        <w:br/>
        <w:t xml:space="preserve">Kasama mo Ako sa hirap at ginhawa, </w:t>
      </w:r>
    </w:p>
    <w:p w14:paraId="4E245DBE" w14:textId="77777777" w:rsidR="00066F6C" w:rsidRPr="00066F6C" w:rsidRDefault="00066F6C" w:rsidP="00066F6C">
      <w:pPr>
        <w:rPr>
          <w:rFonts w:asciiTheme="majorHAnsi" w:hAnsiTheme="majorHAnsi"/>
          <w:sz w:val="32"/>
        </w:rPr>
      </w:pPr>
      <w:r w:rsidRPr="00066F6C">
        <w:rPr>
          <w:rFonts w:asciiTheme="majorHAnsi" w:hAnsiTheme="majorHAnsi"/>
          <w:sz w:val="32"/>
        </w:rPr>
        <w:t>at may karamay ka sa 'yong pagdurusa.</w:t>
      </w:r>
    </w:p>
    <w:p w14:paraId="1A054277" w14:textId="77777777" w:rsidR="00066F6C" w:rsidRDefault="00066F6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4EDABC4" w14:textId="142CE977" w:rsidR="0010627F" w:rsidRPr="00C610B7" w:rsidRDefault="00000000" w:rsidP="0010627F">
      <w:pPr>
        <w:pStyle w:val="Heading1"/>
      </w:pPr>
      <w:hyperlink w:anchor="_top" w:history="1">
        <w:bookmarkStart w:id="40" w:name="_Toc186886585"/>
        <w:r w:rsidR="0010627F" w:rsidRPr="00652BDF">
          <w:rPr>
            <w:rStyle w:val="Hyperlink"/>
            <w:sz w:val="48"/>
            <w:szCs w:val="40"/>
            <w:u w:val="none"/>
          </w:rPr>
          <w:t>KORDERO NG DIYOS</w:t>
        </w:r>
        <w:bookmarkEnd w:id="40"/>
      </w:hyperlink>
      <w:r w:rsidR="0010627F" w:rsidRPr="00652BDF">
        <w:rPr>
          <w:sz w:val="40"/>
          <w:szCs w:val="40"/>
        </w:rPr>
        <w:t xml:space="preserve"> </w:t>
      </w:r>
      <w:r w:rsidR="0010627F" w:rsidRPr="00C610B7">
        <w:br/>
      </w:r>
    </w:p>
    <w:p w14:paraId="6CE34708" w14:textId="77777777" w:rsidR="0010627F" w:rsidRPr="003F5F17" w:rsidRDefault="0010627F" w:rsidP="0010627F">
      <w:pPr>
        <w:pStyle w:val="HTMLPreformatted"/>
        <w:rPr>
          <w:rFonts w:asciiTheme="majorHAnsi" w:hAnsiTheme="majorHAnsi"/>
          <w:sz w:val="40"/>
        </w:rPr>
      </w:pPr>
      <w:r w:rsidRPr="003F5F17">
        <w:rPr>
          <w:rFonts w:asciiTheme="majorHAnsi" w:hAnsiTheme="majorHAnsi"/>
          <w:sz w:val="40"/>
        </w:rPr>
        <w:t xml:space="preserve">Kordero ng Diyos na nag-aalis ng </w:t>
      </w:r>
    </w:p>
    <w:p w14:paraId="6628ED06" w14:textId="77777777" w:rsidR="0010627F" w:rsidRPr="003F5F17" w:rsidRDefault="0010627F" w:rsidP="0010627F">
      <w:pPr>
        <w:pStyle w:val="HTMLPreformatted"/>
        <w:rPr>
          <w:rFonts w:asciiTheme="majorHAnsi" w:hAnsiTheme="majorHAnsi"/>
          <w:sz w:val="40"/>
        </w:rPr>
      </w:pPr>
      <w:r w:rsidRPr="003F5F17">
        <w:rPr>
          <w:rFonts w:asciiTheme="majorHAnsi" w:hAnsiTheme="majorHAnsi"/>
          <w:sz w:val="40"/>
        </w:rPr>
        <w:t xml:space="preserve">Mga kasalanan ng sanlibutan, maawa </w:t>
      </w:r>
    </w:p>
    <w:p w14:paraId="4B19E768" w14:textId="77777777" w:rsidR="0010627F" w:rsidRPr="003F5F17" w:rsidRDefault="0010627F" w:rsidP="0010627F">
      <w:pPr>
        <w:pStyle w:val="HTMLPreformatted"/>
        <w:rPr>
          <w:rFonts w:asciiTheme="majorHAnsi" w:hAnsiTheme="majorHAnsi"/>
          <w:sz w:val="40"/>
        </w:rPr>
      </w:pPr>
      <w:r w:rsidRPr="003F5F17">
        <w:rPr>
          <w:rFonts w:asciiTheme="majorHAnsi" w:hAnsiTheme="majorHAnsi"/>
          <w:sz w:val="40"/>
        </w:rPr>
        <w:t xml:space="preserve">Ka, mamawa ka sa amin (2X) </w:t>
      </w:r>
      <w:r w:rsidRPr="003F5F17">
        <w:rPr>
          <w:rFonts w:asciiTheme="majorHAnsi" w:hAnsiTheme="majorHAnsi"/>
          <w:sz w:val="40"/>
        </w:rPr>
        <w:br/>
      </w:r>
    </w:p>
    <w:p w14:paraId="3BCF4DA9" w14:textId="77777777" w:rsidR="0010627F" w:rsidRPr="003F5F17" w:rsidRDefault="0010627F" w:rsidP="0010627F">
      <w:pPr>
        <w:pStyle w:val="HTMLPreformatted"/>
        <w:rPr>
          <w:rFonts w:asciiTheme="majorHAnsi" w:hAnsiTheme="majorHAnsi"/>
          <w:sz w:val="40"/>
        </w:rPr>
      </w:pPr>
      <w:r w:rsidRPr="003F5F17">
        <w:rPr>
          <w:rFonts w:asciiTheme="majorHAnsi" w:hAnsiTheme="majorHAnsi"/>
          <w:sz w:val="40"/>
        </w:rPr>
        <w:t xml:space="preserve">Kordero ng Diyos na nag-aalis ng </w:t>
      </w:r>
    </w:p>
    <w:p w14:paraId="1AE30DCF" w14:textId="77777777" w:rsidR="0010627F" w:rsidRPr="003F5F17" w:rsidRDefault="0010627F" w:rsidP="0010627F">
      <w:pPr>
        <w:pStyle w:val="HTMLPreformatted"/>
        <w:rPr>
          <w:rFonts w:asciiTheme="majorHAnsi" w:hAnsiTheme="majorHAnsi"/>
          <w:sz w:val="40"/>
        </w:rPr>
      </w:pPr>
      <w:r w:rsidRPr="003F5F17">
        <w:rPr>
          <w:rFonts w:asciiTheme="majorHAnsi" w:hAnsiTheme="majorHAnsi"/>
          <w:sz w:val="40"/>
        </w:rPr>
        <w:t xml:space="preserve">Mga kasalanan ng sanlibutan </w:t>
      </w:r>
    </w:p>
    <w:p w14:paraId="139587A2" w14:textId="77777777" w:rsidR="0010627F" w:rsidRPr="003F5F17" w:rsidRDefault="0010627F" w:rsidP="0010627F">
      <w:pPr>
        <w:pStyle w:val="HTMLPreformatted"/>
        <w:rPr>
          <w:rFonts w:asciiTheme="majorHAnsi" w:hAnsiTheme="majorHAnsi"/>
          <w:sz w:val="40"/>
        </w:rPr>
      </w:pPr>
      <w:r w:rsidRPr="003F5F17">
        <w:rPr>
          <w:rFonts w:asciiTheme="majorHAnsi" w:hAnsiTheme="majorHAnsi"/>
          <w:sz w:val="40"/>
        </w:rPr>
        <w:t xml:space="preserve">Ipagkaloob mo sa amin ang </w:t>
      </w:r>
    </w:p>
    <w:p w14:paraId="4C5A72A9" w14:textId="6A8105A0" w:rsidR="0010627F" w:rsidRDefault="0010627F" w:rsidP="0010627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3F5F17">
        <w:rPr>
          <w:rFonts w:asciiTheme="majorHAnsi" w:hAnsiTheme="majorHAnsi"/>
          <w:sz w:val="40"/>
        </w:rPr>
        <w:t xml:space="preserve">Kapayapaan </w:t>
      </w:r>
      <w:r>
        <w:rPr>
          <w:sz w:val="40"/>
        </w:rPr>
        <w:br w:type="page"/>
      </w:r>
    </w:p>
    <w:p w14:paraId="5131D072" w14:textId="4A6FA352" w:rsidR="00620D0C" w:rsidRPr="00300B7B" w:rsidRDefault="00000000" w:rsidP="00620D0C">
      <w:pPr>
        <w:pStyle w:val="Heading1"/>
        <w:rPr>
          <w:sz w:val="48"/>
          <w:szCs w:val="40"/>
        </w:rPr>
      </w:pPr>
      <w:hyperlink w:anchor="_top" w:history="1">
        <w:bookmarkStart w:id="41" w:name="_Toc186886586"/>
        <w:r w:rsidR="00620D0C" w:rsidRPr="00300B7B">
          <w:rPr>
            <w:rStyle w:val="Hyperlink"/>
            <w:sz w:val="48"/>
            <w:szCs w:val="40"/>
            <w:u w:val="none"/>
          </w:rPr>
          <w:t>KORDERO NG DIYOS (Papal Mass)</w:t>
        </w:r>
        <w:bookmarkEnd w:id="41"/>
      </w:hyperlink>
    </w:p>
    <w:p w14:paraId="3FF8B2C5" w14:textId="77777777" w:rsidR="00620D0C" w:rsidRDefault="00620D0C">
      <w:r w:rsidRPr="00620D0C">
        <w:rPr>
          <w:noProof/>
        </w:rPr>
        <w:drawing>
          <wp:inline distT="0" distB="0" distL="0" distR="0" wp14:anchorId="78E1FBBB" wp14:editId="108321CF">
            <wp:extent cx="5943600" cy="2148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1CF3" w14:textId="289F8CBB" w:rsidR="00620D0C" w:rsidRDefault="00620D0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20D0C">
        <w:rPr>
          <w:noProof/>
        </w:rPr>
        <w:drawing>
          <wp:inline distT="0" distB="0" distL="0" distR="0" wp14:anchorId="7B5CB561" wp14:editId="01EEDEEA">
            <wp:extent cx="5943600" cy="2581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D0C">
        <w:rPr>
          <w:noProof/>
        </w:rPr>
        <w:t xml:space="preserve"> </w:t>
      </w:r>
      <w:r w:rsidRPr="00620D0C">
        <w:rPr>
          <w:noProof/>
        </w:rPr>
        <w:drawing>
          <wp:inline distT="0" distB="0" distL="0" distR="0" wp14:anchorId="4F71F27B" wp14:editId="3F987471">
            <wp:extent cx="5943600" cy="17640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D0C">
        <w:t xml:space="preserve"> </w:t>
      </w:r>
      <w:r>
        <w:br w:type="page"/>
      </w:r>
    </w:p>
    <w:p w14:paraId="5E46F8C4" w14:textId="076C5485" w:rsidR="001D1881" w:rsidRPr="00BA2A7C" w:rsidRDefault="00000000" w:rsidP="001D1881">
      <w:pPr>
        <w:pStyle w:val="Heading1"/>
        <w:rPr>
          <w:sz w:val="40"/>
          <w:szCs w:val="40"/>
        </w:rPr>
      </w:pPr>
      <w:hyperlink w:anchor="_top" w:history="1">
        <w:bookmarkStart w:id="42" w:name="_Toc186886587"/>
        <w:r w:rsidR="001D1881" w:rsidRPr="00BA2A7C">
          <w:rPr>
            <w:rStyle w:val="Hyperlink"/>
            <w:sz w:val="48"/>
            <w:szCs w:val="40"/>
            <w:u w:val="none"/>
          </w:rPr>
          <w:t>KRISTO</w:t>
        </w:r>
        <w:bookmarkEnd w:id="42"/>
      </w:hyperlink>
      <w:r w:rsidR="001D1881" w:rsidRPr="00BA2A7C">
        <w:rPr>
          <w:sz w:val="48"/>
          <w:szCs w:val="40"/>
        </w:rPr>
        <w:t xml:space="preserve"> </w:t>
      </w:r>
      <w:r w:rsidR="001D1881" w:rsidRPr="00BA2A7C">
        <w:rPr>
          <w:sz w:val="40"/>
          <w:szCs w:val="40"/>
        </w:rPr>
        <w:br/>
      </w:r>
    </w:p>
    <w:p w14:paraId="63C26DD0" w14:textId="77777777" w:rsidR="001D1881" w:rsidRPr="00BF6A82" w:rsidRDefault="001D1881" w:rsidP="001D1881">
      <w:pPr>
        <w:pStyle w:val="HTMLPreformatted"/>
        <w:rPr>
          <w:rFonts w:asciiTheme="majorHAnsi" w:hAnsiTheme="majorHAnsi"/>
          <w:sz w:val="32"/>
          <w:szCs w:val="32"/>
        </w:rPr>
      </w:pPr>
      <w:r w:rsidRPr="00BF6A82">
        <w:rPr>
          <w:rFonts w:asciiTheme="majorHAnsi" w:hAnsiTheme="majorHAnsi"/>
          <w:sz w:val="32"/>
          <w:szCs w:val="32"/>
        </w:rPr>
        <w:t xml:space="preserve">Ikaw ang lagi kong kausap </w:t>
      </w:r>
      <w:r w:rsidRPr="00BF6A82">
        <w:rPr>
          <w:rFonts w:asciiTheme="majorHAnsi" w:hAnsiTheme="majorHAnsi"/>
          <w:sz w:val="32"/>
          <w:szCs w:val="32"/>
        </w:rPr>
        <w:br/>
        <w:t xml:space="preserve">Ikaw ang laging tinatawag </w:t>
      </w:r>
      <w:r w:rsidRPr="00BF6A82">
        <w:rPr>
          <w:rFonts w:asciiTheme="majorHAnsi" w:hAnsiTheme="majorHAnsi"/>
          <w:sz w:val="32"/>
          <w:szCs w:val="32"/>
        </w:rPr>
        <w:br/>
        <w:t xml:space="preserve">Gabay Ka ng bawat pangarap </w:t>
      </w:r>
      <w:r w:rsidRPr="00BF6A82">
        <w:rPr>
          <w:rFonts w:asciiTheme="majorHAnsi" w:hAnsiTheme="majorHAnsi"/>
          <w:sz w:val="32"/>
          <w:szCs w:val="32"/>
        </w:rPr>
        <w:br/>
        <w:t xml:space="preserve">Lakas ng bawat pagsisikap </w:t>
      </w:r>
      <w:r w:rsidRPr="00BF6A82">
        <w:rPr>
          <w:rFonts w:asciiTheme="majorHAnsi" w:hAnsiTheme="majorHAnsi"/>
          <w:sz w:val="32"/>
          <w:szCs w:val="32"/>
        </w:rPr>
        <w:br/>
      </w:r>
    </w:p>
    <w:p w14:paraId="34FBB302" w14:textId="77777777" w:rsidR="001D1881" w:rsidRPr="00BF6A82" w:rsidRDefault="001D1881" w:rsidP="001D1881">
      <w:pPr>
        <w:pStyle w:val="HTMLPreformatted"/>
        <w:rPr>
          <w:rFonts w:asciiTheme="majorHAnsi" w:hAnsiTheme="majorHAnsi"/>
          <w:sz w:val="32"/>
          <w:szCs w:val="32"/>
        </w:rPr>
      </w:pPr>
      <w:r w:rsidRPr="00BF6A82">
        <w:rPr>
          <w:rFonts w:asciiTheme="majorHAnsi" w:hAnsiTheme="majorHAnsi"/>
          <w:sz w:val="32"/>
          <w:szCs w:val="32"/>
        </w:rPr>
        <w:t xml:space="preserve">Ikaw ang tunay na kaibigan </w:t>
      </w:r>
      <w:r w:rsidRPr="00BF6A82">
        <w:rPr>
          <w:rFonts w:asciiTheme="majorHAnsi" w:hAnsiTheme="majorHAnsi"/>
          <w:sz w:val="32"/>
          <w:szCs w:val="32"/>
        </w:rPr>
        <w:br/>
        <w:t xml:space="preserve">Ginto ang puso't kalooban </w:t>
      </w:r>
      <w:r w:rsidRPr="00BF6A82">
        <w:rPr>
          <w:rFonts w:asciiTheme="majorHAnsi" w:hAnsiTheme="majorHAnsi"/>
          <w:sz w:val="32"/>
          <w:szCs w:val="32"/>
        </w:rPr>
        <w:br/>
        <w:t xml:space="preserve">Ngunit hindi lahat ay may alam </w:t>
      </w:r>
      <w:r w:rsidRPr="00BF6A82">
        <w:rPr>
          <w:rFonts w:asciiTheme="majorHAnsi" w:hAnsiTheme="majorHAnsi"/>
          <w:sz w:val="32"/>
          <w:szCs w:val="32"/>
        </w:rPr>
        <w:br/>
        <w:t xml:space="preserve">Na Kristo ang iyong pangalan </w:t>
      </w:r>
      <w:r w:rsidRPr="00BF6A82">
        <w:rPr>
          <w:rFonts w:asciiTheme="majorHAnsi" w:hAnsiTheme="majorHAnsi"/>
          <w:sz w:val="32"/>
          <w:szCs w:val="32"/>
        </w:rPr>
        <w:br/>
      </w:r>
    </w:p>
    <w:p w14:paraId="370F2387" w14:textId="14A82713" w:rsidR="001D1881" w:rsidRPr="00BF6A82" w:rsidRDefault="001D1881" w:rsidP="001D1881">
      <w:pPr>
        <w:pStyle w:val="HTMLPreformatted"/>
        <w:rPr>
          <w:rFonts w:asciiTheme="majorHAnsi" w:hAnsiTheme="majorHAnsi"/>
          <w:sz w:val="32"/>
          <w:szCs w:val="32"/>
        </w:rPr>
      </w:pPr>
      <w:r w:rsidRPr="00BF6A82">
        <w:rPr>
          <w:rFonts w:asciiTheme="majorHAnsi" w:hAnsiTheme="majorHAnsi"/>
          <w:sz w:val="32"/>
          <w:szCs w:val="32"/>
        </w:rPr>
        <w:t xml:space="preserve">Kristo, Kristo </w:t>
      </w:r>
      <w:r w:rsidRPr="00BF6A82">
        <w:rPr>
          <w:rFonts w:asciiTheme="majorHAnsi" w:hAnsiTheme="majorHAnsi"/>
          <w:sz w:val="32"/>
          <w:szCs w:val="32"/>
        </w:rPr>
        <w:br/>
        <w:t xml:space="preserve">Bakit minsan ka lang nakikilala </w:t>
      </w:r>
      <w:r w:rsidRPr="00BF6A82">
        <w:rPr>
          <w:rFonts w:asciiTheme="majorHAnsi" w:hAnsiTheme="majorHAnsi"/>
          <w:sz w:val="32"/>
          <w:szCs w:val="32"/>
        </w:rPr>
        <w:br/>
        <w:t xml:space="preserve">Kapag nakadama ng dusa't pangamba </w:t>
      </w:r>
      <w:r w:rsidRPr="00BF6A82">
        <w:rPr>
          <w:rFonts w:asciiTheme="majorHAnsi" w:hAnsiTheme="majorHAnsi"/>
          <w:sz w:val="32"/>
          <w:szCs w:val="32"/>
        </w:rPr>
        <w:br/>
        <w:t xml:space="preserve">Tinatawagan ka, sana'y maawa na </w:t>
      </w:r>
      <w:r w:rsidRPr="00BF6A82">
        <w:rPr>
          <w:rFonts w:asciiTheme="majorHAnsi" w:hAnsiTheme="majorHAnsi"/>
          <w:sz w:val="32"/>
          <w:szCs w:val="32"/>
        </w:rPr>
        <w:br/>
      </w:r>
    </w:p>
    <w:p w14:paraId="5AD2B6AD" w14:textId="58362B81" w:rsidR="001D1881" w:rsidRPr="00BF6A82" w:rsidRDefault="001D1881" w:rsidP="001D1881">
      <w:pPr>
        <w:pStyle w:val="HTMLPreformatted"/>
        <w:rPr>
          <w:rFonts w:asciiTheme="majorHAnsi" w:hAnsiTheme="majorHAnsi"/>
          <w:sz w:val="32"/>
          <w:szCs w:val="32"/>
        </w:rPr>
      </w:pPr>
      <w:r w:rsidRPr="00BF6A82">
        <w:rPr>
          <w:rFonts w:asciiTheme="majorHAnsi" w:hAnsiTheme="majorHAnsi"/>
          <w:sz w:val="32"/>
          <w:szCs w:val="32"/>
        </w:rPr>
        <w:t xml:space="preserve">Kristo, Kristo, </w:t>
      </w:r>
      <w:r w:rsidRPr="00BF6A82">
        <w:rPr>
          <w:rFonts w:asciiTheme="majorHAnsi" w:hAnsiTheme="majorHAnsi"/>
          <w:sz w:val="32"/>
          <w:szCs w:val="32"/>
        </w:rPr>
        <w:br/>
        <w:t xml:space="preserve">Kulang pa ba ang pag-ibig na dulot </w:t>
      </w:r>
      <w:r w:rsidR="00887B04">
        <w:rPr>
          <w:rFonts w:asciiTheme="majorHAnsi" w:hAnsiTheme="majorHAnsi"/>
          <w:sz w:val="32"/>
          <w:szCs w:val="32"/>
        </w:rPr>
        <w:t>M</w:t>
      </w:r>
      <w:r w:rsidR="005A6E9D">
        <w:rPr>
          <w:rFonts w:asciiTheme="majorHAnsi" w:hAnsiTheme="majorHAnsi"/>
          <w:sz w:val="32"/>
          <w:szCs w:val="32"/>
        </w:rPr>
        <w:t>o</w:t>
      </w:r>
      <w:r w:rsidRPr="00BF6A82">
        <w:rPr>
          <w:rFonts w:asciiTheme="majorHAnsi" w:hAnsiTheme="majorHAnsi"/>
          <w:sz w:val="32"/>
          <w:szCs w:val="32"/>
        </w:rPr>
        <w:br/>
        <w:t xml:space="preserve">Bakit ba ang mundo ngayo'y </w:t>
      </w:r>
      <w:r w:rsidRPr="00BF6A82">
        <w:rPr>
          <w:rFonts w:asciiTheme="majorHAnsi" w:hAnsiTheme="majorHAnsi"/>
          <w:sz w:val="32"/>
          <w:szCs w:val="32"/>
        </w:rPr>
        <w:br/>
        <w:t xml:space="preserve">Gulung-gulo </w:t>
      </w:r>
      <w:r w:rsidRPr="00BF6A82">
        <w:rPr>
          <w:rFonts w:asciiTheme="majorHAnsi" w:hAnsiTheme="majorHAnsi"/>
          <w:sz w:val="32"/>
          <w:szCs w:val="32"/>
        </w:rPr>
        <w:br/>
      </w:r>
    </w:p>
    <w:p w14:paraId="60B6F35F" w14:textId="53DDEDDC" w:rsidR="001D1881" w:rsidRPr="00BF6A82" w:rsidRDefault="001D1881" w:rsidP="001D1881">
      <w:pPr>
        <w:pStyle w:val="HTMLPreformatted"/>
        <w:rPr>
          <w:rFonts w:asciiTheme="majorHAnsi" w:hAnsiTheme="majorHAnsi"/>
          <w:sz w:val="32"/>
          <w:szCs w:val="32"/>
        </w:rPr>
      </w:pPr>
      <w:r w:rsidRPr="00BF6A82">
        <w:rPr>
          <w:rFonts w:asciiTheme="majorHAnsi" w:hAnsiTheme="majorHAnsi"/>
          <w:sz w:val="32"/>
          <w:szCs w:val="32"/>
        </w:rPr>
        <w:t xml:space="preserve">Anong dapat </w:t>
      </w:r>
      <w:r w:rsidR="009F4A66" w:rsidRPr="00BF6A82">
        <w:rPr>
          <w:rFonts w:asciiTheme="majorHAnsi" w:hAnsiTheme="majorHAnsi"/>
          <w:sz w:val="32"/>
          <w:szCs w:val="32"/>
        </w:rPr>
        <w:t>gawin,</w:t>
      </w:r>
      <w:r w:rsidRPr="00BF6A82">
        <w:rPr>
          <w:rFonts w:asciiTheme="majorHAnsi" w:hAnsiTheme="majorHAnsi"/>
          <w:sz w:val="32"/>
          <w:szCs w:val="32"/>
        </w:rPr>
        <w:t xml:space="preserve"> kami'y tulungan Mo. </w:t>
      </w:r>
      <w:r w:rsidRPr="00BF6A82">
        <w:rPr>
          <w:rFonts w:asciiTheme="majorHAnsi" w:hAnsiTheme="majorHAnsi"/>
          <w:sz w:val="32"/>
          <w:szCs w:val="32"/>
        </w:rPr>
        <w:br/>
      </w:r>
    </w:p>
    <w:p w14:paraId="7A104C2B" w14:textId="2CAA317F" w:rsidR="001D1881" w:rsidRDefault="001D1881" w:rsidP="001D1881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BF6A82">
        <w:rPr>
          <w:rFonts w:asciiTheme="majorHAnsi" w:hAnsiTheme="majorHAnsi"/>
          <w:sz w:val="32"/>
          <w:szCs w:val="32"/>
        </w:rPr>
        <w:t>Pangwakas: O Kristo, Kristo, Kristo</w:t>
      </w:r>
      <w:r w:rsidRPr="00BF6A82">
        <w:rPr>
          <w:rFonts w:asciiTheme="majorHAnsi" w:hAnsiTheme="majorHAnsi"/>
          <w:sz w:val="32"/>
          <w:szCs w:val="32"/>
        </w:rPr>
        <w:br/>
      </w:r>
      <w:r>
        <w:rPr>
          <w:sz w:val="40"/>
        </w:rPr>
        <w:br w:type="page"/>
      </w:r>
    </w:p>
    <w:p w14:paraId="2C19C613" w14:textId="4F547E35" w:rsidR="00D07103" w:rsidRDefault="00000000" w:rsidP="00D07103">
      <w:pPr>
        <w:pStyle w:val="Heading1"/>
      </w:pPr>
      <w:hyperlink w:anchor="_top" w:history="1">
        <w:bookmarkStart w:id="43" w:name="_Toc186886588"/>
        <w:r w:rsidR="00D07103" w:rsidRPr="00C07383">
          <w:rPr>
            <w:rStyle w:val="Hyperlink"/>
            <w:sz w:val="48"/>
            <w:szCs w:val="40"/>
            <w:u w:val="none"/>
          </w:rPr>
          <w:t>KUNIN MO O DIYOS</w:t>
        </w:r>
        <w:bookmarkEnd w:id="43"/>
      </w:hyperlink>
      <w:r w:rsidR="00D07103" w:rsidRPr="00C07383">
        <w:rPr>
          <w:sz w:val="38"/>
          <w:szCs w:val="38"/>
        </w:rPr>
        <w:t xml:space="preserve"> </w:t>
      </w:r>
      <w:r w:rsidR="00D07103" w:rsidRPr="001C6704">
        <w:br/>
      </w:r>
    </w:p>
    <w:p w14:paraId="51F4F057" w14:textId="09041E66" w:rsidR="0024084B" w:rsidRPr="006411F9" w:rsidRDefault="006411F9" w:rsidP="006411F9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6411F9">
        <w:rPr>
          <w:rFonts w:asciiTheme="majorHAnsi" w:hAnsiTheme="majorHAnsi"/>
          <w:b/>
          <w:bCs/>
          <w:sz w:val="32"/>
          <w:szCs w:val="32"/>
        </w:rPr>
        <w:t>I</w:t>
      </w:r>
    </w:p>
    <w:p w14:paraId="0003EBE2" w14:textId="77777777" w:rsidR="00CC543C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 xml:space="preserve">Kunin mo O Diyos </w:t>
      </w:r>
    </w:p>
    <w:p w14:paraId="2245A282" w14:textId="77777777" w:rsidR="00CC543C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>at tanggapin mo</w:t>
      </w:r>
      <w:r w:rsidRPr="00097DB2">
        <w:rPr>
          <w:rFonts w:asciiTheme="majorHAnsi" w:hAnsiTheme="majorHAnsi"/>
          <w:sz w:val="32"/>
          <w:szCs w:val="32"/>
        </w:rPr>
        <w:br/>
        <w:t xml:space="preserve">Ang aking kalayaan, </w:t>
      </w:r>
    </w:p>
    <w:p w14:paraId="6F6F3AE7" w14:textId="77777777" w:rsidR="00CC543C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 xml:space="preserve">ang aking kalooban </w:t>
      </w:r>
      <w:r w:rsidRPr="00097DB2">
        <w:rPr>
          <w:rFonts w:asciiTheme="majorHAnsi" w:hAnsiTheme="majorHAnsi"/>
          <w:sz w:val="32"/>
          <w:szCs w:val="32"/>
        </w:rPr>
        <w:br/>
        <w:t xml:space="preserve">Ang isip at gunita ko </w:t>
      </w:r>
    </w:p>
    <w:p w14:paraId="6FBEBE02" w14:textId="77777777" w:rsidR="00CC543C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br/>
        <w:t xml:space="preserve">Lahat ng hawak ko, </w:t>
      </w:r>
    </w:p>
    <w:p w14:paraId="73D0950D" w14:textId="1933B54B" w:rsidR="00D07103" w:rsidRPr="00097DB2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 xml:space="preserve">lahat ng loob ko </w:t>
      </w:r>
      <w:r w:rsidRPr="00097DB2">
        <w:rPr>
          <w:rFonts w:asciiTheme="majorHAnsi" w:hAnsiTheme="majorHAnsi"/>
          <w:sz w:val="32"/>
          <w:szCs w:val="32"/>
        </w:rPr>
        <w:br/>
        <w:t xml:space="preserve">Lahat ay aking alay sa Iyo. </w:t>
      </w:r>
      <w:r w:rsidRPr="00097DB2">
        <w:rPr>
          <w:rFonts w:asciiTheme="majorHAnsi" w:hAnsiTheme="majorHAnsi"/>
          <w:sz w:val="32"/>
          <w:szCs w:val="32"/>
        </w:rPr>
        <w:br/>
      </w:r>
    </w:p>
    <w:p w14:paraId="23F2FEDF" w14:textId="4703B252" w:rsidR="00D07103" w:rsidRPr="00CC543C" w:rsidRDefault="00CC543C" w:rsidP="00D07103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CC543C">
        <w:rPr>
          <w:rFonts w:asciiTheme="majorHAnsi" w:hAnsiTheme="majorHAnsi"/>
          <w:b/>
          <w:bCs/>
          <w:sz w:val="32"/>
          <w:szCs w:val="32"/>
        </w:rPr>
        <w:t>KORO</w:t>
      </w:r>
    </w:p>
    <w:p w14:paraId="1E6AF2C9" w14:textId="77777777" w:rsidR="00E14E96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 xml:space="preserve">Mula sa Iyo ang lahat ng ito, </w:t>
      </w:r>
    </w:p>
    <w:p w14:paraId="3C9861FC" w14:textId="77777777" w:rsidR="00E14E96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 xml:space="preserve">muli kong handog sa Iyo </w:t>
      </w:r>
      <w:r w:rsidRPr="00097DB2">
        <w:rPr>
          <w:rFonts w:asciiTheme="majorHAnsi" w:hAnsiTheme="majorHAnsi"/>
          <w:sz w:val="32"/>
          <w:szCs w:val="32"/>
        </w:rPr>
        <w:br/>
        <w:t xml:space="preserve">Patnubayan Mo't paghariang lahat, </w:t>
      </w:r>
    </w:p>
    <w:p w14:paraId="1950F087" w14:textId="77777777" w:rsidR="001D359F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 xml:space="preserve">ayon sa kalooban mo. </w:t>
      </w:r>
    </w:p>
    <w:p w14:paraId="0B1F0661" w14:textId="77777777" w:rsidR="001D359F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br/>
        <w:t xml:space="preserve">Mag-utos Ka Panginoon ko, </w:t>
      </w:r>
    </w:p>
    <w:p w14:paraId="1D87CB98" w14:textId="77777777" w:rsidR="001D359F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 xml:space="preserve">dagling tatalima ako. </w:t>
      </w:r>
      <w:r w:rsidRPr="00097DB2">
        <w:rPr>
          <w:rFonts w:asciiTheme="majorHAnsi" w:hAnsiTheme="majorHAnsi"/>
          <w:sz w:val="32"/>
          <w:szCs w:val="32"/>
        </w:rPr>
        <w:br/>
        <w:t xml:space="preserve">Ipagkaloob mo lamang ang pag-ibig mo, </w:t>
      </w:r>
    </w:p>
    <w:p w14:paraId="3C288143" w14:textId="404476A1" w:rsidR="00D07103" w:rsidRPr="00097DB2" w:rsidRDefault="00D07103" w:rsidP="00D07103">
      <w:pPr>
        <w:pStyle w:val="HTMLPreformatted"/>
        <w:rPr>
          <w:rFonts w:asciiTheme="majorHAnsi" w:hAnsiTheme="majorHAnsi"/>
          <w:sz w:val="32"/>
          <w:szCs w:val="32"/>
        </w:rPr>
      </w:pPr>
      <w:r w:rsidRPr="00097DB2">
        <w:rPr>
          <w:rFonts w:asciiTheme="majorHAnsi" w:hAnsiTheme="majorHAnsi"/>
          <w:sz w:val="32"/>
          <w:szCs w:val="32"/>
        </w:rPr>
        <w:t xml:space="preserve">ang lahat tatalikdan ko. </w:t>
      </w:r>
    </w:p>
    <w:p w14:paraId="762CB49C" w14:textId="77777777" w:rsidR="00D07103" w:rsidRDefault="00D07103">
      <w:pPr>
        <w:rPr>
          <w:rFonts w:asciiTheme="majorHAnsi" w:eastAsiaTheme="majorEastAsia" w:hAnsiTheme="majorHAnsi" w:cstheme="majorBidi"/>
          <w:color w:val="2E74B5" w:themeColor="accent1" w:themeShade="BF"/>
          <w:sz w:val="50"/>
          <w:szCs w:val="32"/>
        </w:rPr>
      </w:pPr>
      <w:r>
        <w:rPr>
          <w:sz w:val="50"/>
        </w:rPr>
        <w:br w:type="page"/>
      </w:r>
    </w:p>
    <w:p w14:paraId="148A8B38" w14:textId="5AD9F22E" w:rsidR="00CE3697" w:rsidRPr="004B6250" w:rsidRDefault="00000000" w:rsidP="00CE3697">
      <w:pPr>
        <w:pStyle w:val="Heading1"/>
      </w:pPr>
      <w:hyperlink w:anchor="_top" w:history="1">
        <w:bookmarkStart w:id="44" w:name="_Toc186886589"/>
        <w:r w:rsidR="00CE3697" w:rsidRPr="004B6250">
          <w:rPr>
            <w:rStyle w:val="Hyperlink"/>
            <w:sz w:val="50"/>
            <w:u w:val="none"/>
          </w:rPr>
          <w:t>KYRIE</w:t>
        </w:r>
        <w:bookmarkEnd w:id="44"/>
      </w:hyperlink>
      <w:r w:rsidR="00CE3697" w:rsidRPr="004B6250">
        <w:t xml:space="preserve"> </w:t>
      </w:r>
      <w:r w:rsidR="00CE3697" w:rsidRPr="004B6250">
        <w:br/>
      </w:r>
    </w:p>
    <w:p w14:paraId="220BAF96" w14:textId="77777777" w:rsidR="00CE3697" w:rsidRPr="00F71F22" w:rsidRDefault="00CE3697" w:rsidP="00CE3697"/>
    <w:p w14:paraId="355BCD38" w14:textId="77777777" w:rsidR="00CE3697" w:rsidRPr="00F71F22" w:rsidRDefault="00CE3697" w:rsidP="00CE3697">
      <w:pPr>
        <w:pStyle w:val="HTMLPreformatted"/>
        <w:rPr>
          <w:rFonts w:asciiTheme="majorHAnsi" w:hAnsiTheme="majorHAnsi"/>
          <w:sz w:val="48"/>
          <w:szCs w:val="40"/>
        </w:rPr>
      </w:pPr>
      <w:r w:rsidRPr="00F71F22">
        <w:rPr>
          <w:rFonts w:asciiTheme="majorHAnsi" w:hAnsiTheme="majorHAnsi"/>
          <w:sz w:val="48"/>
          <w:szCs w:val="40"/>
        </w:rPr>
        <w:t xml:space="preserve">Panginoon maawa ka (2X) </w:t>
      </w:r>
    </w:p>
    <w:p w14:paraId="1DDCB6A0" w14:textId="77777777" w:rsidR="00CE3697" w:rsidRPr="00F71F22" w:rsidRDefault="00CE3697" w:rsidP="00CE3697">
      <w:pPr>
        <w:pStyle w:val="HTMLPreformatted"/>
        <w:rPr>
          <w:rFonts w:asciiTheme="majorHAnsi" w:hAnsiTheme="majorHAnsi"/>
          <w:sz w:val="48"/>
          <w:szCs w:val="40"/>
        </w:rPr>
      </w:pPr>
      <w:r w:rsidRPr="00F71F22">
        <w:rPr>
          <w:rFonts w:asciiTheme="majorHAnsi" w:hAnsiTheme="majorHAnsi"/>
          <w:sz w:val="48"/>
          <w:szCs w:val="40"/>
        </w:rPr>
        <w:t xml:space="preserve">Kristo maawa ka (2X) </w:t>
      </w:r>
    </w:p>
    <w:p w14:paraId="3756C8B8" w14:textId="77777777" w:rsidR="00CE3697" w:rsidRPr="00F71F22" w:rsidRDefault="00CE3697" w:rsidP="00CE3697">
      <w:pPr>
        <w:pStyle w:val="HTMLPreformatted"/>
        <w:rPr>
          <w:rFonts w:asciiTheme="majorHAnsi" w:hAnsiTheme="majorHAnsi"/>
          <w:sz w:val="48"/>
          <w:szCs w:val="40"/>
        </w:rPr>
      </w:pPr>
      <w:r w:rsidRPr="00F71F22">
        <w:rPr>
          <w:rFonts w:asciiTheme="majorHAnsi" w:hAnsiTheme="majorHAnsi"/>
          <w:sz w:val="48"/>
          <w:szCs w:val="40"/>
        </w:rPr>
        <w:t>Panginoon maawa ka</w:t>
      </w:r>
    </w:p>
    <w:p w14:paraId="1555C8EA" w14:textId="175EF999" w:rsidR="00C04E32" w:rsidRDefault="00CE3697" w:rsidP="00CE3697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F71F22">
        <w:rPr>
          <w:rFonts w:asciiTheme="majorHAnsi" w:hAnsiTheme="majorHAnsi"/>
          <w:sz w:val="48"/>
          <w:szCs w:val="40"/>
        </w:rPr>
        <w:t>Panginoon maawa, ma-awa ka</w:t>
      </w:r>
      <w:r w:rsidRPr="00F71F22">
        <w:rPr>
          <w:sz w:val="28"/>
        </w:rPr>
        <w:t xml:space="preserve"> </w:t>
      </w:r>
      <w:r w:rsidR="00C04E32">
        <w:rPr>
          <w:sz w:val="40"/>
        </w:rPr>
        <w:br w:type="page"/>
      </w:r>
    </w:p>
    <w:p w14:paraId="479E6653" w14:textId="77777777" w:rsidR="00425AFE" w:rsidRPr="009729A9" w:rsidRDefault="00425AFE" w:rsidP="00425AFE">
      <w:pPr>
        <w:shd w:val="clear" w:color="auto" w:fill="FFFFFF"/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r w:rsidRPr="009729A9"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  <w:lastRenderedPageBreak/>
        <w:t>LIKHAIN MONG MULI</w:t>
      </w:r>
    </w:p>
    <w:p w14:paraId="22C861E2" w14:textId="77777777" w:rsidR="00425AFE" w:rsidRDefault="00425AFE" w:rsidP="00425AFE">
      <w:pPr>
        <w:shd w:val="clear" w:color="auto" w:fill="FFFFFF"/>
        <w:spacing w:line="276" w:lineRule="auto"/>
        <w:rPr>
          <w:rFonts w:ascii="Verdana" w:eastAsia="Times New Roman" w:hAnsi="Verdana" w:cs="Arial"/>
          <w:color w:val="444444"/>
          <w:sz w:val="24"/>
          <w:szCs w:val="24"/>
          <w:lang w:eastAsia="en-CA"/>
        </w:rPr>
      </w:pPr>
    </w:p>
    <w:p w14:paraId="7C5FEBDF" w14:textId="77777777" w:rsidR="00425AFE" w:rsidRDefault="00425AFE" w:rsidP="00425AFE">
      <w:pPr>
        <w:shd w:val="clear" w:color="auto" w:fill="FFFFFF"/>
        <w:spacing w:line="276" w:lineRule="auto"/>
        <w:rPr>
          <w:rFonts w:ascii="Verdana" w:eastAsia="Times New Roman" w:hAnsi="Verdana" w:cs="Arial"/>
          <w:color w:val="444444"/>
          <w:sz w:val="24"/>
          <w:szCs w:val="24"/>
          <w:lang w:eastAsia="en-CA"/>
        </w:rPr>
      </w:pPr>
    </w:p>
    <w:p w14:paraId="06E8C2E0" w14:textId="77777777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996D02">
        <w:rPr>
          <w:rFonts w:asciiTheme="majorHAnsi" w:eastAsia="Times New Roman" w:hAnsiTheme="majorHAnsi" w:cs="Courier New"/>
          <w:b/>
          <w:bCs/>
          <w:sz w:val="32"/>
          <w:szCs w:val="32"/>
        </w:rPr>
        <w:t>I</w:t>
      </w:r>
    </w:p>
    <w:p w14:paraId="2A88BE67" w14:textId="77777777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996D02">
        <w:rPr>
          <w:rFonts w:asciiTheme="majorHAnsi" w:eastAsia="Times New Roman" w:hAnsiTheme="majorHAnsi" w:cs="Courier New"/>
          <w:sz w:val="32"/>
          <w:szCs w:val="32"/>
        </w:rPr>
        <w:t>Ilikha mo kami ng 'sang bagong puso,</w:t>
      </w:r>
      <w:r w:rsidRPr="00996D02">
        <w:rPr>
          <w:rFonts w:asciiTheme="majorHAnsi" w:eastAsia="Times New Roman" w:hAnsiTheme="majorHAnsi" w:cs="Courier New"/>
          <w:sz w:val="32"/>
          <w:szCs w:val="32"/>
        </w:rPr>
        <w:br/>
        <w:t>Hugasan ang kamay na basa ng dugo.</w:t>
      </w:r>
      <w:r w:rsidRPr="00996D02">
        <w:rPr>
          <w:rFonts w:asciiTheme="majorHAnsi" w:eastAsia="Times New Roman" w:hAnsiTheme="majorHAnsi" w:cs="Courier New"/>
          <w:sz w:val="32"/>
          <w:szCs w:val="32"/>
        </w:rPr>
        <w:br/>
        <w:t>Linisin ang diwang sa halay ay puno.</w:t>
      </w:r>
    </w:p>
    <w:p w14:paraId="5AFD43A4" w14:textId="67194899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996D02">
        <w:rPr>
          <w:rFonts w:asciiTheme="majorHAnsi" w:eastAsia="Times New Roman" w:hAnsiTheme="majorHAnsi" w:cs="Courier New"/>
          <w:sz w:val="32"/>
          <w:szCs w:val="32"/>
        </w:rPr>
        <w:t>Ilikha mo kami ng 'sang bagong puso</w:t>
      </w:r>
      <w:r w:rsidR="008C242F">
        <w:rPr>
          <w:rFonts w:asciiTheme="majorHAnsi" w:eastAsia="Times New Roman" w:hAnsiTheme="majorHAnsi" w:cs="Courier New"/>
          <w:sz w:val="32"/>
          <w:szCs w:val="32"/>
        </w:rPr>
        <w:t>.</w:t>
      </w:r>
    </w:p>
    <w:p w14:paraId="4118DCB2" w14:textId="77777777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71D764A3" w14:textId="10F0E2A1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996D02">
        <w:rPr>
          <w:rFonts w:asciiTheme="majorHAnsi" w:eastAsia="Times New Roman" w:hAnsiTheme="majorHAnsi" w:cs="Courier New"/>
          <w:b/>
          <w:bCs/>
          <w:sz w:val="32"/>
          <w:szCs w:val="32"/>
        </w:rPr>
        <w:t>II</w:t>
      </w:r>
      <w:r w:rsidRPr="00996D02">
        <w:rPr>
          <w:rFonts w:asciiTheme="majorHAnsi" w:eastAsia="Times New Roman" w:hAnsiTheme="majorHAnsi" w:cs="Courier New"/>
          <w:sz w:val="32"/>
          <w:szCs w:val="32"/>
        </w:rPr>
        <w:br/>
        <w:t>Itindig mo kami, kaming iyong bansa.</w:t>
      </w:r>
      <w:r w:rsidRPr="00996D02">
        <w:rPr>
          <w:rFonts w:asciiTheme="majorHAnsi" w:eastAsia="Times New Roman" w:hAnsiTheme="majorHAnsi" w:cs="Courier New"/>
          <w:sz w:val="32"/>
          <w:szCs w:val="32"/>
        </w:rPr>
        <w:br/>
        <w:t>Akayin sa landas patungo sa kapwa.</w:t>
      </w:r>
      <w:r w:rsidRPr="00996D02">
        <w:rPr>
          <w:rFonts w:asciiTheme="majorHAnsi" w:eastAsia="Times New Roman" w:hAnsiTheme="majorHAnsi" w:cs="Courier New"/>
          <w:sz w:val="32"/>
          <w:szCs w:val="32"/>
        </w:rPr>
        <w:br/>
        <w:t>Ihatid sa piging na 'yong inihanda.</w:t>
      </w:r>
      <w:r w:rsidRPr="00996D02">
        <w:rPr>
          <w:rFonts w:asciiTheme="majorHAnsi" w:eastAsia="Times New Roman" w:hAnsiTheme="majorHAnsi" w:cs="Courier New"/>
          <w:sz w:val="32"/>
          <w:szCs w:val="32"/>
        </w:rPr>
        <w:br/>
        <w:t>Itindig mo kami, kaming iyong bansa.</w:t>
      </w:r>
    </w:p>
    <w:p w14:paraId="6F3CC875" w14:textId="77777777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09E32B77" w14:textId="77777777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996D02">
        <w:rPr>
          <w:rFonts w:asciiTheme="majorHAnsi" w:eastAsia="Times New Roman" w:hAnsiTheme="majorHAnsi" w:cs="Courier New"/>
          <w:b/>
          <w:bCs/>
          <w:sz w:val="32"/>
          <w:szCs w:val="32"/>
        </w:rPr>
        <w:t>III</w:t>
      </w:r>
      <w:r w:rsidRPr="00996D02">
        <w:rPr>
          <w:rFonts w:asciiTheme="majorHAnsi" w:eastAsia="Times New Roman" w:hAnsiTheme="majorHAnsi" w:cs="Courier New"/>
          <w:sz w:val="32"/>
          <w:szCs w:val="32"/>
        </w:rPr>
        <w:br/>
        <w:t>Amang d'yos, 'yong baguhin ang tao't daigdig.</w:t>
      </w:r>
      <w:r w:rsidRPr="00996D02">
        <w:rPr>
          <w:rFonts w:asciiTheme="majorHAnsi" w:eastAsia="Times New Roman" w:hAnsiTheme="majorHAnsi" w:cs="Courier New"/>
          <w:sz w:val="32"/>
          <w:szCs w:val="32"/>
        </w:rPr>
        <w:br/>
        <w:t>Sa banal na takot, Sambang nanginginig,</w:t>
      </w:r>
    </w:p>
    <w:p w14:paraId="6B072A8D" w14:textId="77777777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996D02">
        <w:rPr>
          <w:rFonts w:asciiTheme="majorHAnsi" w:eastAsia="Times New Roman" w:hAnsiTheme="majorHAnsi" w:cs="Courier New"/>
          <w:sz w:val="32"/>
          <w:szCs w:val="32"/>
        </w:rPr>
        <w:t>Ibalik ang puso't Bayang nanlalamig</w:t>
      </w:r>
    </w:p>
    <w:p w14:paraId="0CF85784" w14:textId="77777777" w:rsidR="00425AFE" w:rsidRPr="00996D02" w:rsidRDefault="00425AFE" w:rsidP="00425AF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996D02">
        <w:rPr>
          <w:rFonts w:asciiTheme="majorHAnsi" w:eastAsia="Times New Roman" w:hAnsiTheme="majorHAnsi" w:cs="Courier New"/>
          <w:sz w:val="32"/>
          <w:szCs w:val="32"/>
        </w:rPr>
        <w:t>Likhain mong muli kami sa pag-ibig.</w:t>
      </w:r>
    </w:p>
    <w:p w14:paraId="073545B9" w14:textId="77777777" w:rsidR="00E00383" w:rsidRDefault="00E0038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A9719FF" w14:textId="053FBB70" w:rsidR="004F0ED4" w:rsidRPr="00543C0A" w:rsidRDefault="008A01F5" w:rsidP="004F0ED4">
      <w:pPr>
        <w:spacing w:line="360" w:lineRule="auto"/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r w:rsidRPr="00543C0A"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  <w:lastRenderedPageBreak/>
        <w:t>LIWANAG NG AMING PUSO</w:t>
      </w:r>
    </w:p>
    <w:p w14:paraId="31CD155E" w14:textId="77777777" w:rsidR="004F0ED4" w:rsidRDefault="004F0ED4" w:rsidP="004F0ED4">
      <w:pPr>
        <w:spacing w:line="360" w:lineRule="auto"/>
        <w:rPr>
          <w:rFonts w:ascii="Verdana" w:hAnsi="Verdana" w:cs="Arial"/>
          <w:color w:val="000000"/>
          <w:sz w:val="28"/>
          <w:szCs w:val="28"/>
          <w:shd w:val="clear" w:color="auto" w:fill="FFFFFF"/>
        </w:rPr>
      </w:pPr>
    </w:p>
    <w:p w14:paraId="476E3125" w14:textId="77777777" w:rsidR="002D033A" w:rsidRPr="002D033A" w:rsidRDefault="004F0ED4" w:rsidP="009A0E7B">
      <w:pPr>
        <w:rPr>
          <w:rFonts w:asciiTheme="majorHAnsi" w:eastAsia="Times New Roman" w:hAnsiTheme="majorHAnsi" w:cs="Courier New"/>
          <w:sz w:val="36"/>
          <w:szCs w:val="36"/>
        </w:rPr>
      </w:pPr>
      <w:r w:rsidRPr="002D033A">
        <w:rPr>
          <w:rFonts w:asciiTheme="majorHAnsi" w:eastAsia="Times New Roman" w:hAnsiTheme="majorHAnsi" w:cs="Courier New"/>
          <w:sz w:val="36"/>
          <w:szCs w:val="36"/>
        </w:rPr>
        <w:t>Liwanag ng aming puso, sa ami'y manahan Ka.</w:t>
      </w:r>
      <w:r w:rsidRPr="002D033A">
        <w:rPr>
          <w:rFonts w:asciiTheme="majorHAnsi" w:eastAsia="Times New Roman" w:hAnsiTheme="majorHAnsi" w:cs="Courier New"/>
          <w:sz w:val="36"/>
          <w:szCs w:val="36"/>
        </w:rPr>
        <w:br/>
        <w:t>Ang init ng ‘Yong biyaya, sa ami'y ipadama.</w:t>
      </w:r>
      <w:r w:rsidRPr="002D033A">
        <w:rPr>
          <w:rFonts w:asciiTheme="majorHAnsi" w:eastAsia="Times New Roman" w:hAnsiTheme="majorHAnsi" w:cs="Courier New"/>
          <w:sz w:val="36"/>
          <w:szCs w:val="36"/>
        </w:rPr>
        <w:br/>
        <w:t>Patnubay ng mahihirap, O aming pag-asa't gabay.</w:t>
      </w:r>
      <w:r w:rsidRPr="002D033A">
        <w:rPr>
          <w:rFonts w:asciiTheme="majorHAnsi" w:eastAsia="Times New Roman" w:hAnsiTheme="majorHAnsi" w:cs="Courier New"/>
          <w:sz w:val="36"/>
          <w:szCs w:val="36"/>
        </w:rPr>
        <w:br/>
        <w:t>Sa aming saya at hapis, tanglaw Kang kaaya-aya.</w:t>
      </w:r>
      <w:r w:rsidRPr="002D033A">
        <w:rPr>
          <w:rFonts w:asciiTheme="majorHAnsi" w:eastAsia="Times New Roman" w:hAnsiTheme="majorHAnsi" w:cs="Courier New"/>
          <w:sz w:val="36"/>
          <w:szCs w:val="36"/>
        </w:rPr>
        <w:br/>
      </w:r>
    </w:p>
    <w:p w14:paraId="23B986CD" w14:textId="7BC81F85" w:rsidR="004F0ED4" w:rsidRPr="002D033A" w:rsidRDefault="004F0ED4" w:rsidP="009A0E7B">
      <w:pPr>
        <w:rPr>
          <w:rFonts w:asciiTheme="majorHAnsi" w:eastAsia="Times New Roman" w:hAnsiTheme="majorHAnsi" w:cs="Courier New"/>
          <w:sz w:val="36"/>
          <w:szCs w:val="36"/>
        </w:rPr>
      </w:pPr>
      <w:r w:rsidRPr="002D033A">
        <w:rPr>
          <w:rFonts w:asciiTheme="majorHAnsi" w:eastAsia="Times New Roman" w:hAnsiTheme="majorHAnsi" w:cs="Courier New"/>
          <w:sz w:val="36"/>
          <w:szCs w:val="36"/>
        </w:rPr>
        <w:br/>
        <w:t>Liwanag ng kaaliwan, sa ami'y dumalaw Ka.</w:t>
      </w:r>
      <w:r w:rsidRPr="002D033A">
        <w:rPr>
          <w:rFonts w:asciiTheme="majorHAnsi" w:eastAsia="Times New Roman" w:hAnsiTheme="majorHAnsi" w:cs="Courier New"/>
          <w:sz w:val="36"/>
          <w:szCs w:val="36"/>
        </w:rPr>
        <w:br/>
        <w:t>Kalinga Mo ang takbuhan noong unang-una pa.</w:t>
      </w:r>
      <w:r w:rsidRPr="002D033A">
        <w:rPr>
          <w:rFonts w:asciiTheme="majorHAnsi" w:eastAsia="Times New Roman" w:hAnsiTheme="majorHAnsi" w:cs="Courier New"/>
          <w:sz w:val="36"/>
          <w:szCs w:val="36"/>
        </w:rPr>
        <w:br/>
        <w:t>Pawiin ang aming pagod, ang pasani'y pagaanin.</w:t>
      </w:r>
      <w:r w:rsidRPr="002D033A">
        <w:rPr>
          <w:rFonts w:asciiTheme="majorHAnsi" w:eastAsia="Times New Roman" w:hAnsiTheme="majorHAnsi" w:cs="Courier New"/>
          <w:sz w:val="36"/>
          <w:szCs w:val="36"/>
        </w:rPr>
        <w:br/>
        <w:t>Minamahal kong kandungan, sa hapis kami hanguin.</w:t>
      </w:r>
    </w:p>
    <w:p w14:paraId="347C2B55" w14:textId="77777777" w:rsidR="004F0ED4" w:rsidRPr="008A01F5" w:rsidRDefault="004F0ED4">
      <w:pPr>
        <w:rPr>
          <w:rFonts w:asciiTheme="majorHAnsi" w:eastAsia="Times New Roman" w:hAnsiTheme="majorHAnsi" w:cs="Courier New"/>
          <w:sz w:val="32"/>
          <w:szCs w:val="32"/>
        </w:rPr>
      </w:pPr>
      <w:r w:rsidRPr="008A01F5">
        <w:rPr>
          <w:rFonts w:asciiTheme="majorHAnsi" w:eastAsia="Times New Roman" w:hAnsiTheme="majorHAnsi" w:cs="Courier New"/>
          <w:sz w:val="32"/>
          <w:szCs w:val="32"/>
        </w:rPr>
        <w:br w:type="page"/>
      </w:r>
    </w:p>
    <w:p w14:paraId="46D7F18B" w14:textId="50976C00" w:rsidR="009320C5" w:rsidRDefault="00000000" w:rsidP="00076599">
      <w:pPr>
        <w:pStyle w:val="Heading1"/>
        <w:rPr>
          <w:b/>
          <w:bCs/>
          <w:sz w:val="34"/>
          <w:szCs w:val="34"/>
        </w:rPr>
      </w:pPr>
      <w:hyperlink w:anchor="_top" w:history="1">
        <w:bookmarkStart w:id="45" w:name="_Toc186886590"/>
        <w:r w:rsidR="0015062B" w:rsidRPr="00D67EAD">
          <w:rPr>
            <w:rStyle w:val="Hyperlink"/>
            <w:sz w:val="48"/>
            <w:szCs w:val="40"/>
            <w:u w:val="none"/>
          </w:rPr>
          <w:t>LUWALHATI KAY KRISTONG HARI</w:t>
        </w:r>
        <w:bookmarkEnd w:id="45"/>
      </w:hyperlink>
      <w:r w:rsidR="0015062B" w:rsidRPr="00D67EAD">
        <w:rPr>
          <w:sz w:val="40"/>
          <w:szCs w:val="40"/>
        </w:rPr>
        <w:t xml:space="preserve"> </w:t>
      </w:r>
      <w:r w:rsidR="0015062B" w:rsidRPr="00915643">
        <w:rPr>
          <w:sz w:val="34"/>
          <w:szCs w:val="34"/>
        </w:rPr>
        <w:br/>
      </w:r>
    </w:p>
    <w:p w14:paraId="7AD63FFC" w14:textId="77777777" w:rsidR="00076599" w:rsidRPr="00076599" w:rsidRDefault="00076599" w:rsidP="00076599"/>
    <w:p w14:paraId="267CE1A2" w14:textId="5D093F8D" w:rsidR="0015062B" w:rsidRPr="006153BC" w:rsidRDefault="0015062B" w:rsidP="0015062B">
      <w:pPr>
        <w:pStyle w:val="HTMLPreformatted"/>
        <w:rPr>
          <w:rFonts w:asciiTheme="majorHAnsi" w:hAnsiTheme="majorHAnsi"/>
          <w:b/>
          <w:bCs/>
          <w:sz w:val="34"/>
          <w:szCs w:val="34"/>
        </w:rPr>
      </w:pPr>
      <w:r w:rsidRPr="006153BC">
        <w:rPr>
          <w:rFonts w:asciiTheme="majorHAnsi" w:hAnsiTheme="majorHAnsi"/>
          <w:b/>
          <w:bCs/>
          <w:sz w:val="34"/>
          <w:szCs w:val="34"/>
        </w:rPr>
        <w:t xml:space="preserve">Koro: </w:t>
      </w:r>
    </w:p>
    <w:p w14:paraId="22A958AB" w14:textId="77777777" w:rsidR="005E0460" w:rsidRDefault="0015062B" w:rsidP="0015062B">
      <w:pPr>
        <w:pStyle w:val="HTMLPreformatted"/>
        <w:rPr>
          <w:rFonts w:asciiTheme="majorHAnsi" w:hAnsiTheme="majorHAnsi"/>
          <w:sz w:val="34"/>
          <w:szCs w:val="34"/>
        </w:rPr>
      </w:pPr>
      <w:r w:rsidRPr="006153BC">
        <w:rPr>
          <w:rFonts w:asciiTheme="majorHAnsi" w:hAnsiTheme="majorHAnsi"/>
          <w:sz w:val="34"/>
          <w:szCs w:val="34"/>
        </w:rPr>
        <w:t xml:space="preserve">Magsaya pagkat narito na, </w:t>
      </w:r>
    </w:p>
    <w:p w14:paraId="2B708AA1" w14:textId="77777777" w:rsidR="00AC5ED0" w:rsidRDefault="0015062B" w:rsidP="0015062B">
      <w:pPr>
        <w:pStyle w:val="HTMLPreformatted"/>
        <w:rPr>
          <w:rFonts w:asciiTheme="majorHAnsi" w:hAnsiTheme="majorHAnsi"/>
          <w:sz w:val="34"/>
          <w:szCs w:val="34"/>
        </w:rPr>
      </w:pPr>
      <w:r w:rsidRPr="006153BC">
        <w:rPr>
          <w:rFonts w:asciiTheme="majorHAnsi" w:hAnsiTheme="majorHAnsi"/>
          <w:sz w:val="34"/>
          <w:szCs w:val="34"/>
        </w:rPr>
        <w:t xml:space="preserve">ang anak ng Diyos na lumikha </w:t>
      </w:r>
      <w:r w:rsidRPr="006153BC">
        <w:rPr>
          <w:rFonts w:asciiTheme="majorHAnsi" w:hAnsiTheme="majorHAnsi"/>
          <w:sz w:val="34"/>
          <w:szCs w:val="34"/>
        </w:rPr>
        <w:br/>
        <w:t xml:space="preserve">Upang tayong lahat ay mailigtas nya, </w:t>
      </w:r>
    </w:p>
    <w:p w14:paraId="3508F41C" w14:textId="77777777" w:rsidR="006948B2" w:rsidRDefault="0015062B" w:rsidP="0015062B">
      <w:pPr>
        <w:pStyle w:val="HTMLPreformatted"/>
        <w:rPr>
          <w:rFonts w:asciiTheme="majorHAnsi" w:hAnsiTheme="majorHAnsi"/>
          <w:sz w:val="34"/>
          <w:szCs w:val="34"/>
        </w:rPr>
      </w:pPr>
      <w:r w:rsidRPr="006153BC">
        <w:rPr>
          <w:rFonts w:asciiTheme="majorHAnsi" w:hAnsiTheme="majorHAnsi"/>
          <w:sz w:val="34"/>
          <w:szCs w:val="34"/>
        </w:rPr>
        <w:t xml:space="preserve">sa mundo na puno ng sala </w:t>
      </w:r>
    </w:p>
    <w:p w14:paraId="3FF68585" w14:textId="77777777" w:rsidR="006948B2" w:rsidRDefault="0015062B" w:rsidP="0015062B">
      <w:pPr>
        <w:pStyle w:val="HTMLPreformatted"/>
        <w:rPr>
          <w:rFonts w:asciiTheme="majorHAnsi" w:hAnsiTheme="majorHAnsi"/>
          <w:sz w:val="34"/>
          <w:szCs w:val="34"/>
        </w:rPr>
      </w:pPr>
      <w:r w:rsidRPr="006153BC">
        <w:rPr>
          <w:rFonts w:asciiTheme="majorHAnsi" w:hAnsiTheme="majorHAnsi"/>
          <w:sz w:val="34"/>
          <w:szCs w:val="34"/>
        </w:rPr>
        <w:br/>
        <w:t xml:space="preserve">Magalak tayo't magpasalamat, </w:t>
      </w:r>
    </w:p>
    <w:p w14:paraId="4476E737" w14:textId="77777777" w:rsidR="006948B2" w:rsidRDefault="0015062B" w:rsidP="0015062B">
      <w:pPr>
        <w:pStyle w:val="HTMLPreformatted"/>
        <w:rPr>
          <w:rFonts w:asciiTheme="majorHAnsi" w:hAnsiTheme="majorHAnsi"/>
          <w:sz w:val="34"/>
          <w:szCs w:val="34"/>
        </w:rPr>
      </w:pPr>
      <w:r w:rsidRPr="006153BC">
        <w:rPr>
          <w:rFonts w:asciiTheme="majorHAnsi" w:hAnsiTheme="majorHAnsi"/>
          <w:sz w:val="34"/>
          <w:szCs w:val="34"/>
        </w:rPr>
        <w:t xml:space="preserve">kay Hesus na tagapagligtas </w:t>
      </w:r>
      <w:r w:rsidRPr="006153BC">
        <w:rPr>
          <w:rFonts w:asciiTheme="majorHAnsi" w:hAnsiTheme="majorHAnsi"/>
          <w:sz w:val="34"/>
          <w:szCs w:val="34"/>
        </w:rPr>
        <w:br/>
        <w:t>Umawit tayo ng mga papuri,</w:t>
      </w:r>
    </w:p>
    <w:p w14:paraId="1FE8C138" w14:textId="20910C1D" w:rsidR="0015062B" w:rsidRPr="006153BC" w:rsidRDefault="0015062B" w:rsidP="0015062B">
      <w:pPr>
        <w:pStyle w:val="HTMLPreformatted"/>
        <w:rPr>
          <w:rFonts w:asciiTheme="majorHAnsi" w:hAnsiTheme="majorHAnsi"/>
          <w:sz w:val="34"/>
          <w:szCs w:val="34"/>
        </w:rPr>
      </w:pPr>
      <w:r w:rsidRPr="006153BC">
        <w:rPr>
          <w:rFonts w:asciiTheme="majorHAnsi" w:hAnsiTheme="majorHAnsi"/>
          <w:sz w:val="34"/>
          <w:szCs w:val="34"/>
        </w:rPr>
        <w:t>luwalhati kay Kristong Hari</w:t>
      </w:r>
      <w:r w:rsidRPr="006153BC">
        <w:rPr>
          <w:rFonts w:asciiTheme="majorHAnsi" w:hAnsiTheme="majorHAnsi"/>
          <w:sz w:val="34"/>
          <w:szCs w:val="34"/>
        </w:rPr>
        <w:br/>
      </w:r>
      <w:r w:rsidR="006153BC" w:rsidRPr="006153BC">
        <w:rPr>
          <w:rFonts w:asciiTheme="majorHAnsi" w:hAnsiTheme="majorHAnsi"/>
          <w:sz w:val="34"/>
          <w:szCs w:val="34"/>
        </w:rPr>
        <w:br/>
      </w:r>
    </w:p>
    <w:p w14:paraId="7AE01B64" w14:textId="4551041A" w:rsidR="0015062B" w:rsidRPr="006153BC" w:rsidRDefault="0015062B" w:rsidP="0015062B">
      <w:pPr>
        <w:pStyle w:val="HTMLPreformatted"/>
        <w:rPr>
          <w:rFonts w:asciiTheme="majorHAnsi" w:hAnsiTheme="majorHAnsi"/>
          <w:sz w:val="34"/>
          <w:szCs w:val="34"/>
        </w:rPr>
      </w:pPr>
      <w:r w:rsidRPr="006153BC">
        <w:rPr>
          <w:rFonts w:asciiTheme="majorHAnsi" w:hAnsiTheme="majorHAnsi"/>
          <w:b/>
          <w:bCs/>
          <w:sz w:val="34"/>
          <w:szCs w:val="34"/>
        </w:rPr>
        <w:t xml:space="preserve">Verso: </w:t>
      </w:r>
      <w:r w:rsidRPr="006153BC">
        <w:rPr>
          <w:rFonts w:asciiTheme="majorHAnsi" w:hAnsiTheme="majorHAnsi"/>
          <w:sz w:val="34"/>
          <w:szCs w:val="34"/>
        </w:rPr>
        <w:br/>
        <w:t xml:space="preserve">Tayo na't salubungin, ihayag kabutihan Nya sa 'tin </w:t>
      </w:r>
      <w:r w:rsidRPr="006153BC">
        <w:rPr>
          <w:rFonts w:asciiTheme="majorHAnsi" w:hAnsiTheme="majorHAnsi"/>
          <w:sz w:val="34"/>
          <w:szCs w:val="34"/>
        </w:rPr>
        <w:br/>
        <w:t xml:space="preserve">Ang pagmamahal Nya sa ti'y walang kupas </w:t>
      </w:r>
      <w:r w:rsidRPr="006153BC">
        <w:rPr>
          <w:rFonts w:asciiTheme="majorHAnsi" w:hAnsiTheme="majorHAnsi"/>
          <w:sz w:val="34"/>
          <w:szCs w:val="34"/>
        </w:rPr>
        <w:br/>
        <w:t>Kabutihan Nya'y laging wagas (</w:t>
      </w:r>
      <w:r w:rsidRPr="00433804">
        <w:rPr>
          <w:rFonts w:asciiTheme="majorHAnsi" w:hAnsiTheme="majorHAnsi"/>
          <w:i/>
          <w:iCs/>
          <w:sz w:val="34"/>
          <w:szCs w:val="34"/>
        </w:rPr>
        <w:t>Koro</w:t>
      </w:r>
      <w:r w:rsidRPr="006153BC">
        <w:rPr>
          <w:rFonts w:asciiTheme="majorHAnsi" w:hAnsiTheme="majorHAnsi"/>
          <w:sz w:val="34"/>
          <w:szCs w:val="34"/>
        </w:rPr>
        <w:t xml:space="preserve">) </w:t>
      </w:r>
      <w:r w:rsidRPr="006153BC">
        <w:rPr>
          <w:rFonts w:asciiTheme="majorHAnsi" w:hAnsiTheme="majorHAnsi"/>
          <w:sz w:val="34"/>
          <w:szCs w:val="34"/>
        </w:rPr>
        <w:br/>
      </w:r>
    </w:p>
    <w:p w14:paraId="706992A7" w14:textId="77777777" w:rsidR="00EC4205" w:rsidRDefault="00EC4205" w:rsidP="0015062B">
      <w:pPr>
        <w:pStyle w:val="HTMLPreformatted"/>
        <w:rPr>
          <w:rFonts w:asciiTheme="majorHAnsi" w:hAnsiTheme="majorHAnsi"/>
          <w:sz w:val="34"/>
          <w:szCs w:val="34"/>
        </w:rPr>
      </w:pPr>
    </w:p>
    <w:p w14:paraId="0287CB03" w14:textId="06AB3053" w:rsidR="0015062B" w:rsidRPr="006153BC" w:rsidRDefault="0015062B" w:rsidP="0015062B">
      <w:pPr>
        <w:pStyle w:val="HTMLPreformatted"/>
        <w:rPr>
          <w:rFonts w:asciiTheme="majorHAnsi" w:hAnsiTheme="majorHAnsi"/>
          <w:sz w:val="34"/>
          <w:szCs w:val="34"/>
        </w:rPr>
      </w:pPr>
      <w:r w:rsidRPr="006153BC">
        <w:rPr>
          <w:rFonts w:asciiTheme="majorHAnsi" w:hAnsiTheme="majorHAnsi"/>
          <w:sz w:val="34"/>
          <w:szCs w:val="34"/>
        </w:rPr>
        <w:t xml:space="preserve">*Luwalhati, luwalhati, luwalhati kay Kristong Hari. </w:t>
      </w:r>
    </w:p>
    <w:p w14:paraId="47E792C7" w14:textId="77777777" w:rsidR="0015062B" w:rsidRDefault="0015062B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sz w:val="40"/>
        </w:rPr>
        <w:br w:type="page"/>
      </w:r>
    </w:p>
    <w:p w14:paraId="2C51943D" w14:textId="696ADDD1" w:rsidR="00AA2C8C" w:rsidRPr="00FB06A1" w:rsidRDefault="00000000" w:rsidP="00AA2C8C">
      <w:pPr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hyperlink w:anchor="_top" w:history="1">
        <w:r w:rsidR="00AA2C8C" w:rsidRPr="00FB06A1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MAGNINGNING KA</w:t>
        </w:r>
      </w:hyperlink>
    </w:p>
    <w:p w14:paraId="50B0A29B" w14:textId="77777777" w:rsidR="00AA2C8C" w:rsidRPr="00ED3525" w:rsidRDefault="00AA2C8C" w:rsidP="00AA2C8C">
      <w:pPr>
        <w:spacing w:line="276" w:lineRule="auto"/>
        <w:rPr>
          <w:rFonts w:ascii="Verdana" w:hAnsi="Verdana" w:cstheme="minorHAnsi"/>
          <w:sz w:val="40"/>
          <w:szCs w:val="40"/>
        </w:rPr>
      </w:pPr>
    </w:p>
    <w:p w14:paraId="235AE1DD" w14:textId="77777777" w:rsidR="00AA2C8C" w:rsidRPr="002B113D" w:rsidRDefault="00AA2C8C" w:rsidP="00AA2C8C">
      <w:pPr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2B113D">
        <w:rPr>
          <w:rFonts w:asciiTheme="majorHAnsi" w:eastAsia="Times New Roman" w:hAnsiTheme="majorHAnsi" w:cs="Courier New"/>
          <w:b/>
          <w:bCs/>
          <w:sz w:val="32"/>
          <w:szCs w:val="32"/>
        </w:rPr>
        <w:t>I</w:t>
      </w:r>
    </w:p>
    <w:p w14:paraId="70978EAF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Diyos liwanag ng Iyong pag-ibig</w:t>
      </w:r>
    </w:p>
    <w:p w14:paraId="0149C0A5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Sa gitna ng dilim nagniningning</w:t>
      </w:r>
    </w:p>
    <w:p w14:paraId="0570312B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Ilaw ng mundo’y si Hesukristo</w:t>
      </w:r>
    </w:p>
    <w:p w14:paraId="3C1AED14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Sa kasalanan ay palayain Mo</w:t>
      </w:r>
    </w:p>
    <w:p w14:paraId="7005EEEA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Sa’kin O Diyos, magningning Ka</w:t>
      </w:r>
    </w:p>
    <w:p w14:paraId="2EAB6F02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01CE7E11" w14:textId="77777777" w:rsidR="00AA2C8C" w:rsidRPr="002B113D" w:rsidRDefault="00AA2C8C" w:rsidP="00AA2C8C">
      <w:pPr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2B113D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</w:p>
    <w:p w14:paraId="69C6F996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Magningning Ka</w:t>
      </w:r>
    </w:p>
    <w:p w14:paraId="1161DE2B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Sa’ming bayan O Panginoon</w:t>
      </w:r>
    </w:p>
    <w:p w14:paraId="7294C699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Aming puso, pagningasin Mo</w:t>
      </w:r>
    </w:p>
    <w:p w14:paraId="5093D783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Ipadama Mo sa amin biyaya’t awa</w:t>
      </w:r>
    </w:p>
    <w:p w14:paraId="52BFA736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‘Yong salita, Diyos, ang aming tanglaw</w:t>
      </w:r>
    </w:p>
    <w:p w14:paraId="1D7EAEAB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1FFF86C0" w14:textId="77777777" w:rsidR="00AA2C8C" w:rsidRPr="002B113D" w:rsidRDefault="00AA2C8C" w:rsidP="00AA2C8C">
      <w:pPr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2B113D">
        <w:rPr>
          <w:rFonts w:asciiTheme="majorHAnsi" w:eastAsia="Times New Roman" w:hAnsiTheme="majorHAnsi" w:cs="Courier New"/>
          <w:b/>
          <w:bCs/>
          <w:sz w:val="32"/>
          <w:szCs w:val="32"/>
        </w:rPr>
        <w:t>II</w:t>
      </w:r>
    </w:p>
    <w:p w14:paraId="28E1492C" w14:textId="7988704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Diyos,</w:t>
      </w:r>
      <w:r w:rsidR="002B113D">
        <w:rPr>
          <w:rFonts w:asciiTheme="majorHAnsi" w:eastAsia="Times New Roman" w:hAnsiTheme="majorHAnsi" w:cs="Courier New"/>
          <w:sz w:val="32"/>
          <w:szCs w:val="32"/>
        </w:rPr>
        <w:t xml:space="preserve"> </w:t>
      </w:r>
      <w:r w:rsidRPr="00AA2C8C">
        <w:rPr>
          <w:rFonts w:asciiTheme="majorHAnsi" w:eastAsia="Times New Roman" w:hAnsiTheme="majorHAnsi" w:cs="Courier New"/>
          <w:sz w:val="32"/>
          <w:szCs w:val="32"/>
        </w:rPr>
        <w:t>ako sa Iyo’y lumalapit</w:t>
      </w:r>
    </w:p>
    <w:p w14:paraId="65C0D328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Ang kaningningan Mo’y anong rikit</w:t>
      </w:r>
    </w:p>
    <w:p w14:paraId="31718BE2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Dahil sa dugo’y makalalapit na</w:t>
      </w:r>
    </w:p>
    <w:p w14:paraId="6C103B95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Siyasatin Mo ang aking sala</w:t>
      </w:r>
    </w:p>
    <w:p w14:paraId="45CAC534" w14:textId="77777777" w:rsidR="00AA2C8C" w:rsidRPr="00AA2C8C" w:rsidRDefault="00AA2C8C" w:rsidP="00AA2C8C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AA2C8C">
        <w:rPr>
          <w:rFonts w:asciiTheme="majorHAnsi" w:eastAsia="Times New Roman" w:hAnsiTheme="majorHAnsi" w:cs="Courier New"/>
          <w:sz w:val="32"/>
          <w:szCs w:val="32"/>
        </w:rPr>
        <w:t>Sa’kin O Diyos, magningning Ka</w:t>
      </w:r>
    </w:p>
    <w:p w14:paraId="16740026" w14:textId="77777777" w:rsidR="000C334C" w:rsidRDefault="000C334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EC16911" w14:textId="039EB777" w:rsidR="00FA53AB" w:rsidRPr="00E748B9" w:rsidRDefault="00000000" w:rsidP="00FA53AB">
      <w:pPr>
        <w:pStyle w:val="Heading1"/>
        <w:rPr>
          <w:rStyle w:val="Hyperlink"/>
          <w:sz w:val="48"/>
          <w:szCs w:val="48"/>
          <w:u w:val="none"/>
        </w:rPr>
      </w:pPr>
      <w:hyperlink w:anchor="_top" w:history="1">
        <w:bookmarkStart w:id="46" w:name="_Toc186886591"/>
        <w:r w:rsidR="00FA53AB" w:rsidRPr="00E748B9">
          <w:rPr>
            <w:rStyle w:val="Hyperlink"/>
            <w:sz w:val="48"/>
            <w:szCs w:val="48"/>
            <w:u w:val="none"/>
          </w:rPr>
          <w:t>MAGPASALAMAT KAYO SA PANGINOON</w:t>
        </w:r>
        <w:bookmarkEnd w:id="46"/>
      </w:hyperlink>
    </w:p>
    <w:p w14:paraId="1CE89223" w14:textId="77777777" w:rsidR="00FA53AB" w:rsidRPr="00E748B9" w:rsidRDefault="00FA53AB" w:rsidP="00FA53AB"/>
    <w:p w14:paraId="4B030E02" w14:textId="77777777" w:rsidR="00FA53AB" w:rsidRDefault="00FA53AB" w:rsidP="00FA53AB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Theme="majorHAnsi" w:hAnsiTheme="majorHAnsi" w:cs="Courier New"/>
          <w:kern w:val="2"/>
          <w:sz w:val="36"/>
          <w:szCs w:val="20"/>
          <w:lang w:eastAsia="en-US"/>
          <w14:ligatures w14:val="standardContextual"/>
        </w:rPr>
      </w:pPr>
    </w:p>
    <w:p w14:paraId="213AFDD7" w14:textId="2B753871" w:rsidR="00FA53AB" w:rsidRPr="0098307B" w:rsidRDefault="00FA53AB" w:rsidP="00FA53AB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Theme="majorHAnsi" w:hAnsiTheme="majorHAnsi" w:cs="Courier New"/>
          <w:sz w:val="32"/>
          <w:szCs w:val="32"/>
          <w:lang w:val="en-US" w:eastAsia="en-US"/>
        </w:rPr>
      </w:pP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t>Magpasalamat kayo sa Panginoon</w:t>
      </w: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br/>
        <w:t>Na Syang lumikha ng lahat ng bagay dito sa mundo</w:t>
      </w: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br/>
        <w:t>Siya’y gumawa ng buwan at mga bit'win</w:t>
      </w: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br/>
        <w:t>Upang magbigay ng liwanag sa pagsapit ng dilim</w:t>
      </w:r>
    </w:p>
    <w:p w14:paraId="6F28F2A0" w14:textId="5A3640B0" w:rsidR="00FA53AB" w:rsidRPr="0098307B" w:rsidRDefault="00FA53AB" w:rsidP="00FA53AB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Theme="majorHAnsi" w:hAnsiTheme="majorHAnsi" w:cs="Courier New"/>
          <w:sz w:val="32"/>
          <w:szCs w:val="32"/>
          <w:lang w:val="en-US" w:eastAsia="en-US"/>
        </w:rPr>
      </w:pPr>
      <w:r w:rsidRPr="0098307B">
        <w:rPr>
          <w:rFonts w:asciiTheme="majorHAnsi" w:hAnsiTheme="majorHAnsi" w:cs="Courier New"/>
          <w:b/>
          <w:bCs/>
          <w:sz w:val="32"/>
          <w:szCs w:val="32"/>
          <w:lang w:val="en-US" w:eastAsia="en-US"/>
        </w:rPr>
        <w:t>Koro:</w:t>
      </w: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br/>
        <w:t>O magpasalamat sa kanyang mga biyaya at awa</w:t>
      </w: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br/>
        <w:t>At ating purihin ang Poon na mahabagin sa atin</w:t>
      </w:r>
    </w:p>
    <w:p w14:paraId="10F0D5F2" w14:textId="6F30FC83" w:rsidR="00FA53AB" w:rsidRPr="0098307B" w:rsidRDefault="00FA53AB" w:rsidP="00FA53AB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Theme="majorHAnsi" w:hAnsiTheme="majorHAnsi" w:cs="Courier New"/>
          <w:sz w:val="32"/>
          <w:szCs w:val="32"/>
          <w:lang w:val="en-US" w:eastAsia="en-US"/>
        </w:rPr>
      </w:pP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t>Magpasalamat kayo sa Panginoon</w:t>
      </w: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br/>
        <w:t>Dahil sa kagandahang loob niya’y magpakailanman</w:t>
      </w: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br/>
        <w:t>At pagpalain ng Diyos habang buhay</w:t>
      </w:r>
      <w:r w:rsidRPr="0098307B">
        <w:rPr>
          <w:rFonts w:asciiTheme="majorHAnsi" w:hAnsiTheme="majorHAnsi" w:cs="Courier New"/>
          <w:sz w:val="32"/>
          <w:szCs w:val="32"/>
          <w:lang w:val="en-US" w:eastAsia="en-US"/>
        </w:rPr>
        <w:br/>
        <w:t>Na siyang nagligtas sa Kanyang hinirang bayang Israel</w:t>
      </w:r>
    </w:p>
    <w:p w14:paraId="2722623D" w14:textId="77777777" w:rsidR="00FA53AB" w:rsidRDefault="00FA53A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ABF898E" w14:textId="5E70C42A" w:rsidR="0017188B" w:rsidRPr="00195204" w:rsidRDefault="00000000" w:rsidP="0017188B">
      <w:pPr>
        <w:pStyle w:val="Heading1"/>
      </w:pPr>
      <w:hyperlink w:anchor="_top" w:history="1">
        <w:bookmarkStart w:id="47" w:name="_Toc186886592"/>
        <w:r w:rsidR="0017188B" w:rsidRPr="009A6D64">
          <w:rPr>
            <w:rStyle w:val="Hyperlink"/>
            <w:sz w:val="48"/>
            <w:szCs w:val="40"/>
            <w:u w:val="none"/>
          </w:rPr>
          <w:t>MAGSIAWIT SA PANGINOON</w:t>
        </w:r>
        <w:bookmarkEnd w:id="47"/>
      </w:hyperlink>
      <w:r w:rsidR="0017188B" w:rsidRPr="009A6D64">
        <w:rPr>
          <w:sz w:val="40"/>
          <w:szCs w:val="40"/>
        </w:rPr>
        <w:t xml:space="preserve"> </w:t>
      </w:r>
      <w:r w:rsidR="0017188B" w:rsidRPr="00195204">
        <w:br/>
      </w:r>
    </w:p>
    <w:p w14:paraId="710CD2A4" w14:textId="77777777" w:rsidR="0017188B" w:rsidRPr="00DB5360" w:rsidRDefault="0017188B" w:rsidP="0017188B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DB5360">
        <w:rPr>
          <w:rFonts w:asciiTheme="majorHAnsi" w:hAnsiTheme="majorHAnsi"/>
          <w:b/>
          <w:sz w:val="32"/>
          <w:szCs w:val="32"/>
        </w:rPr>
        <w:t xml:space="preserve">KORO: </w:t>
      </w:r>
    </w:p>
    <w:p w14:paraId="13F9D76A" w14:textId="77777777" w:rsidR="0017188B" w:rsidRPr="00DB5360" w:rsidRDefault="0017188B" w:rsidP="0017188B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Magsiawit kayo sa Panginoon, Aleluya, *magsiawit sa Panginoon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72C9BE78" w14:textId="77777777" w:rsidR="0017188B" w:rsidRPr="00DB5360" w:rsidRDefault="0017188B" w:rsidP="0017188B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DB5360">
        <w:rPr>
          <w:rFonts w:asciiTheme="majorHAnsi" w:hAnsiTheme="majorHAnsi"/>
          <w:b/>
          <w:sz w:val="32"/>
          <w:szCs w:val="32"/>
        </w:rPr>
        <w:t>Verse I</w:t>
      </w:r>
    </w:p>
    <w:p w14:paraId="409CEDF1" w14:textId="77777777" w:rsidR="0017188B" w:rsidRPr="00DB5360" w:rsidRDefault="0017188B" w:rsidP="0017188B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Purihin, purihin ang Kanyang pangalan </w:t>
      </w:r>
      <w:r w:rsidRPr="00DB5360">
        <w:rPr>
          <w:rFonts w:asciiTheme="majorHAnsi" w:hAnsiTheme="majorHAnsi"/>
          <w:sz w:val="32"/>
          <w:szCs w:val="32"/>
        </w:rPr>
        <w:br/>
        <w:t xml:space="preserve">Ipahayag, ipahayag ang dulot N'yang kaligtasan (KORO)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5F610333" w14:textId="77777777" w:rsidR="0017188B" w:rsidRPr="00DB5360" w:rsidRDefault="0017188B" w:rsidP="0017188B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DB5360">
        <w:rPr>
          <w:rFonts w:asciiTheme="majorHAnsi" w:hAnsiTheme="majorHAnsi"/>
          <w:b/>
          <w:sz w:val="32"/>
          <w:szCs w:val="32"/>
        </w:rPr>
        <w:t>Verse II</w:t>
      </w:r>
    </w:p>
    <w:p w14:paraId="27C4B4C3" w14:textId="77777777" w:rsidR="0017188B" w:rsidRPr="00DB5360" w:rsidRDefault="0017188B" w:rsidP="0017188B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Kayong mga angkan, maghandog sa Poon </w:t>
      </w:r>
      <w:r w:rsidRPr="00DB5360">
        <w:rPr>
          <w:rFonts w:asciiTheme="majorHAnsi" w:hAnsiTheme="majorHAnsi"/>
          <w:sz w:val="32"/>
          <w:szCs w:val="32"/>
        </w:rPr>
        <w:br/>
        <w:t xml:space="preserve">Luwalhati at papuri ialay sa Panginoon. (KORO)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22254472" w14:textId="405772A2" w:rsidR="0017188B" w:rsidRDefault="0017188B" w:rsidP="0017188B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*Magsiawit, magsiawit, magsiawit sa Panginoon, sa Panginoon, sa Panginoon! </w:t>
      </w:r>
      <w:r>
        <w:rPr>
          <w:sz w:val="40"/>
        </w:rPr>
        <w:br w:type="page"/>
      </w:r>
    </w:p>
    <w:p w14:paraId="7DA855FD" w14:textId="2D4A9AE6" w:rsidR="00E86CFB" w:rsidRPr="00071547" w:rsidRDefault="00000000" w:rsidP="00E86CFB">
      <w:pPr>
        <w:pStyle w:val="Heading1"/>
      </w:pPr>
      <w:hyperlink w:anchor="_top" w:history="1">
        <w:bookmarkStart w:id="48" w:name="_Toc186886593"/>
        <w:r w:rsidR="00E86CFB" w:rsidRPr="00071547">
          <w:rPr>
            <w:rStyle w:val="Hyperlink"/>
            <w:sz w:val="40"/>
            <w:u w:val="none"/>
          </w:rPr>
          <w:t>MALIGAYANG PASKO AT MASAGANANG BAGONG TAON</w:t>
        </w:r>
        <w:bookmarkEnd w:id="48"/>
      </w:hyperlink>
      <w:r w:rsidR="00E86CFB" w:rsidRPr="00071547">
        <w:t xml:space="preserve"> </w:t>
      </w:r>
    </w:p>
    <w:p w14:paraId="3DF7B948" w14:textId="77777777" w:rsidR="00E86CFB" w:rsidRDefault="00E86CFB" w:rsidP="00E86CFB">
      <w:pPr>
        <w:pStyle w:val="HTMLPreformatted"/>
      </w:pPr>
      <w:r>
        <w:br/>
      </w:r>
    </w:p>
    <w:p w14:paraId="638BC80F" w14:textId="77777777" w:rsidR="00E86CFB" w:rsidRPr="005319EE" w:rsidRDefault="00E86CFB" w:rsidP="00E86CFB">
      <w:pPr>
        <w:pStyle w:val="HTMLPreformatted"/>
        <w:rPr>
          <w:rFonts w:asciiTheme="majorHAnsi" w:hAnsiTheme="majorHAnsi"/>
          <w:sz w:val="32"/>
          <w:szCs w:val="32"/>
        </w:rPr>
      </w:pPr>
      <w:bookmarkStart w:id="49" w:name="_Hlk154185565"/>
      <w:r w:rsidRPr="005319EE">
        <w:rPr>
          <w:rFonts w:asciiTheme="majorHAnsi" w:hAnsiTheme="majorHAnsi"/>
          <w:sz w:val="32"/>
          <w:szCs w:val="32"/>
        </w:rPr>
        <w:t>Ang pasko ay</w:t>
      </w:r>
      <w:bookmarkEnd w:id="49"/>
      <w:r w:rsidRPr="005319EE">
        <w:rPr>
          <w:rFonts w:asciiTheme="majorHAnsi" w:hAnsiTheme="majorHAnsi"/>
          <w:sz w:val="32"/>
          <w:szCs w:val="32"/>
        </w:rPr>
        <w:t xml:space="preserve"> sumapit tayo ay mangagsiawit </w:t>
      </w:r>
      <w:r w:rsidRPr="005319EE">
        <w:rPr>
          <w:rFonts w:asciiTheme="majorHAnsi" w:hAnsiTheme="majorHAnsi"/>
          <w:sz w:val="32"/>
          <w:szCs w:val="32"/>
        </w:rPr>
        <w:br/>
        <w:t xml:space="preserve">Ng magagandang himig dahil sa ang Diyos ay pag-ibig. </w:t>
      </w:r>
      <w:r w:rsidRPr="005319EE">
        <w:rPr>
          <w:rFonts w:asciiTheme="majorHAnsi" w:hAnsiTheme="majorHAnsi"/>
          <w:sz w:val="32"/>
          <w:szCs w:val="32"/>
        </w:rPr>
        <w:br/>
        <w:t xml:space="preserve">Nang si Kristo'y isilang may tatlong haring nagsidalaw </w:t>
      </w:r>
      <w:r w:rsidRPr="005319EE">
        <w:rPr>
          <w:rFonts w:asciiTheme="majorHAnsi" w:hAnsiTheme="majorHAnsi"/>
          <w:sz w:val="32"/>
          <w:szCs w:val="32"/>
        </w:rPr>
        <w:br/>
        <w:t xml:space="preserve">At ang bawa't isa ay nagsipaghandog ng tanging alay </w:t>
      </w:r>
      <w:r w:rsidRPr="005319EE">
        <w:rPr>
          <w:rFonts w:asciiTheme="majorHAnsi" w:hAnsiTheme="majorHAnsi"/>
          <w:sz w:val="32"/>
          <w:szCs w:val="32"/>
        </w:rPr>
        <w:br/>
      </w:r>
    </w:p>
    <w:p w14:paraId="0486DD8A" w14:textId="77777777" w:rsidR="00E86CFB" w:rsidRPr="005319EE" w:rsidRDefault="00E86CFB" w:rsidP="00E86CFB">
      <w:pPr>
        <w:pStyle w:val="HTMLPreformatted"/>
        <w:rPr>
          <w:rFonts w:asciiTheme="majorHAnsi" w:hAnsiTheme="majorHAnsi"/>
          <w:sz w:val="32"/>
          <w:szCs w:val="32"/>
        </w:rPr>
      </w:pPr>
    </w:p>
    <w:p w14:paraId="44EDB4CC" w14:textId="77777777" w:rsidR="00E86CFB" w:rsidRPr="005319EE" w:rsidRDefault="00E86CFB" w:rsidP="00E86CFB">
      <w:pPr>
        <w:pStyle w:val="HTMLPreformatted"/>
        <w:rPr>
          <w:rFonts w:asciiTheme="majorHAnsi" w:hAnsiTheme="majorHAnsi"/>
          <w:sz w:val="32"/>
          <w:szCs w:val="32"/>
        </w:rPr>
      </w:pPr>
      <w:r w:rsidRPr="005319EE">
        <w:rPr>
          <w:rFonts w:asciiTheme="majorHAnsi" w:hAnsiTheme="majorHAnsi"/>
          <w:b/>
          <w:sz w:val="32"/>
          <w:szCs w:val="32"/>
        </w:rPr>
        <w:t>Koro</w:t>
      </w:r>
      <w:r w:rsidRPr="005319EE">
        <w:rPr>
          <w:rFonts w:asciiTheme="majorHAnsi" w:hAnsiTheme="majorHAnsi"/>
          <w:sz w:val="32"/>
          <w:szCs w:val="32"/>
        </w:rPr>
        <w:t xml:space="preserve"> </w:t>
      </w:r>
      <w:r w:rsidRPr="005319EE">
        <w:rPr>
          <w:rFonts w:asciiTheme="majorHAnsi" w:hAnsiTheme="majorHAnsi"/>
          <w:sz w:val="32"/>
          <w:szCs w:val="32"/>
        </w:rPr>
        <w:br/>
        <w:t xml:space="preserve">Bagong taon ay magbagong buhay </w:t>
      </w:r>
      <w:r w:rsidRPr="005319EE">
        <w:rPr>
          <w:rFonts w:asciiTheme="majorHAnsi" w:hAnsiTheme="majorHAnsi"/>
          <w:sz w:val="32"/>
          <w:szCs w:val="32"/>
        </w:rPr>
        <w:br/>
        <w:t xml:space="preserve">Nang lumigaya ang ating bayan </w:t>
      </w:r>
      <w:r w:rsidRPr="005319EE">
        <w:rPr>
          <w:rFonts w:asciiTheme="majorHAnsi" w:hAnsiTheme="majorHAnsi"/>
          <w:sz w:val="32"/>
          <w:szCs w:val="32"/>
        </w:rPr>
        <w:br/>
        <w:t xml:space="preserve">Tayo'y magsikap upang makamtan </w:t>
      </w:r>
      <w:r w:rsidRPr="005319EE">
        <w:rPr>
          <w:rFonts w:asciiTheme="majorHAnsi" w:hAnsiTheme="majorHAnsi"/>
          <w:sz w:val="32"/>
          <w:szCs w:val="32"/>
        </w:rPr>
        <w:br/>
        <w:t xml:space="preserve">Natin ang kasaganaan </w:t>
      </w:r>
      <w:r w:rsidRPr="005319EE">
        <w:rPr>
          <w:rFonts w:asciiTheme="majorHAnsi" w:hAnsiTheme="majorHAnsi"/>
          <w:sz w:val="32"/>
          <w:szCs w:val="32"/>
        </w:rPr>
        <w:br/>
      </w:r>
    </w:p>
    <w:p w14:paraId="6E3DE2C1" w14:textId="77777777" w:rsidR="00E86CFB" w:rsidRPr="005319EE" w:rsidRDefault="00E86CFB" w:rsidP="00E86CFB">
      <w:pPr>
        <w:pStyle w:val="HTMLPreformatted"/>
        <w:rPr>
          <w:rFonts w:asciiTheme="majorHAnsi" w:hAnsiTheme="majorHAnsi"/>
          <w:sz w:val="32"/>
          <w:szCs w:val="32"/>
        </w:rPr>
      </w:pPr>
    </w:p>
    <w:p w14:paraId="5730EE7D" w14:textId="77777777" w:rsidR="00E86CFB" w:rsidRPr="005319EE" w:rsidRDefault="00E86CFB" w:rsidP="00E86CFB">
      <w:pPr>
        <w:pStyle w:val="HTMLPreformatted"/>
        <w:rPr>
          <w:rFonts w:asciiTheme="majorHAnsi" w:hAnsiTheme="majorHAnsi"/>
          <w:sz w:val="32"/>
          <w:szCs w:val="32"/>
        </w:rPr>
      </w:pPr>
      <w:r w:rsidRPr="005319EE">
        <w:rPr>
          <w:rFonts w:asciiTheme="majorHAnsi" w:hAnsiTheme="majorHAnsi"/>
          <w:sz w:val="32"/>
          <w:szCs w:val="32"/>
        </w:rPr>
        <w:t xml:space="preserve">Tayo'y mangagsiawit habang ang mundo'y tahimik </w:t>
      </w:r>
      <w:r w:rsidRPr="005319EE">
        <w:rPr>
          <w:rFonts w:asciiTheme="majorHAnsi" w:hAnsiTheme="majorHAnsi"/>
          <w:sz w:val="32"/>
          <w:szCs w:val="32"/>
        </w:rPr>
        <w:br/>
        <w:t xml:space="preserve">Ang araw ay sumapit nang sanggol na dulot ng langit </w:t>
      </w:r>
      <w:r w:rsidRPr="005319EE">
        <w:rPr>
          <w:rFonts w:asciiTheme="majorHAnsi" w:hAnsiTheme="majorHAnsi"/>
          <w:sz w:val="32"/>
          <w:szCs w:val="32"/>
        </w:rPr>
        <w:br/>
        <w:t xml:space="preserve">Tayo ay magmahalan ating sundin ang gintong aral </w:t>
      </w:r>
      <w:r w:rsidRPr="005319EE">
        <w:rPr>
          <w:rFonts w:asciiTheme="majorHAnsi" w:hAnsiTheme="majorHAnsi"/>
          <w:sz w:val="32"/>
          <w:szCs w:val="32"/>
        </w:rPr>
        <w:br/>
        <w:t xml:space="preserve">At magbuhat ngayon </w:t>
      </w:r>
      <w:r w:rsidRPr="005319EE">
        <w:rPr>
          <w:rFonts w:asciiTheme="majorHAnsi" w:hAnsiTheme="majorHAnsi"/>
          <w:sz w:val="32"/>
          <w:szCs w:val="32"/>
        </w:rPr>
        <w:br/>
        <w:t xml:space="preserve">Kahit hindi Pasko ay magbigayan. </w:t>
      </w:r>
    </w:p>
    <w:p w14:paraId="242013E7" w14:textId="77777777" w:rsidR="00E86CFB" w:rsidRDefault="00E86CF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97CC862" w14:textId="6746D9D8" w:rsidR="0044257F" w:rsidRPr="00C67D3F" w:rsidRDefault="00ED046D" w:rsidP="0044257F">
      <w:pPr>
        <w:pStyle w:val="Heading1"/>
        <w:rPr>
          <w:rStyle w:val="Hyperlink"/>
          <w:sz w:val="44"/>
          <w:szCs w:val="36"/>
          <w:u w:val="none"/>
        </w:rPr>
      </w:pPr>
      <w:r w:rsidRPr="00C67D3F">
        <w:lastRenderedPageBreak/>
        <w:fldChar w:fldCharType="begin"/>
      </w:r>
      <w:r w:rsidRPr="00715316">
        <w:instrText xml:space="preserve"> HYPERLINK  \l "_top" </w:instrText>
      </w:r>
      <w:r w:rsidRPr="00C67D3F">
        <w:fldChar w:fldCharType="separate"/>
      </w:r>
      <w:bookmarkStart w:id="50" w:name="_Toc186886594"/>
      <w:r w:rsidR="0044257F" w:rsidRPr="00C67D3F">
        <w:rPr>
          <w:rStyle w:val="Hyperlink"/>
          <w:sz w:val="44"/>
          <w:szCs w:val="36"/>
          <w:u w:val="none"/>
        </w:rPr>
        <w:t>MAMAMALAKAYA NG TAO</w:t>
      </w:r>
      <w:bookmarkEnd w:id="50"/>
    </w:p>
    <w:p w14:paraId="03203950" w14:textId="5E861E78" w:rsidR="0044257F" w:rsidRPr="00715316" w:rsidRDefault="00ED046D" w:rsidP="0044257F">
      <w:pPr>
        <w:rPr>
          <w:rFonts w:ascii="Arial" w:hAnsi="Arial" w:cs="Arial"/>
          <w:sz w:val="28"/>
          <w:szCs w:val="28"/>
        </w:rPr>
      </w:pPr>
      <w:r w:rsidRPr="00C67D3F">
        <w:rPr>
          <w:rFonts w:asciiTheme="majorHAnsi" w:eastAsiaTheme="majorEastAsia" w:hAnsiTheme="majorHAnsi" w:cstheme="majorBidi"/>
          <w:color w:val="2E74B5" w:themeColor="accent1" w:themeShade="BF"/>
          <w:sz w:val="36"/>
          <w:szCs w:val="36"/>
        </w:rPr>
        <w:fldChar w:fldCharType="end"/>
      </w:r>
    </w:p>
    <w:p w14:paraId="252FE936" w14:textId="77777777" w:rsidR="000469E8" w:rsidRDefault="000469E8" w:rsidP="0044257F">
      <w:pPr>
        <w:rPr>
          <w:rFonts w:asciiTheme="majorHAnsi" w:hAnsiTheme="majorHAnsi" w:cs="Arial"/>
          <w:sz w:val="32"/>
          <w:szCs w:val="32"/>
        </w:rPr>
        <w:sectPr w:rsidR="000469E8" w:rsidSect="00733E75">
          <w:type w:val="continuous"/>
          <w:pgSz w:w="12240" w:h="15840"/>
          <w:pgMar w:top="851" w:right="1440" w:bottom="1440" w:left="1440" w:header="720" w:footer="720" w:gutter="0"/>
          <w:cols w:space="720"/>
          <w:docGrid w:linePitch="360"/>
        </w:sectPr>
      </w:pPr>
    </w:p>
    <w:p w14:paraId="18813594" w14:textId="57C4055D" w:rsidR="00D67599" w:rsidRPr="00A5089C" w:rsidRDefault="00733E75" w:rsidP="0044257F">
      <w:pPr>
        <w:rPr>
          <w:rFonts w:asciiTheme="majorHAnsi" w:hAnsiTheme="majorHAnsi" w:cs="Arial"/>
          <w:b/>
          <w:bCs/>
          <w:sz w:val="36"/>
          <w:szCs w:val="36"/>
        </w:rPr>
      </w:pPr>
      <w:r w:rsidRPr="00A5089C">
        <w:rPr>
          <w:rFonts w:asciiTheme="majorHAnsi" w:hAnsiTheme="majorHAnsi" w:cs="Arial"/>
          <w:b/>
          <w:bCs/>
          <w:sz w:val="36"/>
          <w:szCs w:val="36"/>
        </w:rPr>
        <w:t>I</w:t>
      </w:r>
    </w:p>
    <w:p w14:paraId="6ADF528A" w14:textId="449EBB38" w:rsidR="00232F60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Itong alon sa dagat </w:t>
      </w:r>
    </w:p>
    <w:p w14:paraId="06436026" w14:textId="5D14326C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tulad ng ating buhay</w:t>
      </w:r>
    </w:p>
    <w:p w14:paraId="6D7B6805" w14:textId="77777777" w:rsidR="00232F60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Kung minsan ay tahimik </w:t>
      </w:r>
    </w:p>
    <w:p w14:paraId="61CC3A1E" w14:textId="146E7B43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kung minsa’y magalaw</w:t>
      </w:r>
    </w:p>
    <w:p w14:paraId="1E67D11F" w14:textId="77777777" w:rsidR="00232F60" w:rsidRDefault="00232F60" w:rsidP="0044257F">
      <w:pPr>
        <w:rPr>
          <w:rFonts w:asciiTheme="majorHAnsi" w:hAnsiTheme="majorHAnsi" w:cs="Arial"/>
          <w:sz w:val="36"/>
          <w:szCs w:val="36"/>
        </w:rPr>
      </w:pPr>
    </w:p>
    <w:p w14:paraId="4C1D5D77" w14:textId="57A9936A" w:rsidR="00733E75" w:rsidRPr="00A5089C" w:rsidRDefault="00733E75" w:rsidP="0044257F">
      <w:pPr>
        <w:rPr>
          <w:rFonts w:asciiTheme="majorHAnsi" w:hAnsiTheme="majorHAnsi" w:cs="Arial"/>
          <w:b/>
          <w:bCs/>
          <w:sz w:val="36"/>
          <w:szCs w:val="36"/>
        </w:rPr>
      </w:pPr>
      <w:r w:rsidRPr="00A5089C">
        <w:rPr>
          <w:rFonts w:asciiTheme="majorHAnsi" w:hAnsiTheme="majorHAnsi" w:cs="Arial"/>
          <w:b/>
          <w:bCs/>
          <w:sz w:val="36"/>
          <w:szCs w:val="36"/>
        </w:rPr>
        <w:t>II</w:t>
      </w:r>
    </w:p>
    <w:p w14:paraId="79D7387D" w14:textId="77777777" w:rsidR="00232F60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Ganyan ang ating buhay </w:t>
      </w:r>
    </w:p>
    <w:p w14:paraId="72DE7717" w14:textId="0FCE5673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kung mayro’ng kalungkutan </w:t>
      </w:r>
    </w:p>
    <w:p w14:paraId="01F11D83" w14:textId="77777777" w:rsidR="00232F60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Paglipas ng hilahil, </w:t>
      </w:r>
    </w:p>
    <w:p w14:paraId="5B8B94FB" w14:textId="509F14E3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mayro’ng kaligayahan.</w:t>
      </w:r>
    </w:p>
    <w:p w14:paraId="6F13991D" w14:textId="77777777" w:rsidR="00232F60" w:rsidRDefault="00232F60" w:rsidP="0044257F">
      <w:pPr>
        <w:rPr>
          <w:rFonts w:asciiTheme="majorHAnsi" w:hAnsiTheme="majorHAnsi" w:cs="Arial"/>
          <w:sz w:val="36"/>
          <w:szCs w:val="36"/>
        </w:rPr>
      </w:pPr>
    </w:p>
    <w:p w14:paraId="6F0BF1BD" w14:textId="0C0C4C61" w:rsidR="00733E75" w:rsidRPr="00A5089C" w:rsidRDefault="00733E75" w:rsidP="0044257F">
      <w:pPr>
        <w:rPr>
          <w:rFonts w:asciiTheme="majorHAnsi" w:hAnsiTheme="majorHAnsi" w:cs="Arial"/>
          <w:b/>
          <w:bCs/>
          <w:sz w:val="36"/>
          <w:szCs w:val="36"/>
        </w:rPr>
      </w:pPr>
      <w:r w:rsidRPr="00A5089C">
        <w:rPr>
          <w:rFonts w:asciiTheme="majorHAnsi" w:hAnsiTheme="majorHAnsi" w:cs="Arial"/>
          <w:b/>
          <w:bCs/>
          <w:sz w:val="36"/>
          <w:szCs w:val="36"/>
        </w:rPr>
        <w:t>III</w:t>
      </w:r>
    </w:p>
    <w:p w14:paraId="56FB5322" w14:textId="77777777" w:rsidR="00232F60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Itong alon sa dagat </w:t>
      </w:r>
    </w:p>
    <w:p w14:paraId="14DF431E" w14:textId="5DE5E126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itulak man ng hangin</w:t>
      </w:r>
    </w:p>
    <w:p w14:paraId="317318E1" w14:textId="77777777" w:rsidR="0006013E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Hindi makalampas </w:t>
      </w:r>
    </w:p>
    <w:p w14:paraId="541E98E2" w14:textId="4AC98EAB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sapagkat mabuhangin</w:t>
      </w:r>
    </w:p>
    <w:p w14:paraId="1539EC04" w14:textId="5B3ABDAE" w:rsidR="0006013E" w:rsidRPr="00A5089C" w:rsidRDefault="00733E75" w:rsidP="0044257F">
      <w:pPr>
        <w:rPr>
          <w:rFonts w:asciiTheme="majorHAnsi" w:hAnsiTheme="majorHAnsi" w:cs="Arial"/>
          <w:b/>
          <w:bCs/>
          <w:sz w:val="36"/>
          <w:szCs w:val="36"/>
        </w:rPr>
      </w:pPr>
      <w:r>
        <w:rPr>
          <w:rFonts w:asciiTheme="majorHAnsi" w:hAnsiTheme="majorHAnsi" w:cs="Arial"/>
          <w:sz w:val="36"/>
          <w:szCs w:val="36"/>
        </w:rPr>
        <w:br/>
      </w:r>
      <w:r w:rsidRPr="00A5089C">
        <w:rPr>
          <w:rFonts w:asciiTheme="majorHAnsi" w:hAnsiTheme="majorHAnsi" w:cs="Arial"/>
          <w:b/>
          <w:bCs/>
          <w:sz w:val="36"/>
          <w:szCs w:val="36"/>
        </w:rPr>
        <w:t>IV</w:t>
      </w:r>
    </w:p>
    <w:p w14:paraId="69346D71" w14:textId="77777777" w:rsidR="0006013E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Kahit may suliranin</w:t>
      </w:r>
    </w:p>
    <w:p w14:paraId="34DBFEC7" w14:textId="6A200388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 awa’y dumarating din</w:t>
      </w:r>
    </w:p>
    <w:p w14:paraId="067AC9A7" w14:textId="77777777" w:rsidR="0006013E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Upang ito’y bathin </w:t>
      </w:r>
    </w:p>
    <w:p w14:paraId="76C9E89D" w14:textId="1B577D9E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at ito’y ating lutasin</w:t>
      </w:r>
    </w:p>
    <w:p w14:paraId="3AEDC473" w14:textId="77777777" w:rsidR="0044257F" w:rsidRDefault="0044257F" w:rsidP="0044257F">
      <w:pPr>
        <w:rPr>
          <w:rFonts w:asciiTheme="majorHAnsi" w:hAnsiTheme="majorHAnsi" w:cs="Arial"/>
          <w:sz w:val="36"/>
          <w:szCs w:val="36"/>
        </w:rPr>
      </w:pPr>
    </w:p>
    <w:p w14:paraId="517C0D88" w14:textId="77777777" w:rsidR="00D67599" w:rsidRDefault="00D67599" w:rsidP="0044257F">
      <w:pPr>
        <w:rPr>
          <w:rFonts w:asciiTheme="majorHAnsi" w:hAnsiTheme="majorHAnsi" w:cs="Arial"/>
          <w:sz w:val="36"/>
          <w:szCs w:val="36"/>
        </w:rPr>
      </w:pPr>
    </w:p>
    <w:p w14:paraId="26B65466" w14:textId="77777777" w:rsidR="00D67599" w:rsidRDefault="00D67599" w:rsidP="0044257F">
      <w:pPr>
        <w:rPr>
          <w:rFonts w:asciiTheme="majorHAnsi" w:hAnsiTheme="majorHAnsi" w:cs="Arial"/>
          <w:sz w:val="36"/>
          <w:szCs w:val="36"/>
        </w:rPr>
      </w:pPr>
    </w:p>
    <w:p w14:paraId="11D48892" w14:textId="77777777" w:rsidR="00731AE1" w:rsidRDefault="00731AE1" w:rsidP="0044257F">
      <w:pPr>
        <w:rPr>
          <w:rFonts w:asciiTheme="majorHAnsi" w:hAnsiTheme="majorHAnsi" w:cs="Arial"/>
          <w:sz w:val="36"/>
          <w:szCs w:val="36"/>
        </w:rPr>
      </w:pPr>
    </w:p>
    <w:p w14:paraId="5C79E377" w14:textId="77777777" w:rsidR="00733E75" w:rsidRDefault="00733E75" w:rsidP="0044257F">
      <w:pPr>
        <w:rPr>
          <w:rFonts w:asciiTheme="majorHAnsi" w:hAnsiTheme="majorHAnsi" w:cs="Arial"/>
          <w:sz w:val="36"/>
          <w:szCs w:val="36"/>
        </w:rPr>
      </w:pPr>
    </w:p>
    <w:p w14:paraId="4BA5B322" w14:textId="49FC2DC5" w:rsidR="00D67599" w:rsidRPr="00A5089C" w:rsidRDefault="00EB326A" w:rsidP="0044257F">
      <w:pPr>
        <w:rPr>
          <w:rFonts w:asciiTheme="majorHAnsi" w:hAnsiTheme="majorHAnsi" w:cs="Arial"/>
          <w:b/>
          <w:bCs/>
          <w:sz w:val="36"/>
          <w:szCs w:val="36"/>
        </w:rPr>
      </w:pPr>
      <w:r w:rsidRPr="00A5089C">
        <w:rPr>
          <w:rFonts w:asciiTheme="majorHAnsi" w:hAnsiTheme="majorHAnsi" w:cs="Arial"/>
          <w:b/>
          <w:bCs/>
          <w:sz w:val="36"/>
          <w:szCs w:val="36"/>
        </w:rPr>
        <w:t>V</w:t>
      </w:r>
    </w:p>
    <w:p w14:paraId="01F87EA9" w14:textId="77777777" w:rsidR="000469E8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Bawat alon sa dagat, </w:t>
      </w:r>
    </w:p>
    <w:p w14:paraId="4E963B87" w14:textId="465690A9" w:rsidR="0044257F" w:rsidRPr="000469E8" w:rsidRDefault="0044257F" w:rsidP="00057699">
      <w:pPr>
        <w:ind w:right="-1440"/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tinig na tumatawag</w:t>
      </w:r>
    </w:p>
    <w:p w14:paraId="216208E9" w14:textId="77777777" w:rsidR="000469E8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Habang naghahayuma </w:t>
      </w:r>
    </w:p>
    <w:p w14:paraId="74769C61" w14:textId="351FD603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o namamalakaya</w:t>
      </w:r>
    </w:p>
    <w:p w14:paraId="1D7824FE" w14:textId="4CC37DF0" w:rsidR="000469E8" w:rsidRPr="00A5089C" w:rsidRDefault="00EB326A" w:rsidP="0044257F">
      <w:pPr>
        <w:rPr>
          <w:rFonts w:asciiTheme="majorHAnsi" w:hAnsiTheme="majorHAnsi" w:cs="Arial"/>
          <w:b/>
          <w:bCs/>
          <w:sz w:val="36"/>
          <w:szCs w:val="36"/>
        </w:rPr>
      </w:pPr>
      <w:r>
        <w:rPr>
          <w:rFonts w:asciiTheme="majorHAnsi" w:hAnsiTheme="majorHAnsi" w:cs="Arial"/>
          <w:sz w:val="36"/>
          <w:szCs w:val="36"/>
        </w:rPr>
        <w:br/>
      </w:r>
      <w:r w:rsidRPr="00A5089C">
        <w:rPr>
          <w:rFonts w:asciiTheme="majorHAnsi" w:hAnsiTheme="majorHAnsi" w:cs="Arial"/>
          <w:b/>
          <w:bCs/>
          <w:sz w:val="36"/>
          <w:szCs w:val="36"/>
        </w:rPr>
        <w:t>VI</w:t>
      </w:r>
    </w:p>
    <w:p w14:paraId="41492335" w14:textId="77777777" w:rsidR="00887A2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Lambat ng aking buhay </w:t>
      </w:r>
    </w:p>
    <w:p w14:paraId="055A3C7D" w14:textId="15C1A7A5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maari bang iwanan</w:t>
      </w:r>
    </w:p>
    <w:p w14:paraId="65B04824" w14:textId="77777777" w:rsidR="00887A2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Upang mamalakaya </w:t>
      </w:r>
    </w:p>
    <w:p w14:paraId="71CF35A3" w14:textId="2DD87FEC" w:rsidR="0044257F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ng taong iyong hirang?</w:t>
      </w:r>
    </w:p>
    <w:p w14:paraId="5B2D7030" w14:textId="467D27E4" w:rsidR="00887A28" w:rsidRPr="00A5089C" w:rsidRDefault="00EB326A" w:rsidP="0044257F">
      <w:pPr>
        <w:rPr>
          <w:rFonts w:asciiTheme="majorHAnsi" w:hAnsiTheme="majorHAnsi" w:cs="Arial"/>
          <w:b/>
          <w:bCs/>
          <w:sz w:val="36"/>
          <w:szCs w:val="36"/>
        </w:rPr>
      </w:pPr>
      <w:r>
        <w:rPr>
          <w:rFonts w:asciiTheme="majorHAnsi" w:hAnsiTheme="majorHAnsi" w:cs="Arial"/>
          <w:sz w:val="36"/>
          <w:szCs w:val="36"/>
        </w:rPr>
        <w:br/>
      </w:r>
      <w:r w:rsidRPr="00A5089C">
        <w:rPr>
          <w:rFonts w:asciiTheme="majorHAnsi" w:hAnsiTheme="majorHAnsi" w:cs="Arial"/>
          <w:b/>
          <w:bCs/>
          <w:sz w:val="36"/>
          <w:szCs w:val="36"/>
        </w:rPr>
        <w:t>VII</w:t>
      </w:r>
    </w:p>
    <w:p w14:paraId="1F1070F0" w14:textId="77777777" w:rsidR="00887A2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Humayo ka sa laot </w:t>
      </w:r>
    </w:p>
    <w:p w14:paraId="3549B131" w14:textId="7935C696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ng aking karagatan</w:t>
      </w:r>
    </w:p>
    <w:p w14:paraId="50148A79" w14:textId="77777777" w:rsidR="00887A2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 xml:space="preserve">Ang lambat ay ihulog </w:t>
      </w:r>
    </w:p>
    <w:p w14:paraId="671F6BC1" w14:textId="54C9782F" w:rsidR="0044257F" w:rsidRPr="000469E8" w:rsidRDefault="0044257F" w:rsidP="0044257F">
      <w:pPr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sa dakong kalaliman</w:t>
      </w:r>
    </w:p>
    <w:p w14:paraId="3B75CBD7" w14:textId="77777777" w:rsidR="0044257F" w:rsidRPr="000469E8" w:rsidRDefault="0044257F" w:rsidP="00663FED">
      <w:pPr>
        <w:ind w:right="-1151"/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Sa iyong salita at kung ika’y kapiling</w:t>
      </w:r>
    </w:p>
    <w:p w14:paraId="3119D332" w14:textId="77777777" w:rsidR="0044257F" w:rsidRPr="000469E8" w:rsidRDefault="0044257F" w:rsidP="00057699">
      <w:pPr>
        <w:ind w:right="-1015"/>
        <w:rPr>
          <w:rFonts w:asciiTheme="majorHAnsi" w:hAnsiTheme="majorHAnsi" w:cs="Arial"/>
          <w:sz w:val="36"/>
          <w:szCs w:val="36"/>
        </w:rPr>
      </w:pPr>
      <w:r w:rsidRPr="000469E8">
        <w:rPr>
          <w:rFonts w:asciiTheme="majorHAnsi" w:hAnsiTheme="majorHAnsi" w:cs="Arial"/>
          <w:sz w:val="36"/>
          <w:szCs w:val="36"/>
        </w:rPr>
        <w:t>Mga kawan sa dagat ay huhuliin.</w:t>
      </w:r>
    </w:p>
    <w:p w14:paraId="3A12744A" w14:textId="77777777" w:rsidR="000469E8" w:rsidRDefault="000469E8">
      <w:pPr>
        <w:rPr>
          <w:rFonts w:ascii="Arial" w:hAnsi="Arial" w:cs="Arial"/>
          <w:sz w:val="32"/>
          <w:szCs w:val="32"/>
        </w:rPr>
        <w:sectPr w:rsidR="000469E8" w:rsidSect="00057699">
          <w:type w:val="continuous"/>
          <w:pgSz w:w="12240" w:h="15840"/>
          <w:pgMar w:top="1440" w:right="1608" w:bottom="1440" w:left="1440" w:header="720" w:footer="720" w:gutter="0"/>
          <w:cols w:num="2" w:space="164"/>
          <w:docGrid w:linePitch="360"/>
        </w:sectPr>
      </w:pPr>
    </w:p>
    <w:p w14:paraId="20E59BB8" w14:textId="77777777" w:rsidR="004F49EA" w:rsidRDefault="004F49E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3DC419F1" w14:textId="77777777" w:rsidR="006315FD" w:rsidRDefault="006315FD" w:rsidP="00C02369">
      <w:pPr>
        <w:spacing w:line="360" w:lineRule="auto"/>
        <w:rPr>
          <w:rStyle w:val="Hyperlink"/>
          <w:rFonts w:asciiTheme="majorHAnsi" w:eastAsiaTheme="majorEastAsia" w:hAnsiTheme="majorHAnsi" w:cstheme="majorBidi"/>
          <w:sz w:val="44"/>
          <w:szCs w:val="36"/>
          <w:u w:val="none"/>
        </w:rPr>
        <w:sectPr w:rsidR="006315FD" w:rsidSect="00CE63CC">
          <w:type w:val="continuous"/>
          <w:pgSz w:w="12240" w:h="15840"/>
          <w:pgMar w:top="810" w:right="1440" w:bottom="360" w:left="1440" w:header="720" w:footer="720" w:gutter="0"/>
          <w:cols w:num="2" w:space="720"/>
        </w:sectPr>
      </w:pPr>
    </w:p>
    <w:p w14:paraId="466A5DE1" w14:textId="52FB72D4" w:rsidR="00C02369" w:rsidRPr="002E118F" w:rsidRDefault="00000000" w:rsidP="00C02369">
      <w:pPr>
        <w:spacing w:line="360" w:lineRule="auto"/>
        <w:rPr>
          <w:rFonts w:ascii="Verdana" w:hAnsi="Verdana" w:cs="Arial"/>
          <w:b/>
          <w:bCs/>
          <w:color w:val="000000"/>
          <w:sz w:val="44"/>
          <w:szCs w:val="44"/>
          <w:shd w:val="clear" w:color="auto" w:fill="FFFFFF"/>
        </w:rPr>
      </w:pPr>
      <w:hyperlink w:anchor="_top" w:history="1">
        <w:r w:rsidR="00C02369" w:rsidRPr="002E118F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MAPAPALAD</w:t>
        </w:r>
      </w:hyperlink>
    </w:p>
    <w:p w14:paraId="79A06510" w14:textId="77777777" w:rsidR="00C02369" w:rsidRPr="00A90A68" w:rsidRDefault="00C02369" w:rsidP="00C02369">
      <w:pPr>
        <w:spacing w:line="360" w:lineRule="auto"/>
        <w:rPr>
          <w:rFonts w:ascii="Verdana" w:hAnsi="Verdana" w:cs="Arial"/>
          <w:b/>
          <w:bCs/>
          <w:color w:val="000000"/>
          <w:sz w:val="28"/>
          <w:szCs w:val="28"/>
          <w:shd w:val="clear" w:color="auto" w:fill="FFFFFF"/>
        </w:rPr>
      </w:pPr>
    </w:p>
    <w:p w14:paraId="19521F56" w14:textId="77777777" w:rsidR="00C02369" w:rsidRPr="00A92AFA" w:rsidRDefault="00C02369" w:rsidP="00A25638">
      <w:pPr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A92AFA">
        <w:rPr>
          <w:rFonts w:asciiTheme="majorHAnsi" w:eastAsia="Times New Roman" w:hAnsiTheme="majorHAnsi" w:cs="Courier New"/>
          <w:b/>
          <w:bCs/>
          <w:sz w:val="32"/>
          <w:szCs w:val="32"/>
        </w:rPr>
        <w:t>I</w:t>
      </w:r>
    </w:p>
    <w:p w14:paraId="7E88D7EB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t xml:space="preserve">Mapapalad kayong mahihirap, </w:t>
      </w:r>
    </w:p>
    <w:p w14:paraId="62D03C9E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t>ang kaharian ng Diyos sa inyo.</w:t>
      </w:r>
      <w:r w:rsidRPr="00E4585D">
        <w:rPr>
          <w:rFonts w:asciiTheme="majorHAnsi" w:eastAsia="Times New Roman" w:hAnsiTheme="majorHAnsi" w:cs="Courier New"/>
          <w:sz w:val="32"/>
          <w:szCs w:val="32"/>
        </w:rPr>
        <w:br/>
        <w:t xml:space="preserve">Mapapalad kayong nagugutom, </w:t>
      </w:r>
    </w:p>
    <w:p w14:paraId="69B2691D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t>sapagkat bubusugin kayo.</w:t>
      </w:r>
      <w:r w:rsidRPr="00E4585D">
        <w:rPr>
          <w:rFonts w:asciiTheme="majorHAnsi" w:eastAsia="Times New Roman" w:hAnsiTheme="majorHAnsi" w:cs="Courier New"/>
          <w:sz w:val="32"/>
          <w:szCs w:val="32"/>
        </w:rPr>
        <w:br/>
        <w:t xml:space="preserve">Mapapalad kayong nahahapis, </w:t>
      </w:r>
    </w:p>
    <w:p w14:paraId="7C777711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t>sapagkat aaliwin kayo.</w:t>
      </w:r>
      <w:r w:rsidRPr="00E4585D">
        <w:rPr>
          <w:rFonts w:asciiTheme="majorHAnsi" w:eastAsia="Times New Roman" w:hAnsiTheme="majorHAnsi" w:cs="Courier New"/>
          <w:sz w:val="32"/>
          <w:szCs w:val="32"/>
        </w:rPr>
        <w:br/>
      </w:r>
    </w:p>
    <w:p w14:paraId="0E1FB8D8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br/>
      </w:r>
      <w:r w:rsidRPr="00A92AFA">
        <w:rPr>
          <w:rFonts w:asciiTheme="majorHAnsi" w:eastAsia="Times New Roman" w:hAnsiTheme="majorHAnsi" w:cs="Courier New"/>
          <w:b/>
          <w:bCs/>
          <w:sz w:val="32"/>
          <w:szCs w:val="32"/>
        </w:rPr>
        <w:t>Koro:</w:t>
      </w:r>
      <w:r w:rsidRPr="00A92AFA">
        <w:rPr>
          <w:rFonts w:asciiTheme="majorHAnsi" w:eastAsia="Times New Roman" w:hAnsiTheme="majorHAnsi" w:cs="Courier New"/>
          <w:b/>
          <w:bCs/>
          <w:sz w:val="32"/>
          <w:szCs w:val="32"/>
        </w:rPr>
        <w:br/>
      </w:r>
      <w:r w:rsidRPr="00E4585D">
        <w:rPr>
          <w:rFonts w:asciiTheme="majorHAnsi" w:eastAsia="Times New Roman" w:hAnsiTheme="majorHAnsi" w:cs="Courier New"/>
          <w:sz w:val="32"/>
          <w:szCs w:val="32"/>
        </w:rPr>
        <w:t xml:space="preserve">Mapapalad, Panginoon, </w:t>
      </w:r>
    </w:p>
    <w:p w14:paraId="7202FF12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t>ang abang katulad Mo.</w:t>
      </w:r>
      <w:r w:rsidRPr="00E4585D">
        <w:rPr>
          <w:rFonts w:asciiTheme="majorHAnsi" w:eastAsia="Times New Roman" w:hAnsiTheme="majorHAnsi" w:cs="Courier New"/>
          <w:sz w:val="32"/>
          <w:szCs w:val="32"/>
        </w:rPr>
        <w:br/>
      </w:r>
    </w:p>
    <w:p w14:paraId="7800561D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A92AFA">
        <w:rPr>
          <w:rFonts w:asciiTheme="majorHAnsi" w:eastAsia="Times New Roman" w:hAnsiTheme="majorHAnsi" w:cs="Courier New"/>
          <w:b/>
          <w:bCs/>
          <w:sz w:val="32"/>
          <w:szCs w:val="32"/>
        </w:rPr>
        <w:t>II</w:t>
      </w:r>
      <w:r w:rsidRPr="00A92AFA">
        <w:rPr>
          <w:rFonts w:asciiTheme="majorHAnsi" w:eastAsia="Times New Roman" w:hAnsiTheme="majorHAnsi" w:cs="Courier New"/>
          <w:b/>
          <w:bCs/>
          <w:sz w:val="32"/>
          <w:szCs w:val="32"/>
        </w:rPr>
        <w:br/>
      </w:r>
      <w:r w:rsidRPr="00E4585D">
        <w:rPr>
          <w:rFonts w:asciiTheme="majorHAnsi" w:eastAsia="Times New Roman" w:hAnsiTheme="majorHAnsi" w:cs="Courier New"/>
          <w:sz w:val="32"/>
          <w:szCs w:val="32"/>
        </w:rPr>
        <w:t xml:space="preserve">Mapapalad kayong maawain, </w:t>
      </w:r>
    </w:p>
    <w:p w14:paraId="3FF48B0D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t>kaaawaan kayo ng Diyos.</w:t>
      </w:r>
      <w:r w:rsidRPr="00E4585D">
        <w:rPr>
          <w:rFonts w:asciiTheme="majorHAnsi" w:eastAsia="Times New Roman" w:hAnsiTheme="majorHAnsi" w:cs="Courier New"/>
          <w:sz w:val="32"/>
          <w:szCs w:val="32"/>
        </w:rPr>
        <w:br/>
        <w:t xml:space="preserve">Mapapalad kayong tumatangis, </w:t>
      </w:r>
    </w:p>
    <w:p w14:paraId="23873695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t>sapagkat liligaya kayo.</w:t>
      </w:r>
      <w:r w:rsidRPr="00E4585D">
        <w:rPr>
          <w:rFonts w:asciiTheme="majorHAnsi" w:eastAsia="Times New Roman" w:hAnsiTheme="majorHAnsi" w:cs="Courier New"/>
          <w:sz w:val="32"/>
          <w:szCs w:val="32"/>
        </w:rPr>
        <w:br/>
        <w:t xml:space="preserve">Mapapalad kayong inuusig, </w:t>
      </w:r>
    </w:p>
    <w:p w14:paraId="1545C933" w14:textId="77777777" w:rsidR="00C02369" w:rsidRPr="00E4585D" w:rsidRDefault="00C02369" w:rsidP="00A25638">
      <w:pPr>
        <w:rPr>
          <w:rFonts w:asciiTheme="majorHAnsi" w:eastAsia="Times New Roman" w:hAnsiTheme="majorHAnsi" w:cs="Courier New"/>
          <w:sz w:val="32"/>
          <w:szCs w:val="32"/>
        </w:rPr>
      </w:pPr>
      <w:r w:rsidRPr="00E4585D">
        <w:rPr>
          <w:rFonts w:asciiTheme="majorHAnsi" w:eastAsia="Times New Roman" w:hAnsiTheme="majorHAnsi" w:cs="Courier New"/>
          <w:sz w:val="32"/>
          <w:szCs w:val="32"/>
        </w:rPr>
        <w:t xml:space="preserve">maghahari ang D'yos sa inyo. </w:t>
      </w:r>
    </w:p>
    <w:p w14:paraId="2723F8FC" w14:textId="77777777" w:rsidR="006315FD" w:rsidRDefault="00B93301">
      <w:pPr>
        <w:sectPr w:rsidR="006315FD" w:rsidSect="006315FD">
          <w:type w:val="continuous"/>
          <w:pgSz w:w="12240" w:h="15840"/>
          <w:pgMar w:top="810" w:right="1440" w:bottom="360" w:left="1440" w:header="720" w:footer="720" w:gutter="0"/>
          <w:cols w:space="720"/>
        </w:sectPr>
      </w:pPr>
      <w:r>
        <w:br w:type="page"/>
      </w:r>
    </w:p>
    <w:p w14:paraId="0FD55B0E" w14:textId="77777777" w:rsidR="00B93301" w:rsidRDefault="00B9330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6840178A" w14:textId="77777777" w:rsidR="00C9544D" w:rsidRDefault="00C9544D" w:rsidP="002D077F">
      <w:pPr>
        <w:pStyle w:val="Heading1"/>
        <w:sectPr w:rsidR="00C9544D" w:rsidSect="00CE63CC">
          <w:type w:val="continuous"/>
          <w:pgSz w:w="12240" w:h="15840"/>
          <w:pgMar w:top="810" w:right="1440" w:bottom="360" w:left="1440" w:header="720" w:footer="720" w:gutter="0"/>
          <w:cols w:num="2" w:space="720"/>
        </w:sectPr>
      </w:pPr>
    </w:p>
    <w:p w14:paraId="40418FA6" w14:textId="2B8B0897" w:rsidR="002D077F" w:rsidRPr="00FC616A" w:rsidRDefault="00000000" w:rsidP="002D077F">
      <w:pPr>
        <w:pStyle w:val="Heading1"/>
        <w:rPr>
          <w:sz w:val="40"/>
          <w:szCs w:val="40"/>
        </w:rPr>
      </w:pPr>
      <w:hyperlink w:anchor="_top" w:history="1">
        <w:bookmarkStart w:id="51" w:name="_Toc186886595"/>
        <w:r w:rsidR="002D077F" w:rsidRPr="00FC616A">
          <w:rPr>
            <w:rStyle w:val="Hyperlink"/>
            <w:sz w:val="48"/>
            <w:szCs w:val="40"/>
            <w:u w:val="none"/>
          </w:rPr>
          <w:t>MARIANG INA KO</w:t>
        </w:r>
        <w:bookmarkEnd w:id="51"/>
      </w:hyperlink>
      <w:r w:rsidR="002D077F" w:rsidRPr="00FC616A">
        <w:rPr>
          <w:sz w:val="40"/>
          <w:szCs w:val="40"/>
        </w:rPr>
        <w:t xml:space="preserve"> </w:t>
      </w:r>
      <w:r w:rsidR="002D077F" w:rsidRPr="00FC616A">
        <w:rPr>
          <w:sz w:val="40"/>
          <w:szCs w:val="40"/>
        </w:rPr>
        <w:br/>
      </w:r>
    </w:p>
    <w:p w14:paraId="0E24DD5C" w14:textId="77777777" w:rsidR="00280524" w:rsidRDefault="004573CB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7C5589">
        <w:rPr>
          <w:rFonts w:asciiTheme="majorHAnsi" w:hAnsiTheme="majorHAnsi"/>
          <w:b/>
          <w:bCs/>
          <w:sz w:val="32"/>
          <w:szCs w:val="32"/>
        </w:rPr>
        <w:t>I</w:t>
      </w:r>
      <w:r>
        <w:rPr>
          <w:rFonts w:asciiTheme="majorHAnsi" w:hAnsiTheme="majorHAnsi"/>
          <w:sz w:val="32"/>
          <w:szCs w:val="32"/>
        </w:rPr>
        <w:br/>
      </w:r>
      <w:r w:rsidR="002D077F" w:rsidRPr="00E93C9E">
        <w:rPr>
          <w:rFonts w:asciiTheme="majorHAnsi" w:hAnsiTheme="majorHAnsi"/>
          <w:sz w:val="32"/>
          <w:szCs w:val="32"/>
        </w:rPr>
        <w:t xml:space="preserve">Sa king paglalakbay, </w:t>
      </w:r>
    </w:p>
    <w:p w14:paraId="1750DA3B" w14:textId="77777777" w:rsidR="00280524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 xml:space="preserve">sa bundok ng buhay </w:t>
      </w:r>
      <w:r w:rsidRPr="00E93C9E">
        <w:rPr>
          <w:rFonts w:asciiTheme="majorHAnsi" w:hAnsiTheme="majorHAnsi"/>
          <w:sz w:val="32"/>
          <w:szCs w:val="32"/>
        </w:rPr>
        <w:br/>
        <w:t xml:space="preserve">Sa ligaya't lumbay, </w:t>
      </w:r>
    </w:p>
    <w:p w14:paraId="2E30ABF2" w14:textId="374CC5E6" w:rsidR="002D077F" w:rsidRPr="00E93C9E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 xml:space="preserve">maging talang gabay </w:t>
      </w:r>
      <w:r w:rsidRPr="00E93C9E">
        <w:rPr>
          <w:rFonts w:asciiTheme="majorHAnsi" w:hAnsiTheme="majorHAnsi"/>
          <w:sz w:val="32"/>
          <w:szCs w:val="32"/>
        </w:rPr>
        <w:br/>
      </w:r>
    </w:p>
    <w:p w14:paraId="1C41382F" w14:textId="77777777" w:rsidR="002D077F" w:rsidRPr="00E93C9E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</w:p>
    <w:p w14:paraId="0D1531AD" w14:textId="0B9B3BB6" w:rsidR="002D077F" w:rsidRPr="00E93C9E" w:rsidRDefault="002D077F" w:rsidP="002D077F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E93C9E">
        <w:rPr>
          <w:rFonts w:asciiTheme="majorHAnsi" w:hAnsiTheme="majorHAnsi"/>
          <w:b/>
          <w:sz w:val="32"/>
          <w:szCs w:val="32"/>
        </w:rPr>
        <w:t xml:space="preserve">Koro: </w:t>
      </w:r>
    </w:p>
    <w:p w14:paraId="011F8215" w14:textId="77777777" w:rsidR="002D077F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 xml:space="preserve">Mariang Ina ko, ako ri'y anak mo </w:t>
      </w:r>
      <w:r w:rsidRPr="00E93C9E">
        <w:rPr>
          <w:rFonts w:asciiTheme="majorHAnsi" w:hAnsiTheme="majorHAnsi"/>
          <w:sz w:val="32"/>
          <w:szCs w:val="32"/>
        </w:rPr>
        <w:br/>
        <w:t xml:space="preserve">Kay Kristong kuya ko, akayin mo ako </w:t>
      </w:r>
      <w:r w:rsidRPr="00E93C9E">
        <w:rPr>
          <w:rFonts w:asciiTheme="majorHAnsi" w:hAnsiTheme="majorHAnsi"/>
          <w:sz w:val="32"/>
          <w:szCs w:val="32"/>
        </w:rPr>
        <w:br/>
        <w:t xml:space="preserve">Kay Kristong kuya ko, akayin mo ako </w:t>
      </w:r>
      <w:r w:rsidRPr="00E93C9E">
        <w:rPr>
          <w:rFonts w:asciiTheme="majorHAnsi" w:hAnsiTheme="majorHAnsi"/>
          <w:sz w:val="32"/>
          <w:szCs w:val="32"/>
        </w:rPr>
        <w:br/>
      </w:r>
    </w:p>
    <w:p w14:paraId="6EB5DB5D" w14:textId="064CB47D" w:rsidR="007C5589" w:rsidRPr="007C5589" w:rsidRDefault="007C5589" w:rsidP="002D077F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7C5589">
        <w:rPr>
          <w:rFonts w:asciiTheme="majorHAnsi" w:hAnsiTheme="majorHAnsi"/>
          <w:b/>
          <w:bCs/>
          <w:sz w:val="32"/>
          <w:szCs w:val="32"/>
        </w:rPr>
        <w:t>II</w:t>
      </w:r>
    </w:p>
    <w:p w14:paraId="7EA0C4EB" w14:textId="77777777" w:rsidR="007C5589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 xml:space="preserve">Maging aking tulay, </w:t>
      </w:r>
    </w:p>
    <w:p w14:paraId="7C881A87" w14:textId="77777777" w:rsidR="007C5589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 xml:space="preserve">sa langit kong pakay </w:t>
      </w:r>
      <w:r w:rsidRPr="00E93C9E">
        <w:rPr>
          <w:rFonts w:asciiTheme="majorHAnsi" w:hAnsiTheme="majorHAnsi"/>
          <w:sz w:val="32"/>
          <w:szCs w:val="32"/>
        </w:rPr>
        <w:br/>
        <w:t xml:space="preserve">Sa bingit ng hukay, </w:t>
      </w:r>
    </w:p>
    <w:p w14:paraId="30CE1701" w14:textId="50627175" w:rsidR="002D077F" w:rsidRPr="00E93C9E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 xml:space="preserve">tangan aking kamay </w:t>
      </w:r>
      <w:r w:rsidRPr="00E93C9E">
        <w:rPr>
          <w:rFonts w:asciiTheme="majorHAnsi" w:hAnsiTheme="majorHAnsi"/>
          <w:sz w:val="32"/>
          <w:szCs w:val="32"/>
        </w:rPr>
        <w:br/>
      </w:r>
      <w:r w:rsidRPr="001D73E2">
        <w:rPr>
          <w:rFonts w:asciiTheme="majorHAnsi" w:hAnsiTheme="majorHAnsi"/>
          <w:i/>
          <w:iCs/>
          <w:sz w:val="32"/>
          <w:szCs w:val="32"/>
        </w:rPr>
        <w:t xml:space="preserve">(repeat Koro) </w:t>
      </w:r>
      <w:r w:rsidRPr="001D73E2">
        <w:rPr>
          <w:rFonts w:asciiTheme="majorHAnsi" w:hAnsiTheme="majorHAnsi"/>
          <w:i/>
          <w:iCs/>
          <w:sz w:val="32"/>
          <w:szCs w:val="32"/>
        </w:rPr>
        <w:br/>
      </w:r>
      <w:r w:rsidR="00DB2C69">
        <w:rPr>
          <w:rFonts w:asciiTheme="majorHAnsi" w:hAnsiTheme="majorHAnsi"/>
          <w:sz w:val="32"/>
          <w:szCs w:val="32"/>
        </w:rPr>
        <w:br/>
      </w:r>
      <w:r w:rsidR="00DB2C69" w:rsidRPr="00DB2C69">
        <w:rPr>
          <w:rFonts w:asciiTheme="majorHAnsi" w:hAnsiTheme="majorHAnsi"/>
          <w:b/>
          <w:bCs/>
          <w:sz w:val="32"/>
          <w:szCs w:val="32"/>
        </w:rPr>
        <w:t>III</w:t>
      </w:r>
    </w:p>
    <w:p w14:paraId="069431AE" w14:textId="77777777" w:rsidR="00C854B6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>Sabih</w:t>
      </w:r>
      <w:r w:rsidR="00A66305">
        <w:rPr>
          <w:rFonts w:asciiTheme="majorHAnsi" w:hAnsiTheme="majorHAnsi"/>
          <w:sz w:val="32"/>
          <w:szCs w:val="32"/>
        </w:rPr>
        <w:t>i</w:t>
      </w:r>
      <w:r w:rsidRPr="00E93C9E">
        <w:rPr>
          <w:rFonts w:asciiTheme="majorHAnsi" w:hAnsiTheme="majorHAnsi"/>
          <w:sz w:val="32"/>
          <w:szCs w:val="32"/>
        </w:rPr>
        <w:t xml:space="preserve">n sa Kanya, </w:t>
      </w:r>
    </w:p>
    <w:p w14:paraId="59D567DE" w14:textId="77777777" w:rsidR="00C854B6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 xml:space="preserve">aking dusa at saya </w:t>
      </w:r>
      <w:r w:rsidRPr="00E93C9E">
        <w:rPr>
          <w:rFonts w:asciiTheme="majorHAnsi" w:hAnsiTheme="majorHAnsi"/>
          <w:sz w:val="32"/>
          <w:szCs w:val="32"/>
        </w:rPr>
        <w:br/>
        <w:t xml:space="preserve">Ibulong sa Kanya </w:t>
      </w:r>
    </w:p>
    <w:p w14:paraId="6D553DC1" w14:textId="7E428AD7" w:rsidR="002D077F" w:rsidRPr="00E93C9E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  <w:r w:rsidRPr="00E93C9E">
        <w:rPr>
          <w:rFonts w:asciiTheme="majorHAnsi" w:hAnsiTheme="majorHAnsi"/>
          <w:sz w:val="32"/>
          <w:szCs w:val="32"/>
        </w:rPr>
        <w:t xml:space="preserve">minamahal ko Sya </w:t>
      </w:r>
    </w:p>
    <w:p w14:paraId="7A2F09E3" w14:textId="77777777" w:rsidR="002D077F" w:rsidRPr="00E026AA" w:rsidRDefault="002D077F" w:rsidP="002D077F">
      <w:pPr>
        <w:pStyle w:val="HTMLPreformatted"/>
        <w:rPr>
          <w:rFonts w:asciiTheme="majorHAnsi" w:hAnsiTheme="majorHAnsi"/>
          <w:i/>
          <w:iCs/>
          <w:sz w:val="32"/>
          <w:szCs w:val="32"/>
        </w:rPr>
      </w:pPr>
      <w:r w:rsidRPr="00E026AA">
        <w:rPr>
          <w:rFonts w:asciiTheme="majorHAnsi" w:hAnsiTheme="majorHAnsi"/>
          <w:i/>
          <w:iCs/>
          <w:sz w:val="32"/>
          <w:szCs w:val="32"/>
        </w:rPr>
        <w:t xml:space="preserve">(repeat Koro) </w:t>
      </w:r>
    </w:p>
    <w:p w14:paraId="799B39EE" w14:textId="77777777" w:rsidR="002D077F" w:rsidRPr="00E93C9E" w:rsidRDefault="002D077F" w:rsidP="002D077F">
      <w:pPr>
        <w:pStyle w:val="HTMLPreformatted"/>
        <w:rPr>
          <w:rFonts w:asciiTheme="majorHAnsi" w:hAnsiTheme="majorHAnsi"/>
          <w:sz w:val="32"/>
          <w:szCs w:val="32"/>
        </w:rPr>
      </w:pPr>
    </w:p>
    <w:p w14:paraId="530A5207" w14:textId="77777777" w:rsidR="002D077F" w:rsidRPr="00F657F6" w:rsidRDefault="002D077F" w:rsidP="002D077F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F657F6">
        <w:rPr>
          <w:rFonts w:asciiTheme="majorHAnsi" w:hAnsiTheme="majorHAnsi"/>
          <w:b/>
          <w:bCs/>
          <w:sz w:val="32"/>
          <w:szCs w:val="32"/>
        </w:rPr>
        <w:t>Ending:</w:t>
      </w:r>
    </w:p>
    <w:p w14:paraId="7DD3EDE8" w14:textId="77777777" w:rsidR="00C9544D" w:rsidRDefault="002D077F" w:rsidP="002D077F">
      <w:pPr>
        <w:rPr>
          <w:rFonts w:asciiTheme="majorHAnsi" w:hAnsiTheme="majorHAnsi"/>
          <w:sz w:val="32"/>
          <w:szCs w:val="32"/>
        </w:rPr>
        <w:sectPr w:rsidR="00C9544D" w:rsidSect="00C9544D">
          <w:type w:val="continuous"/>
          <w:pgSz w:w="12240" w:h="15840"/>
          <w:pgMar w:top="810" w:right="1440" w:bottom="360" w:left="1440" w:header="720" w:footer="720" w:gutter="0"/>
          <w:cols w:space="720"/>
        </w:sectPr>
      </w:pPr>
      <w:r w:rsidRPr="00E93C9E">
        <w:rPr>
          <w:rFonts w:asciiTheme="majorHAnsi" w:hAnsiTheme="majorHAnsi"/>
          <w:sz w:val="32"/>
          <w:szCs w:val="32"/>
        </w:rPr>
        <w:t>Kay Kristong Kuya ko, Akayin mo ---- Ako</w:t>
      </w:r>
    </w:p>
    <w:p w14:paraId="4A9138EC" w14:textId="4DF9A60B" w:rsidR="002D077F" w:rsidRDefault="002D077F" w:rsidP="002D077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sz w:val="40"/>
        </w:rPr>
        <w:br w:type="page"/>
      </w:r>
    </w:p>
    <w:p w14:paraId="60FF1697" w14:textId="4D222593" w:rsidR="00FC010A" w:rsidRPr="00E74F45" w:rsidRDefault="00000000" w:rsidP="00FC010A">
      <w:pPr>
        <w:rPr>
          <w:rStyle w:val="Hyperlink"/>
          <w:rFonts w:asciiTheme="majorHAnsi" w:eastAsiaTheme="majorEastAsia" w:hAnsiTheme="majorHAnsi" w:cstheme="majorBidi"/>
          <w:sz w:val="40"/>
          <w:szCs w:val="32"/>
          <w:u w:val="none"/>
        </w:rPr>
      </w:pPr>
      <w:hyperlink w:anchor="_top" w:history="1">
        <w:r w:rsidR="00FC010A" w:rsidRPr="00E74F45">
          <w:rPr>
            <w:rStyle w:val="Hyperlink"/>
            <w:rFonts w:asciiTheme="majorHAnsi" w:eastAsiaTheme="majorEastAsia" w:hAnsiTheme="majorHAnsi" w:cstheme="majorBidi"/>
            <w:sz w:val="40"/>
            <w:szCs w:val="32"/>
            <w:u w:val="none"/>
          </w:rPr>
          <w:t>MGA PUNONG KABANALAN</w:t>
        </w:r>
      </w:hyperlink>
    </w:p>
    <w:p w14:paraId="3512813D" w14:textId="77777777" w:rsidR="00FC010A" w:rsidRPr="0087541E" w:rsidRDefault="00FC010A" w:rsidP="00FC010A">
      <w:pPr>
        <w:rPr>
          <w:rFonts w:ascii="Verdana" w:hAnsi="Verdana" w:cs="Arial"/>
          <w:b/>
          <w:bCs/>
          <w:color w:val="333333"/>
          <w:sz w:val="28"/>
          <w:szCs w:val="28"/>
          <w:shd w:val="clear" w:color="auto" w:fill="FFFFFF"/>
        </w:rPr>
      </w:pPr>
    </w:p>
    <w:p w14:paraId="67C1BF75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2D4DB223" w14:textId="577D4C0E" w:rsidR="0056625E" w:rsidRDefault="00FC010A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  <w:r w:rsidRPr="0069236F">
        <w:rPr>
          <w:rFonts w:asciiTheme="majorHAnsi" w:hAnsiTheme="majorHAnsi"/>
          <w:b/>
          <w:bCs/>
          <w:sz w:val="28"/>
          <w:szCs w:val="28"/>
        </w:rPr>
        <w:t>I</w:t>
      </w:r>
      <w:r w:rsidRPr="0069236F">
        <w:rPr>
          <w:rFonts w:asciiTheme="majorHAnsi" w:hAnsiTheme="majorHAnsi"/>
          <w:b/>
          <w:bCs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t>Mapapalad ang umiibig sa buhay na aba</w:t>
      </w:r>
      <w:r w:rsidRPr="001C1226">
        <w:rPr>
          <w:rFonts w:asciiTheme="majorHAnsi" w:hAnsiTheme="majorHAnsi"/>
          <w:sz w:val="28"/>
          <w:szCs w:val="28"/>
        </w:rPr>
        <w:br/>
        <w:t>Sila'y makakasama sa langit ng Ama.</w:t>
      </w:r>
      <w:r w:rsidRPr="001C1226">
        <w:rPr>
          <w:rFonts w:asciiTheme="majorHAnsi" w:hAnsiTheme="majorHAnsi"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br/>
      </w:r>
      <w:r w:rsidRPr="0069236F">
        <w:rPr>
          <w:rFonts w:asciiTheme="majorHAnsi" w:hAnsiTheme="majorHAnsi"/>
          <w:b/>
          <w:bCs/>
          <w:sz w:val="28"/>
          <w:szCs w:val="28"/>
        </w:rPr>
        <w:t>Koro:</w:t>
      </w:r>
      <w:r w:rsidRPr="001C1226">
        <w:rPr>
          <w:rFonts w:asciiTheme="majorHAnsi" w:hAnsiTheme="majorHAnsi"/>
          <w:sz w:val="28"/>
          <w:szCs w:val="28"/>
        </w:rPr>
        <w:br/>
        <w:t>Hesus, ako'y di dapat sa 'Yo ay tumanggap,</w:t>
      </w:r>
      <w:r w:rsidRPr="001C1226">
        <w:rPr>
          <w:rFonts w:asciiTheme="majorHAnsi" w:hAnsiTheme="majorHAnsi"/>
          <w:sz w:val="28"/>
          <w:szCs w:val="28"/>
        </w:rPr>
        <w:br/>
        <w:t>Ngunit sa salita Mo ay gagaling na ako.</w:t>
      </w:r>
      <w:r w:rsidRPr="001C1226">
        <w:rPr>
          <w:rFonts w:asciiTheme="majorHAnsi" w:hAnsiTheme="majorHAnsi"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br/>
      </w:r>
      <w:r w:rsidRPr="0069236F">
        <w:rPr>
          <w:rFonts w:asciiTheme="majorHAnsi" w:hAnsiTheme="majorHAnsi"/>
          <w:b/>
          <w:bCs/>
          <w:sz w:val="28"/>
          <w:szCs w:val="28"/>
        </w:rPr>
        <w:t>II</w:t>
      </w:r>
      <w:r w:rsidRPr="001C1226">
        <w:rPr>
          <w:rFonts w:asciiTheme="majorHAnsi" w:hAnsiTheme="majorHAnsi"/>
          <w:sz w:val="28"/>
          <w:szCs w:val="28"/>
        </w:rPr>
        <w:br/>
        <w:t>Mapapalad ang nahahapis ang D'yos ang S'yang aliw,</w:t>
      </w:r>
      <w:r w:rsidRPr="001C1226">
        <w:rPr>
          <w:rFonts w:asciiTheme="majorHAnsi" w:hAnsiTheme="majorHAnsi"/>
          <w:sz w:val="28"/>
          <w:szCs w:val="28"/>
        </w:rPr>
        <w:br/>
        <w:t>Ligaya at liwanag ang s'yang makakamtan.</w:t>
      </w:r>
      <w:r w:rsidRPr="001C1226">
        <w:rPr>
          <w:rFonts w:asciiTheme="majorHAnsi" w:hAnsiTheme="majorHAnsi"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br/>
      </w:r>
      <w:r w:rsidRPr="0069236F">
        <w:rPr>
          <w:rFonts w:asciiTheme="majorHAnsi" w:hAnsiTheme="majorHAnsi"/>
          <w:b/>
          <w:bCs/>
          <w:sz w:val="28"/>
          <w:szCs w:val="28"/>
        </w:rPr>
        <w:t>III</w:t>
      </w:r>
      <w:r w:rsidRPr="001C1226">
        <w:rPr>
          <w:rFonts w:asciiTheme="majorHAnsi" w:hAnsiTheme="majorHAnsi"/>
          <w:sz w:val="28"/>
          <w:szCs w:val="28"/>
        </w:rPr>
        <w:br/>
        <w:t>Mapapalad ang naawa sa taong dalita,</w:t>
      </w:r>
      <w:r w:rsidRPr="001C1226">
        <w:rPr>
          <w:rFonts w:asciiTheme="majorHAnsi" w:hAnsiTheme="majorHAnsi"/>
          <w:sz w:val="28"/>
          <w:szCs w:val="28"/>
        </w:rPr>
        <w:br/>
        <w:t>Sila'y kaaawaan at tutulungan N'ya.</w:t>
      </w:r>
      <w:r w:rsidRPr="001C1226">
        <w:rPr>
          <w:rFonts w:asciiTheme="majorHAnsi" w:hAnsiTheme="majorHAnsi"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br/>
      </w:r>
      <w:r w:rsidRPr="0069236F">
        <w:rPr>
          <w:rFonts w:asciiTheme="majorHAnsi" w:hAnsiTheme="majorHAnsi"/>
          <w:b/>
          <w:bCs/>
          <w:sz w:val="28"/>
          <w:szCs w:val="28"/>
        </w:rPr>
        <w:t>IV</w:t>
      </w:r>
      <w:r w:rsidRPr="001C1226">
        <w:rPr>
          <w:rFonts w:asciiTheme="majorHAnsi" w:hAnsiTheme="majorHAnsi"/>
          <w:sz w:val="28"/>
          <w:szCs w:val="28"/>
        </w:rPr>
        <w:br/>
        <w:t>Mapapalad ang umiibig, sa galit ng iba,</w:t>
      </w:r>
      <w:r w:rsidRPr="001C1226">
        <w:rPr>
          <w:rFonts w:asciiTheme="majorHAnsi" w:hAnsiTheme="majorHAnsi"/>
          <w:sz w:val="28"/>
          <w:szCs w:val="28"/>
        </w:rPr>
        <w:br/>
        <w:t>Sila'y magtatagumpay at di mabibigo.</w:t>
      </w:r>
      <w:r w:rsidRPr="001C1226">
        <w:rPr>
          <w:rFonts w:asciiTheme="majorHAnsi" w:hAnsiTheme="majorHAnsi"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br/>
      </w:r>
    </w:p>
    <w:p w14:paraId="5C39B88F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5D94200F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647EA34D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158A4336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01C2E486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349435BD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555AAAD1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52A8259B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7908571E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1FC5A35F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708B74F2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25FE0904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0263F23F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737B7923" w14:textId="77777777" w:rsidR="0056625E" w:rsidRDefault="0056625E" w:rsidP="001C1226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</w:p>
    <w:p w14:paraId="65EB762B" w14:textId="62E33351" w:rsidR="005F75B4" w:rsidRPr="001C1226" w:rsidRDefault="00FC010A" w:rsidP="001C1226">
      <w:pPr>
        <w:pStyle w:val="HTMLPreformatted"/>
        <w:rPr>
          <w:rFonts w:asciiTheme="majorHAnsi" w:hAnsiTheme="majorHAnsi"/>
          <w:sz w:val="28"/>
          <w:szCs w:val="28"/>
        </w:rPr>
      </w:pPr>
      <w:r w:rsidRPr="0069236F">
        <w:rPr>
          <w:rFonts w:asciiTheme="majorHAnsi" w:hAnsiTheme="majorHAnsi"/>
          <w:b/>
          <w:bCs/>
          <w:sz w:val="28"/>
          <w:szCs w:val="28"/>
        </w:rPr>
        <w:t>V</w:t>
      </w:r>
      <w:r w:rsidRPr="0069236F">
        <w:rPr>
          <w:rFonts w:asciiTheme="majorHAnsi" w:hAnsiTheme="majorHAnsi"/>
          <w:b/>
          <w:bCs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t>Mapapalad ang umiibig, masunurin sa D'yos,</w:t>
      </w:r>
      <w:r w:rsidRPr="001C1226">
        <w:rPr>
          <w:rFonts w:asciiTheme="majorHAnsi" w:hAnsiTheme="majorHAnsi"/>
          <w:sz w:val="28"/>
          <w:szCs w:val="28"/>
        </w:rPr>
        <w:br/>
        <w:t>Makakamtan ang nais kay Kristong tumubos.</w:t>
      </w:r>
      <w:r w:rsidRPr="001C1226">
        <w:rPr>
          <w:rFonts w:asciiTheme="majorHAnsi" w:hAnsiTheme="majorHAnsi"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br/>
      </w:r>
      <w:r w:rsidRPr="0069236F">
        <w:rPr>
          <w:rFonts w:asciiTheme="majorHAnsi" w:hAnsiTheme="majorHAnsi"/>
          <w:b/>
          <w:bCs/>
          <w:sz w:val="28"/>
          <w:szCs w:val="28"/>
        </w:rPr>
        <w:t>VI</w:t>
      </w:r>
      <w:r w:rsidRPr="001C1226">
        <w:rPr>
          <w:rFonts w:asciiTheme="majorHAnsi" w:hAnsiTheme="majorHAnsi"/>
          <w:sz w:val="28"/>
          <w:szCs w:val="28"/>
        </w:rPr>
        <w:br/>
        <w:t>Mapapalad ang tumatangis, sila'y magagalak.</w:t>
      </w:r>
      <w:r w:rsidRPr="001C1226">
        <w:rPr>
          <w:rFonts w:asciiTheme="majorHAnsi" w:hAnsiTheme="majorHAnsi"/>
          <w:sz w:val="28"/>
          <w:szCs w:val="28"/>
        </w:rPr>
        <w:br/>
        <w:t>Mapalad ang magutom Ama ang bubusog.</w:t>
      </w:r>
      <w:r w:rsidRPr="001C1226">
        <w:rPr>
          <w:rFonts w:asciiTheme="majorHAnsi" w:hAnsiTheme="majorHAnsi"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br/>
      </w:r>
      <w:r w:rsidRPr="0069236F">
        <w:rPr>
          <w:rFonts w:asciiTheme="majorHAnsi" w:hAnsiTheme="majorHAnsi"/>
          <w:b/>
          <w:bCs/>
          <w:sz w:val="28"/>
          <w:szCs w:val="28"/>
        </w:rPr>
        <w:t>VII</w:t>
      </w:r>
      <w:r w:rsidRPr="0069236F">
        <w:rPr>
          <w:rFonts w:asciiTheme="majorHAnsi" w:hAnsiTheme="majorHAnsi"/>
          <w:b/>
          <w:bCs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t>Mapapalad ang inuusig ng dahil kay Hesus,</w:t>
      </w:r>
      <w:r w:rsidRPr="001C1226">
        <w:rPr>
          <w:rFonts w:asciiTheme="majorHAnsi" w:hAnsiTheme="majorHAnsi"/>
          <w:sz w:val="28"/>
          <w:szCs w:val="28"/>
        </w:rPr>
        <w:br/>
        <w:t>Ang langit at biyaya makakamtang lubos.</w:t>
      </w:r>
      <w:r w:rsidRPr="001C1226">
        <w:rPr>
          <w:rFonts w:asciiTheme="majorHAnsi" w:hAnsiTheme="majorHAnsi"/>
          <w:sz w:val="28"/>
          <w:szCs w:val="28"/>
        </w:rPr>
        <w:br/>
      </w:r>
      <w:r w:rsidRPr="001C1226">
        <w:rPr>
          <w:rFonts w:asciiTheme="majorHAnsi" w:hAnsiTheme="majorHAnsi"/>
          <w:sz w:val="28"/>
          <w:szCs w:val="28"/>
        </w:rPr>
        <w:br/>
      </w:r>
      <w:r w:rsidRPr="0069236F">
        <w:rPr>
          <w:rFonts w:asciiTheme="majorHAnsi" w:hAnsiTheme="majorHAnsi"/>
          <w:b/>
          <w:bCs/>
          <w:sz w:val="28"/>
          <w:szCs w:val="28"/>
        </w:rPr>
        <w:t>VIII</w:t>
      </w:r>
      <w:r w:rsidRPr="001C1226">
        <w:rPr>
          <w:rFonts w:asciiTheme="majorHAnsi" w:hAnsiTheme="majorHAnsi"/>
          <w:sz w:val="28"/>
          <w:szCs w:val="28"/>
        </w:rPr>
        <w:br/>
        <w:t>Mapapalad ang umiibig sa kapwa at sa D'yos,</w:t>
      </w:r>
      <w:r w:rsidRPr="001C1226">
        <w:rPr>
          <w:rFonts w:asciiTheme="majorHAnsi" w:hAnsiTheme="majorHAnsi"/>
          <w:sz w:val="28"/>
          <w:szCs w:val="28"/>
        </w:rPr>
        <w:br/>
        <w:t>Habilin 'to ni Kristo sa ati'y tumubos.</w:t>
      </w:r>
      <w:r w:rsidR="005F75B4" w:rsidRPr="001C1226">
        <w:rPr>
          <w:rFonts w:asciiTheme="majorHAnsi" w:hAnsiTheme="majorHAnsi"/>
          <w:sz w:val="28"/>
          <w:szCs w:val="28"/>
        </w:rPr>
        <w:br w:type="page"/>
      </w:r>
    </w:p>
    <w:p w14:paraId="7FAB438A" w14:textId="77777777" w:rsidR="00EA1D70" w:rsidRDefault="00EA1D70" w:rsidP="00F12CF4">
      <w:pPr>
        <w:pStyle w:val="Heading1"/>
        <w:rPr>
          <w:sz w:val="36"/>
          <w:szCs w:val="36"/>
        </w:rPr>
        <w:sectPr w:rsidR="00EA1D70" w:rsidSect="0056625E">
          <w:type w:val="continuous"/>
          <w:pgSz w:w="12240" w:h="15840"/>
          <w:pgMar w:top="810" w:right="1440" w:bottom="360" w:left="1440" w:header="720" w:footer="720" w:gutter="0"/>
          <w:cols w:num="2" w:space="48"/>
        </w:sectPr>
      </w:pPr>
    </w:p>
    <w:p w14:paraId="198EF9C8" w14:textId="7547FE16" w:rsidR="00F12CF4" w:rsidRPr="00B03448" w:rsidRDefault="00000000" w:rsidP="00F12CF4">
      <w:pPr>
        <w:pStyle w:val="Heading1"/>
      </w:pPr>
      <w:hyperlink w:anchor="_top" w:history="1">
        <w:bookmarkStart w:id="52" w:name="_Toc186886596"/>
        <w:r w:rsidR="00F12CF4" w:rsidRPr="0035227D">
          <w:rPr>
            <w:rStyle w:val="Hyperlink"/>
            <w:sz w:val="48"/>
            <w:szCs w:val="40"/>
            <w:u w:val="none"/>
          </w:rPr>
          <w:t>NARITO NA</w:t>
        </w:r>
        <w:bookmarkEnd w:id="52"/>
      </w:hyperlink>
      <w:r w:rsidR="00F12CF4" w:rsidRPr="0035227D">
        <w:rPr>
          <w:sz w:val="40"/>
          <w:szCs w:val="40"/>
        </w:rPr>
        <w:t xml:space="preserve"> </w:t>
      </w:r>
      <w:r w:rsidR="00F12CF4" w:rsidRPr="00B03448">
        <w:br/>
      </w:r>
    </w:p>
    <w:p w14:paraId="79853325" w14:textId="77777777" w:rsidR="00F0038E" w:rsidRDefault="00F0038E" w:rsidP="00F12CF4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</w:p>
    <w:p w14:paraId="1D113BE2" w14:textId="04A643D7" w:rsidR="00F12CF4" w:rsidRPr="00A01EF2" w:rsidRDefault="00F12CF4" w:rsidP="00F12CF4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A01EF2">
        <w:rPr>
          <w:rFonts w:asciiTheme="majorHAnsi" w:hAnsiTheme="majorHAnsi"/>
          <w:b/>
          <w:bCs/>
          <w:sz w:val="32"/>
          <w:szCs w:val="32"/>
        </w:rPr>
        <w:t>Refrain</w:t>
      </w:r>
    </w:p>
    <w:p w14:paraId="393318DB" w14:textId="77777777" w:rsidR="00F12CF4" w:rsidRPr="003F5F17" w:rsidRDefault="00F12CF4" w:rsidP="00F12CF4">
      <w:pPr>
        <w:pStyle w:val="HTMLPreformatted"/>
        <w:rPr>
          <w:rFonts w:asciiTheme="majorHAnsi" w:hAnsiTheme="majorHAnsi"/>
          <w:sz w:val="32"/>
          <w:szCs w:val="32"/>
        </w:rPr>
      </w:pPr>
      <w:r w:rsidRPr="003F5F17">
        <w:rPr>
          <w:rFonts w:asciiTheme="majorHAnsi" w:hAnsiTheme="majorHAnsi"/>
          <w:sz w:val="32"/>
          <w:szCs w:val="32"/>
        </w:rPr>
        <w:t xml:space="preserve">Narito na ang pag-asa </w:t>
      </w:r>
    </w:p>
    <w:p w14:paraId="784D5588" w14:textId="77777777" w:rsidR="00F12CF4" w:rsidRPr="003F5F17" w:rsidRDefault="00F12CF4" w:rsidP="00F12CF4">
      <w:pPr>
        <w:pStyle w:val="HTMLPreformatted"/>
        <w:rPr>
          <w:rFonts w:asciiTheme="majorHAnsi" w:hAnsiTheme="majorHAnsi"/>
          <w:sz w:val="32"/>
          <w:szCs w:val="32"/>
        </w:rPr>
      </w:pPr>
      <w:r w:rsidRPr="003F5F17">
        <w:rPr>
          <w:rFonts w:asciiTheme="majorHAnsi" w:hAnsiTheme="majorHAnsi"/>
          <w:sz w:val="32"/>
          <w:szCs w:val="32"/>
        </w:rPr>
        <w:t>Salubungin ng pagsamba</w:t>
      </w:r>
    </w:p>
    <w:p w14:paraId="49D749A7" w14:textId="77777777" w:rsidR="00F12CF4" w:rsidRPr="003F5F17" w:rsidRDefault="00F12CF4" w:rsidP="00F12CF4">
      <w:pPr>
        <w:pStyle w:val="HTMLPreformatted"/>
        <w:rPr>
          <w:rFonts w:asciiTheme="majorHAnsi" w:hAnsiTheme="majorHAnsi"/>
          <w:sz w:val="32"/>
          <w:szCs w:val="32"/>
        </w:rPr>
      </w:pPr>
      <w:r w:rsidRPr="003F5F17">
        <w:rPr>
          <w:rFonts w:asciiTheme="majorHAnsi" w:hAnsiTheme="majorHAnsi"/>
          <w:sz w:val="32"/>
          <w:szCs w:val="32"/>
        </w:rPr>
        <w:t xml:space="preserve">Ang panginoo'y narito na Aleluya </w:t>
      </w:r>
      <w:r w:rsidRPr="003F5F17">
        <w:rPr>
          <w:rFonts w:asciiTheme="majorHAnsi" w:hAnsiTheme="majorHAnsi"/>
          <w:sz w:val="32"/>
          <w:szCs w:val="32"/>
        </w:rPr>
        <w:br/>
        <w:t xml:space="preserve">Aleluya (2X) </w:t>
      </w:r>
      <w:r w:rsidRPr="003F5F17">
        <w:rPr>
          <w:rFonts w:asciiTheme="majorHAnsi" w:hAnsiTheme="majorHAnsi"/>
          <w:sz w:val="32"/>
          <w:szCs w:val="32"/>
        </w:rPr>
        <w:br/>
      </w:r>
    </w:p>
    <w:p w14:paraId="63316043" w14:textId="77777777" w:rsidR="00F12CF4" w:rsidRPr="003F5F17" w:rsidRDefault="00F12CF4" w:rsidP="00F12CF4">
      <w:pPr>
        <w:pStyle w:val="HTMLPreformatted"/>
        <w:rPr>
          <w:rFonts w:asciiTheme="majorHAnsi" w:hAnsiTheme="majorHAnsi"/>
          <w:sz w:val="32"/>
          <w:szCs w:val="32"/>
        </w:rPr>
      </w:pPr>
      <w:r w:rsidRPr="003F5F17">
        <w:rPr>
          <w:rFonts w:asciiTheme="majorHAnsi" w:hAnsiTheme="majorHAnsi"/>
          <w:sz w:val="32"/>
          <w:szCs w:val="32"/>
        </w:rPr>
        <w:t xml:space="preserve">Purihin, purihin, purihin natin S'ya </w:t>
      </w:r>
      <w:r w:rsidRPr="003F5F17">
        <w:rPr>
          <w:rFonts w:asciiTheme="majorHAnsi" w:hAnsiTheme="majorHAnsi"/>
          <w:sz w:val="32"/>
          <w:szCs w:val="32"/>
        </w:rPr>
        <w:br/>
        <w:t xml:space="preserve">Sa nag-iisang awit panalangin </w:t>
      </w:r>
      <w:r w:rsidRPr="003F5F17">
        <w:rPr>
          <w:rFonts w:asciiTheme="majorHAnsi" w:hAnsiTheme="majorHAnsi"/>
          <w:sz w:val="32"/>
          <w:szCs w:val="32"/>
        </w:rPr>
        <w:br/>
        <w:t>Papuri sa Panginoon</w:t>
      </w:r>
    </w:p>
    <w:p w14:paraId="7846C6F3" w14:textId="77777777" w:rsidR="00F12CF4" w:rsidRPr="003F5F17" w:rsidRDefault="00F12CF4" w:rsidP="00F12CF4">
      <w:pPr>
        <w:pStyle w:val="HTMLPreformatted"/>
        <w:rPr>
          <w:rFonts w:asciiTheme="majorHAnsi" w:hAnsiTheme="majorHAnsi"/>
          <w:sz w:val="32"/>
          <w:szCs w:val="32"/>
        </w:rPr>
      </w:pPr>
      <w:r w:rsidRPr="003F5F17">
        <w:rPr>
          <w:rFonts w:asciiTheme="majorHAnsi" w:hAnsiTheme="majorHAnsi"/>
          <w:sz w:val="32"/>
          <w:szCs w:val="32"/>
        </w:rPr>
        <w:t>Tanging S’ya, nagiisa</w:t>
      </w:r>
    </w:p>
    <w:p w14:paraId="4E4B4599" w14:textId="77777777" w:rsidR="00F12CF4" w:rsidRPr="003F5F17" w:rsidRDefault="00F12CF4" w:rsidP="00F12CF4">
      <w:pPr>
        <w:pStyle w:val="HTMLPreformatted"/>
        <w:rPr>
          <w:rFonts w:asciiTheme="majorHAnsi" w:hAnsiTheme="majorHAnsi"/>
          <w:sz w:val="32"/>
          <w:szCs w:val="32"/>
        </w:rPr>
      </w:pPr>
      <w:r w:rsidRPr="003F5F17">
        <w:rPr>
          <w:rFonts w:asciiTheme="majorHAnsi" w:hAnsiTheme="majorHAnsi"/>
          <w:sz w:val="32"/>
          <w:szCs w:val="32"/>
        </w:rPr>
        <w:t xml:space="preserve">Aleluya (3X) </w:t>
      </w:r>
    </w:p>
    <w:p w14:paraId="38B9D905" w14:textId="77777777" w:rsidR="00F12CF4" w:rsidRPr="003F5F17" w:rsidRDefault="00F12CF4" w:rsidP="00F12CF4">
      <w:pPr>
        <w:pStyle w:val="HTMLPreformatted"/>
        <w:rPr>
          <w:rFonts w:asciiTheme="majorHAnsi" w:hAnsiTheme="majorHAnsi"/>
          <w:sz w:val="32"/>
          <w:szCs w:val="32"/>
        </w:rPr>
      </w:pPr>
    </w:p>
    <w:p w14:paraId="4C6353B4" w14:textId="4CC777DF" w:rsidR="00F12CF4" w:rsidRDefault="00F12CF4" w:rsidP="00F12CF4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3F5F17">
        <w:rPr>
          <w:rFonts w:asciiTheme="majorHAnsi" w:hAnsiTheme="majorHAnsi"/>
          <w:sz w:val="32"/>
          <w:szCs w:val="32"/>
        </w:rPr>
        <w:t>**Pa ra ra rap pa</w:t>
      </w:r>
      <w:r>
        <w:rPr>
          <w:sz w:val="40"/>
        </w:rPr>
        <w:br w:type="page"/>
      </w:r>
    </w:p>
    <w:p w14:paraId="3E8A39CD" w14:textId="0D696872" w:rsidR="00CC28CE" w:rsidRPr="009A0708" w:rsidRDefault="00000000" w:rsidP="009A0708">
      <w:pPr>
        <w:pStyle w:val="Heading1"/>
        <w:rPr>
          <w:rStyle w:val="Hyperlink"/>
          <w:color w:val="2E74B5" w:themeColor="accent1" w:themeShade="BF"/>
          <w:sz w:val="48"/>
          <w:szCs w:val="48"/>
          <w:u w:val="none"/>
        </w:rPr>
      </w:pPr>
      <w:hyperlink w:anchor="_top" w:history="1">
        <w:bookmarkStart w:id="53" w:name="_Toc186886597"/>
        <w:r w:rsidR="00CC28CE" w:rsidRPr="009A0708">
          <w:rPr>
            <w:rStyle w:val="Hyperlink"/>
            <w:color w:val="2E74B5" w:themeColor="accent1" w:themeShade="BF"/>
            <w:sz w:val="48"/>
            <w:szCs w:val="48"/>
            <w:u w:val="none"/>
          </w:rPr>
          <w:t>O HESUS, HILUMIN MO</w:t>
        </w:r>
        <w:bookmarkEnd w:id="53"/>
      </w:hyperlink>
    </w:p>
    <w:p w14:paraId="57D836E7" w14:textId="77777777" w:rsidR="00CC28CE" w:rsidRPr="008E216B" w:rsidRDefault="00CC28CE" w:rsidP="00CC28CE">
      <w:pPr>
        <w:shd w:val="clear" w:color="auto" w:fill="FFFFFF"/>
        <w:tabs>
          <w:tab w:val="left" w:pos="816"/>
        </w:tabs>
        <w:spacing w:line="360" w:lineRule="auto"/>
        <w:rPr>
          <w:rFonts w:ascii="Verdana" w:eastAsia="Times New Roman" w:hAnsi="Verdana" w:cs="Arial"/>
          <w:b/>
          <w:bCs/>
          <w:color w:val="444444"/>
          <w:sz w:val="28"/>
          <w:szCs w:val="28"/>
          <w:lang w:eastAsia="en-CA"/>
        </w:rPr>
      </w:pPr>
    </w:p>
    <w:p w14:paraId="1CBF160F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b/>
          <w:bCs/>
          <w:sz w:val="36"/>
          <w:szCs w:val="20"/>
        </w:rPr>
      </w:pPr>
      <w:r w:rsidRPr="00A605B7">
        <w:rPr>
          <w:rFonts w:asciiTheme="majorHAnsi" w:eastAsia="Times New Roman" w:hAnsiTheme="majorHAnsi" w:cs="Courier New"/>
          <w:b/>
          <w:bCs/>
          <w:sz w:val="36"/>
          <w:szCs w:val="20"/>
        </w:rPr>
        <w:t>Koro</w:t>
      </w:r>
    </w:p>
    <w:p w14:paraId="69BE04A1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  <w:r w:rsidRPr="00A605B7">
        <w:rPr>
          <w:rFonts w:asciiTheme="majorHAnsi" w:eastAsia="Times New Roman" w:hAnsiTheme="majorHAnsi" w:cs="Courier New"/>
          <w:sz w:val="36"/>
          <w:szCs w:val="20"/>
        </w:rPr>
        <w:t>Oh, Hesus, hilumin Mo</w:t>
      </w:r>
      <w:r w:rsidRPr="00A605B7">
        <w:rPr>
          <w:rFonts w:asciiTheme="majorHAnsi" w:eastAsia="Times New Roman" w:hAnsiTheme="majorHAnsi" w:cs="Courier New"/>
          <w:sz w:val="36"/>
          <w:szCs w:val="20"/>
        </w:rPr>
        <w:br/>
        <w:t>Aking sugatang puso</w:t>
      </w:r>
      <w:r w:rsidRPr="00A605B7">
        <w:rPr>
          <w:rFonts w:asciiTheme="majorHAnsi" w:eastAsia="Times New Roman" w:hAnsiTheme="majorHAnsi" w:cs="Courier New"/>
          <w:sz w:val="36"/>
          <w:szCs w:val="20"/>
        </w:rPr>
        <w:br/>
        <w:t>Nang aking mahango</w:t>
      </w:r>
      <w:r w:rsidRPr="00A605B7">
        <w:rPr>
          <w:rFonts w:asciiTheme="majorHAnsi" w:eastAsia="Times New Roman" w:hAnsiTheme="majorHAnsi" w:cs="Courier New"/>
          <w:sz w:val="36"/>
          <w:szCs w:val="20"/>
        </w:rPr>
        <w:br/>
        <w:t>Kapwa kong kasimbigo</w:t>
      </w:r>
    </w:p>
    <w:p w14:paraId="39C483C2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</w:p>
    <w:p w14:paraId="42FF7933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  <w:r w:rsidRPr="00A605B7">
        <w:rPr>
          <w:rFonts w:asciiTheme="majorHAnsi" w:eastAsia="Times New Roman" w:hAnsiTheme="majorHAnsi" w:cs="Courier New"/>
          <w:sz w:val="36"/>
          <w:szCs w:val="20"/>
        </w:rPr>
        <w:t>Hapis at pait, Iyong patamisin</w:t>
      </w:r>
      <w:r w:rsidRPr="00A605B7">
        <w:rPr>
          <w:rFonts w:asciiTheme="majorHAnsi" w:eastAsia="Times New Roman" w:hAnsiTheme="majorHAnsi" w:cs="Courier New"/>
          <w:sz w:val="36"/>
          <w:szCs w:val="20"/>
        </w:rPr>
        <w:br/>
        <w:t>At hagkan ang sakit</w:t>
      </w:r>
      <w:r w:rsidRPr="00A605B7">
        <w:rPr>
          <w:rFonts w:asciiTheme="majorHAnsi" w:eastAsia="Times New Roman" w:hAnsiTheme="majorHAnsi" w:cs="Courier New"/>
          <w:sz w:val="36"/>
          <w:szCs w:val="20"/>
        </w:rPr>
        <w:br/>
        <w:t>Nang magningas ang rikit</w:t>
      </w:r>
    </w:p>
    <w:p w14:paraId="5DD97D8E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</w:p>
    <w:p w14:paraId="7BB29D3B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  <w:r w:rsidRPr="00A605B7">
        <w:rPr>
          <w:rFonts w:asciiTheme="majorHAnsi" w:eastAsia="Times New Roman" w:hAnsiTheme="majorHAnsi" w:cs="Courier New"/>
          <w:sz w:val="36"/>
          <w:szCs w:val="20"/>
        </w:rPr>
        <w:t>Aking sugatang diwa't katawan</w:t>
      </w:r>
      <w:r w:rsidRPr="00A605B7">
        <w:rPr>
          <w:rFonts w:asciiTheme="majorHAnsi" w:eastAsia="Times New Roman" w:hAnsiTheme="majorHAnsi" w:cs="Courier New"/>
          <w:sz w:val="36"/>
          <w:szCs w:val="20"/>
        </w:rPr>
        <w:br/>
        <w:t>Ay gawing daan</w:t>
      </w:r>
      <w:r w:rsidRPr="00A605B7">
        <w:rPr>
          <w:rFonts w:asciiTheme="majorHAnsi" w:eastAsia="Times New Roman" w:hAnsiTheme="majorHAnsi" w:cs="Courier New"/>
          <w:sz w:val="36"/>
          <w:szCs w:val="20"/>
        </w:rPr>
        <w:br/>
        <w:t>Ng 'Yong kaligtasan</w:t>
      </w:r>
    </w:p>
    <w:p w14:paraId="0E46C8D0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</w:p>
    <w:p w14:paraId="4C928816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  <w:r w:rsidRPr="00A605B7">
        <w:rPr>
          <w:rFonts w:asciiTheme="majorHAnsi" w:eastAsia="Times New Roman" w:hAnsiTheme="majorHAnsi" w:cs="Courier New"/>
          <w:sz w:val="36"/>
          <w:szCs w:val="20"/>
        </w:rPr>
        <w:t>----------------------------------------</w:t>
      </w:r>
    </w:p>
    <w:p w14:paraId="2C7B9A7F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b/>
          <w:bCs/>
          <w:sz w:val="36"/>
          <w:szCs w:val="20"/>
        </w:rPr>
      </w:pPr>
      <w:r w:rsidRPr="00A605B7">
        <w:rPr>
          <w:rFonts w:asciiTheme="majorHAnsi" w:eastAsia="Times New Roman" w:hAnsiTheme="majorHAnsi" w:cs="Courier New"/>
          <w:b/>
          <w:bCs/>
          <w:sz w:val="36"/>
          <w:szCs w:val="20"/>
        </w:rPr>
        <w:t xml:space="preserve">ALTO: </w:t>
      </w:r>
    </w:p>
    <w:p w14:paraId="1CE2C032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  <w:r w:rsidRPr="00A605B7">
        <w:rPr>
          <w:rFonts w:asciiTheme="majorHAnsi" w:eastAsia="Times New Roman" w:hAnsiTheme="majorHAnsi" w:cs="Courier New"/>
          <w:sz w:val="36"/>
          <w:szCs w:val="20"/>
        </w:rPr>
        <w:t>Aking sugatan, sugatang diwa</w:t>
      </w:r>
    </w:p>
    <w:p w14:paraId="41F411A2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  <w:r w:rsidRPr="00A605B7">
        <w:rPr>
          <w:rFonts w:asciiTheme="majorHAnsi" w:eastAsia="Times New Roman" w:hAnsiTheme="majorHAnsi" w:cs="Courier New"/>
          <w:sz w:val="36"/>
          <w:szCs w:val="20"/>
        </w:rPr>
        <w:t>Katawan ay gawing daan</w:t>
      </w:r>
    </w:p>
    <w:p w14:paraId="4B555B07" w14:textId="0966E69B" w:rsidR="00636C80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  <w:r w:rsidRPr="00A605B7">
        <w:rPr>
          <w:rFonts w:asciiTheme="majorHAnsi" w:eastAsia="Times New Roman" w:hAnsiTheme="majorHAnsi" w:cs="Courier New"/>
          <w:sz w:val="36"/>
          <w:szCs w:val="20"/>
        </w:rPr>
        <w:t>Tungo sa’yong kaligtasan</w:t>
      </w:r>
    </w:p>
    <w:p w14:paraId="4BA982FA" w14:textId="77777777" w:rsidR="00636C80" w:rsidRDefault="00636C80">
      <w:pPr>
        <w:rPr>
          <w:rFonts w:asciiTheme="majorHAnsi" w:eastAsia="Times New Roman" w:hAnsiTheme="majorHAnsi" w:cs="Courier New"/>
          <w:sz w:val="36"/>
          <w:szCs w:val="20"/>
        </w:rPr>
      </w:pPr>
      <w:r>
        <w:rPr>
          <w:rFonts w:asciiTheme="majorHAnsi" w:eastAsia="Times New Roman" w:hAnsiTheme="majorHAnsi" w:cs="Courier New"/>
          <w:sz w:val="36"/>
          <w:szCs w:val="20"/>
        </w:rPr>
        <w:br w:type="page"/>
      </w:r>
    </w:p>
    <w:p w14:paraId="54ACAEDE" w14:textId="2B54C74D" w:rsidR="00636C80" w:rsidRPr="00865B62" w:rsidRDefault="00636C80" w:rsidP="00636C80">
      <w:pPr>
        <w:pStyle w:val="Heading1"/>
        <w:rPr>
          <w:rStyle w:val="Hyperlink"/>
          <w:color w:val="2E74B5" w:themeColor="accent1" w:themeShade="BF"/>
          <w:sz w:val="50"/>
          <w:szCs w:val="34"/>
          <w:u w:val="none"/>
        </w:rPr>
      </w:pPr>
      <w:hyperlink w:anchor="_top" w:history="1">
        <w:bookmarkStart w:id="54" w:name="_Toc186886598"/>
        <w:r>
          <w:rPr>
            <w:rStyle w:val="Hyperlink"/>
            <w:sz w:val="50"/>
            <w:szCs w:val="34"/>
            <w:u w:val="none"/>
          </w:rPr>
          <w:t>O MAGSAYA</w:t>
        </w:r>
        <w:r w:rsidR="00676A6F">
          <w:rPr>
            <w:rStyle w:val="Hyperlink"/>
            <w:sz w:val="50"/>
            <w:szCs w:val="34"/>
            <w:u w:val="none"/>
          </w:rPr>
          <w:t xml:space="preserve"> AT MAGDIWANG</w:t>
        </w:r>
        <w:r w:rsidRPr="00865B62">
          <w:rPr>
            <w:rStyle w:val="Hyperlink"/>
            <w:sz w:val="50"/>
            <w:szCs w:val="34"/>
            <w:u w:val="none"/>
          </w:rPr>
          <w:t xml:space="preserve"> (</w:t>
        </w:r>
      </w:hyperlink>
      <w:r w:rsidR="00676A6F" w:rsidRPr="00676A6F">
        <w:rPr>
          <w:rStyle w:val="Hyperlink"/>
          <w:sz w:val="36"/>
          <w:szCs w:val="24"/>
          <w:u w:val="none"/>
        </w:rPr>
        <w:t>Joy to the World</w:t>
      </w:r>
      <w:r w:rsidRPr="00865B62">
        <w:rPr>
          <w:rStyle w:val="Hyperlink"/>
          <w:color w:val="2E74B5" w:themeColor="accent1" w:themeShade="BF"/>
          <w:sz w:val="50"/>
          <w:szCs w:val="34"/>
          <w:u w:val="none"/>
        </w:rPr>
        <w:t>)</w:t>
      </w:r>
      <w:bookmarkEnd w:id="54"/>
    </w:p>
    <w:p w14:paraId="41129347" w14:textId="15BDC9CD" w:rsidR="00636C80" w:rsidRPr="005849C5" w:rsidRDefault="00636C80" w:rsidP="00636C80">
      <w:pPr>
        <w:shd w:val="clear" w:color="auto" w:fill="FFFFFF"/>
        <w:spacing w:line="333" w:lineRule="atLeast"/>
        <w:rPr>
          <w:rFonts w:asciiTheme="majorHAnsi" w:eastAsia="Times New Roman" w:hAnsiTheme="majorHAnsi" w:cs="Arial"/>
          <w:b/>
          <w:color w:val="333333"/>
          <w:sz w:val="32"/>
          <w:szCs w:val="32"/>
        </w:rPr>
      </w:pPr>
      <w:r>
        <w:rPr>
          <w:rFonts w:asciiTheme="majorHAnsi" w:eastAsia="Times New Roman" w:hAnsiTheme="majorHAnsi" w:cs="Arial"/>
          <w:b/>
          <w:color w:val="333333"/>
          <w:sz w:val="32"/>
          <w:szCs w:val="32"/>
        </w:rPr>
        <w:br/>
      </w:r>
      <w:r w:rsidR="005849C5" w:rsidRPr="005849C5">
        <w:rPr>
          <w:rFonts w:asciiTheme="majorHAnsi" w:eastAsia="Times New Roman" w:hAnsiTheme="majorHAnsi" w:cs="Arial"/>
          <w:b/>
          <w:color w:val="333333"/>
          <w:sz w:val="32"/>
          <w:szCs w:val="32"/>
        </w:rPr>
        <w:t>KORO</w:t>
      </w:r>
    </w:p>
    <w:p w14:paraId="00A8D833" w14:textId="77777777" w:rsidR="00636C80" w:rsidRPr="00143894" w:rsidRDefault="00636C80" w:rsidP="00636C80">
      <w:pPr>
        <w:shd w:val="clear" w:color="auto" w:fill="FFFFFF"/>
        <w:spacing w:line="333" w:lineRule="atLeast"/>
        <w:rPr>
          <w:rFonts w:asciiTheme="majorHAnsi" w:eastAsia="Times New Roman" w:hAnsiTheme="majorHAnsi" w:cs="Arial"/>
          <w:color w:val="333333"/>
          <w:sz w:val="36"/>
          <w:szCs w:val="36"/>
        </w:rPr>
      </w:pPr>
      <w:r w:rsidRPr="00143894">
        <w:rPr>
          <w:rFonts w:asciiTheme="majorHAnsi" w:eastAsia="Times New Roman" w:hAnsiTheme="majorHAnsi" w:cs="Arial"/>
          <w:color w:val="333333"/>
          <w:sz w:val="36"/>
          <w:szCs w:val="36"/>
        </w:rPr>
        <w:t>O magsaya at magdiwang, pagka’t sinilang na.</w:t>
      </w:r>
    </w:p>
    <w:p w14:paraId="687AC1FD" w14:textId="77777777" w:rsidR="00636C80" w:rsidRPr="00143894" w:rsidRDefault="00636C80" w:rsidP="00636C80">
      <w:pPr>
        <w:shd w:val="clear" w:color="auto" w:fill="FFFFFF"/>
        <w:spacing w:line="333" w:lineRule="atLeast"/>
        <w:rPr>
          <w:rFonts w:asciiTheme="majorHAnsi" w:eastAsia="Times New Roman" w:hAnsiTheme="majorHAnsi" w:cs="Arial"/>
          <w:color w:val="333333"/>
          <w:sz w:val="36"/>
          <w:szCs w:val="36"/>
        </w:rPr>
      </w:pPr>
      <w:r w:rsidRPr="00143894">
        <w:rPr>
          <w:rFonts w:asciiTheme="majorHAnsi" w:eastAsia="Times New Roman" w:hAnsiTheme="majorHAnsi" w:cs="Arial"/>
          <w:color w:val="333333"/>
          <w:sz w:val="36"/>
          <w:szCs w:val="36"/>
        </w:rPr>
        <w:t>Ang Hari ng lahat, ang Hari ng lahat</w:t>
      </w:r>
    </w:p>
    <w:p w14:paraId="48710038" w14:textId="77777777" w:rsidR="00636C80" w:rsidRPr="00143894" w:rsidRDefault="00636C80" w:rsidP="00636C80">
      <w:pPr>
        <w:shd w:val="clear" w:color="auto" w:fill="FFFFFF"/>
        <w:spacing w:line="333" w:lineRule="atLeast"/>
        <w:rPr>
          <w:rFonts w:asciiTheme="majorHAnsi" w:eastAsia="Times New Roman" w:hAnsiTheme="majorHAnsi" w:cs="Arial"/>
          <w:color w:val="333333"/>
          <w:sz w:val="36"/>
          <w:szCs w:val="36"/>
        </w:rPr>
      </w:pPr>
      <w:r w:rsidRPr="00143894">
        <w:rPr>
          <w:rFonts w:asciiTheme="majorHAnsi" w:eastAsia="Times New Roman" w:hAnsiTheme="majorHAnsi" w:cs="Arial"/>
          <w:color w:val="333333"/>
          <w:sz w:val="36"/>
          <w:szCs w:val="36"/>
        </w:rPr>
        <w:t>Kaya’t ating buksan, kaya’t ating buksan</w:t>
      </w:r>
    </w:p>
    <w:p w14:paraId="32224C92" w14:textId="77777777" w:rsidR="00636C80" w:rsidRPr="00143894" w:rsidRDefault="00636C80" w:rsidP="00636C80">
      <w:pPr>
        <w:shd w:val="clear" w:color="auto" w:fill="FFFFFF"/>
        <w:spacing w:line="333" w:lineRule="atLeast"/>
        <w:rPr>
          <w:rFonts w:asciiTheme="majorHAnsi" w:eastAsia="Times New Roman" w:hAnsiTheme="majorHAnsi" w:cs="Arial"/>
          <w:color w:val="333333"/>
          <w:sz w:val="36"/>
          <w:szCs w:val="36"/>
        </w:rPr>
      </w:pPr>
      <w:r w:rsidRPr="00143894">
        <w:rPr>
          <w:rFonts w:asciiTheme="majorHAnsi" w:eastAsia="Times New Roman" w:hAnsiTheme="majorHAnsi" w:cs="Arial"/>
          <w:color w:val="333333"/>
          <w:sz w:val="36"/>
          <w:szCs w:val="36"/>
        </w:rPr>
        <w:t>Ang pinto ng ating pagmamahalan.</w:t>
      </w:r>
    </w:p>
    <w:p w14:paraId="722B7CFD" w14:textId="77777777" w:rsidR="00CC28CE" w:rsidRPr="00A605B7" w:rsidRDefault="00CC28CE" w:rsidP="00CC28CE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6"/>
          <w:szCs w:val="20"/>
        </w:rPr>
      </w:pPr>
    </w:p>
    <w:p w14:paraId="3004ADBF" w14:textId="77777777" w:rsidR="00CC28CE" w:rsidRDefault="00CC28C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84AFBF8" w14:textId="77777777" w:rsidR="00EA1D70" w:rsidRDefault="00EA1D70" w:rsidP="00E6097A">
      <w:pPr>
        <w:pStyle w:val="Heading1"/>
        <w:ind w:left="600"/>
        <w:rPr>
          <w:sz w:val="34"/>
          <w:szCs w:val="34"/>
        </w:rPr>
        <w:sectPr w:rsidR="00EA1D70" w:rsidSect="00EA1D70">
          <w:type w:val="continuous"/>
          <w:pgSz w:w="12240" w:h="15840"/>
          <w:pgMar w:top="810" w:right="1440" w:bottom="360" w:left="1440" w:header="720" w:footer="720" w:gutter="0"/>
          <w:cols w:space="48"/>
        </w:sectPr>
      </w:pPr>
    </w:p>
    <w:p w14:paraId="7075A2B8" w14:textId="00E64D2E" w:rsidR="00E33C1D" w:rsidRPr="00865B62" w:rsidRDefault="00000000" w:rsidP="00A14CD4">
      <w:pPr>
        <w:pStyle w:val="Heading1"/>
        <w:rPr>
          <w:rStyle w:val="Hyperlink"/>
          <w:color w:val="2E74B5" w:themeColor="accent1" w:themeShade="BF"/>
          <w:sz w:val="50"/>
          <w:szCs w:val="34"/>
          <w:u w:val="none"/>
        </w:rPr>
      </w:pPr>
      <w:hyperlink w:anchor="_top" w:history="1">
        <w:bookmarkStart w:id="55" w:name="_Toc186886599"/>
        <w:r w:rsidR="00E33C1D" w:rsidRPr="00865B62">
          <w:rPr>
            <w:rStyle w:val="Hyperlink"/>
            <w:sz w:val="50"/>
            <w:szCs w:val="34"/>
            <w:u w:val="none"/>
          </w:rPr>
          <w:t>PAG-AALAALA (</w:t>
        </w:r>
        <w:r w:rsidR="00E33C1D" w:rsidRPr="00865B62">
          <w:rPr>
            <w:rStyle w:val="Hyperlink"/>
            <w:sz w:val="46"/>
            <w:szCs w:val="34"/>
            <w:u w:val="none"/>
          </w:rPr>
          <w:t>Bukas Palad</w:t>
        </w:r>
      </w:hyperlink>
      <w:r w:rsidR="00E33C1D" w:rsidRPr="00865B62">
        <w:rPr>
          <w:rStyle w:val="Hyperlink"/>
          <w:color w:val="2E74B5" w:themeColor="accent1" w:themeShade="BF"/>
          <w:sz w:val="50"/>
          <w:szCs w:val="34"/>
          <w:u w:val="none"/>
        </w:rPr>
        <w:t>)</w:t>
      </w:r>
      <w:bookmarkEnd w:id="55"/>
    </w:p>
    <w:p w14:paraId="1D062838" w14:textId="77777777" w:rsidR="00865B62" w:rsidRDefault="00865B62" w:rsidP="00A14CD4">
      <w:pPr>
        <w:shd w:val="clear" w:color="auto" w:fill="FFFFFF"/>
        <w:spacing w:before="300" w:after="300" w:line="336" w:lineRule="atLeast"/>
        <w:ind w:right="600"/>
        <w:rPr>
          <w:rFonts w:asciiTheme="majorHAnsi" w:eastAsia="Times New Roman" w:hAnsiTheme="majorHAnsi" w:cs="Courier New"/>
          <w:b/>
          <w:sz w:val="32"/>
          <w:szCs w:val="20"/>
        </w:rPr>
      </w:pPr>
    </w:p>
    <w:p w14:paraId="70F42F56" w14:textId="743B2BA4" w:rsidR="00E33C1D" w:rsidRDefault="00E33C1D" w:rsidP="00A14CD4">
      <w:pPr>
        <w:shd w:val="clear" w:color="auto" w:fill="FFFFFF"/>
        <w:spacing w:before="300" w:after="300" w:line="336" w:lineRule="atLeast"/>
        <w:ind w:right="600"/>
        <w:rPr>
          <w:rFonts w:asciiTheme="majorHAnsi" w:eastAsia="Times New Roman" w:hAnsiTheme="majorHAnsi" w:cs="Courier New"/>
          <w:sz w:val="36"/>
          <w:szCs w:val="20"/>
        </w:rPr>
      </w:pPr>
      <w:r w:rsidRPr="00565F7D">
        <w:rPr>
          <w:rFonts w:asciiTheme="majorHAnsi" w:eastAsia="Times New Roman" w:hAnsiTheme="majorHAnsi" w:cs="Courier New"/>
          <w:b/>
          <w:sz w:val="32"/>
          <w:szCs w:val="20"/>
        </w:rPr>
        <w:t>KORO:</w:t>
      </w:r>
      <w:r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Bayan, muling magtipon</w:t>
      </w:r>
      <w:r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Awitan ang Panginoon</w:t>
      </w:r>
      <w:r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Sa piging sariwain</w:t>
      </w:r>
      <w:r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Pagliligtas Niya sa atin</w:t>
      </w:r>
    </w:p>
    <w:p w14:paraId="62C8E656" w14:textId="030D66B0" w:rsidR="00E33C1D" w:rsidRPr="003053D2" w:rsidRDefault="00A47445" w:rsidP="00A14CD4">
      <w:pPr>
        <w:shd w:val="clear" w:color="auto" w:fill="FFFFFF"/>
        <w:spacing w:before="300" w:after="300" w:line="336" w:lineRule="atLeast"/>
        <w:ind w:right="600"/>
        <w:rPr>
          <w:rFonts w:asciiTheme="majorHAnsi" w:eastAsia="Times New Roman" w:hAnsiTheme="majorHAnsi" w:cs="Courier New"/>
          <w:b/>
          <w:i/>
          <w:iCs/>
          <w:sz w:val="32"/>
          <w:szCs w:val="20"/>
        </w:rPr>
      </w:pPr>
      <w:r>
        <w:rPr>
          <w:rFonts w:asciiTheme="majorHAnsi" w:eastAsia="Times New Roman" w:hAnsiTheme="majorHAnsi" w:cs="Courier New"/>
          <w:sz w:val="36"/>
          <w:szCs w:val="20"/>
        </w:rPr>
        <w:br/>
      </w:r>
      <w:r w:rsidRPr="008A3F55">
        <w:rPr>
          <w:rFonts w:asciiTheme="majorHAnsi" w:eastAsia="Times New Roman" w:hAnsiTheme="majorHAnsi" w:cs="Courier New"/>
          <w:b/>
          <w:bCs/>
          <w:sz w:val="36"/>
          <w:szCs w:val="20"/>
        </w:rPr>
        <w:t>I</w:t>
      </w:r>
      <w:r w:rsidRPr="008A3F55">
        <w:rPr>
          <w:rFonts w:asciiTheme="majorHAnsi" w:eastAsia="Times New Roman" w:hAnsiTheme="majorHAnsi" w:cs="Courier New"/>
          <w:b/>
          <w:bCs/>
          <w:sz w:val="36"/>
          <w:szCs w:val="20"/>
        </w:rPr>
        <w:br/>
      </w:r>
      <w:r w:rsidR="00E33C1D" w:rsidRPr="00E33C1D">
        <w:rPr>
          <w:rFonts w:asciiTheme="majorHAnsi" w:eastAsia="Times New Roman" w:hAnsiTheme="majorHAnsi" w:cs="Courier New"/>
          <w:sz w:val="36"/>
          <w:szCs w:val="20"/>
        </w:rPr>
        <w:t>Bayan ating alalahanin</w:t>
      </w:r>
      <w:r w:rsidR="00E33C1D"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Panahong tayo'y inalipin</w:t>
      </w:r>
      <w:r w:rsidR="00E33C1D"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Nang ngalan Niya'y ating sambitin</w:t>
      </w:r>
      <w:r w:rsidR="00E33C1D"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Paanong di tayo lingapin</w:t>
      </w:r>
      <w:r w:rsidR="00E33C1D" w:rsidRPr="00565F7D">
        <w:rPr>
          <w:rFonts w:asciiTheme="majorHAnsi" w:eastAsia="Times New Roman" w:hAnsiTheme="majorHAnsi" w:cs="Courier New"/>
          <w:sz w:val="36"/>
          <w:szCs w:val="20"/>
        </w:rPr>
        <w:t> </w:t>
      </w:r>
      <w:r w:rsidR="00E33C1D" w:rsidRPr="003053D2">
        <w:rPr>
          <w:rFonts w:asciiTheme="majorHAnsi" w:eastAsia="Times New Roman" w:hAnsiTheme="majorHAnsi" w:cs="Courier New"/>
          <w:b/>
          <w:i/>
          <w:iCs/>
          <w:sz w:val="32"/>
          <w:szCs w:val="20"/>
        </w:rPr>
        <w:t>(KORO)</w:t>
      </w:r>
    </w:p>
    <w:p w14:paraId="50394C6E" w14:textId="37B3D426" w:rsidR="00E33C1D" w:rsidRPr="00AE7994" w:rsidRDefault="00A47445" w:rsidP="00A14CD4">
      <w:pPr>
        <w:shd w:val="clear" w:color="auto" w:fill="FFFFFF"/>
        <w:spacing w:before="300" w:after="300" w:line="336" w:lineRule="atLeast"/>
        <w:ind w:right="600"/>
        <w:rPr>
          <w:rFonts w:asciiTheme="majorHAnsi" w:eastAsia="Times New Roman" w:hAnsiTheme="majorHAnsi" w:cs="Courier New"/>
          <w:i/>
          <w:iCs/>
          <w:sz w:val="36"/>
          <w:szCs w:val="20"/>
        </w:rPr>
      </w:pPr>
      <w:r w:rsidRPr="00C66A8F">
        <w:rPr>
          <w:rFonts w:asciiTheme="majorHAnsi" w:eastAsia="Times New Roman" w:hAnsiTheme="majorHAnsi" w:cs="Courier New"/>
          <w:b/>
          <w:bCs/>
          <w:sz w:val="36"/>
          <w:szCs w:val="20"/>
        </w:rPr>
        <w:t>II</w:t>
      </w:r>
      <w:r w:rsidRPr="00C66A8F">
        <w:rPr>
          <w:rFonts w:asciiTheme="majorHAnsi" w:eastAsia="Times New Roman" w:hAnsiTheme="majorHAnsi" w:cs="Courier New"/>
          <w:b/>
          <w:bCs/>
          <w:sz w:val="36"/>
          <w:szCs w:val="20"/>
        </w:rPr>
        <w:br/>
      </w:r>
      <w:r w:rsidR="00E33C1D" w:rsidRPr="00E33C1D">
        <w:rPr>
          <w:rFonts w:asciiTheme="majorHAnsi" w:eastAsia="Times New Roman" w:hAnsiTheme="majorHAnsi" w:cs="Courier New"/>
          <w:sz w:val="36"/>
          <w:szCs w:val="20"/>
        </w:rPr>
        <w:t>Bayan, walang sawang purihin</w:t>
      </w:r>
      <w:r w:rsidR="00E33C1D"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Ang Poon nating mahabagin</w:t>
      </w:r>
      <w:r w:rsidR="00E33C1D"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Bayan, isayaw ang damdamin</w:t>
      </w:r>
      <w:r w:rsidR="00E33C1D" w:rsidRPr="00E33C1D">
        <w:rPr>
          <w:rFonts w:asciiTheme="majorHAnsi" w:eastAsia="Times New Roman" w:hAnsiTheme="majorHAnsi" w:cs="Courier New"/>
          <w:sz w:val="36"/>
          <w:szCs w:val="20"/>
        </w:rPr>
        <w:br w:type="textWrapping" w:clear="all"/>
        <w:t>Kandili Niya'y ating awitin</w:t>
      </w:r>
      <w:r w:rsidR="00E33C1D" w:rsidRPr="00565F7D">
        <w:rPr>
          <w:rFonts w:asciiTheme="majorHAnsi" w:eastAsia="Times New Roman" w:hAnsiTheme="majorHAnsi" w:cs="Courier New"/>
          <w:sz w:val="36"/>
          <w:szCs w:val="20"/>
        </w:rPr>
        <w:t> </w:t>
      </w:r>
      <w:r w:rsidR="00E33C1D" w:rsidRPr="00AE7994">
        <w:rPr>
          <w:rFonts w:asciiTheme="majorHAnsi" w:eastAsia="Times New Roman" w:hAnsiTheme="majorHAnsi" w:cs="Courier New"/>
          <w:b/>
          <w:i/>
          <w:iCs/>
          <w:sz w:val="32"/>
          <w:szCs w:val="20"/>
        </w:rPr>
        <w:t>(KORO)</w:t>
      </w:r>
    </w:p>
    <w:p w14:paraId="5AE4AD18" w14:textId="77777777" w:rsidR="00E33C1D" w:rsidRDefault="00E33C1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68D2C06" w14:textId="0616884F" w:rsidR="00751968" w:rsidRPr="00CF6E44" w:rsidRDefault="00000000" w:rsidP="00751968">
      <w:pPr>
        <w:spacing w:line="360" w:lineRule="auto"/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hyperlink w:anchor="_top" w:history="1">
        <w:r w:rsidR="00751968" w:rsidRPr="00CF6E44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PAG-AALAY NG PUSO</w:t>
        </w:r>
      </w:hyperlink>
      <w:r w:rsidR="00751968" w:rsidRPr="00CF6E44"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  <w:t xml:space="preserve"> </w:t>
      </w:r>
    </w:p>
    <w:p w14:paraId="10DEAC23" w14:textId="77777777" w:rsidR="00751968" w:rsidRPr="00FC52B9" w:rsidRDefault="00751968" w:rsidP="00751968">
      <w:pPr>
        <w:spacing w:line="360" w:lineRule="auto"/>
        <w:rPr>
          <w:rFonts w:ascii="Verdana" w:hAnsi="Verdana"/>
          <w:sz w:val="24"/>
          <w:szCs w:val="24"/>
        </w:rPr>
      </w:pPr>
    </w:p>
    <w:p w14:paraId="497E78E8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  <w:r w:rsidRPr="00753E66">
        <w:rPr>
          <w:rFonts w:asciiTheme="majorHAnsi" w:eastAsia="Times New Roman" w:hAnsiTheme="majorHAnsi" w:cs="Courier New"/>
          <w:sz w:val="32"/>
          <w:szCs w:val="20"/>
        </w:rPr>
        <w:t>Minsan lamang ako daraan sa daigdig na ito</w:t>
      </w:r>
    </w:p>
    <w:p w14:paraId="13F12CFB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  <w:r w:rsidRPr="00753E66">
        <w:rPr>
          <w:rFonts w:asciiTheme="majorHAnsi" w:eastAsia="Times New Roman" w:hAnsiTheme="majorHAnsi" w:cs="Courier New"/>
          <w:sz w:val="32"/>
          <w:szCs w:val="20"/>
        </w:rPr>
        <w:t>Kaya anuman ang mabuting maaring gawin ko ngayon</w:t>
      </w:r>
    </w:p>
    <w:p w14:paraId="265764B7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  <w:r w:rsidRPr="00753E66">
        <w:rPr>
          <w:rFonts w:asciiTheme="majorHAnsi" w:eastAsia="Times New Roman" w:hAnsiTheme="majorHAnsi" w:cs="Courier New"/>
          <w:sz w:val="32"/>
          <w:szCs w:val="20"/>
        </w:rPr>
        <w:t>O anumang kabutihan ang maari kong ipadama?</w:t>
      </w:r>
    </w:p>
    <w:p w14:paraId="01BF778F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  <w:r w:rsidRPr="00753E66">
        <w:rPr>
          <w:rFonts w:asciiTheme="majorHAnsi" w:eastAsia="Times New Roman" w:hAnsiTheme="majorHAnsi" w:cs="Courier New"/>
          <w:sz w:val="32"/>
          <w:szCs w:val="20"/>
        </w:rPr>
        <w:t>Itulot ninyong magawa ko ngayon ang mga bagay na ito</w:t>
      </w:r>
    </w:p>
    <w:p w14:paraId="295A4978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</w:p>
    <w:p w14:paraId="07C153FF" w14:textId="77777777" w:rsidR="00751968" w:rsidRPr="00FF347D" w:rsidRDefault="00751968" w:rsidP="007953B8">
      <w:pPr>
        <w:rPr>
          <w:rFonts w:asciiTheme="majorHAnsi" w:eastAsia="Times New Roman" w:hAnsiTheme="majorHAnsi" w:cs="Courier New"/>
          <w:b/>
          <w:bCs/>
          <w:sz w:val="32"/>
          <w:szCs w:val="20"/>
        </w:rPr>
      </w:pPr>
      <w:r w:rsidRPr="00FF347D">
        <w:rPr>
          <w:rFonts w:asciiTheme="majorHAnsi" w:eastAsia="Times New Roman" w:hAnsiTheme="majorHAnsi" w:cs="Courier New"/>
          <w:b/>
          <w:bCs/>
          <w:sz w:val="32"/>
          <w:szCs w:val="20"/>
        </w:rPr>
        <w:t>KORO</w:t>
      </w:r>
    </w:p>
    <w:p w14:paraId="1EC00820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  <w:r w:rsidRPr="00753E66">
        <w:rPr>
          <w:rFonts w:asciiTheme="majorHAnsi" w:eastAsia="Times New Roman" w:hAnsiTheme="majorHAnsi" w:cs="Courier New"/>
          <w:sz w:val="32"/>
          <w:szCs w:val="20"/>
        </w:rPr>
        <w:t xml:space="preserve">Nawa’y h’wag ko ‘tong ipagpaliban </w:t>
      </w:r>
    </w:p>
    <w:p w14:paraId="480466BA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  <w:r w:rsidRPr="00753E66">
        <w:rPr>
          <w:rFonts w:asciiTheme="majorHAnsi" w:eastAsia="Times New Roman" w:hAnsiTheme="majorHAnsi" w:cs="Courier New"/>
          <w:sz w:val="32"/>
          <w:szCs w:val="20"/>
        </w:rPr>
        <w:t>O ipagwalang-bahala</w:t>
      </w:r>
    </w:p>
    <w:p w14:paraId="6BE5C2C3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  <w:r w:rsidRPr="00753E66">
        <w:rPr>
          <w:rFonts w:asciiTheme="majorHAnsi" w:eastAsia="Times New Roman" w:hAnsiTheme="majorHAnsi" w:cs="Courier New"/>
          <w:sz w:val="32"/>
          <w:szCs w:val="20"/>
        </w:rPr>
        <w:t xml:space="preserve">Sapagkat di na ‘ko muling daraan </w:t>
      </w:r>
    </w:p>
    <w:p w14:paraId="686DA0D5" w14:textId="77777777" w:rsidR="00751968" w:rsidRPr="00753E66" w:rsidRDefault="00751968" w:rsidP="007953B8">
      <w:pPr>
        <w:rPr>
          <w:rFonts w:asciiTheme="majorHAnsi" w:eastAsia="Times New Roman" w:hAnsiTheme="majorHAnsi" w:cs="Courier New"/>
          <w:sz w:val="32"/>
          <w:szCs w:val="20"/>
        </w:rPr>
      </w:pPr>
      <w:r w:rsidRPr="00753E66">
        <w:rPr>
          <w:rFonts w:asciiTheme="majorHAnsi" w:eastAsia="Times New Roman" w:hAnsiTheme="majorHAnsi" w:cs="Courier New"/>
          <w:sz w:val="32"/>
          <w:szCs w:val="20"/>
        </w:rPr>
        <w:t>Sa ganitong mga landas</w:t>
      </w:r>
    </w:p>
    <w:p w14:paraId="1FB1363B" w14:textId="77777777" w:rsidR="00EA1D70" w:rsidRDefault="00751968" w:rsidP="008041EE">
      <w:pPr>
        <w:rPr>
          <w:rFonts w:asciiTheme="majorHAnsi" w:eastAsia="Times New Roman" w:hAnsiTheme="majorHAnsi" w:cs="Courier New"/>
          <w:sz w:val="32"/>
          <w:szCs w:val="20"/>
        </w:rPr>
        <w:sectPr w:rsidR="00EA1D70" w:rsidSect="00EA1D70">
          <w:type w:val="continuous"/>
          <w:pgSz w:w="12240" w:h="15840"/>
          <w:pgMar w:top="810" w:right="1440" w:bottom="360" w:left="1440" w:header="720" w:footer="720" w:gutter="0"/>
          <w:cols w:space="48"/>
        </w:sectPr>
      </w:pPr>
      <w:r w:rsidRPr="00753E66">
        <w:rPr>
          <w:rFonts w:asciiTheme="majorHAnsi" w:eastAsia="Times New Roman" w:hAnsiTheme="majorHAnsi" w:cs="Courier New"/>
          <w:sz w:val="32"/>
          <w:szCs w:val="20"/>
        </w:rPr>
        <w:br w:type="page"/>
      </w:r>
    </w:p>
    <w:p w14:paraId="5AB9D8C7" w14:textId="71BA297C" w:rsidR="008041EE" w:rsidRPr="0034133B" w:rsidRDefault="00000000" w:rsidP="008041EE">
      <w:pPr>
        <w:rPr>
          <w:rFonts w:asciiTheme="majorHAnsi" w:eastAsia="Times New Roman" w:hAnsiTheme="majorHAnsi" w:cs="Courier New"/>
          <w:sz w:val="32"/>
          <w:szCs w:val="20"/>
        </w:rPr>
      </w:pPr>
      <w:hyperlink w:anchor="_top" w:history="1">
        <w:r w:rsidR="008041EE" w:rsidRPr="0034133B">
          <w:rPr>
            <w:rStyle w:val="Hyperlink"/>
            <w:rFonts w:eastAsiaTheme="majorEastAsia" w:cstheme="majorBidi"/>
            <w:sz w:val="48"/>
            <w:szCs w:val="40"/>
            <w:u w:val="none"/>
          </w:rPr>
          <w:t>PAG-AALAY, PAG-AALAALA</w:t>
        </w:r>
      </w:hyperlink>
    </w:p>
    <w:p w14:paraId="26BE4002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</w:p>
    <w:p w14:paraId="6BAA4DE9" w14:textId="77777777" w:rsidR="008041EE" w:rsidRPr="008041EE" w:rsidRDefault="008041EE" w:rsidP="008041EE">
      <w:pPr>
        <w:rPr>
          <w:rFonts w:asciiTheme="majorHAnsi" w:eastAsia="Times New Roman" w:hAnsiTheme="majorHAnsi" w:cs="Courier New"/>
          <w:b/>
          <w:bCs/>
          <w:sz w:val="32"/>
          <w:szCs w:val="20"/>
        </w:rPr>
      </w:pPr>
      <w:r w:rsidRPr="008041EE">
        <w:rPr>
          <w:rFonts w:asciiTheme="majorHAnsi" w:eastAsia="Times New Roman" w:hAnsiTheme="majorHAnsi" w:cs="Courier New"/>
          <w:b/>
          <w:bCs/>
          <w:sz w:val="32"/>
          <w:szCs w:val="20"/>
        </w:rPr>
        <w:t>KORO</w:t>
      </w:r>
    </w:p>
    <w:p w14:paraId="7F7BE4E4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Paga-alay namin sana ay kalugdan Mo</w:t>
      </w:r>
    </w:p>
    <w:p w14:paraId="4F090BC5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Isang bayan na nagpupugay nagmamahal Sa’yo</w:t>
      </w:r>
    </w:p>
    <w:p w14:paraId="291551AB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Sa anyo nitong tinapay na nagdudulot ng buhay</w:t>
      </w:r>
    </w:p>
    <w:p w14:paraId="31EAE371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At alak na sagisag ng bigay Mong kaligtasan</w:t>
      </w:r>
    </w:p>
    <w:p w14:paraId="1B24231F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</w:p>
    <w:p w14:paraId="54641129" w14:textId="77777777" w:rsidR="008041EE" w:rsidRPr="008041EE" w:rsidRDefault="008041EE" w:rsidP="008041EE">
      <w:pPr>
        <w:rPr>
          <w:rFonts w:asciiTheme="majorHAnsi" w:eastAsia="Times New Roman" w:hAnsiTheme="majorHAnsi" w:cs="Courier New"/>
          <w:b/>
          <w:bCs/>
          <w:sz w:val="32"/>
          <w:szCs w:val="20"/>
        </w:rPr>
      </w:pPr>
      <w:r w:rsidRPr="008041EE">
        <w:rPr>
          <w:rFonts w:asciiTheme="majorHAnsi" w:eastAsia="Times New Roman" w:hAnsiTheme="majorHAnsi" w:cs="Courier New"/>
          <w:b/>
          <w:bCs/>
          <w:sz w:val="32"/>
          <w:szCs w:val="20"/>
        </w:rPr>
        <w:t>I</w:t>
      </w:r>
    </w:p>
    <w:p w14:paraId="1DF334E1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Pakinggan Mo kami mapagkalingang Diyos</w:t>
      </w:r>
    </w:p>
    <w:p w14:paraId="16404D32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Itulot Mong sarili namin laging maihandog</w:t>
      </w:r>
    </w:p>
    <w:p w14:paraId="3BDE2625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Sa banal Mong hapag ngayon amin ng ginaganap</w:t>
      </w:r>
    </w:p>
    <w:p w14:paraId="546A2F02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</w:p>
    <w:p w14:paraId="089A4A34" w14:textId="77777777" w:rsidR="008041EE" w:rsidRPr="008041EE" w:rsidRDefault="008041EE" w:rsidP="008041EE">
      <w:pPr>
        <w:rPr>
          <w:rFonts w:asciiTheme="majorHAnsi" w:eastAsia="Times New Roman" w:hAnsiTheme="majorHAnsi" w:cs="Courier New"/>
          <w:b/>
          <w:bCs/>
          <w:sz w:val="32"/>
          <w:szCs w:val="20"/>
        </w:rPr>
      </w:pPr>
      <w:r w:rsidRPr="008041EE">
        <w:rPr>
          <w:rFonts w:asciiTheme="majorHAnsi" w:eastAsia="Times New Roman" w:hAnsiTheme="majorHAnsi" w:cs="Courier New"/>
          <w:b/>
          <w:bCs/>
          <w:sz w:val="32"/>
          <w:szCs w:val="20"/>
        </w:rPr>
        <w:t>II</w:t>
      </w:r>
    </w:p>
    <w:p w14:paraId="221D64A4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Tunghayan mo kami sa yaman ay kapos</w:t>
      </w:r>
    </w:p>
    <w:p w14:paraId="5CAAA073" w14:textId="77777777" w:rsidR="008041EE" w:rsidRPr="008041EE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Gawing karapatdapat bunga ng paghahandog</w:t>
      </w:r>
    </w:p>
    <w:p w14:paraId="279E0300" w14:textId="18DA3073" w:rsidR="002A69A8" w:rsidRDefault="008041EE" w:rsidP="008041EE">
      <w:pPr>
        <w:rPr>
          <w:rFonts w:asciiTheme="majorHAnsi" w:eastAsia="Times New Roman" w:hAnsiTheme="majorHAnsi" w:cs="Courier New"/>
          <w:sz w:val="32"/>
          <w:szCs w:val="20"/>
        </w:rPr>
      </w:pPr>
      <w:r w:rsidRPr="008041EE">
        <w:rPr>
          <w:rFonts w:asciiTheme="majorHAnsi" w:eastAsia="Times New Roman" w:hAnsiTheme="majorHAnsi" w:cs="Courier New"/>
          <w:sz w:val="32"/>
          <w:szCs w:val="20"/>
        </w:rPr>
        <w:t>Sa banal na pagtitipon pagibig ang tugon</w:t>
      </w:r>
      <w:r w:rsidR="00F10339" w:rsidRPr="002A69A8">
        <w:rPr>
          <w:rFonts w:asciiTheme="majorHAnsi" w:eastAsia="Times New Roman" w:hAnsiTheme="majorHAnsi" w:cs="Courier New"/>
          <w:sz w:val="32"/>
          <w:szCs w:val="20"/>
        </w:rPr>
        <w:br/>
      </w:r>
    </w:p>
    <w:p w14:paraId="4093FEAA" w14:textId="77777777" w:rsidR="002A69A8" w:rsidRDefault="002A69A8">
      <w:pPr>
        <w:rPr>
          <w:rFonts w:asciiTheme="majorHAnsi" w:eastAsia="Times New Roman" w:hAnsiTheme="majorHAnsi" w:cs="Courier New"/>
          <w:sz w:val="32"/>
          <w:szCs w:val="20"/>
        </w:rPr>
      </w:pPr>
      <w:r>
        <w:rPr>
          <w:rFonts w:asciiTheme="majorHAnsi" w:eastAsia="Times New Roman" w:hAnsiTheme="majorHAnsi" w:cs="Courier New"/>
          <w:sz w:val="32"/>
          <w:szCs w:val="20"/>
        </w:rPr>
        <w:br w:type="page"/>
      </w:r>
    </w:p>
    <w:p w14:paraId="23F734B7" w14:textId="77777777" w:rsidR="00751968" w:rsidRPr="00DF580B" w:rsidRDefault="00751968" w:rsidP="007953B8">
      <w:pPr>
        <w:rPr>
          <w:rStyle w:val="Hyperlink"/>
          <w:rFonts w:eastAsiaTheme="majorEastAsia" w:cstheme="majorBidi"/>
          <w:sz w:val="40"/>
          <w:szCs w:val="32"/>
          <w:u w:val="none"/>
        </w:rPr>
      </w:pPr>
    </w:p>
    <w:p w14:paraId="1B4F27A4" w14:textId="7A350372" w:rsidR="001C751A" w:rsidRPr="00826A14" w:rsidRDefault="00000000" w:rsidP="001C751A">
      <w:pPr>
        <w:pStyle w:val="NormalWeb"/>
        <w:shd w:val="clear" w:color="auto" w:fill="FFFFFF"/>
        <w:spacing w:before="0" w:beforeAutospacing="0" w:after="60" w:afterAutospacing="0" w:line="276" w:lineRule="auto"/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  <w:lang w:val="en-US" w:eastAsia="en-US"/>
        </w:rPr>
      </w:pPr>
      <w:hyperlink w:anchor="_top" w:history="1">
        <w:r w:rsidR="001C751A" w:rsidRPr="00826A14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  <w:lang w:val="en-US" w:eastAsia="en-US"/>
          </w:rPr>
          <w:t>PAGBABALIK LOOB</w:t>
        </w:r>
      </w:hyperlink>
    </w:p>
    <w:p w14:paraId="46B0859C" w14:textId="77777777" w:rsidR="001C751A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Verdana" w:hAnsi="Verdana" w:cs="Arial"/>
          <w:color w:val="222222"/>
          <w:sz w:val="26"/>
          <w:szCs w:val="26"/>
        </w:rPr>
      </w:pPr>
    </w:p>
    <w:p w14:paraId="09837A2F" w14:textId="77777777" w:rsidR="00FA6923" w:rsidRPr="009C4765" w:rsidRDefault="00FA6923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Verdana" w:hAnsi="Verdana" w:cs="Arial"/>
          <w:color w:val="222222"/>
          <w:sz w:val="26"/>
          <w:szCs w:val="26"/>
        </w:rPr>
      </w:pPr>
    </w:p>
    <w:p w14:paraId="7D029300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Masdan mo Oh Diyos ang lingkod mo </w:t>
      </w:r>
    </w:p>
    <w:p w14:paraId="66CE6554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na nagbabalik loob sa iyo</w:t>
      </w:r>
    </w:p>
    <w:p w14:paraId="17122AF3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Bagamat di marapat ay dumudulog sa’yo</w:t>
      </w:r>
    </w:p>
    <w:p w14:paraId="2F06612E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Upang makamtan ang awa mo</w:t>
      </w:r>
    </w:p>
    <w:p w14:paraId="22CADE54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</w:p>
    <w:p w14:paraId="5BC01455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Ang diwa ko’y naninimdim kung malayo sa’yo</w:t>
      </w:r>
    </w:p>
    <w:p w14:paraId="72D8D638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Ang pusoy koy’s namimighati kung mawalay sa’yo</w:t>
      </w:r>
    </w:p>
    <w:p w14:paraId="039F1E47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Kailan ko pa kaya matitikman ang awa mo</w:t>
      </w:r>
    </w:p>
    <w:p w14:paraId="0A594E0E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Kailan tatamuhin ang patawad mo</w:t>
      </w:r>
    </w:p>
    <w:p w14:paraId="1F1434C6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</w:p>
    <w:p w14:paraId="6539408E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Kay tagal kong nalayo sa’yo</w:t>
      </w:r>
    </w:p>
    <w:p w14:paraId="606E835E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At kay daming mga taong sinaktan ko</w:t>
      </w:r>
    </w:p>
    <w:p w14:paraId="0AB289B0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At and siyang iniisip ko ay kaginhawahan ko</w:t>
      </w:r>
    </w:p>
    <w:p w14:paraId="7E58E4EC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Pininid sa kapwa puso ko</w:t>
      </w:r>
    </w:p>
    <w:p w14:paraId="33533695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</w:p>
    <w:p w14:paraId="1A61CDEB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Kaya nga O Diyos kalugdan mo</w:t>
      </w:r>
    </w:p>
    <w:p w14:paraId="35257767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Ang pagbabalik loob sa iyo</w:t>
      </w:r>
    </w:p>
    <w:p w14:paraId="79628BBF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Diwa ko linisin mo</w:t>
      </w:r>
    </w:p>
    <w:p w14:paraId="54981CB7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Puso ko ay buksan mo</w:t>
      </w:r>
    </w:p>
    <w:p w14:paraId="6A927BE8" w14:textId="77777777" w:rsidR="001C751A" w:rsidRPr="00653D1D" w:rsidRDefault="001C751A" w:rsidP="001C751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 w:cs="Courier New"/>
          <w:sz w:val="32"/>
          <w:szCs w:val="20"/>
          <w:lang w:val="en-US" w:eastAsia="en-US"/>
        </w:rPr>
      </w:pPr>
      <w:r w:rsidRPr="00653D1D">
        <w:rPr>
          <w:rFonts w:asciiTheme="majorHAnsi" w:hAnsiTheme="majorHAnsi" w:cs="Courier New"/>
          <w:sz w:val="32"/>
          <w:szCs w:val="20"/>
          <w:lang w:val="en-US" w:eastAsia="en-US"/>
        </w:rPr>
        <w:t>Upang makamtan ang awa mo</w:t>
      </w:r>
    </w:p>
    <w:p w14:paraId="10A874E9" w14:textId="77777777" w:rsidR="001C751A" w:rsidRPr="009C4765" w:rsidRDefault="001C751A" w:rsidP="001C751A">
      <w:pPr>
        <w:spacing w:line="276" w:lineRule="auto"/>
        <w:rPr>
          <w:rFonts w:ascii="Verdana" w:hAnsi="Verdana"/>
        </w:rPr>
      </w:pPr>
    </w:p>
    <w:p w14:paraId="0942D325" w14:textId="77777777" w:rsidR="0074475B" w:rsidRDefault="0074475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30CB49B" w14:textId="400072A3" w:rsidR="00A84BF8" w:rsidRPr="00FC0907" w:rsidRDefault="00000000" w:rsidP="00A84BF8">
      <w:pPr>
        <w:shd w:val="clear" w:color="auto" w:fill="FFFFFF"/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hyperlink w:anchor="_top" w:history="1">
        <w:r w:rsidR="005F42BD" w:rsidRPr="00FC0907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PAGHAHANDOG</w:t>
        </w:r>
      </w:hyperlink>
    </w:p>
    <w:p w14:paraId="39796BDC" w14:textId="77777777" w:rsidR="00A84BF8" w:rsidRDefault="00A84BF8" w:rsidP="00A84BF8">
      <w:pPr>
        <w:shd w:val="clear" w:color="auto" w:fill="FFFFFF"/>
        <w:spacing w:line="276" w:lineRule="auto"/>
        <w:rPr>
          <w:rFonts w:ascii="Verdana" w:eastAsia="Times New Roman" w:hAnsi="Verdana" w:cs="Times New Roman"/>
          <w:color w:val="444444"/>
          <w:sz w:val="28"/>
          <w:szCs w:val="28"/>
          <w:lang w:eastAsia="en-CA"/>
        </w:rPr>
      </w:pPr>
    </w:p>
    <w:p w14:paraId="022BB0B1" w14:textId="0D88EA15" w:rsidR="00A84BF8" w:rsidRPr="00A665F8" w:rsidRDefault="00A665F8" w:rsidP="00A84BF8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20"/>
        </w:rPr>
      </w:pPr>
      <w:r>
        <w:rPr>
          <w:rFonts w:asciiTheme="majorHAnsi" w:eastAsia="Times New Roman" w:hAnsiTheme="majorHAnsi" w:cs="Courier New"/>
          <w:sz w:val="32"/>
          <w:szCs w:val="20"/>
        </w:rPr>
        <w:br/>
      </w:r>
      <w:r w:rsidR="00A84BF8" w:rsidRPr="00A665F8">
        <w:rPr>
          <w:rFonts w:asciiTheme="majorHAnsi" w:eastAsia="Times New Roman" w:hAnsiTheme="majorHAnsi" w:cs="Courier New"/>
          <w:sz w:val="32"/>
          <w:szCs w:val="20"/>
        </w:rPr>
        <w:t>Ang himig Mo ang awit ko</w:t>
      </w:r>
      <w:r w:rsidR="00A84BF8" w:rsidRPr="00A665F8">
        <w:rPr>
          <w:rFonts w:asciiTheme="majorHAnsi" w:eastAsia="Times New Roman" w:hAnsiTheme="majorHAnsi" w:cs="Courier New"/>
          <w:sz w:val="32"/>
          <w:szCs w:val="20"/>
        </w:rPr>
        <w:br/>
        <w:t>Lahat ng ito'y nagmula sa Iyo</w:t>
      </w:r>
      <w:r w:rsidR="00A84BF8" w:rsidRPr="00A665F8">
        <w:rPr>
          <w:rFonts w:asciiTheme="majorHAnsi" w:eastAsia="Times New Roman" w:hAnsiTheme="majorHAnsi" w:cs="Courier New"/>
          <w:sz w:val="32"/>
          <w:szCs w:val="20"/>
        </w:rPr>
        <w:br/>
        <w:t>Muling ihahandog sa Iyo</w:t>
      </w:r>
      <w:r w:rsidR="00A84BF8" w:rsidRPr="00A665F8">
        <w:rPr>
          <w:rFonts w:asciiTheme="majorHAnsi" w:eastAsia="Times New Roman" w:hAnsiTheme="majorHAnsi" w:cs="Courier New"/>
          <w:sz w:val="32"/>
          <w:szCs w:val="20"/>
        </w:rPr>
        <w:br/>
        <w:t>Buong puso kong inaalay sa 'Yo</w:t>
      </w:r>
    </w:p>
    <w:p w14:paraId="61261AA4" w14:textId="77777777" w:rsidR="00A84BF8" w:rsidRPr="00A665F8" w:rsidRDefault="00A84BF8" w:rsidP="00A84BF8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20"/>
        </w:rPr>
      </w:pPr>
    </w:p>
    <w:p w14:paraId="0DD8E318" w14:textId="77777777" w:rsidR="00A84BF8" w:rsidRPr="00A665F8" w:rsidRDefault="00A84BF8" w:rsidP="00A84BF8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20"/>
        </w:rPr>
      </w:pPr>
      <w:r w:rsidRPr="00A665F8">
        <w:rPr>
          <w:rFonts w:asciiTheme="majorHAnsi" w:eastAsia="Times New Roman" w:hAnsiTheme="majorHAnsi" w:cs="Courier New"/>
          <w:b/>
          <w:bCs/>
          <w:sz w:val="32"/>
          <w:szCs w:val="20"/>
        </w:rPr>
        <w:t>Koro</w:t>
      </w:r>
    </w:p>
    <w:p w14:paraId="548CCE35" w14:textId="77777777" w:rsidR="00A84BF8" w:rsidRPr="00A665F8" w:rsidRDefault="00A84BF8" w:rsidP="00A84BF8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20"/>
        </w:rPr>
      </w:pPr>
      <w:r w:rsidRPr="00A665F8">
        <w:rPr>
          <w:rFonts w:asciiTheme="majorHAnsi" w:eastAsia="Times New Roman" w:hAnsiTheme="majorHAnsi" w:cs="Courier New"/>
          <w:sz w:val="32"/>
          <w:szCs w:val="20"/>
        </w:rPr>
        <w:t>O Diyos, O Panginoon</w:t>
      </w:r>
      <w:r w:rsidRPr="00A665F8">
        <w:rPr>
          <w:rFonts w:asciiTheme="majorHAnsi" w:eastAsia="Times New Roman" w:hAnsiTheme="majorHAnsi" w:cs="Courier New"/>
          <w:sz w:val="32"/>
          <w:szCs w:val="20"/>
        </w:rPr>
        <w:br/>
        <w:t>Lahat ay biyayang aming inampon</w:t>
      </w:r>
      <w:r w:rsidRPr="00A665F8">
        <w:rPr>
          <w:rFonts w:asciiTheme="majorHAnsi" w:eastAsia="Times New Roman" w:hAnsiTheme="majorHAnsi" w:cs="Courier New"/>
          <w:sz w:val="32"/>
          <w:szCs w:val="20"/>
        </w:rPr>
        <w:br/>
        <w:t>Aming buhay at kakayahan</w:t>
      </w:r>
      <w:r w:rsidRPr="00A665F8">
        <w:rPr>
          <w:rFonts w:asciiTheme="majorHAnsi" w:eastAsia="Times New Roman" w:hAnsiTheme="majorHAnsi" w:cs="Courier New"/>
          <w:sz w:val="32"/>
          <w:szCs w:val="20"/>
        </w:rPr>
        <w:br/>
        <w:t>Ito'y para lamang sa 'Yong kalwalhatian</w:t>
      </w:r>
    </w:p>
    <w:p w14:paraId="38CFB3D3" w14:textId="77777777" w:rsidR="00A84BF8" w:rsidRPr="00A665F8" w:rsidRDefault="00A84BF8" w:rsidP="00A84BF8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20"/>
        </w:rPr>
      </w:pPr>
    </w:p>
    <w:p w14:paraId="13328710" w14:textId="77777777" w:rsidR="00A84BF8" w:rsidRPr="00A665F8" w:rsidRDefault="00A84BF8" w:rsidP="00A84BF8">
      <w:pPr>
        <w:shd w:val="clear" w:color="auto" w:fill="FFFFFF"/>
        <w:spacing w:line="276" w:lineRule="auto"/>
        <w:rPr>
          <w:rFonts w:asciiTheme="majorHAnsi" w:eastAsia="Times New Roman" w:hAnsiTheme="majorHAnsi" w:cs="Courier New"/>
          <w:sz w:val="32"/>
          <w:szCs w:val="20"/>
        </w:rPr>
      </w:pPr>
      <w:r w:rsidRPr="00A665F8">
        <w:rPr>
          <w:rFonts w:asciiTheme="majorHAnsi" w:eastAsia="Times New Roman" w:hAnsiTheme="majorHAnsi" w:cs="Courier New"/>
          <w:sz w:val="32"/>
          <w:szCs w:val="20"/>
        </w:rPr>
        <w:t>Ang tanging ninanais ko</w:t>
      </w:r>
      <w:r w:rsidRPr="00A665F8">
        <w:rPr>
          <w:rFonts w:asciiTheme="majorHAnsi" w:eastAsia="Times New Roman" w:hAnsiTheme="majorHAnsi" w:cs="Courier New"/>
          <w:sz w:val="32"/>
          <w:szCs w:val="20"/>
        </w:rPr>
        <w:br/>
        <w:t>Ay matamo lamang ang pag-ibig Mo</w:t>
      </w:r>
      <w:r w:rsidRPr="00A665F8">
        <w:rPr>
          <w:rFonts w:asciiTheme="majorHAnsi" w:eastAsia="Times New Roman" w:hAnsiTheme="majorHAnsi" w:cs="Courier New"/>
          <w:sz w:val="32"/>
          <w:szCs w:val="20"/>
        </w:rPr>
        <w:br/>
        <w:t>Lahat ay iiwanan ko</w:t>
      </w:r>
      <w:r w:rsidRPr="00A665F8">
        <w:rPr>
          <w:rFonts w:asciiTheme="majorHAnsi" w:eastAsia="Times New Roman" w:hAnsiTheme="majorHAnsi" w:cs="Courier New"/>
          <w:sz w:val="32"/>
          <w:szCs w:val="20"/>
        </w:rPr>
        <w:br/>
        <w:t>Wala nang kailangan, sapat na ito</w:t>
      </w:r>
    </w:p>
    <w:p w14:paraId="6A5DB4C2" w14:textId="77777777" w:rsidR="00931154" w:rsidRPr="00A665F8" w:rsidRDefault="00931154">
      <w:pPr>
        <w:rPr>
          <w:rFonts w:asciiTheme="majorHAnsi" w:eastAsia="Times New Roman" w:hAnsiTheme="majorHAnsi" w:cs="Courier New"/>
          <w:sz w:val="32"/>
          <w:szCs w:val="20"/>
        </w:rPr>
      </w:pPr>
      <w:r w:rsidRPr="00A665F8">
        <w:rPr>
          <w:rFonts w:asciiTheme="majorHAnsi" w:eastAsia="Times New Roman" w:hAnsiTheme="majorHAnsi" w:cs="Courier New"/>
          <w:sz w:val="32"/>
          <w:szCs w:val="20"/>
        </w:rPr>
        <w:br w:type="page"/>
      </w:r>
    </w:p>
    <w:p w14:paraId="031B8A0B" w14:textId="77777777" w:rsidR="00882C84" w:rsidRDefault="00882C84" w:rsidP="00A8180A">
      <w:pPr>
        <w:pStyle w:val="Heading1"/>
        <w:rPr>
          <w:sz w:val="36"/>
          <w:szCs w:val="36"/>
        </w:rPr>
        <w:sectPr w:rsidR="00882C84" w:rsidSect="00882C84">
          <w:type w:val="continuous"/>
          <w:pgSz w:w="12240" w:h="15840"/>
          <w:pgMar w:top="810" w:right="1440" w:bottom="360" w:left="1440" w:header="720" w:footer="720" w:gutter="0"/>
          <w:cols w:space="48"/>
        </w:sectPr>
      </w:pPr>
    </w:p>
    <w:p w14:paraId="4ED836B7" w14:textId="7FA52FA7" w:rsidR="00A8180A" w:rsidRPr="007F5382" w:rsidRDefault="00000000" w:rsidP="00A8180A">
      <w:pPr>
        <w:pStyle w:val="Heading1"/>
        <w:rPr>
          <w:rFonts w:eastAsia="Times New Roman" w:cs="Courier New"/>
          <w:i/>
          <w:iCs/>
          <w:color w:val="auto"/>
          <w:szCs w:val="20"/>
        </w:rPr>
      </w:pPr>
      <w:hyperlink w:anchor="_top" w:history="1">
        <w:bookmarkStart w:id="56" w:name="_Toc186886600"/>
        <w:r w:rsidR="00666444" w:rsidRPr="00942AE7">
          <w:rPr>
            <w:rStyle w:val="Hyperlink"/>
            <w:sz w:val="48"/>
            <w:szCs w:val="40"/>
            <w:u w:val="none"/>
          </w:rPr>
          <w:t>PAGHAHANDOG SA SARILI</w:t>
        </w:r>
      </w:hyperlink>
      <w:r w:rsidR="00666444" w:rsidRPr="00014129">
        <w:rPr>
          <w:sz w:val="36"/>
          <w:szCs w:val="36"/>
        </w:rPr>
        <w:t xml:space="preserve"> </w:t>
      </w:r>
      <w:r w:rsidR="00666444" w:rsidRPr="00014129">
        <w:rPr>
          <w:sz w:val="36"/>
          <w:szCs w:val="36"/>
        </w:rPr>
        <w:br/>
      </w:r>
      <w:r w:rsidR="00A8180A" w:rsidRPr="007F5382">
        <w:rPr>
          <w:i/>
          <w:iCs/>
        </w:rPr>
        <w:t>(Kunin mo, O Diyos)</w:t>
      </w:r>
      <w:bookmarkEnd w:id="56"/>
    </w:p>
    <w:p w14:paraId="6B0F5DB3" w14:textId="77777777" w:rsidR="00A8180A" w:rsidRDefault="00A8180A" w:rsidP="00666444">
      <w:pPr>
        <w:pStyle w:val="HTMLPreformatted"/>
        <w:rPr>
          <w:rFonts w:asciiTheme="majorHAnsi" w:hAnsiTheme="majorHAnsi"/>
          <w:sz w:val="32"/>
        </w:rPr>
      </w:pPr>
    </w:p>
    <w:p w14:paraId="2E654A89" w14:textId="77777777" w:rsidR="00B70758" w:rsidRDefault="00B70758" w:rsidP="00666444">
      <w:pPr>
        <w:pStyle w:val="HTMLPreformatted"/>
        <w:rPr>
          <w:rFonts w:asciiTheme="majorHAnsi" w:hAnsiTheme="majorHAnsi"/>
          <w:b/>
          <w:bCs/>
          <w:sz w:val="32"/>
        </w:rPr>
      </w:pPr>
    </w:p>
    <w:p w14:paraId="41518E04" w14:textId="5EA65705" w:rsidR="00B70758" w:rsidRPr="00B70758" w:rsidRDefault="00B70758" w:rsidP="00666444">
      <w:pPr>
        <w:pStyle w:val="HTMLPreformatted"/>
        <w:rPr>
          <w:rFonts w:asciiTheme="majorHAnsi" w:hAnsiTheme="majorHAnsi"/>
          <w:b/>
          <w:bCs/>
          <w:sz w:val="32"/>
        </w:rPr>
      </w:pPr>
      <w:r w:rsidRPr="00B70758">
        <w:rPr>
          <w:rFonts w:asciiTheme="majorHAnsi" w:hAnsiTheme="majorHAnsi"/>
          <w:b/>
          <w:bCs/>
          <w:sz w:val="32"/>
        </w:rPr>
        <w:t>I</w:t>
      </w:r>
    </w:p>
    <w:p w14:paraId="23BA2D16" w14:textId="58CDFE2A" w:rsidR="00666444" w:rsidRPr="00F360A7" w:rsidRDefault="00666444" w:rsidP="00666444">
      <w:pPr>
        <w:pStyle w:val="HTMLPreformatted"/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>Kunin mo, O Diyos</w:t>
      </w:r>
      <w:r w:rsidRPr="00F360A7">
        <w:rPr>
          <w:rFonts w:asciiTheme="majorHAnsi" w:hAnsiTheme="majorHAnsi"/>
          <w:sz w:val="32"/>
        </w:rPr>
        <w:t>,</w:t>
      </w:r>
      <w:r>
        <w:rPr>
          <w:rFonts w:asciiTheme="majorHAnsi" w:hAnsiTheme="majorHAnsi"/>
          <w:sz w:val="32"/>
        </w:rPr>
        <w:t xml:space="preserve"> </w:t>
      </w:r>
      <w:r w:rsidRPr="00F360A7">
        <w:rPr>
          <w:rFonts w:asciiTheme="majorHAnsi" w:hAnsiTheme="majorHAnsi"/>
          <w:sz w:val="32"/>
        </w:rPr>
        <w:t xml:space="preserve">at tanggapin </w:t>
      </w:r>
      <w:r w:rsidR="00B70758">
        <w:rPr>
          <w:rFonts w:asciiTheme="majorHAnsi" w:hAnsiTheme="majorHAnsi"/>
          <w:sz w:val="32"/>
        </w:rPr>
        <w:t>mo</w:t>
      </w:r>
      <w:r w:rsidRPr="00F360A7">
        <w:rPr>
          <w:rFonts w:asciiTheme="majorHAnsi" w:hAnsiTheme="majorHAnsi"/>
          <w:sz w:val="32"/>
        </w:rPr>
        <w:t xml:space="preserve">, </w:t>
      </w:r>
    </w:p>
    <w:p w14:paraId="38606ECC" w14:textId="77777777" w:rsidR="00666444" w:rsidRDefault="00666444" w:rsidP="00666444">
      <w:pPr>
        <w:pStyle w:val="HTMLPreformatted"/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>Ang aking kalayaan</w:t>
      </w:r>
      <w:r w:rsidRPr="00F360A7">
        <w:rPr>
          <w:rFonts w:asciiTheme="majorHAnsi" w:hAnsiTheme="majorHAnsi"/>
          <w:sz w:val="32"/>
        </w:rPr>
        <w:t>,</w:t>
      </w:r>
      <w:r>
        <w:rPr>
          <w:rFonts w:asciiTheme="majorHAnsi" w:hAnsiTheme="majorHAnsi"/>
          <w:sz w:val="32"/>
        </w:rPr>
        <w:t xml:space="preserve"> </w:t>
      </w:r>
      <w:r w:rsidRPr="00F360A7">
        <w:rPr>
          <w:rFonts w:asciiTheme="majorHAnsi" w:hAnsiTheme="majorHAnsi"/>
          <w:sz w:val="32"/>
        </w:rPr>
        <w:t xml:space="preserve">ang aking Kalooban, </w:t>
      </w:r>
    </w:p>
    <w:p w14:paraId="66875EB9" w14:textId="77777777" w:rsidR="00666444" w:rsidRDefault="00666444" w:rsidP="00666444">
      <w:pPr>
        <w:pStyle w:val="HTMLPreformatted"/>
        <w:rPr>
          <w:rFonts w:asciiTheme="majorHAnsi" w:hAnsiTheme="majorHAnsi"/>
          <w:sz w:val="32"/>
        </w:rPr>
      </w:pPr>
      <w:r w:rsidRPr="00F360A7">
        <w:rPr>
          <w:rFonts w:asciiTheme="majorHAnsi" w:hAnsiTheme="majorHAnsi"/>
          <w:sz w:val="32"/>
        </w:rPr>
        <w:t>Ang isip at gunita ko</w:t>
      </w:r>
      <w:r>
        <w:rPr>
          <w:rFonts w:asciiTheme="majorHAnsi" w:hAnsiTheme="majorHAnsi"/>
          <w:sz w:val="32"/>
        </w:rPr>
        <w:t xml:space="preserve">, </w:t>
      </w:r>
    </w:p>
    <w:p w14:paraId="7249DE82" w14:textId="77777777" w:rsidR="00666444" w:rsidRDefault="00666444" w:rsidP="00666444">
      <w:pPr>
        <w:pStyle w:val="HTMLPreformatted"/>
        <w:rPr>
          <w:rFonts w:asciiTheme="majorHAnsi" w:hAnsiTheme="majorHAnsi"/>
          <w:sz w:val="32"/>
        </w:rPr>
      </w:pPr>
      <w:r w:rsidRPr="00F360A7">
        <w:rPr>
          <w:rFonts w:asciiTheme="majorHAnsi" w:hAnsiTheme="majorHAnsi"/>
          <w:sz w:val="32"/>
        </w:rPr>
        <w:t xml:space="preserve">Lahat ng hawak mo, lahat ng </w:t>
      </w:r>
      <w:r>
        <w:rPr>
          <w:rFonts w:asciiTheme="majorHAnsi" w:hAnsiTheme="majorHAnsi"/>
          <w:sz w:val="32"/>
        </w:rPr>
        <w:t>loo</w:t>
      </w:r>
      <w:r w:rsidRPr="00F360A7">
        <w:rPr>
          <w:rFonts w:asciiTheme="majorHAnsi" w:hAnsiTheme="majorHAnsi"/>
          <w:sz w:val="32"/>
        </w:rPr>
        <w:t xml:space="preserve">b ko </w:t>
      </w:r>
      <w:r w:rsidRPr="00F360A7">
        <w:rPr>
          <w:rFonts w:asciiTheme="majorHAnsi" w:hAnsiTheme="majorHAnsi"/>
          <w:sz w:val="32"/>
        </w:rPr>
        <w:br/>
        <w:t xml:space="preserve">Lahat ay aking alay sa iyo. </w:t>
      </w:r>
      <w:r w:rsidRPr="00F360A7">
        <w:rPr>
          <w:rFonts w:asciiTheme="majorHAnsi" w:hAnsiTheme="majorHAnsi"/>
          <w:sz w:val="32"/>
        </w:rPr>
        <w:br/>
      </w:r>
    </w:p>
    <w:p w14:paraId="7B1B15E1" w14:textId="71898D12" w:rsidR="00BD4401" w:rsidRPr="00BD4401" w:rsidRDefault="00BD4401" w:rsidP="00666444">
      <w:pPr>
        <w:pStyle w:val="HTMLPreformatted"/>
        <w:rPr>
          <w:rFonts w:asciiTheme="majorHAnsi" w:hAnsiTheme="majorHAnsi"/>
          <w:b/>
          <w:bCs/>
          <w:sz w:val="32"/>
        </w:rPr>
      </w:pPr>
      <w:r w:rsidRPr="00BD4401">
        <w:rPr>
          <w:rFonts w:asciiTheme="majorHAnsi" w:hAnsiTheme="majorHAnsi"/>
          <w:b/>
          <w:bCs/>
          <w:sz w:val="32"/>
        </w:rPr>
        <w:t>KORO</w:t>
      </w:r>
    </w:p>
    <w:p w14:paraId="16EA125F" w14:textId="77777777" w:rsidR="00666444" w:rsidRDefault="00666444" w:rsidP="00666444">
      <w:pPr>
        <w:pStyle w:val="HTMLPreformatted"/>
        <w:rPr>
          <w:rFonts w:asciiTheme="majorHAnsi" w:hAnsiTheme="majorHAnsi"/>
          <w:sz w:val="32"/>
        </w:rPr>
      </w:pPr>
      <w:r w:rsidRPr="00F360A7">
        <w:rPr>
          <w:rFonts w:asciiTheme="majorHAnsi" w:hAnsiTheme="majorHAnsi"/>
          <w:sz w:val="32"/>
        </w:rPr>
        <w:t xml:space="preserve">Mula sa Iyo, ang lahat ng ito, </w:t>
      </w:r>
    </w:p>
    <w:p w14:paraId="2CCF84C7" w14:textId="77777777" w:rsidR="00666444" w:rsidRDefault="00666444" w:rsidP="00666444">
      <w:pPr>
        <w:pStyle w:val="HTMLPreformatted"/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>M</w:t>
      </w:r>
      <w:r w:rsidRPr="00F360A7">
        <w:rPr>
          <w:rFonts w:asciiTheme="majorHAnsi" w:hAnsiTheme="majorHAnsi"/>
          <w:sz w:val="32"/>
        </w:rPr>
        <w:t>uli</w:t>
      </w:r>
      <w:r>
        <w:rPr>
          <w:rFonts w:asciiTheme="majorHAnsi" w:hAnsiTheme="majorHAnsi"/>
          <w:sz w:val="32"/>
        </w:rPr>
        <w:t xml:space="preserve"> </w:t>
      </w:r>
      <w:r w:rsidRPr="00F360A7">
        <w:rPr>
          <w:rFonts w:asciiTheme="majorHAnsi" w:hAnsiTheme="majorHAnsi"/>
          <w:sz w:val="32"/>
        </w:rPr>
        <w:t xml:space="preserve">Kong handog sa Iyo, </w:t>
      </w:r>
    </w:p>
    <w:p w14:paraId="30259DF6" w14:textId="77777777" w:rsidR="00666444" w:rsidRDefault="00666444" w:rsidP="00666444">
      <w:pPr>
        <w:pStyle w:val="HTMLPreformatted"/>
        <w:rPr>
          <w:rFonts w:asciiTheme="majorHAnsi" w:hAnsiTheme="majorHAnsi"/>
          <w:sz w:val="32"/>
        </w:rPr>
      </w:pPr>
      <w:r w:rsidRPr="00F360A7">
        <w:rPr>
          <w:rFonts w:asciiTheme="majorHAnsi" w:hAnsiTheme="majorHAnsi"/>
          <w:sz w:val="32"/>
        </w:rPr>
        <w:t xml:space="preserve">Putnubayan mo't Paghariang lahat </w:t>
      </w:r>
    </w:p>
    <w:p w14:paraId="2E29ADC6" w14:textId="77777777" w:rsidR="00666444" w:rsidRDefault="00666444" w:rsidP="00666444">
      <w:pPr>
        <w:pStyle w:val="HTMLPreformatted"/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t xml:space="preserve">Ayon sa kalooban </w:t>
      </w:r>
      <w:r w:rsidRPr="00F360A7">
        <w:rPr>
          <w:rFonts w:asciiTheme="majorHAnsi" w:hAnsiTheme="majorHAnsi"/>
          <w:sz w:val="32"/>
        </w:rPr>
        <w:t xml:space="preserve">Mo. </w:t>
      </w:r>
    </w:p>
    <w:p w14:paraId="096159D1" w14:textId="2048B84C" w:rsidR="004F49EA" w:rsidRDefault="00666444" w:rsidP="0066644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360A7">
        <w:rPr>
          <w:rFonts w:asciiTheme="majorHAnsi" w:hAnsiTheme="majorHAnsi"/>
          <w:sz w:val="32"/>
        </w:rPr>
        <w:t xml:space="preserve">Magutos ka Panginoon ko, </w:t>
      </w:r>
      <w:r w:rsidRPr="00F360A7">
        <w:rPr>
          <w:rFonts w:asciiTheme="majorHAnsi" w:hAnsiTheme="majorHAnsi"/>
          <w:sz w:val="32"/>
        </w:rPr>
        <w:br/>
        <w:t xml:space="preserve">Dagling tatalima ako. Ipagkaloob mo </w:t>
      </w:r>
      <w:r w:rsidRPr="00F360A7">
        <w:rPr>
          <w:rFonts w:asciiTheme="majorHAnsi" w:hAnsiTheme="majorHAnsi"/>
          <w:sz w:val="32"/>
        </w:rPr>
        <w:br/>
        <w:t xml:space="preserve">Lamang ang pag-ibig </w:t>
      </w:r>
      <w:r>
        <w:rPr>
          <w:rFonts w:asciiTheme="majorHAnsi" w:hAnsiTheme="majorHAnsi"/>
          <w:sz w:val="32"/>
        </w:rPr>
        <w:t>mo</w:t>
      </w:r>
      <w:r w:rsidRPr="00F360A7">
        <w:rPr>
          <w:rFonts w:asciiTheme="majorHAnsi" w:hAnsiTheme="majorHAnsi"/>
          <w:sz w:val="32"/>
        </w:rPr>
        <w:t xml:space="preserve"> ang lahat </w:t>
      </w:r>
      <w:r w:rsidRPr="00F360A7">
        <w:rPr>
          <w:rFonts w:asciiTheme="majorHAnsi" w:hAnsiTheme="majorHAnsi"/>
          <w:sz w:val="32"/>
        </w:rPr>
        <w:br/>
        <w:t xml:space="preserve">Tatalikdan ko. </w:t>
      </w:r>
      <w:r w:rsidRPr="00F360A7">
        <w:rPr>
          <w:rFonts w:asciiTheme="majorHAnsi" w:hAnsiTheme="majorHAnsi"/>
          <w:sz w:val="32"/>
        </w:rPr>
        <w:br/>
      </w:r>
    </w:p>
    <w:p w14:paraId="6D0FE153" w14:textId="77777777" w:rsidR="004F49EA" w:rsidRDefault="004F49E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194CEE24" w14:textId="3E6DCD92" w:rsidR="00CE63CC" w:rsidRDefault="00CE63CC" w:rsidP="00CE63CC">
      <w:pPr>
        <w:rPr>
          <w:sz w:val="40"/>
        </w:rPr>
        <w:sectPr w:rsidR="00CE63CC" w:rsidSect="00E920B5">
          <w:type w:val="continuous"/>
          <w:pgSz w:w="12240" w:h="15840"/>
          <w:pgMar w:top="810" w:right="1440" w:bottom="360" w:left="1440" w:header="720" w:footer="720" w:gutter="0"/>
          <w:cols w:space="48"/>
        </w:sectPr>
      </w:pPr>
    </w:p>
    <w:p w14:paraId="3885588C" w14:textId="6BE3B2BD" w:rsidR="00CE63CC" w:rsidRDefault="00CE63CC" w:rsidP="00CE63CC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</w:p>
    <w:p w14:paraId="7A0706A2" w14:textId="4E309307" w:rsidR="00120C3A" w:rsidRPr="00E31D6B" w:rsidRDefault="00000000" w:rsidP="004F49EA">
      <w:pPr>
        <w:pStyle w:val="Heading1"/>
        <w:rPr>
          <w:sz w:val="44"/>
          <w:szCs w:val="36"/>
        </w:rPr>
      </w:pPr>
      <w:hyperlink w:anchor="_top" w:history="1">
        <w:bookmarkStart w:id="57" w:name="_Toc186886601"/>
        <w:r w:rsidR="00120C3A" w:rsidRPr="009C7EB1">
          <w:rPr>
            <w:rStyle w:val="Hyperlink"/>
            <w:sz w:val="48"/>
            <w:szCs w:val="40"/>
            <w:u w:val="none"/>
          </w:rPr>
          <w:t>PANALANGIN SA PAGIGING BUKAS PALAD</w:t>
        </w:r>
        <w:bookmarkEnd w:id="57"/>
      </w:hyperlink>
    </w:p>
    <w:p w14:paraId="7A9661F2" w14:textId="77777777" w:rsidR="00120C3A" w:rsidRPr="00715316" w:rsidRDefault="00120C3A" w:rsidP="00120C3A">
      <w:pPr>
        <w:rPr>
          <w:rFonts w:asciiTheme="majorHAnsi" w:hAnsiTheme="majorHAnsi"/>
          <w:sz w:val="32"/>
          <w:szCs w:val="32"/>
        </w:rPr>
      </w:pPr>
    </w:p>
    <w:p w14:paraId="0FCCCAC6" w14:textId="77777777" w:rsidR="00DC7AD0" w:rsidRDefault="00DC7AD0" w:rsidP="00120C3A">
      <w:pPr>
        <w:rPr>
          <w:rFonts w:asciiTheme="majorHAnsi" w:hAnsiTheme="majorHAnsi"/>
          <w:sz w:val="32"/>
          <w:szCs w:val="32"/>
        </w:rPr>
      </w:pPr>
    </w:p>
    <w:p w14:paraId="76386CBC" w14:textId="5B4F646F" w:rsidR="00120C3A" w:rsidRPr="00715316" w:rsidRDefault="00120C3A" w:rsidP="00120C3A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 xml:space="preserve">Panginoon, turuan Mo </w:t>
      </w:r>
      <w:r w:rsidR="00C849E7">
        <w:rPr>
          <w:rFonts w:asciiTheme="majorHAnsi" w:hAnsiTheme="majorHAnsi"/>
          <w:sz w:val="32"/>
          <w:szCs w:val="32"/>
        </w:rPr>
        <w:t>Akong</w:t>
      </w:r>
      <w:r w:rsidRPr="00715316">
        <w:rPr>
          <w:rFonts w:asciiTheme="majorHAnsi" w:hAnsiTheme="majorHAnsi"/>
          <w:sz w:val="32"/>
          <w:szCs w:val="32"/>
        </w:rPr>
        <w:t xml:space="preserve"> maging bukas palad,</w:t>
      </w:r>
    </w:p>
    <w:p w14:paraId="6DB050D2" w14:textId="32AFEC9B" w:rsidR="00120C3A" w:rsidRPr="00715316" w:rsidRDefault="000338DB" w:rsidP="00120C3A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EC50CD" wp14:editId="21B0AC34">
                <wp:simplePos x="0" y="0"/>
                <wp:positionH relativeFrom="column">
                  <wp:posOffset>2749854</wp:posOffset>
                </wp:positionH>
                <wp:positionV relativeFrom="paragraph">
                  <wp:posOffset>246380</wp:posOffset>
                </wp:positionV>
                <wp:extent cx="0" cy="198783"/>
                <wp:effectExtent l="76200" t="38100" r="57150" b="1079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8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773B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16.5pt;margin-top:19.4pt;width:0;height:15.65pt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" strokecolor="#5b9bd5 [3204]" strokeweight=".5pt">
                <v:stroke endarrow="block" joinstyle="miter"/>
              </v:shape>
            </w:pict>
          </mc:Fallback>
        </mc:AlternateContent>
      </w:r>
      <w:r w:rsidR="00120C3A" w:rsidRPr="00715316">
        <w:rPr>
          <w:rFonts w:asciiTheme="majorHAnsi" w:hAnsiTheme="majorHAnsi"/>
          <w:sz w:val="32"/>
          <w:szCs w:val="32"/>
        </w:rPr>
        <w:t>Turuan mo akong maglingkod sa iyo, na magbigay ng ayon sa nararapat</w:t>
      </w:r>
    </w:p>
    <w:p w14:paraId="2019711E" w14:textId="2E36EB38" w:rsidR="00120C3A" w:rsidRPr="00715316" w:rsidRDefault="00120C3A" w:rsidP="00120C3A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Na walang hinihintay mula sa ‘yo</w:t>
      </w:r>
    </w:p>
    <w:p w14:paraId="184778B4" w14:textId="77777777" w:rsidR="00DC7AD0" w:rsidRDefault="00DC7AD0" w:rsidP="00120C3A">
      <w:pPr>
        <w:rPr>
          <w:rFonts w:asciiTheme="majorHAnsi" w:hAnsiTheme="majorHAnsi"/>
          <w:sz w:val="32"/>
          <w:szCs w:val="32"/>
        </w:rPr>
      </w:pPr>
    </w:p>
    <w:p w14:paraId="0B1543E0" w14:textId="79ADB6B7" w:rsidR="00120C3A" w:rsidRPr="00715316" w:rsidRDefault="00120C3A" w:rsidP="00120C3A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Na makibakang ‘di inaalintana, mga hirap na dinaranas,</w:t>
      </w:r>
    </w:p>
    <w:p w14:paraId="49D98FC9" w14:textId="2ADC13D9" w:rsidR="00120C3A" w:rsidRPr="00715316" w:rsidRDefault="00ED2FA6" w:rsidP="00120C3A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Sa t’wina’y magsumikap na hindi</w:t>
      </w:r>
      <w:r w:rsidR="00120C3A" w:rsidRPr="00715316">
        <w:rPr>
          <w:rFonts w:asciiTheme="majorHAnsi" w:hAnsiTheme="majorHAnsi"/>
          <w:sz w:val="32"/>
          <w:szCs w:val="32"/>
        </w:rPr>
        <w:t xml:space="preserve"> humahanap</w:t>
      </w:r>
    </w:p>
    <w:p w14:paraId="3A6E00B0" w14:textId="5D39D9A5" w:rsidR="00120C3A" w:rsidRPr="00715316" w:rsidRDefault="00120C3A" w:rsidP="00120C3A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Ng kapalit na kaginhawahan</w:t>
      </w:r>
    </w:p>
    <w:p w14:paraId="291D44A5" w14:textId="48A0F2B8" w:rsidR="00120C3A" w:rsidRPr="00715316" w:rsidRDefault="000338DB" w:rsidP="00120C3A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31B5FD" wp14:editId="428986C0">
                <wp:simplePos x="0" y="0"/>
                <wp:positionH relativeFrom="column">
                  <wp:posOffset>3093029</wp:posOffset>
                </wp:positionH>
                <wp:positionV relativeFrom="paragraph">
                  <wp:posOffset>247015</wp:posOffset>
                </wp:positionV>
                <wp:extent cx="7951" cy="230588"/>
                <wp:effectExtent l="76200" t="0" r="68580" b="5524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485F1" id="Straight Arrow Connector 5" o:spid="_x0000_s1026" type="#_x0000_t32" style="position:absolute;margin-left:243.55pt;margin-top:19.45pt;width:.65pt;height:18.1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120C3A" w:rsidRPr="00715316">
        <w:rPr>
          <w:rFonts w:asciiTheme="majorHAnsi" w:hAnsiTheme="majorHAnsi"/>
          <w:sz w:val="32"/>
          <w:szCs w:val="32"/>
        </w:rPr>
        <w:t>Na ‘di naghihintay kundi ang aking mabatid</w:t>
      </w:r>
    </w:p>
    <w:p w14:paraId="62DF2636" w14:textId="1D650C98" w:rsidR="00120C3A" w:rsidRPr="00715316" w:rsidRDefault="00120C3A" w:rsidP="00120C3A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Na ang loob mo’y s’yang sinusunda</w:t>
      </w:r>
      <w:r w:rsidR="002D1690">
        <w:rPr>
          <w:rFonts w:asciiTheme="majorHAnsi" w:hAnsiTheme="majorHAnsi"/>
          <w:sz w:val="32"/>
          <w:szCs w:val="32"/>
        </w:rPr>
        <w:t>n</w:t>
      </w:r>
      <w:r w:rsidRPr="00715316">
        <w:rPr>
          <w:rFonts w:asciiTheme="majorHAnsi" w:hAnsiTheme="majorHAnsi"/>
          <w:sz w:val="32"/>
          <w:szCs w:val="32"/>
        </w:rPr>
        <w:t>.</w:t>
      </w:r>
    </w:p>
    <w:p w14:paraId="115AE12D" w14:textId="77777777" w:rsidR="00E31D6B" w:rsidRDefault="00E31D6B" w:rsidP="00120C3A">
      <w:pPr>
        <w:rPr>
          <w:rFonts w:asciiTheme="majorHAnsi" w:hAnsiTheme="majorHAnsi"/>
          <w:sz w:val="32"/>
          <w:szCs w:val="32"/>
        </w:rPr>
      </w:pPr>
    </w:p>
    <w:p w14:paraId="25C9CF45" w14:textId="3A23FAD7" w:rsidR="00120C3A" w:rsidRPr="00715316" w:rsidRDefault="00120C3A" w:rsidP="00120C3A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Panginoon, turuan mo akong maging bukas-palad,</w:t>
      </w:r>
    </w:p>
    <w:p w14:paraId="4A2141E3" w14:textId="04DC13EC" w:rsidR="00120C3A" w:rsidRPr="00715316" w:rsidRDefault="00ED2FA6" w:rsidP="00120C3A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Turuan mo akong maglingkod sa </w:t>
      </w:r>
      <w:r w:rsidR="00120C3A" w:rsidRPr="00715316">
        <w:rPr>
          <w:rFonts w:asciiTheme="majorHAnsi" w:hAnsiTheme="majorHAnsi"/>
          <w:sz w:val="32"/>
          <w:szCs w:val="32"/>
        </w:rPr>
        <w:t xml:space="preserve">iyo, na magbigay ng ayon </w:t>
      </w:r>
    </w:p>
    <w:p w14:paraId="78E987AA" w14:textId="77777777" w:rsidR="00120C3A" w:rsidRPr="00715316" w:rsidRDefault="00120C3A" w:rsidP="00120C3A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Sa nararapat,</w:t>
      </w:r>
    </w:p>
    <w:p w14:paraId="32067BAC" w14:textId="16AF181C" w:rsidR="00120C3A" w:rsidRPr="00715316" w:rsidRDefault="00ED2FA6" w:rsidP="00120C3A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Na walang hinihintay mula </w:t>
      </w:r>
      <w:r w:rsidR="00120C3A" w:rsidRPr="00715316">
        <w:rPr>
          <w:rFonts w:asciiTheme="majorHAnsi" w:hAnsiTheme="majorHAnsi"/>
          <w:sz w:val="32"/>
          <w:szCs w:val="32"/>
        </w:rPr>
        <w:t xml:space="preserve">sa ‘yo </w:t>
      </w:r>
    </w:p>
    <w:p w14:paraId="537992F1" w14:textId="048E2574" w:rsidR="0044257F" w:rsidRPr="00715316" w:rsidRDefault="00120C3A" w:rsidP="0044257F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br w:type="page"/>
      </w:r>
    </w:p>
    <w:p w14:paraId="786CA5BE" w14:textId="77777777" w:rsidR="00395F8D" w:rsidRPr="00715316" w:rsidRDefault="00395F8D" w:rsidP="00317C32">
      <w:pPr>
        <w:pStyle w:val="Heading1"/>
        <w:rPr>
          <w:color w:val="0070C0"/>
        </w:rPr>
        <w:sectPr w:rsidR="00395F8D" w:rsidRPr="00715316" w:rsidSect="00E920B5">
          <w:type w:val="continuous"/>
          <w:pgSz w:w="12240" w:h="15840"/>
          <w:pgMar w:top="810" w:right="1440" w:bottom="360" w:left="1440" w:header="720" w:footer="720" w:gutter="0"/>
          <w:cols w:space="720"/>
        </w:sectPr>
      </w:pPr>
    </w:p>
    <w:p w14:paraId="2B5847D1" w14:textId="217849F7" w:rsidR="00A80683" w:rsidRPr="009D1FEB" w:rsidRDefault="00000000" w:rsidP="00A80683">
      <w:pPr>
        <w:pStyle w:val="Heading1"/>
        <w:rPr>
          <w:sz w:val="22"/>
          <w:szCs w:val="36"/>
        </w:rPr>
      </w:pPr>
      <w:hyperlink w:anchor="_top" w:history="1">
        <w:bookmarkStart w:id="58" w:name="_Toc186886602"/>
        <w:r w:rsidR="00A80683" w:rsidRPr="00627306">
          <w:rPr>
            <w:rStyle w:val="Hyperlink"/>
            <w:sz w:val="50"/>
            <w:szCs w:val="42"/>
            <w:u w:val="none"/>
          </w:rPr>
          <w:t>PANANAGUTAN</w:t>
        </w:r>
        <w:bookmarkEnd w:id="58"/>
      </w:hyperlink>
      <w:r w:rsidR="00A80683" w:rsidRPr="00627306">
        <w:rPr>
          <w:sz w:val="42"/>
          <w:szCs w:val="42"/>
        </w:rPr>
        <w:t xml:space="preserve"> </w:t>
      </w:r>
      <w:r w:rsidR="00A80683" w:rsidRPr="009D1FEB">
        <w:rPr>
          <w:sz w:val="36"/>
          <w:szCs w:val="36"/>
        </w:rPr>
        <w:br/>
      </w:r>
    </w:p>
    <w:p w14:paraId="7247A69A" w14:textId="77777777" w:rsidR="009D1FEB" w:rsidRDefault="009D1FEB" w:rsidP="00A80683">
      <w:pPr>
        <w:pStyle w:val="HTMLPreformatted"/>
        <w:rPr>
          <w:rFonts w:asciiTheme="majorHAnsi" w:hAnsiTheme="majorHAnsi"/>
          <w:sz w:val="32"/>
          <w:szCs w:val="32"/>
        </w:rPr>
      </w:pPr>
    </w:p>
    <w:p w14:paraId="74C7E72D" w14:textId="20AEF05B" w:rsidR="00A80683" w:rsidRPr="006276CF" w:rsidRDefault="00A80683" w:rsidP="00A80683">
      <w:pPr>
        <w:pStyle w:val="HTMLPreformatted"/>
        <w:rPr>
          <w:rFonts w:asciiTheme="majorHAnsi" w:hAnsiTheme="majorHAnsi"/>
          <w:sz w:val="32"/>
          <w:szCs w:val="32"/>
        </w:rPr>
      </w:pPr>
      <w:r w:rsidRPr="006276CF">
        <w:rPr>
          <w:rFonts w:asciiTheme="majorHAnsi" w:hAnsiTheme="majorHAnsi"/>
          <w:sz w:val="32"/>
          <w:szCs w:val="32"/>
        </w:rPr>
        <w:t xml:space="preserve">Walang sinuman ang nabubuhay </w:t>
      </w:r>
      <w:r w:rsidRPr="006276CF">
        <w:rPr>
          <w:rFonts w:asciiTheme="majorHAnsi" w:hAnsiTheme="majorHAnsi"/>
          <w:sz w:val="32"/>
          <w:szCs w:val="32"/>
        </w:rPr>
        <w:br/>
        <w:t xml:space="preserve">Para sa sarili lamang </w:t>
      </w:r>
      <w:r w:rsidRPr="006276CF">
        <w:rPr>
          <w:rFonts w:asciiTheme="majorHAnsi" w:hAnsiTheme="majorHAnsi"/>
          <w:sz w:val="32"/>
          <w:szCs w:val="32"/>
        </w:rPr>
        <w:br/>
        <w:t xml:space="preserve">Walang sinuman ang namamatay </w:t>
      </w:r>
      <w:r w:rsidRPr="006276CF">
        <w:rPr>
          <w:rFonts w:asciiTheme="majorHAnsi" w:hAnsiTheme="majorHAnsi"/>
          <w:sz w:val="32"/>
          <w:szCs w:val="32"/>
        </w:rPr>
        <w:br/>
        <w:t xml:space="preserve">Para sa sarili lamang </w:t>
      </w:r>
      <w:r w:rsidRPr="006276CF">
        <w:rPr>
          <w:rFonts w:asciiTheme="majorHAnsi" w:hAnsiTheme="majorHAnsi"/>
          <w:sz w:val="32"/>
          <w:szCs w:val="32"/>
        </w:rPr>
        <w:br/>
      </w:r>
    </w:p>
    <w:p w14:paraId="33FCA9C7" w14:textId="41CF5017" w:rsidR="00A80683" w:rsidRPr="009D1FEB" w:rsidRDefault="00A80683" w:rsidP="00A80683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9D1FEB">
        <w:rPr>
          <w:rFonts w:asciiTheme="majorHAnsi" w:hAnsiTheme="majorHAnsi"/>
          <w:b/>
          <w:bCs/>
          <w:sz w:val="32"/>
          <w:szCs w:val="32"/>
        </w:rPr>
        <w:t xml:space="preserve">Koro </w:t>
      </w:r>
    </w:p>
    <w:p w14:paraId="7F09F7A7" w14:textId="77777777" w:rsidR="00A80683" w:rsidRPr="006276CF" w:rsidRDefault="00A80683" w:rsidP="00A80683">
      <w:pPr>
        <w:pStyle w:val="HTMLPreformatted"/>
        <w:rPr>
          <w:rFonts w:asciiTheme="majorHAnsi" w:hAnsiTheme="majorHAnsi"/>
          <w:sz w:val="32"/>
          <w:szCs w:val="32"/>
        </w:rPr>
      </w:pPr>
      <w:r w:rsidRPr="006276CF">
        <w:rPr>
          <w:rFonts w:asciiTheme="majorHAnsi" w:hAnsiTheme="majorHAnsi"/>
          <w:sz w:val="32"/>
          <w:szCs w:val="32"/>
        </w:rPr>
        <w:t xml:space="preserve">Tayong lahat ay may pananagutan </w:t>
      </w:r>
      <w:r w:rsidRPr="006276CF">
        <w:rPr>
          <w:rFonts w:asciiTheme="majorHAnsi" w:hAnsiTheme="majorHAnsi"/>
          <w:sz w:val="32"/>
          <w:szCs w:val="32"/>
        </w:rPr>
        <w:br/>
        <w:t xml:space="preserve">Sa isa't isa </w:t>
      </w:r>
      <w:r w:rsidRPr="006276CF">
        <w:rPr>
          <w:rFonts w:asciiTheme="majorHAnsi" w:hAnsiTheme="majorHAnsi"/>
          <w:sz w:val="32"/>
          <w:szCs w:val="32"/>
        </w:rPr>
        <w:br/>
        <w:t xml:space="preserve">Tayong lahat ay tinipon ng Diyos </w:t>
      </w:r>
      <w:r w:rsidRPr="006276CF">
        <w:rPr>
          <w:rFonts w:asciiTheme="majorHAnsi" w:hAnsiTheme="majorHAnsi"/>
          <w:sz w:val="32"/>
          <w:szCs w:val="32"/>
        </w:rPr>
        <w:br/>
        <w:t xml:space="preserve">Na makapiling N'ya </w:t>
      </w:r>
      <w:r w:rsidRPr="006276CF">
        <w:rPr>
          <w:rFonts w:asciiTheme="majorHAnsi" w:hAnsiTheme="majorHAnsi"/>
          <w:sz w:val="32"/>
          <w:szCs w:val="32"/>
        </w:rPr>
        <w:br/>
      </w:r>
    </w:p>
    <w:p w14:paraId="3C6EC2FF" w14:textId="77777777" w:rsidR="00A80683" w:rsidRPr="006276CF" w:rsidRDefault="00A80683" w:rsidP="00A80683">
      <w:pPr>
        <w:pStyle w:val="HTMLPreformatted"/>
        <w:rPr>
          <w:rFonts w:asciiTheme="majorHAnsi" w:hAnsiTheme="majorHAnsi"/>
          <w:sz w:val="32"/>
          <w:szCs w:val="32"/>
        </w:rPr>
      </w:pPr>
      <w:r w:rsidRPr="006276CF">
        <w:rPr>
          <w:rFonts w:asciiTheme="majorHAnsi" w:hAnsiTheme="majorHAnsi"/>
          <w:sz w:val="32"/>
          <w:szCs w:val="32"/>
        </w:rPr>
        <w:t xml:space="preserve">Sa ating pagmamahalan </w:t>
      </w:r>
      <w:r w:rsidRPr="006276CF">
        <w:rPr>
          <w:rFonts w:asciiTheme="majorHAnsi" w:hAnsiTheme="majorHAnsi"/>
          <w:sz w:val="32"/>
          <w:szCs w:val="32"/>
        </w:rPr>
        <w:br/>
        <w:t xml:space="preserve">At paglilingkod sa kanino man </w:t>
      </w:r>
      <w:r w:rsidRPr="006276CF">
        <w:rPr>
          <w:rFonts w:asciiTheme="majorHAnsi" w:hAnsiTheme="majorHAnsi"/>
          <w:sz w:val="32"/>
          <w:szCs w:val="32"/>
        </w:rPr>
        <w:br/>
        <w:t xml:space="preserve">Tayo ay nagdadala ng balita ng </w:t>
      </w:r>
    </w:p>
    <w:p w14:paraId="003B77E6" w14:textId="49405CCB" w:rsidR="00A80683" w:rsidRPr="006276CF" w:rsidRDefault="00A80683" w:rsidP="00A80683">
      <w:pPr>
        <w:pStyle w:val="HTMLPreformatted"/>
        <w:rPr>
          <w:rFonts w:asciiTheme="majorHAnsi" w:hAnsiTheme="majorHAnsi"/>
          <w:sz w:val="32"/>
          <w:szCs w:val="32"/>
        </w:rPr>
      </w:pPr>
      <w:r w:rsidRPr="006276CF">
        <w:rPr>
          <w:rFonts w:asciiTheme="majorHAnsi" w:hAnsiTheme="majorHAnsi"/>
          <w:sz w:val="32"/>
          <w:szCs w:val="32"/>
        </w:rPr>
        <w:t xml:space="preserve">Kaligtasan </w:t>
      </w:r>
    </w:p>
    <w:p w14:paraId="04735C12" w14:textId="77777777" w:rsidR="00A80683" w:rsidRPr="009D1FEB" w:rsidRDefault="00A80683" w:rsidP="00A80683">
      <w:pPr>
        <w:pStyle w:val="HTMLPreformatted"/>
        <w:rPr>
          <w:rFonts w:asciiTheme="majorHAnsi" w:hAnsiTheme="majorHAnsi"/>
          <w:i/>
          <w:iCs/>
          <w:sz w:val="32"/>
          <w:szCs w:val="32"/>
        </w:rPr>
      </w:pPr>
      <w:r w:rsidRPr="009D1FEB">
        <w:rPr>
          <w:rFonts w:asciiTheme="majorHAnsi" w:hAnsiTheme="majorHAnsi"/>
          <w:i/>
          <w:iCs/>
          <w:sz w:val="32"/>
          <w:szCs w:val="32"/>
        </w:rPr>
        <w:t xml:space="preserve">(Koro) </w:t>
      </w:r>
      <w:r w:rsidRPr="009D1FEB">
        <w:rPr>
          <w:rFonts w:asciiTheme="majorHAnsi" w:hAnsiTheme="majorHAnsi"/>
          <w:i/>
          <w:iCs/>
          <w:sz w:val="32"/>
          <w:szCs w:val="32"/>
        </w:rPr>
        <w:br/>
      </w:r>
    </w:p>
    <w:p w14:paraId="53A2E5D7" w14:textId="7C0E9A32" w:rsidR="00A80683" w:rsidRPr="009D1FEB" w:rsidRDefault="00A80683" w:rsidP="009D1FEB">
      <w:pPr>
        <w:pStyle w:val="HTMLPreformatted"/>
        <w:rPr>
          <w:rStyle w:val="Heading1Char"/>
          <w:b/>
          <w:bCs/>
          <w:i/>
          <w:iCs/>
          <w:smallCaps/>
        </w:rPr>
      </w:pPr>
      <w:r w:rsidRPr="006276CF">
        <w:rPr>
          <w:rFonts w:asciiTheme="majorHAnsi" w:hAnsiTheme="majorHAnsi"/>
          <w:sz w:val="32"/>
          <w:szCs w:val="32"/>
        </w:rPr>
        <w:t xml:space="preserve">Sabay sabay ngang mag-aawitan ang mga bansa </w:t>
      </w:r>
      <w:r w:rsidRPr="006276CF">
        <w:rPr>
          <w:rFonts w:asciiTheme="majorHAnsi" w:hAnsiTheme="majorHAnsi"/>
          <w:sz w:val="32"/>
          <w:szCs w:val="32"/>
        </w:rPr>
        <w:br/>
        <w:t xml:space="preserve">Tayo 'y tinuring ng Panginoon bilang </w:t>
      </w:r>
      <w:r w:rsidRPr="006276CF">
        <w:rPr>
          <w:rFonts w:asciiTheme="majorHAnsi" w:hAnsiTheme="majorHAnsi"/>
          <w:sz w:val="32"/>
          <w:szCs w:val="32"/>
        </w:rPr>
        <w:br/>
        <w:t xml:space="preserve">Mga anak </w:t>
      </w:r>
      <w:r w:rsidRPr="006276CF">
        <w:rPr>
          <w:rFonts w:asciiTheme="majorHAnsi" w:hAnsiTheme="majorHAnsi"/>
          <w:sz w:val="32"/>
          <w:szCs w:val="32"/>
        </w:rPr>
        <w:br/>
      </w:r>
      <w:r w:rsidRPr="009D1FEB">
        <w:rPr>
          <w:rFonts w:asciiTheme="majorHAnsi" w:hAnsiTheme="majorHAnsi"/>
          <w:i/>
          <w:iCs/>
          <w:sz w:val="32"/>
          <w:szCs w:val="32"/>
        </w:rPr>
        <w:t xml:space="preserve">(Koro) </w:t>
      </w:r>
      <w:r w:rsidRPr="009D1FEB">
        <w:rPr>
          <w:rStyle w:val="Heading1Char"/>
          <w:b/>
          <w:bCs/>
          <w:i/>
          <w:iCs/>
          <w:smallCaps/>
        </w:rPr>
        <w:br w:type="page"/>
      </w:r>
    </w:p>
    <w:p w14:paraId="20C0E1F8" w14:textId="22773E6F" w:rsidR="000C5426" w:rsidRPr="00FE5418" w:rsidRDefault="000C5426" w:rsidP="000C5426">
      <w:pPr>
        <w:pStyle w:val="Heading1"/>
        <w:rPr>
          <w:rStyle w:val="Hyperlink"/>
          <w:b/>
          <w:bCs/>
          <w:smallCaps/>
          <w:sz w:val="40"/>
          <w:szCs w:val="40"/>
          <w:u w:val="none"/>
        </w:rPr>
      </w:pPr>
      <w:r w:rsidRPr="00FE5418">
        <w:rPr>
          <w:rStyle w:val="Heading1Char"/>
          <w:b/>
          <w:bCs/>
          <w:smallCaps/>
        </w:rPr>
        <w:lastRenderedPageBreak/>
        <w:fldChar w:fldCharType="begin"/>
      </w:r>
      <w:r w:rsidRPr="00715316">
        <w:rPr>
          <w:rStyle w:val="Heading1Char"/>
          <w:b/>
          <w:bCs/>
          <w:smallCaps/>
        </w:rPr>
        <w:instrText xml:space="preserve"> HYPERLINK  \l "_top" \o "click to go back to Table of Contents" </w:instrText>
      </w:r>
      <w:r w:rsidRPr="00FE5418">
        <w:rPr>
          <w:rStyle w:val="Heading1Char"/>
          <w:b/>
          <w:bCs/>
          <w:smallCaps/>
        </w:rPr>
      </w:r>
      <w:r w:rsidRPr="00FE5418">
        <w:rPr>
          <w:rStyle w:val="Heading1Char"/>
          <w:b/>
          <w:bCs/>
          <w:smallCaps/>
        </w:rPr>
        <w:fldChar w:fldCharType="separate"/>
      </w:r>
      <w:bookmarkStart w:id="59" w:name="_Toc440146626"/>
      <w:bookmarkStart w:id="60" w:name="_Toc186886603"/>
      <w:r w:rsidRPr="00FE5418">
        <w:rPr>
          <w:rStyle w:val="Hyperlink"/>
          <w:sz w:val="48"/>
          <w:szCs w:val="40"/>
          <w:u w:val="none"/>
        </w:rPr>
        <w:t>PANGINOON, AKING TANGLAW</w:t>
      </w:r>
      <w:bookmarkEnd w:id="59"/>
      <w:bookmarkEnd w:id="60"/>
    </w:p>
    <w:p w14:paraId="22A9ADD4" w14:textId="77777777" w:rsidR="000C5426" w:rsidRPr="00715316" w:rsidRDefault="000C5426" w:rsidP="000C5426">
      <w:pPr>
        <w:pStyle w:val="Heading1"/>
        <w:rPr>
          <w:rStyle w:val="Heading1Char"/>
          <w:bCs/>
          <w:i/>
        </w:rPr>
      </w:pPr>
      <w:r w:rsidRPr="00FE5418">
        <w:rPr>
          <w:rStyle w:val="Heading1Char"/>
          <w:sz w:val="40"/>
          <w:szCs w:val="40"/>
        </w:rPr>
        <w:fldChar w:fldCharType="end"/>
      </w:r>
    </w:p>
    <w:p w14:paraId="627E6379" w14:textId="77777777" w:rsidR="000C5426" w:rsidRPr="00715316" w:rsidRDefault="000C5426" w:rsidP="000C5426">
      <w:pPr>
        <w:rPr>
          <w:rFonts w:eastAsia="Times New Roman" w:cs="Arial"/>
          <w:i/>
          <w:smallCaps/>
          <w:sz w:val="24"/>
        </w:rPr>
      </w:pPr>
      <w:r w:rsidRPr="00715316">
        <w:rPr>
          <w:rFonts w:eastAsia="Times New Roman" w:cs="Arial"/>
          <w:b/>
          <w:i/>
          <w:smallCaps/>
          <w:sz w:val="24"/>
        </w:rPr>
        <w:t>Music by:</w:t>
      </w:r>
      <w:r w:rsidRPr="00715316">
        <w:rPr>
          <w:rFonts w:eastAsia="Times New Roman" w:cs="Arial"/>
          <w:i/>
          <w:smallCaps/>
          <w:sz w:val="24"/>
        </w:rPr>
        <w:t xml:space="preserve"> Fruto Ramirez, SJ</w:t>
      </w:r>
      <w:r w:rsidRPr="00715316">
        <w:rPr>
          <w:rFonts w:eastAsia="Times New Roman" w:cs="Arial"/>
          <w:i/>
          <w:smallCaps/>
          <w:sz w:val="24"/>
        </w:rPr>
        <w:br/>
      </w:r>
      <w:r w:rsidRPr="00715316">
        <w:rPr>
          <w:rFonts w:eastAsia="Times New Roman" w:cs="Arial"/>
          <w:b/>
          <w:i/>
          <w:smallCaps/>
          <w:sz w:val="24"/>
        </w:rPr>
        <w:t>Lyrics by:</w:t>
      </w:r>
      <w:r w:rsidRPr="00715316">
        <w:rPr>
          <w:rFonts w:eastAsia="Times New Roman" w:cs="Arial"/>
          <w:i/>
          <w:smallCaps/>
          <w:sz w:val="24"/>
        </w:rPr>
        <w:t xml:space="preserve"> Tim Ofrasio, SJ</w:t>
      </w:r>
    </w:p>
    <w:p w14:paraId="25BB0169" w14:textId="77777777" w:rsidR="000C5426" w:rsidRPr="00715316" w:rsidRDefault="000C5426" w:rsidP="000C5426">
      <w:pPr>
        <w:rPr>
          <w:rFonts w:eastAsia="Times New Roman" w:cs="Arial"/>
          <w:i/>
          <w:smallCaps/>
          <w:sz w:val="24"/>
        </w:rPr>
      </w:pPr>
    </w:p>
    <w:p w14:paraId="1231D491" w14:textId="328E4154" w:rsidR="000C5426" w:rsidRPr="006B39AB" w:rsidRDefault="000C5426" w:rsidP="000C5426">
      <w:pPr>
        <w:rPr>
          <w:rFonts w:eastAsia="Times New Roman" w:cs="Arial"/>
          <w:smallCaps/>
          <w:sz w:val="28"/>
          <w:szCs w:val="24"/>
        </w:rPr>
      </w:pP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t>Panginoon, aking tanglaw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Tanging Ikaw ang kaligtasan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Sa panganib ingatan ako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Ang lingkod Mong nananalig sa 'Yo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Ang tawag ko'y 'Yong pakinggan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Lingapin Mo at kahabagan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Anyaya Mo'y lumapit sa 'Yo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Huwag magkubli, huwag kang magtago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Sa bawat sulok n</w:t>
      </w:r>
      <w:r w:rsidR="00DF2582"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t>an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t>g mundo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Ang lingkod Mong hahanap sa 'Yo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Ang tawag ko'y 'Yong pakinggan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Lingapin Mo at kahabagan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Panginoon, aking tanglaw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Tanging Ikaw ang kaligtasan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Sa masama ilayo Mo ako</w:t>
      </w:r>
      <w:r w:rsidRPr="006B39AB">
        <w:rPr>
          <w:rFonts w:asciiTheme="majorHAnsi" w:eastAsia="Times New Roman" w:hAnsiTheme="majorHAnsi" w:cs="Arial"/>
          <w:i/>
          <w:smallCaps/>
          <w:sz w:val="36"/>
          <w:szCs w:val="24"/>
        </w:rPr>
        <w:br/>
        <w:t>Ang lingkod Mong nananalig sa 'Yo</w:t>
      </w:r>
      <w:r w:rsidRPr="006B39AB">
        <w:rPr>
          <w:rFonts w:eastAsia="Times New Roman" w:cs="Arial"/>
          <w:i/>
          <w:smallCaps/>
          <w:sz w:val="28"/>
          <w:szCs w:val="24"/>
        </w:rPr>
        <w:t>.</w:t>
      </w:r>
    </w:p>
    <w:p w14:paraId="00A153E5" w14:textId="77777777" w:rsidR="00C76EE0" w:rsidRPr="00715316" w:rsidRDefault="00C76EE0" w:rsidP="000C5426">
      <w:pPr>
        <w:rPr>
          <w:rFonts w:eastAsia="Times New Roman" w:cs="Arial"/>
          <w:smallCaps/>
          <w:sz w:val="24"/>
        </w:rPr>
      </w:pPr>
    </w:p>
    <w:p w14:paraId="481C16E9" w14:textId="77777777" w:rsidR="00C76EE0" w:rsidRPr="00715316" w:rsidRDefault="00C76EE0" w:rsidP="000C5426">
      <w:pPr>
        <w:rPr>
          <w:rFonts w:eastAsia="Times New Roman" w:cs="Arial"/>
          <w:smallCaps/>
          <w:sz w:val="24"/>
        </w:rPr>
      </w:pPr>
    </w:p>
    <w:p w14:paraId="12D48523" w14:textId="0CC406AD" w:rsidR="006965C9" w:rsidRPr="006965C9" w:rsidRDefault="00C76EE0" w:rsidP="00004BA1">
      <w:pPr>
        <w:pStyle w:val="Heading1"/>
        <w:rPr>
          <w:rFonts w:eastAsiaTheme="minorHAnsi" w:cstheme="minorBidi"/>
          <w:color w:val="auto"/>
          <w:szCs w:val="22"/>
        </w:rPr>
      </w:pPr>
      <w:r w:rsidRPr="00715316">
        <w:rPr>
          <w:rFonts w:eastAsia="Times New Roman" w:cs="Arial"/>
          <w:smallCaps/>
          <w:sz w:val="24"/>
        </w:rPr>
        <w:br w:type="page"/>
      </w:r>
      <w:hyperlink w:anchor="_top" w:tooltip="click to go back to Table of Contents" w:history="1"/>
    </w:p>
    <w:p w14:paraId="49B5065F" w14:textId="7F920126" w:rsidR="006403BC" w:rsidRPr="00656269" w:rsidRDefault="006403BC" w:rsidP="006403BC">
      <w:pPr>
        <w:shd w:val="clear" w:color="auto" w:fill="FFFFFF"/>
        <w:spacing w:line="276" w:lineRule="auto"/>
        <w:rPr>
          <w:rStyle w:val="Hyperlink"/>
          <w:rFonts w:asciiTheme="majorHAnsi" w:eastAsiaTheme="majorEastAsia" w:hAnsiTheme="majorHAnsi" w:cstheme="majorBidi"/>
          <w:i/>
          <w:iCs/>
          <w:sz w:val="48"/>
          <w:szCs w:val="30"/>
          <w:u w:val="none"/>
        </w:rPr>
      </w:pPr>
      <w:r w:rsidRPr="00656269">
        <w:rPr>
          <w:rStyle w:val="Hyperlink"/>
          <w:rFonts w:asciiTheme="majorHAnsi" w:eastAsiaTheme="majorEastAsia" w:hAnsiTheme="majorHAnsi" w:cstheme="majorBidi"/>
          <w:sz w:val="48"/>
          <w:szCs w:val="30"/>
          <w:u w:val="none"/>
        </w:rPr>
        <w:lastRenderedPageBreak/>
        <w:t xml:space="preserve">PRAYER OF ST. FRANCIS </w:t>
      </w:r>
      <w:r w:rsidRPr="00656269">
        <w:rPr>
          <w:rStyle w:val="Hyperlink"/>
          <w:rFonts w:asciiTheme="majorHAnsi" w:eastAsiaTheme="majorEastAsia" w:hAnsiTheme="majorHAnsi" w:cstheme="majorBidi"/>
          <w:i/>
          <w:iCs/>
          <w:sz w:val="48"/>
          <w:szCs w:val="30"/>
          <w:u w:val="none"/>
        </w:rPr>
        <w:t>(Tagalog)</w:t>
      </w:r>
    </w:p>
    <w:p w14:paraId="40C24DF1" w14:textId="77777777" w:rsidR="006403BC" w:rsidRDefault="006403BC" w:rsidP="006403BC">
      <w:pPr>
        <w:shd w:val="clear" w:color="auto" w:fill="FFFFFF"/>
        <w:spacing w:line="276" w:lineRule="auto"/>
        <w:rPr>
          <w:rFonts w:ascii="Verdana" w:eastAsia="Times New Roman" w:hAnsi="Verdana" w:cs="Arial"/>
          <w:color w:val="444444"/>
          <w:sz w:val="24"/>
          <w:szCs w:val="24"/>
          <w:lang w:eastAsia="en-CA"/>
        </w:rPr>
      </w:pPr>
    </w:p>
    <w:p w14:paraId="6F68DA63" w14:textId="77777777" w:rsidR="00D3144B" w:rsidRDefault="00D3144B" w:rsidP="001D5AB2">
      <w:pPr>
        <w:shd w:val="clear" w:color="auto" w:fill="FFFFFF"/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CA"/>
        </w:rPr>
      </w:pPr>
    </w:p>
    <w:p w14:paraId="7934F1CF" w14:textId="247D210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b/>
          <w:bCs/>
          <w:sz w:val="32"/>
          <w:szCs w:val="32"/>
        </w:rPr>
      </w:pPr>
      <w:r w:rsidRPr="00D3144B">
        <w:rPr>
          <w:rFonts w:asciiTheme="majorHAnsi" w:hAnsiTheme="majorHAnsi" w:cs="Arial"/>
          <w:b/>
          <w:bCs/>
          <w:sz w:val="32"/>
          <w:szCs w:val="32"/>
        </w:rPr>
        <w:t>I</w:t>
      </w:r>
      <w:r w:rsidRPr="00D3144B">
        <w:rPr>
          <w:rFonts w:asciiTheme="majorHAnsi" w:hAnsiTheme="majorHAnsi" w:cs="Arial"/>
          <w:b/>
          <w:bCs/>
          <w:sz w:val="32"/>
          <w:szCs w:val="32"/>
        </w:rPr>
        <w:tab/>
      </w:r>
    </w:p>
    <w:p w14:paraId="7F2D9B8A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Gawin mo po sana akong daan</w:t>
      </w:r>
    </w:p>
    <w:p w14:paraId="13B4FB64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Daan tungo sa’yong kapayapaan</w:t>
      </w:r>
    </w:p>
    <w:p w14:paraId="211CE15B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Pag may poot pag-ibig ang dala</w:t>
      </w:r>
    </w:p>
    <w:p w14:paraId="6BFE121C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Pag may sakit patawad po</w:t>
      </w:r>
    </w:p>
    <w:p w14:paraId="45BB2C98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</w:p>
    <w:p w14:paraId="38AA914B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b/>
          <w:bCs/>
          <w:sz w:val="32"/>
          <w:szCs w:val="32"/>
        </w:rPr>
      </w:pPr>
      <w:r w:rsidRPr="00D3144B">
        <w:rPr>
          <w:rFonts w:asciiTheme="majorHAnsi" w:hAnsiTheme="majorHAnsi" w:cs="Arial"/>
          <w:b/>
          <w:bCs/>
          <w:sz w:val="32"/>
          <w:szCs w:val="32"/>
        </w:rPr>
        <w:t>KORO</w:t>
      </w:r>
    </w:p>
    <w:p w14:paraId="0294CE6E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Panginoon hindi ko hahanapin</w:t>
      </w:r>
    </w:p>
    <w:p w14:paraId="21BFFFD2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Ang damayan bagkus ako ang dadamay</w:t>
      </w:r>
    </w:p>
    <w:p w14:paraId="5DC5D50F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Sa alitan ako ang uunawa</w:t>
      </w:r>
    </w:p>
    <w:p w14:paraId="098B9305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Di man mahalin ako magmamahal</w:t>
      </w:r>
    </w:p>
    <w:p w14:paraId="4A93CFE0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</w:p>
    <w:p w14:paraId="239AB2E5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b/>
          <w:bCs/>
          <w:sz w:val="32"/>
          <w:szCs w:val="32"/>
        </w:rPr>
      </w:pPr>
      <w:r w:rsidRPr="00D3144B">
        <w:rPr>
          <w:rFonts w:asciiTheme="majorHAnsi" w:hAnsiTheme="majorHAnsi" w:cs="Arial"/>
          <w:b/>
          <w:bCs/>
          <w:sz w:val="32"/>
          <w:szCs w:val="32"/>
        </w:rPr>
        <w:t>II</w:t>
      </w:r>
    </w:p>
    <w:p w14:paraId="00CDD1F6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Gawin mo po sana akong daan</w:t>
      </w:r>
    </w:p>
    <w:p w14:paraId="72FC8AE1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Daan tungo sa’yong kapayapaan</w:t>
      </w:r>
    </w:p>
    <w:p w14:paraId="5D68C2A3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Sa pangamba tiwala ang alay</w:t>
      </w:r>
    </w:p>
    <w:p w14:paraId="16FFD7FC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Kapag sawi hatid ay pag-asa</w:t>
      </w:r>
    </w:p>
    <w:p w14:paraId="700DA02E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</w:p>
    <w:p w14:paraId="55C70968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b/>
          <w:bCs/>
          <w:sz w:val="32"/>
          <w:szCs w:val="32"/>
        </w:rPr>
      </w:pPr>
      <w:r w:rsidRPr="00D3144B">
        <w:rPr>
          <w:rFonts w:asciiTheme="majorHAnsi" w:hAnsiTheme="majorHAnsi" w:cs="Arial"/>
          <w:b/>
          <w:bCs/>
          <w:sz w:val="32"/>
          <w:szCs w:val="32"/>
        </w:rPr>
        <w:t>III</w:t>
      </w:r>
    </w:p>
    <w:p w14:paraId="4FC0CEFF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Gawin mo po sana akong daan</w:t>
      </w:r>
    </w:p>
    <w:p w14:paraId="32D1DBE9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Daan tungo sa’yong kapayapaan</w:t>
      </w:r>
    </w:p>
    <w:p w14:paraId="37EE5A3A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Sa dilim nawa’y liwanag Mo</w:t>
      </w:r>
    </w:p>
    <w:p w14:paraId="4E084214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Sa lungkot handog Mo’y ligaya</w:t>
      </w:r>
    </w:p>
    <w:p w14:paraId="2DDBDF65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</w:p>
    <w:p w14:paraId="6715EF45" w14:textId="77777777" w:rsidR="006403BC" w:rsidRPr="001D5AB2" w:rsidRDefault="006403BC" w:rsidP="006403BC">
      <w:pPr>
        <w:shd w:val="clear" w:color="auto" w:fill="FFFFFF"/>
        <w:spacing w:line="276" w:lineRule="auto"/>
        <w:rPr>
          <w:rFonts w:asciiTheme="majorHAnsi" w:hAnsiTheme="majorHAnsi" w:cs="Arial"/>
          <w:b/>
          <w:bCs/>
          <w:sz w:val="32"/>
          <w:szCs w:val="32"/>
        </w:rPr>
      </w:pPr>
      <w:r w:rsidRPr="001D5AB2">
        <w:rPr>
          <w:rFonts w:asciiTheme="majorHAnsi" w:hAnsiTheme="majorHAnsi" w:cs="Arial"/>
          <w:b/>
          <w:bCs/>
          <w:sz w:val="32"/>
          <w:szCs w:val="32"/>
        </w:rPr>
        <w:t>IV</w:t>
      </w:r>
    </w:p>
    <w:p w14:paraId="4F891224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Gawin mo po sana akong daan</w:t>
      </w:r>
    </w:p>
    <w:p w14:paraId="5889D461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Daan tungo sa’yong kapayapaan</w:t>
      </w:r>
    </w:p>
    <w:p w14:paraId="3AA57D42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 xml:space="preserve">Ang nagpatawad siya’y patatawarin </w:t>
      </w:r>
    </w:p>
    <w:p w14:paraId="79C315A7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Ang nagbigay siya ring tatanggap</w:t>
      </w:r>
    </w:p>
    <w:p w14:paraId="4C22AF36" w14:textId="77777777" w:rsidR="006403BC" w:rsidRPr="00D3144B" w:rsidRDefault="006403BC" w:rsidP="001D5AB2">
      <w:pPr>
        <w:shd w:val="clear" w:color="auto" w:fill="FFFFFF"/>
        <w:rPr>
          <w:rFonts w:asciiTheme="majorHAnsi" w:hAnsiTheme="majorHAnsi" w:cs="Arial"/>
          <w:sz w:val="32"/>
          <w:szCs w:val="32"/>
        </w:rPr>
      </w:pPr>
      <w:r w:rsidRPr="00D3144B">
        <w:rPr>
          <w:rFonts w:asciiTheme="majorHAnsi" w:hAnsiTheme="majorHAnsi" w:cs="Arial"/>
          <w:sz w:val="32"/>
          <w:szCs w:val="32"/>
        </w:rPr>
        <w:t>Mamatay man may buhay na walang hanggan</w:t>
      </w:r>
    </w:p>
    <w:p w14:paraId="69A89B15" w14:textId="77777777" w:rsidR="006403BC" w:rsidRDefault="006403BC" w:rsidP="006403BC">
      <w:pPr>
        <w:shd w:val="clear" w:color="auto" w:fill="FFFFFF"/>
        <w:spacing w:line="276" w:lineRule="auto"/>
        <w:rPr>
          <w:rFonts w:ascii="Verdana" w:eastAsia="Times New Roman" w:hAnsi="Verdana" w:cs="Arial"/>
          <w:color w:val="444444"/>
          <w:sz w:val="24"/>
          <w:szCs w:val="24"/>
          <w:lang w:eastAsia="en-CA"/>
        </w:rPr>
      </w:pPr>
    </w:p>
    <w:p w14:paraId="4497F289" w14:textId="77777777" w:rsidR="00575651" w:rsidRPr="00252854" w:rsidRDefault="00000000" w:rsidP="00575651">
      <w:pPr>
        <w:pStyle w:val="Heading1"/>
        <w:rPr>
          <w:sz w:val="48"/>
          <w:szCs w:val="48"/>
        </w:rPr>
      </w:pPr>
      <w:hyperlink w:anchor="_top" w:history="1">
        <w:bookmarkStart w:id="61" w:name="_Toc186886604"/>
        <w:r w:rsidR="00575651" w:rsidRPr="00252854">
          <w:rPr>
            <w:rStyle w:val="Hyperlink"/>
            <w:sz w:val="48"/>
            <w:szCs w:val="48"/>
            <w:u w:val="none"/>
          </w:rPr>
          <w:t>PAPURI SA DIYOS (men)</w:t>
        </w:r>
        <w:bookmarkEnd w:id="61"/>
      </w:hyperlink>
    </w:p>
    <w:p w14:paraId="14405D25" w14:textId="77777777" w:rsidR="00575651" w:rsidRPr="00715316" w:rsidRDefault="00575651" w:rsidP="00575651">
      <w:pPr>
        <w:rPr>
          <w:rFonts w:ascii="Helvetica" w:hAnsi="Helvetica" w:cs="Helvetica"/>
          <w:color w:val="404040"/>
        </w:rPr>
      </w:pPr>
    </w:p>
    <w:p w14:paraId="04421316" w14:textId="77777777" w:rsidR="00575651" w:rsidRPr="00715316" w:rsidRDefault="00575651" w:rsidP="00575651">
      <w:pPr>
        <w:rPr>
          <w:rFonts w:ascii="Helvetica" w:hAnsi="Helvetica" w:cs="Helvetica"/>
          <w:color w:val="404040"/>
        </w:rPr>
        <w:sectPr w:rsidR="00575651" w:rsidRPr="00715316" w:rsidSect="003E3BD2">
          <w:type w:val="continuous"/>
          <w:pgSz w:w="12240" w:h="15840"/>
          <w:pgMar w:top="1170" w:right="1440" w:bottom="810" w:left="1440" w:header="720" w:footer="720" w:gutter="0"/>
          <w:cols w:space="720"/>
          <w:docGrid w:linePitch="360"/>
        </w:sectPr>
      </w:pPr>
    </w:p>
    <w:p w14:paraId="75E2E0C5" w14:textId="77777777" w:rsidR="00575651" w:rsidRPr="00715316" w:rsidRDefault="00575651" w:rsidP="00575651">
      <w:pPr>
        <w:rPr>
          <w:rFonts w:asciiTheme="majorHAnsi" w:hAnsiTheme="majorHAnsi" w:cs="Helvetica"/>
          <w:color w:val="404040"/>
          <w:sz w:val="32"/>
        </w:rPr>
      </w:pPr>
      <w:r w:rsidRPr="000B1255">
        <w:rPr>
          <w:rFonts w:asciiTheme="majorHAnsi" w:hAnsiTheme="majorHAnsi" w:cs="Helvetica"/>
          <w:b/>
          <w:bCs/>
          <w:color w:val="404040"/>
          <w:sz w:val="32"/>
        </w:rPr>
        <w:t>Refrain:</w:t>
      </w:r>
      <w:r w:rsidRPr="00715316">
        <w:rPr>
          <w:rFonts w:asciiTheme="majorHAnsi" w:hAnsiTheme="majorHAnsi" w:cs="Helvetica"/>
          <w:color w:val="404040"/>
          <w:sz w:val="32"/>
        </w:rPr>
        <w:t xml:space="preserve"> Papuri sa Diyos</w:t>
      </w:r>
      <w:r w:rsidRPr="00715316">
        <w:rPr>
          <w:rFonts w:asciiTheme="majorHAnsi" w:hAnsiTheme="majorHAnsi" w:cs="Helvetica"/>
          <w:color w:val="404040"/>
          <w:sz w:val="32"/>
        </w:rPr>
        <w:br/>
        <w:t>Papuri sa Diyos</w:t>
      </w:r>
      <w:r w:rsidRPr="00715316">
        <w:rPr>
          <w:rFonts w:asciiTheme="majorHAnsi" w:hAnsiTheme="majorHAnsi" w:cs="Helvetica"/>
          <w:color w:val="404040"/>
          <w:sz w:val="32"/>
        </w:rPr>
        <w:br/>
        <w:t>Papuri sa Diyos</w:t>
      </w:r>
      <w:r w:rsidRPr="00715316">
        <w:rPr>
          <w:rFonts w:asciiTheme="majorHAnsi" w:hAnsiTheme="majorHAnsi" w:cs="Helvetica"/>
          <w:color w:val="404040"/>
          <w:sz w:val="32"/>
        </w:rPr>
        <w:br/>
        <w:t>sa kaitaasan</w:t>
      </w:r>
    </w:p>
    <w:p w14:paraId="1BD5E519" w14:textId="77777777" w:rsidR="00575651" w:rsidRPr="00715316" w:rsidRDefault="00575651" w:rsidP="00575651">
      <w:pPr>
        <w:rPr>
          <w:rFonts w:asciiTheme="majorHAnsi" w:hAnsiTheme="majorHAnsi" w:cs="Helvetica"/>
          <w:color w:val="404040"/>
          <w:sz w:val="32"/>
        </w:rPr>
      </w:pPr>
      <w:r w:rsidRPr="00715316">
        <w:rPr>
          <w:rFonts w:asciiTheme="majorHAnsi" w:hAnsiTheme="majorHAnsi" w:cs="Helvetica"/>
          <w:color w:val="404040"/>
          <w:sz w:val="32"/>
        </w:rPr>
        <w:t>Papuri sa Diyos</w:t>
      </w:r>
      <w:r w:rsidRPr="00715316">
        <w:rPr>
          <w:rFonts w:asciiTheme="majorHAnsi" w:hAnsiTheme="majorHAnsi" w:cs="Helvetica"/>
          <w:color w:val="404040"/>
          <w:sz w:val="32"/>
        </w:rPr>
        <w:br/>
        <w:t>Papuri sa Diyos</w:t>
      </w:r>
      <w:r w:rsidRPr="00715316">
        <w:rPr>
          <w:rFonts w:asciiTheme="majorHAnsi" w:hAnsiTheme="majorHAnsi" w:cs="Helvetica"/>
          <w:color w:val="404040"/>
          <w:sz w:val="32"/>
        </w:rPr>
        <w:br/>
        <w:t>Papuri sa Diyos</w:t>
      </w:r>
      <w:r w:rsidRPr="00715316">
        <w:rPr>
          <w:rFonts w:asciiTheme="majorHAnsi" w:hAnsiTheme="majorHAnsi" w:cs="Helvetica"/>
          <w:color w:val="404040"/>
          <w:sz w:val="32"/>
        </w:rPr>
        <w:br/>
        <w:t>sa kaitaasan</w:t>
      </w:r>
    </w:p>
    <w:p w14:paraId="77C2A98D" w14:textId="77777777" w:rsidR="00575651" w:rsidRPr="00715316" w:rsidRDefault="00575651" w:rsidP="00575651">
      <w:pPr>
        <w:rPr>
          <w:rFonts w:asciiTheme="majorHAnsi" w:hAnsiTheme="majorHAnsi" w:cs="Helvetica"/>
          <w:color w:val="404040"/>
          <w:sz w:val="32"/>
        </w:rPr>
      </w:pPr>
      <w:r w:rsidRPr="00715316">
        <w:rPr>
          <w:rFonts w:asciiTheme="majorHAnsi" w:hAnsiTheme="majorHAnsi" w:cs="Helvetica"/>
          <w:color w:val="404040"/>
          <w:sz w:val="32"/>
        </w:rPr>
        <w:br/>
        <w:t xml:space="preserve">At sa lu--pa'y </w:t>
      </w:r>
    </w:p>
    <w:p w14:paraId="01EF6C47" w14:textId="77777777" w:rsidR="00575651" w:rsidRPr="00715316" w:rsidRDefault="00575651" w:rsidP="00575651">
      <w:pPr>
        <w:rPr>
          <w:rFonts w:asciiTheme="majorHAnsi" w:hAnsiTheme="majorHAnsi" w:cs="Helvetica"/>
          <w:color w:val="404040"/>
          <w:sz w:val="32"/>
        </w:rPr>
      </w:pPr>
      <w:r w:rsidRPr="00715316">
        <w:rPr>
          <w:rFonts w:asciiTheme="majorHAnsi" w:hAnsiTheme="majorHAnsi" w:cs="Helvetica"/>
          <w:color w:val="404040"/>
          <w:sz w:val="32"/>
        </w:rPr>
        <w:t>Ka-payapa-an</w:t>
      </w:r>
      <w:r w:rsidRPr="00715316">
        <w:rPr>
          <w:rFonts w:asciiTheme="majorHAnsi" w:hAnsiTheme="majorHAnsi" w:cs="Helvetica"/>
          <w:color w:val="404040"/>
          <w:sz w:val="32"/>
        </w:rPr>
        <w:br/>
      </w:r>
      <w:r w:rsidRPr="00715316">
        <w:rPr>
          <w:rFonts w:asciiTheme="majorHAnsi" w:hAnsiTheme="majorHAnsi" w:cs="Helvetica"/>
          <w:color w:val="404040"/>
          <w:sz w:val="32"/>
        </w:rPr>
        <w:br/>
        <w:t>Sa mga taong kinalulugdan niya</w:t>
      </w:r>
      <w:r w:rsidRPr="00715316">
        <w:rPr>
          <w:rFonts w:asciiTheme="majorHAnsi" w:hAnsiTheme="majorHAnsi" w:cs="Helvetica"/>
          <w:color w:val="404040"/>
          <w:sz w:val="32"/>
        </w:rPr>
        <w:br/>
        <w:t>Pi-nu-pu-ri at di-narangal ka namin</w:t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Si-nasamba ka na---min, </w:t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Pi-na-sasalamatan ka </w:t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sa a-ngking kapuri-han </w:t>
      </w:r>
      <w:r w:rsidRPr="00715316">
        <w:rPr>
          <w:rFonts w:asciiTheme="majorHAnsi" w:hAnsiTheme="majorHAnsi" w:cs="Helvetica"/>
          <w:color w:val="404040"/>
          <w:sz w:val="32"/>
        </w:rPr>
        <w:br/>
      </w:r>
      <w:r w:rsidRPr="00715316">
        <w:rPr>
          <w:rFonts w:asciiTheme="majorHAnsi" w:hAnsiTheme="majorHAnsi" w:cs="Helvetica"/>
          <w:color w:val="404040"/>
          <w:sz w:val="32"/>
        </w:rPr>
        <w:br/>
        <w:t>Panginoong Diyos</w:t>
      </w:r>
      <w:r w:rsidRPr="00715316">
        <w:rPr>
          <w:rFonts w:asciiTheme="majorHAnsi" w:hAnsiTheme="majorHAnsi" w:cs="Helvetica"/>
          <w:color w:val="404040"/>
          <w:sz w:val="32"/>
        </w:rPr>
        <w:br/>
        <w:t>Hari ng Langit</w:t>
      </w:r>
      <w:r w:rsidRPr="00715316">
        <w:rPr>
          <w:rFonts w:asciiTheme="majorHAnsi" w:hAnsiTheme="majorHAnsi" w:cs="Helvetica"/>
          <w:color w:val="404040"/>
          <w:sz w:val="32"/>
        </w:rPr>
        <w:br/>
        <w:t>Diyos Amang makapangyarihan sa lahat</w:t>
      </w:r>
      <w:r w:rsidRPr="00715316">
        <w:rPr>
          <w:rFonts w:asciiTheme="majorHAnsi" w:hAnsiTheme="majorHAnsi" w:cs="Helvetica"/>
          <w:color w:val="404040"/>
          <w:sz w:val="32"/>
        </w:rPr>
        <w:br/>
        <w:t>Panginoong Hesukristo</w:t>
      </w:r>
      <w:r w:rsidRPr="00715316">
        <w:rPr>
          <w:rFonts w:asciiTheme="majorHAnsi" w:hAnsiTheme="majorHAnsi" w:cs="Helvetica"/>
          <w:color w:val="404040"/>
          <w:sz w:val="32"/>
        </w:rPr>
        <w:br/>
        <w:t>Bugtong na Anak</w:t>
      </w:r>
      <w:r w:rsidRPr="00715316">
        <w:rPr>
          <w:rFonts w:asciiTheme="majorHAnsi" w:hAnsiTheme="majorHAnsi" w:cs="Helvetica"/>
          <w:color w:val="404040"/>
          <w:sz w:val="32"/>
        </w:rPr>
        <w:br/>
        <w:t>Panginoong Diyos</w:t>
      </w:r>
      <w:r w:rsidRPr="00715316">
        <w:rPr>
          <w:rFonts w:asciiTheme="majorHAnsi" w:hAnsiTheme="majorHAnsi" w:cs="Helvetica"/>
          <w:color w:val="404040"/>
          <w:sz w:val="32"/>
        </w:rPr>
        <w:br/>
        <w:t>Kordero ng Diyos</w:t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Anak ng Ama </w:t>
      </w:r>
      <w:r w:rsidRPr="00715316">
        <w:rPr>
          <w:rFonts w:asciiTheme="majorHAnsi" w:hAnsiTheme="majorHAnsi" w:cs="Helvetica"/>
          <w:color w:val="404040"/>
          <w:sz w:val="32"/>
        </w:rPr>
        <w:br/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refrain </w:t>
      </w:r>
      <w:r w:rsidRPr="00715316">
        <w:rPr>
          <w:rFonts w:asciiTheme="majorHAnsi" w:hAnsiTheme="majorHAnsi" w:cs="Helvetica"/>
          <w:color w:val="404040"/>
          <w:sz w:val="32"/>
        </w:rPr>
        <w:br/>
      </w:r>
      <w:r w:rsidRPr="00715316">
        <w:rPr>
          <w:rFonts w:asciiTheme="majorHAnsi" w:hAnsiTheme="majorHAnsi" w:cs="Helvetica"/>
          <w:color w:val="404040"/>
          <w:sz w:val="32"/>
        </w:rPr>
        <w:br/>
        <w:t>(Solo)</w:t>
      </w:r>
    </w:p>
    <w:p w14:paraId="5919A28E" w14:textId="77777777" w:rsidR="00575651" w:rsidRPr="00715316" w:rsidRDefault="00575651" w:rsidP="00575651">
      <w:pPr>
        <w:rPr>
          <w:rFonts w:asciiTheme="majorHAnsi" w:hAnsiTheme="majorHAnsi" w:cs="Helvetica"/>
          <w:color w:val="404040"/>
          <w:sz w:val="32"/>
        </w:rPr>
      </w:pPr>
      <w:r w:rsidRPr="00715316">
        <w:rPr>
          <w:rFonts w:asciiTheme="majorHAnsi" w:hAnsiTheme="majorHAnsi" w:cs="Helvetica"/>
          <w:color w:val="404040"/>
          <w:sz w:val="32"/>
        </w:rPr>
        <w:t>Ikaw na nag-aalis ng mga kasalanan ng sanlibutan</w:t>
      </w:r>
      <w:r w:rsidRPr="00715316">
        <w:rPr>
          <w:rFonts w:asciiTheme="majorHAnsi" w:hAnsiTheme="majorHAnsi" w:cs="Helvetica"/>
          <w:color w:val="404040"/>
          <w:sz w:val="32"/>
        </w:rPr>
        <w:br/>
        <w:t>Maawa ka, maawa ka, sa amin</w:t>
      </w:r>
    </w:p>
    <w:p w14:paraId="477DF55C" w14:textId="77777777" w:rsidR="00575651" w:rsidRPr="00715316" w:rsidRDefault="00575651" w:rsidP="00575651">
      <w:pPr>
        <w:rPr>
          <w:rFonts w:asciiTheme="majorHAnsi" w:hAnsiTheme="majorHAnsi" w:cs="Helvetica"/>
          <w:color w:val="404040"/>
          <w:sz w:val="32"/>
        </w:rPr>
      </w:pPr>
      <w:r w:rsidRPr="00715316">
        <w:rPr>
          <w:rFonts w:asciiTheme="majorHAnsi" w:hAnsiTheme="majorHAnsi" w:cs="Helvetica"/>
          <w:color w:val="404040"/>
          <w:sz w:val="32"/>
        </w:rPr>
        <w:br/>
        <w:t>Ikaw na nag-aalis ng ka-sa-la-nan</w:t>
      </w:r>
      <w:r w:rsidRPr="00715316">
        <w:rPr>
          <w:rFonts w:asciiTheme="majorHAnsi" w:hAnsiTheme="majorHAnsi" w:cs="Helvetica"/>
          <w:color w:val="404040"/>
          <w:sz w:val="32"/>
        </w:rPr>
        <w:br/>
        <w:t>Tanggapin a-ming kahi-lingan</w:t>
      </w:r>
      <w:r w:rsidRPr="00715316">
        <w:rPr>
          <w:rFonts w:asciiTheme="majorHAnsi" w:hAnsiTheme="majorHAnsi" w:cs="Helvetica"/>
          <w:color w:val="404040"/>
          <w:sz w:val="32"/>
        </w:rPr>
        <w:br/>
        <w:t>Tanggapin a-ming kahi-lingan</w:t>
      </w:r>
      <w:r w:rsidRPr="00715316">
        <w:rPr>
          <w:rFonts w:asciiTheme="majorHAnsi" w:hAnsiTheme="majorHAnsi" w:cs="Helvetica"/>
          <w:color w:val="404040"/>
          <w:sz w:val="32"/>
        </w:rPr>
        <w:br/>
        <w:t>Ikaw na nalu-luklok sa ka-nan ng Ama</w:t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Ma-a-wa ka </w:t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Sa a-min </w:t>
      </w:r>
      <w:r w:rsidRPr="00715316">
        <w:rPr>
          <w:rFonts w:asciiTheme="majorHAnsi" w:hAnsiTheme="majorHAnsi" w:cs="Helvetica"/>
          <w:color w:val="404040"/>
          <w:sz w:val="32"/>
        </w:rPr>
        <w:br/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refrain </w:t>
      </w:r>
      <w:r w:rsidRPr="00715316">
        <w:rPr>
          <w:rFonts w:asciiTheme="majorHAnsi" w:hAnsiTheme="majorHAnsi" w:cs="Helvetica"/>
          <w:color w:val="404040"/>
          <w:sz w:val="32"/>
        </w:rPr>
        <w:br/>
      </w:r>
      <w:r w:rsidRPr="00715316">
        <w:rPr>
          <w:rFonts w:asciiTheme="majorHAnsi" w:hAnsiTheme="majorHAnsi" w:cs="Helvetica"/>
          <w:color w:val="404040"/>
          <w:sz w:val="32"/>
        </w:rPr>
        <w:br/>
        <w:t>Sa-pagkat ikaw lamang ang banal</w:t>
      </w:r>
      <w:r w:rsidRPr="00715316">
        <w:rPr>
          <w:rFonts w:asciiTheme="majorHAnsi" w:hAnsiTheme="majorHAnsi" w:cs="Helvetica"/>
          <w:color w:val="404040"/>
          <w:sz w:val="32"/>
        </w:rPr>
        <w:br/>
        <w:t>kataas-taasan at</w:t>
      </w:r>
      <w:r w:rsidRPr="00715316">
        <w:rPr>
          <w:rFonts w:asciiTheme="majorHAnsi" w:hAnsiTheme="majorHAnsi" w:cs="Helvetica"/>
          <w:color w:val="404040"/>
          <w:sz w:val="32"/>
        </w:rPr>
        <w:br/>
        <w:t>Ang Panginoon</w:t>
      </w:r>
      <w:r w:rsidRPr="00715316">
        <w:rPr>
          <w:rFonts w:asciiTheme="majorHAnsi" w:hAnsiTheme="majorHAnsi" w:cs="Helvetica"/>
          <w:color w:val="404040"/>
          <w:sz w:val="32"/>
        </w:rPr>
        <w:br/>
        <w:t>Pa-nginoon</w:t>
      </w:r>
      <w:r w:rsidRPr="00715316">
        <w:rPr>
          <w:rFonts w:asciiTheme="majorHAnsi" w:hAnsiTheme="majorHAnsi" w:cs="Helvetica"/>
          <w:color w:val="404040"/>
          <w:sz w:val="32"/>
        </w:rPr>
        <w:br/>
        <w:t>Kasama ng Espiritu sa ka-dakilaan</w:t>
      </w:r>
      <w:r w:rsidRPr="00715316">
        <w:rPr>
          <w:rFonts w:asciiTheme="majorHAnsi" w:hAnsiTheme="majorHAnsi" w:cs="Helvetica"/>
          <w:color w:val="404040"/>
          <w:sz w:val="32"/>
        </w:rPr>
        <w:br/>
        <w:t>Ng Diyos Ama Amen</w:t>
      </w:r>
      <w:r w:rsidRPr="00715316">
        <w:rPr>
          <w:rFonts w:asciiTheme="majorHAnsi" w:hAnsiTheme="majorHAnsi" w:cs="Helvetica"/>
          <w:color w:val="404040"/>
          <w:sz w:val="32"/>
        </w:rPr>
        <w:br/>
        <w:t xml:space="preserve">Ng Diyos Ama Amen </w:t>
      </w:r>
      <w:r w:rsidRPr="00715316">
        <w:rPr>
          <w:rFonts w:asciiTheme="majorHAnsi" w:hAnsiTheme="majorHAnsi" w:cs="Helvetica"/>
          <w:color w:val="404040"/>
          <w:sz w:val="32"/>
        </w:rPr>
        <w:br/>
      </w:r>
      <w:r w:rsidRPr="00715316">
        <w:rPr>
          <w:rFonts w:asciiTheme="majorHAnsi" w:hAnsiTheme="majorHAnsi" w:cs="Helvetica"/>
          <w:color w:val="404040"/>
          <w:sz w:val="32"/>
        </w:rPr>
        <w:br/>
        <w:t>refrain</w:t>
      </w:r>
    </w:p>
    <w:p w14:paraId="463A97BF" w14:textId="77777777" w:rsidR="00575651" w:rsidRPr="00715316" w:rsidRDefault="00575651" w:rsidP="00575651">
      <w:pPr>
        <w:pStyle w:val="Heading1"/>
        <w:sectPr w:rsidR="00575651" w:rsidRPr="00715316" w:rsidSect="005D48E8">
          <w:type w:val="continuous"/>
          <w:pgSz w:w="12240" w:h="15840"/>
          <w:pgMar w:top="1170" w:right="1440" w:bottom="810" w:left="1440" w:header="720" w:footer="720" w:gutter="0"/>
          <w:cols w:num="2" w:space="720"/>
          <w:docGrid w:linePitch="360"/>
        </w:sectPr>
      </w:pPr>
    </w:p>
    <w:p w14:paraId="5E141C8B" w14:textId="77777777" w:rsidR="003E3BD2" w:rsidRPr="00715316" w:rsidRDefault="003E3BD2" w:rsidP="003E3BD2">
      <w:pPr>
        <w:rPr>
          <w:rFonts w:ascii="Arial" w:hAnsi="Arial" w:cs="Arial"/>
          <w:b/>
          <w:sz w:val="32"/>
          <w:szCs w:val="32"/>
        </w:rPr>
      </w:pPr>
    </w:p>
    <w:p w14:paraId="3B95AF7E" w14:textId="7A0E7BF3" w:rsidR="00E3614D" w:rsidRPr="000667D3" w:rsidRDefault="00EB34C6" w:rsidP="00E3614D">
      <w:pPr>
        <w:pStyle w:val="Heading1"/>
      </w:pPr>
      <w:r w:rsidRPr="00715316">
        <w:br w:type="page"/>
      </w:r>
      <w:hyperlink w:anchor="_top" w:history="1">
        <w:bookmarkStart w:id="62" w:name="_Toc186886605"/>
        <w:r w:rsidR="00E3614D" w:rsidRPr="00642BD0">
          <w:rPr>
            <w:rStyle w:val="Hyperlink"/>
            <w:sz w:val="48"/>
            <w:szCs w:val="40"/>
            <w:u w:val="none"/>
          </w:rPr>
          <w:t>PURIHIN ANG PANGINOON</w:t>
        </w:r>
        <w:bookmarkEnd w:id="62"/>
      </w:hyperlink>
      <w:r w:rsidR="00E3614D" w:rsidRPr="00642BD0">
        <w:rPr>
          <w:sz w:val="40"/>
          <w:szCs w:val="40"/>
        </w:rPr>
        <w:t xml:space="preserve"> </w:t>
      </w:r>
      <w:r w:rsidR="00E3614D" w:rsidRPr="004B18F3">
        <w:rPr>
          <w:sz w:val="36"/>
          <w:szCs w:val="36"/>
        </w:rPr>
        <w:br/>
      </w:r>
    </w:p>
    <w:p w14:paraId="266F5853" w14:textId="77777777" w:rsidR="004B18F3" w:rsidRDefault="004B18F3" w:rsidP="00E3614D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</w:p>
    <w:p w14:paraId="787A56ED" w14:textId="189C3C13" w:rsidR="00E3614D" w:rsidRPr="004B18F3" w:rsidRDefault="00E3614D" w:rsidP="00E3614D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4B18F3">
        <w:rPr>
          <w:rFonts w:asciiTheme="majorHAnsi" w:hAnsiTheme="majorHAnsi"/>
          <w:b/>
          <w:bCs/>
          <w:sz w:val="32"/>
          <w:szCs w:val="32"/>
        </w:rPr>
        <w:t xml:space="preserve">KORO </w:t>
      </w:r>
    </w:p>
    <w:p w14:paraId="6790EF8B" w14:textId="39FC0824" w:rsidR="004B18F3" w:rsidRDefault="00E3614D" w:rsidP="00E3614D">
      <w:pPr>
        <w:pStyle w:val="HTMLPreformatted"/>
        <w:rPr>
          <w:rFonts w:asciiTheme="majorHAnsi" w:hAnsiTheme="majorHAnsi"/>
          <w:sz w:val="32"/>
          <w:szCs w:val="32"/>
        </w:rPr>
      </w:pPr>
      <w:r w:rsidRPr="004F4E6F">
        <w:rPr>
          <w:rFonts w:asciiTheme="majorHAnsi" w:hAnsiTheme="majorHAnsi"/>
          <w:sz w:val="32"/>
          <w:szCs w:val="32"/>
        </w:rPr>
        <w:t xml:space="preserve">Purihin ang panginoon, </w:t>
      </w:r>
      <w:r w:rsidR="004B18F3">
        <w:rPr>
          <w:rFonts w:asciiTheme="majorHAnsi" w:hAnsiTheme="majorHAnsi"/>
          <w:sz w:val="32"/>
          <w:szCs w:val="32"/>
        </w:rPr>
        <w:br/>
      </w:r>
      <w:r w:rsidR="00407CC6">
        <w:rPr>
          <w:rFonts w:asciiTheme="majorHAnsi" w:hAnsiTheme="majorHAnsi"/>
          <w:sz w:val="32"/>
          <w:szCs w:val="32"/>
        </w:rPr>
        <w:t xml:space="preserve"> </w:t>
      </w:r>
      <w:r w:rsidRPr="004F4E6F">
        <w:rPr>
          <w:rFonts w:asciiTheme="majorHAnsi" w:hAnsiTheme="majorHAnsi"/>
          <w:sz w:val="32"/>
          <w:szCs w:val="32"/>
        </w:rPr>
        <w:t xml:space="preserve">umawit ng kagalakan </w:t>
      </w:r>
      <w:r w:rsidRPr="004F4E6F">
        <w:rPr>
          <w:rFonts w:asciiTheme="majorHAnsi" w:hAnsiTheme="majorHAnsi"/>
          <w:sz w:val="32"/>
          <w:szCs w:val="32"/>
        </w:rPr>
        <w:br/>
        <w:t xml:space="preserve">At tugtugin ang gitara </w:t>
      </w:r>
      <w:r w:rsidR="004B18F3">
        <w:rPr>
          <w:rFonts w:asciiTheme="majorHAnsi" w:hAnsiTheme="majorHAnsi"/>
          <w:sz w:val="32"/>
          <w:szCs w:val="32"/>
        </w:rPr>
        <w:br/>
      </w:r>
      <w:r w:rsidR="007A10B8">
        <w:rPr>
          <w:rFonts w:asciiTheme="majorHAnsi" w:hAnsiTheme="majorHAnsi"/>
          <w:sz w:val="32"/>
          <w:szCs w:val="32"/>
        </w:rPr>
        <w:t xml:space="preserve"> </w:t>
      </w:r>
      <w:r w:rsidR="00407CC6">
        <w:rPr>
          <w:rFonts w:asciiTheme="majorHAnsi" w:hAnsiTheme="majorHAnsi"/>
          <w:sz w:val="32"/>
          <w:szCs w:val="32"/>
        </w:rPr>
        <w:t xml:space="preserve"> </w:t>
      </w:r>
      <w:r w:rsidRPr="004F4E6F">
        <w:rPr>
          <w:rFonts w:asciiTheme="majorHAnsi" w:hAnsiTheme="majorHAnsi"/>
          <w:sz w:val="32"/>
          <w:szCs w:val="32"/>
        </w:rPr>
        <w:t>at ang kaayaayang Lira,</w:t>
      </w:r>
      <w:r>
        <w:rPr>
          <w:rFonts w:asciiTheme="majorHAnsi" w:hAnsiTheme="majorHAnsi"/>
          <w:sz w:val="32"/>
          <w:szCs w:val="32"/>
        </w:rPr>
        <w:t xml:space="preserve"> </w:t>
      </w:r>
    </w:p>
    <w:p w14:paraId="0865C05B" w14:textId="2FBE5F6C" w:rsidR="00E3614D" w:rsidRPr="004F4E6F" w:rsidRDefault="00E3614D" w:rsidP="00E3614D">
      <w:pPr>
        <w:pStyle w:val="HTMLPreformatted"/>
        <w:rPr>
          <w:rFonts w:asciiTheme="majorHAnsi" w:hAnsiTheme="majorHAnsi"/>
          <w:sz w:val="32"/>
          <w:szCs w:val="32"/>
        </w:rPr>
      </w:pPr>
      <w:r w:rsidRPr="004F4E6F">
        <w:rPr>
          <w:rFonts w:asciiTheme="majorHAnsi" w:hAnsiTheme="majorHAnsi"/>
          <w:sz w:val="32"/>
          <w:szCs w:val="32"/>
        </w:rPr>
        <w:t>Hipan ninyo ang t</w:t>
      </w:r>
      <w:r w:rsidR="00C30819">
        <w:rPr>
          <w:rFonts w:asciiTheme="majorHAnsi" w:hAnsiTheme="majorHAnsi"/>
          <w:sz w:val="32"/>
          <w:szCs w:val="32"/>
        </w:rPr>
        <w:t>ru</w:t>
      </w:r>
      <w:r w:rsidRPr="004F4E6F">
        <w:rPr>
          <w:rFonts w:asciiTheme="majorHAnsi" w:hAnsiTheme="majorHAnsi"/>
          <w:sz w:val="32"/>
          <w:szCs w:val="32"/>
        </w:rPr>
        <w:t xml:space="preserve">mpeta </w:t>
      </w:r>
      <w:r w:rsidRPr="004F4E6F">
        <w:rPr>
          <w:rFonts w:asciiTheme="majorHAnsi" w:hAnsiTheme="majorHAnsi"/>
          <w:sz w:val="32"/>
          <w:szCs w:val="32"/>
        </w:rPr>
        <w:br/>
      </w:r>
    </w:p>
    <w:p w14:paraId="42911915" w14:textId="3BE54D7B" w:rsidR="00E3614D" w:rsidRPr="00A04B2E" w:rsidRDefault="00A04B2E" w:rsidP="00E3614D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A04B2E">
        <w:rPr>
          <w:rFonts w:asciiTheme="majorHAnsi" w:hAnsiTheme="majorHAnsi"/>
          <w:b/>
          <w:bCs/>
          <w:sz w:val="32"/>
          <w:szCs w:val="32"/>
        </w:rPr>
        <w:t>I</w:t>
      </w:r>
      <w:r w:rsidR="00E3614D" w:rsidRPr="00A04B2E">
        <w:rPr>
          <w:rFonts w:asciiTheme="majorHAnsi" w:hAnsiTheme="majorHAnsi"/>
          <w:b/>
          <w:bCs/>
          <w:sz w:val="32"/>
          <w:szCs w:val="32"/>
        </w:rPr>
        <w:t xml:space="preserve"> </w:t>
      </w:r>
    </w:p>
    <w:p w14:paraId="7BBACA86" w14:textId="77777777" w:rsidR="00F22E1E" w:rsidRDefault="00E3614D" w:rsidP="00E3614D">
      <w:pPr>
        <w:pStyle w:val="HTMLPreformatted"/>
        <w:rPr>
          <w:rFonts w:asciiTheme="majorHAnsi" w:hAnsiTheme="majorHAnsi"/>
          <w:sz w:val="32"/>
          <w:szCs w:val="32"/>
        </w:rPr>
      </w:pPr>
      <w:r w:rsidRPr="004F4E6F">
        <w:rPr>
          <w:rFonts w:asciiTheme="majorHAnsi" w:hAnsiTheme="majorHAnsi"/>
          <w:sz w:val="32"/>
          <w:szCs w:val="32"/>
        </w:rPr>
        <w:t xml:space="preserve">Sa ating pagkabagabag, </w:t>
      </w:r>
    </w:p>
    <w:p w14:paraId="22BEC4CC" w14:textId="38B82BEC" w:rsidR="00F22E1E" w:rsidRDefault="00407CC6" w:rsidP="00E3614D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</w:t>
      </w:r>
      <w:r w:rsidR="00E3614D" w:rsidRPr="004F4E6F">
        <w:rPr>
          <w:rFonts w:asciiTheme="majorHAnsi" w:hAnsiTheme="majorHAnsi"/>
          <w:sz w:val="32"/>
          <w:szCs w:val="32"/>
        </w:rPr>
        <w:t xml:space="preserve">sa Diyos tayo' tumawag </w:t>
      </w:r>
      <w:r w:rsidR="00E3614D" w:rsidRPr="004F4E6F">
        <w:rPr>
          <w:rFonts w:asciiTheme="majorHAnsi" w:hAnsiTheme="majorHAnsi"/>
          <w:sz w:val="32"/>
          <w:szCs w:val="32"/>
        </w:rPr>
        <w:br/>
        <w:t xml:space="preserve">Sa ating mga kaaway, </w:t>
      </w:r>
    </w:p>
    <w:p w14:paraId="537C130B" w14:textId="70789FF8" w:rsidR="00E3614D" w:rsidRPr="004F4E6F" w:rsidRDefault="00407CC6" w:rsidP="00E3614D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</w:t>
      </w:r>
      <w:r w:rsidR="00E3614D" w:rsidRPr="004F4E6F">
        <w:rPr>
          <w:rFonts w:asciiTheme="majorHAnsi" w:hAnsiTheme="majorHAnsi"/>
          <w:sz w:val="32"/>
          <w:szCs w:val="32"/>
        </w:rPr>
        <w:t xml:space="preserve">tayo ay Kanyang iniligtas </w:t>
      </w:r>
      <w:r w:rsidR="00E3614D" w:rsidRPr="004F4E6F">
        <w:rPr>
          <w:rFonts w:asciiTheme="majorHAnsi" w:hAnsiTheme="majorHAnsi"/>
          <w:sz w:val="32"/>
          <w:szCs w:val="32"/>
        </w:rPr>
        <w:br/>
      </w:r>
    </w:p>
    <w:p w14:paraId="59F373B9" w14:textId="79F5D25F" w:rsidR="00E3614D" w:rsidRPr="00A04B2E" w:rsidRDefault="00A04B2E" w:rsidP="00E3614D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A04B2E">
        <w:rPr>
          <w:rFonts w:asciiTheme="majorHAnsi" w:hAnsiTheme="majorHAnsi"/>
          <w:b/>
          <w:bCs/>
          <w:sz w:val="32"/>
          <w:szCs w:val="32"/>
        </w:rPr>
        <w:t>II</w:t>
      </w:r>
    </w:p>
    <w:p w14:paraId="6BAB5B2B" w14:textId="7926A4D7" w:rsidR="00E3614D" w:rsidRPr="004F4E6F" w:rsidRDefault="00E3614D" w:rsidP="00E3614D">
      <w:pPr>
        <w:pStyle w:val="HTMLPreformatted"/>
        <w:rPr>
          <w:rFonts w:asciiTheme="majorHAnsi" w:hAnsiTheme="majorHAnsi"/>
          <w:sz w:val="32"/>
          <w:szCs w:val="32"/>
        </w:rPr>
      </w:pPr>
      <w:r w:rsidRPr="004F4E6F">
        <w:rPr>
          <w:rFonts w:asciiTheme="majorHAnsi" w:hAnsiTheme="majorHAnsi"/>
          <w:sz w:val="32"/>
          <w:szCs w:val="32"/>
        </w:rPr>
        <w:t xml:space="preserve">Ang pasaning mabigat, </w:t>
      </w:r>
      <w:r w:rsidR="00B44146">
        <w:rPr>
          <w:rFonts w:asciiTheme="majorHAnsi" w:hAnsiTheme="majorHAnsi"/>
          <w:sz w:val="32"/>
          <w:szCs w:val="32"/>
        </w:rPr>
        <w:br/>
        <w:t xml:space="preserve">  </w:t>
      </w:r>
      <w:r w:rsidRPr="004F4E6F">
        <w:rPr>
          <w:rFonts w:asciiTheme="majorHAnsi" w:hAnsiTheme="majorHAnsi"/>
          <w:sz w:val="32"/>
          <w:szCs w:val="32"/>
        </w:rPr>
        <w:t xml:space="preserve">sa'ting mga balikat </w:t>
      </w:r>
      <w:r w:rsidRPr="004F4E6F">
        <w:rPr>
          <w:rFonts w:asciiTheme="majorHAnsi" w:hAnsiTheme="majorHAnsi"/>
          <w:sz w:val="32"/>
          <w:szCs w:val="32"/>
        </w:rPr>
        <w:br/>
        <w:t>pinagaan ng lubusan,</w:t>
      </w:r>
      <w:r>
        <w:rPr>
          <w:rFonts w:asciiTheme="majorHAnsi" w:hAnsiTheme="majorHAnsi"/>
          <w:sz w:val="32"/>
          <w:szCs w:val="32"/>
        </w:rPr>
        <w:t xml:space="preserve"> </w:t>
      </w:r>
      <w:r w:rsidR="00B44146">
        <w:rPr>
          <w:rFonts w:asciiTheme="majorHAnsi" w:hAnsiTheme="majorHAnsi"/>
          <w:sz w:val="32"/>
          <w:szCs w:val="32"/>
        </w:rPr>
        <w:br/>
        <w:t xml:space="preserve">  </w:t>
      </w:r>
      <w:r w:rsidRPr="004F4E6F">
        <w:rPr>
          <w:rFonts w:asciiTheme="majorHAnsi" w:hAnsiTheme="majorHAnsi"/>
          <w:sz w:val="32"/>
          <w:szCs w:val="32"/>
        </w:rPr>
        <w:t xml:space="preserve">ng Diyos na tagapaglistas. </w:t>
      </w:r>
      <w:r w:rsidRPr="004F4E6F">
        <w:rPr>
          <w:rFonts w:asciiTheme="majorHAnsi" w:hAnsiTheme="majorHAnsi"/>
          <w:sz w:val="32"/>
          <w:szCs w:val="32"/>
        </w:rPr>
        <w:br/>
      </w:r>
    </w:p>
    <w:p w14:paraId="27D56E18" w14:textId="6500D752" w:rsidR="00E3614D" w:rsidRPr="00A04B2E" w:rsidRDefault="00A04B2E" w:rsidP="00E3614D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A04B2E">
        <w:rPr>
          <w:rFonts w:asciiTheme="majorHAnsi" w:hAnsiTheme="majorHAnsi"/>
          <w:b/>
          <w:bCs/>
          <w:sz w:val="32"/>
          <w:szCs w:val="32"/>
        </w:rPr>
        <w:t>III</w:t>
      </w:r>
    </w:p>
    <w:p w14:paraId="5DAA9DF8" w14:textId="77777777" w:rsidR="00CA0260" w:rsidRDefault="00E3614D" w:rsidP="00E3614D">
      <w:pPr>
        <w:pStyle w:val="HTMLPreformatted"/>
        <w:rPr>
          <w:rFonts w:asciiTheme="majorHAnsi" w:hAnsiTheme="majorHAnsi"/>
          <w:sz w:val="32"/>
          <w:szCs w:val="32"/>
        </w:rPr>
      </w:pPr>
      <w:r w:rsidRPr="004F4E6F">
        <w:rPr>
          <w:rFonts w:asciiTheme="majorHAnsi" w:hAnsiTheme="majorHAnsi"/>
          <w:sz w:val="32"/>
          <w:szCs w:val="32"/>
        </w:rPr>
        <w:t xml:space="preserve">Kaya't Panginoo'y dinggin, </w:t>
      </w:r>
    </w:p>
    <w:p w14:paraId="41ED50BB" w14:textId="0DF96F7F" w:rsidR="00E3614D" w:rsidRPr="004F4E6F" w:rsidRDefault="00CA0260" w:rsidP="00E3614D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</w:t>
      </w:r>
      <w:r w:rsidR="00E3614D" w:rsidRPr="004F4E6F">
        <w:rPr>
          <w:rFonts w:asciiTheme="majorHAnsi" w:hAnsiTheme="majorHAnsi"/>
          <w:sz w:val="32"/>
          <w:szCs w:val="32"/>
        </w:rPr>
        <w:t xml:space="preserve">ang landas N'ya'y tahakin </w:t>
      </w:r>
      <w:r w:rsidR="00E3614D" w:rsidRPr="004F4E6F">
        <w:rPr>
          <w:rFonts w:asciiTheme="majorHAnsi" w:hAnsiTheme="majorHAnsi"/>
          <w:sz w:val="32"/>
          <w:szCs w:val="32"/>
        </w:rPr>
        <w:br/>
        <w:t xml:space="preserve">Habang buhay ay purihin. </w:t>
      </w:r>
    </w:p>
    <w:p w14:paraId="6837B132" w14:textId="486CDEE7" w:rsidR="00E3614D" w:rsidRDefault="00CB4C26" w:rsidP="00E3614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</w:t>
      </w:r>
      <w:r w:rsidR="00E3614D" w:rsidRPr="004F4E6F">
        <w:rPr>
          <w:rFonts w:asciiTheme="majorHAnsi" w:hAnsiTheme="majorHAnsi"/>
          <w:sz w:val="32"/>
          <w:szCs w:val="32"/>
        </w:rPr>
        <w:t>Kagandahang loob n'ya sa atin</w:t>
      </w:r>
      <w:r w:rsidR="00E3614D">
        <w:br w:type="page"/>
      </w:r>
    </w:p>
    <w:p w14:paraId="206ED3A0" w14:textId="51B00188" w:rsidR="00E4614C" w:rsidRPr="004218BF" w:rsidRDefault="00000000" w:rsidP="00E4614C">
      <w:pPr>
        <w:pStyle w:val="Heading1"/>
      </w:pPr>
      <w:hyperlink w:anchor="_top" w:history="1">
        <w:bookmarkStart w:id="63" w:name="_Toc186886606"/>
        <w:r w:rsidR="00E4614C" w:rsidRPr="008033A2">
          <w:rPr>
            <w:rStyle w:val="Hyperlink"/>
            <w:sz w:val="48"/>
            <w:szCs w:val="40"/>
            <w:u w:val="none"/>
          </w:rPr>
          <w:t>PURIHIN KA O DIYOS</w:t>
        </w:r>
        <w:bookmarkEnd w:id="63"/>
      </w:hyperlink>
      <w:r w:rsidR="00E4614C" w:rsidRPr="008033A2">
        <w:rPr>
          <w:sz w:val="48"/>
          <w:szCs w:val="40"/>
        </w:rPr>
        <w:t xml:space="preserve"> </w:t>
      </w:r>
      <w:r w:rsidR="00E4614C" w:rsidRPr="004218BF">
        <w:br/>
      </w:r>
    </w:p>
    <w:p w14:paraId="56B957BF" w14:textId="77777777" w:rsidR="00E4614C" w:rsidRPr="00FF1F3D" w:rsidRDefault="00E4614C" w:rsidP="00E4614C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Purihin Ka O Diyos, Purihin Ka O Diyos </w:t>
      </w:r>
      <w:r w:rsidRPr="00FF1F3D">
        <w:rPr>
          <w:rFonts w:asciiTheme="majorHAnsi" w:hAnsiTheme="majorHAnsi"/>
          <w:sz w:val="32"/>
          <w:szCs w:val="32"/>
        </w:rPr>
        <w:br/>
        <w:t xml:space="preserve">Purihin ang dakilang ngalan mo Panginoon </w:t>
      </w:r>
      <w:r w:rsidRPr="00FF1F3D">
        <w:rPr>
          <w:rFonts w:asciiTheme="majorHAnsi" w:hAnsiTheme="majorHAnsi"/>
          <w:sz w:val="32"/>
          <w:szCs w:val="32"/>
        </w:rPr>
        <w:br/>
        <w:t xml:space="preserve">Dahil sa biyaya mo, ako ay naligtas </w:t>
      </w:r>
      <w:r w:rsidRPr="00FF1F3D">
        <w:rPr>
          <w:rFonts w:asciiTheme="majorHAnsi" w:hAnsiTheme="majorHAnsi"/>
          <w:sz w:val="32"/>
          <w:szCs w:val="32"/>
        </w:rPr>
        <w:br/>
        <w:t xml:space="preserve">Pagpapala MO sa ki'y hindi magwawakas. </w:t>
      </w:r>
      <w:r w:rsidRPr="00FF1F3D">
        <w:rPr>
          <w:rFonts w:asciiTheme="majorHAnsi" w:hAnsiTheme="majorHAnsi"/>
          <w:sz w:val="32"/>
          <w:szCs w:val="32"/>
        </w:rPr>
        <w:br/>
      </w:r>
    </w:p>
    <w:p w14:paraId="1F682430" w14:textId="77777777" w:rsidR="00E4614C" w:rsidRPr="00FF1F3D" w:rsidRDefault="00E4614C" w:rsidP="00E4614C">
      <w:pPr>
        <w:pStyle w:val="HTMLPreformatted"/>
        <w:rPr>
          <w:rFonts w:asciiTheme="majorHAnsi" w:hAnsiTheme="majorHAnsi"/>
          <w:sz w:val="32"/>
          <w:szCs w:val="32"/>
        </w:rPr>
      </w:pPr>
    </w:p>
    <w:p w14:paraId="79410B31" w14:textId="77777777" w:rsidR="00E4614C" w:rsidRPr="00FF1F3D" w:rsidRDefault="00E4614C" w:rsidP="00E4614C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Purihin Ka O Diyos, Purihin ka O Diyos </w:t>
      </w:r>
      <w:r w:rsidRPr="00FF1F3D">
        <w:rPr>
          <w:rFonts w:asciiTheme="majorHAnsi" w:hAnsiTheme="majorHAnsi"/>
          <w:sz w:val="32"/>
          <w:szCs w:val="32"/>
        </w:rPr>
        <w:br/>
        <w:t xml:space="preserve">Purihin ang dakilang ngalan </w:t>
      </w:r>
      <w:r>
        <w:rPr>
          <w:rFonts w:asciiTheme="majorHAnsi" w:hAnsiTheme="majorHAnsi"/>
          <w:sz w:val="32"/>
          <w:szCs w:val="32"/>
        </w:rPr>
        <w:t>mo Panginoon</w:t>
      </w:r>
      <w:r w:rsidRPr="00FF1F3D">
        <w:rPr>
          <w:rFonts w:asciiTheme="majorHAnsi" w:hAnsiTheme="majorHAnsi"/>
          <w:sz w:val="32"/>
          <w:szCs w:val="32"/>
        </w:rPr>
        <w:br/>
        <w:t xml:space="preserve">Dahil sa biyaya mo, ako ay naligtas </w:t>
      </w:r>
      <w:r w:rsidRPr="00FF1F3D">
        <w:rPr>
          <w:rFonts w:asciiTheme="majorHAnsi" w:hAnsiTheme="majorHAnsi"/>
          <w:sz w:val="32"/>
          <w:szCs w:val="32"/>
        </w:rPr>
        <w:br/>
        <w:t xml:space="preserve">Pagpapala </w:t>
      </w:r>
      <w:r>
        <w:rPr>
          <w:rFonts w:asciiTheme="majorHAnsi" w:hAnsiTheme="majorHAnsi"/>
          <w:sz w:val="32"/>
          <w:szCs w:val="32"/>
        </w:rPr>
        <w:t>mo</w:t>
      </w:r>
      <w:r w:rsidRPr="00FF1F3D">
        <w:rPr>
          <w:rFonts w:asciiTheme="majorHAnsi" w:hAnsiTheme="majorHAnsi"/>
          <w:sz w:val="32"/>
          <w:szCs w:val="32"/>
        </w:rPr>
        <w:t xml:space="preserve"> sa ki'y hindi magwawakas </w:t>
      </w:r>
      <w:r w:rsidRPr="00FF1F3D">
        <w:rPr>
          <w:rFonts w:asciiTheme="majorHAnsi" w:hAnsiTheme="majorHAnsi"/>
          <w:sz w:val="32"/>
          <w:szCs w:val="32"/>
        </w:rPr>
        <w:br/>
      </w:r>
    </w:p>
    <w:p w14:paraId="59EAD15D" w14:textId="4F575B20" w:rsidR="00E4614C" w:rsidRDefault="00E4614C" w:rsidP="00E4614C">
      <w:r w:rsidRPr="00FF1F3D">
        <w:rPr>
          <w:rFonts w:asciiTheme="majorHAnsi" w:hAnsiTheme="majorHAnsi"/>
          <w:sz w:val="32"/>
          <w:szCs w:val="32"/>
        </w:rPr>
        <w:t xml:space="preserve">Pagpapala </w:t>
      </w:r>
      <w:r>
        <w:rPr>
          <w:rFonts w:asciiTheme="majorHAnsi" w:hAnsiTheme="majorHAnsi"/>
          <w:sz w:val="32"/>
          <w:szCs w:val="32"/>
        </w:rPr>
        <w:t>mo</w:t>
      </w:r>
      <w:r w:rsidRPr="00FF1F3D">
        <w:rPr>
          <w:rFonts w:asciiTheme="majorHAnsi" w:hAnsiTheme="majorHAnsi"/>
          <w:sz w:val="32"/>
          <w:szCs w:val="32"/>
        </w:rPr>
        <w:t xml:space="preserve"> sa ki'y hindi magwawakas. </w:t>
      </w:r>
      <w:r w:rsidRPr="00FF1F3D">
        <w:rPr>
          <w:rFonts w:asciiTheme="majorHAnsi" w:hAnsiTheme="majorHAnsi"/>
          <w:sz w:val="32"/>
          <w:szCs w:val="32"/>
        </w:rPr>
        <w:br/>
      </w:r>
      <w:r>
        <w:br w:type="page"/>
      </w:r>
    </w:p>
    <w:p w14:paraId="0CB13CE3" w14:textId="3D9914B0" w:rsidR="00F06620" w:rsidRPr="006C1AF6" w:rsidRDefault="00000000" w:rsidP="00F06620">
      <w:pPr>
        <w:pStyle w:val="Heading1"/>
        <w:rPr>
          <w:sz w:val="34"/>
        </w:rPr>
      </w:pPr>
      <w:hyperlink w:anchor="_top" w:history="1">
        <w:bookmarkStart w:id="64" w:name="_Toc186886607"/>
        <w:r w:rsidR="00F06620" w:rsidRPr="008B536A">
          <w:rPr>
            <w:rStyle w:val="Hyperlink"/>
            <w:sz w:val="48"/>
            <w:szCs w:val="40"/>
            <w:u w:val="none"/>
          </w:rPr>
          <w:t>PURIHI'T PASALAMATAN</w:t>
        </w:r>
        <w:bookmarkEnd w:id="64"/>
      </w:hyperlink>
      <w:r w:rsidR="00F06620" w:rsidRPr="008B536A">
        <w:rPr>
          <w:sz w:val="42"/>
          <w:szCs w:val="40"/>
        </w:rPr>
        <w:t xml:space="preserve"> </w:t>
      </w:r>
      <w:r w:rsidR="00F06620" w:rsidRPr="006C1AF6">
        <w:rPr>
          <w:sz w:val="34"/>
        </w:rPr>
        <w:br/>
      </w:r>
    </w:p>
    <w:p w14:paraId="06798E22" w14:textId="77777777" w:rsidR="00F06620" w:rsidRPr="00DB5360" w:rsidRDefault="00F06620" w:rsidP="00F06620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DB5360">
        <w:rPr>
          <w:rFonts w:asciiTheme="majorHAnsi" w:hAnsiTheme="majorHAnsi"/>
          <w:b/>
          <w:sz w:val="32"/>
          <w:szCs w:val="32"/>
        </w:rPr>
        <w:t xml:space="preserve">KORO: </w:t>
      </w:r>
    </w:p>
    <w:p w14:paraId="004E74A3" w14:textId="77777777" w:rsidR="00F06620" w:rsidRPr="00DB5360" w:rsidRDefault="00F06620" w:rsidP="00F06620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Purihi't pasalamatan sa masayang awit </w:t>
      </w:r>
      <w:r w:rsidRPr="00DB5360">
        <w:rPr>
          <w:rFonts w:asciiTheme="majorHAnsi" w:hAnsiTheme="majorHAnsi"/>
          <w:sz w:val="32"/>
          <w:szCs w:val="32"/>
        </w:rPr>
        <w:br/>
        <w:t xml:space="preserve">Purihin natin at pasalamatan ang Diyos ng pag-ibig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5CDD533A" w14:textId="77777777" w:rsidR="00F06620" w:rsidRPr="00DB5360" w:rsidRDefault="00F06620" w:rsidP="00F06620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DB5360">
        <w:rPr>
          <w:rFonts w:asciiTheme="majorHAnsi" w:hAnsiTheme="majorHAnsi"/>
          <w:b/>
          <w:sz w:val="32"/>
          <w:szCs w:val="32"/>
        </w:rPr>
        <w:t>Verse I</w:t>
      </w:r>
    </w:p>
    <w:p w14:paraId="31CEB2E3" w14:textId="77777777" w:rsidR="00F06620" w:rsidRPr="00DB5360" w:rsidRDefault="00F06620" w:rsidP="00F06620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Sa 'Yo Ama salamat, sa mayamang lupa't dagat </w:t>
      </w:r>
      <w:r w:rsidRPr="00DB5360">
        <w:rPr>
          <w:rFonts w:asciiTheme="majorHAnsi" w:hAnsiTheme="majorHAnsi"/>
          <w:sz w:val="32"/>
          <w:szCs w:val="32"/>
        </w:rPr>
        <w:br/>
        <w:t xml:space="preserve">At sa magandang kalikasan, at sa aming tanang buhay (KORO)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61B17605" w14:textId="77777777" w:rsidR="00F06620" w:rsidRPr="003F7841" w:rsidRDefault="00F06620" w:rsidP="00F06620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3F7841">
        <w:rPr>
          <w:rFonts w:asciiTheme="majorHAnsi" w:hAnsiTheme="majorHAnsi"/>
          <w:b/>
          <w:sz w:val="32"/>
          <w:szCs w:val="32"/>
        </w:rPr>
        <w:t>Verse II</w:t>
      </w:r>
    </w:p>
    <w:p w14:paraId="70A1DD3C" w14:textId="70098990" w:rsidR="00F06620" w:rsidRDefault="00F06620" w:rsidP="00F06620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Salamat din kay Kristo sa Kanyang halimbawa </w:t>
      </w:r>
      <w:r w:rsidRPr="00DB5360">
        <w:rPr>
          <w:rFonts w:asciiTheme="majorHAnsi" w:hAnsiTheme="majorHAnsi"/>
          <w:sz w:val="32"/>
          <w:szCs w:val="32"/>
        </w:rPr>
        <w:br/>
        <w:t xml:space="preserve">At sa buhay Nyang inialay, saating kaligtasan (KORO) </w:t>
      </w:r>
      <w:r>
        <w:rPr>
          <w:sz w:val="40"/>
        </w:rPr>
        <w:br w:type="page"/>
      </w:r>
    </w:p>
    <w:p w14:paraId="54398B09" w14:textId="20A79F29" w:rsidR="00675802" w:rsidRPr="00BC33D1" w:rsidRDefault="00000000" w:rsidP="00675802">
      <w:pPr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hyperlink w:anchor="_top" w:history="1">
        <w:r w:rsidR="00675802" w:rsidRPr="00BC33D1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REYNA NG LANGIT</w:t>
        </w:r>
      </w:hyperlink>
    </w:p>
    <w:p w14:paraId="3E97C763" w14:textId="77777777" w:rsidR="00675802" w:rsidRPr="00481C45" w:rsidRDefault="00675802" w:rsidP="00675802">
      <w:pPr>
        <w:spacing w:line="276" w:lineRule="auto"/>
        <w:rPr>
          <w:rFonts w:ascii="Verdana" w:hAnsi="Verdana" w:cs="Calibri"/>
          <w:color w:val="000000" w:themeColor="text1"/>
          <w:sz w:val="32"/>
          <w:szCs w:val="32"/>
        </w:rPr>
      </w:pPr>
    </w:p>
    <w:p w14:paraId="7BB272DE" w14:textId="77777777" w:rsidR="00343B6A" w:rsidRDefault="00343B6A" w:rsidP="00675802">
      <w:pPr>
        <w:spacing w:line="276" w:lineRule="auto"/>
        <w:rPr>
          <w:rFonts w:asciiTheme="majorHAnsi" w:eastAsia="Times New Roman" w:hAnsiTheme="majorHAnsi" w:cs="Courier New"/>
          <w:sz w:val="38"/>
          <w:szCs w:val="38"/>
        </w:rPr>
      </w:pPr>
    </w:p>
    <w:p w14:paraId="5FC9091D" w14:textId="1DF92FFB" w:rsidR="00675802" w:rsidRPr="008E1B8D" w:rsidRDefault="00000000" w:rsidP="00675802">
      <w:pPr>
        <w:spacing w:line="276" w:lineRule="auto"/>
        <w:rPr>
          <w:rFonts w:asciiTheme="majorHAnsi" w:eastAsia="Times New Roman" w:hAnsiTheme="majorHAnsi" w:cs="Courier New"/>
          <w:sz w:val="38"/>
          <w:szCs w:val="38"/>
        </w:rPr>
      </w:pPr>
      <w:hyperlink r:id="rId24" w:history="1">
        <w:r w:rsidR="00675802" w:rsidRPr="008E1B8D">
          <w:rPr>
            <w:rFonts w:asciiTheme="majorHAnsi" w:eastAsia="Times New Roman" w:hAnsiTheme="majorHAnsi" w:cs="Courier New"/>
            <w:sz w:val="38"/>
            <w:szCs w:val="38"/>
          </w:rPr>
          <w:t>Reyna ng Langit</w:t>
        </w:r>
      </w:hyperlink>
      <w:r w:rsidR="00675802" w:rsidRPr="008E1B8D">
        <w:rPr>
          <w:rFonts w:asciiTheme="majorHAnsi" w:eastAsia="Times New Roman" w:hAnsiTheme="majorHAnsi" w:cs="Courier New"/>
          <w:sz w:val="38"/>
          <w:szCs w:val="38"/>
        </w:rPr>
        <w:t>, magsaya! Aleluya!</w:t>
      </w:r>
      <w:r w:rsidR="00675802" w:rsidRPr="008E1B8D">
        <w:rPr>
          <w:rFonts w:asciiTheme="majorHAnsi" w:eastAsia="Times New Roman" w:hAnsiTheme="majorHAnsi" w:cs="Courier New"/>
          <w:sz w:val="38"/>
          <w:szCs w:val="38"/>
        </w:rPr>
        <w:br/>
        <w:t>Anak mong dinala sa tuwa! Aleluya!</w:t>
      </w:r>
      <w:r w:rsidR="00675802" w:rsidRPr="008E1B8D">
        <w:rPr>
          <w:rFonts w:asciiTheme="majorHAnsi" w:eastAsia="Times New Roman" w:hAnsiTheme="majorHAnsi" w:cs="Courier New"/>
          <w:sz w:val="38"/>
          <w:szCs w:val="38"/>
        </w:rPr>
        <w:br/>
        <w:t>Ay nabuhay nang magmuli! Aleluya!</w:t>
      </w:r>
      <w:r w:rsidR="00675802" w:rsidRPr="008E1B8D">
        <w:rPr>
          <w:rFonts w:asciiTheme="majorHAnsi" w:eastAsia="Times New Roman" w:hAnsiTheme="majorHAnsi" w:cs="Courier New"/>
          <w:sz w:val="38"/>
          <w:szCs w:val="38"/>
        </w:rPr>
        <w:br/>
        <w:t>Ipanalangin mo kami sa Ama! Aleluya!</w:t>
      </w:r>
      <w:r w:rsidR="00675802" w:rsidRPr="008E1B8D">
        <w:rPr>
          <w:rFonts w:asciiTheme="majorHAnsi" w:eastAsia="Times New Roman" w:hAnsiTheme="majorHAnsi" w:cs="Courier New"/>
          <w:sz w:val="38"/>
          <w:szCs w:val="38"/>
        </w:rPr>
        <w:br/>
      </w:r>
    </w:p>
    <w:p w14:paraId="5D807A7B" w14:textId="77777777" w:rsidR="00DD382F" w:rsidRDefault="00DD382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3C44085" w14:textId="1691413D" w:rsidR="00386C92" w:rsidRPr="00BD7E3E" w:rsidRDefault="00000000" w:rsidP="00386C92">
      <w:pPr>
        <w:pStyle w:val="Heading1"/>
        <w:rPr>
          <w:sz w:val="16"/>
        </w:rPr>
      </w:pPr>
      <w:hyperlink w:anchor="_top" w:history="1">
        <w:bookmarkStart w:id="65" w:name="_Toc186886608"/>
        <w:r w:rsidR="00386C92" w:rsidRPr="00436ABD">
          <w:rPr>
            <w:rStyle w:val="Hyperlink"/>
            <w:sz w:val="48"/>
            <w:szCs w:val="40"/>
            <w:u w:val="none"/>
          </w:rPr>
          <w:t>SA BUONG MUNDO'Y IPAPAMALITA</w:t>
        </w:r>
        <w:bookmarkEnd w:id="65"/>
      </w:hyperlink>
      <w:r w:rsidR="00386C92" w:rsidRPr="00BD7E3E">
        <w:rPr>
          <w:sz w:val="40"/>
        </w:rPr>
        <w:t xml:space="preserve"> </w:t>
      </w:r>
      <w:r w:rsidR="00386C92" w:rsidRPr="00BD7E3E">
        <w:rPr>
          <w:sz w:val="40"/>
        </w:rPr>
        <w:br/>
      </w:r>
    </w:p>
    <w:p w14:paraId="3AEBF845" w14:textId="77777777" w:rsidR="00386C92" w:rsidRPr="006276CF" w:rsidRDefault="00386C92" w:rsidP="00386C92">
      <w:pPr>
        <w:pStyle w:val="HTMLPreformatted"/>
        <w:rPr>
          <w:rFonts w:asciiTheme="majorHAnsi" w:hAnsiTheme="majorHAnsi"/>
          <w:sz w:val="32"/>
          <w:szCs w:val="32"/>
        </w:rPr>
      </w:pPr>
      <w:r w:rsidRPr="006276CF">
        <w:rPr>
          <w:rFonts w:asciiTheme="majorHAnsi" w:hAnsiTheme="majorHAnsi"/>
          <w:sz w:val="32"/>
          <w:szCs w:val="32"/>
        </w:rPr>
        <w:t xml:space="preserve">Ako'y aawit ng may kagalakan </w:t>
      </w:r>
      <w:r w:rsidRPr="006276CF">
        <w:rPr>
          <w:rFonts w:asciiTheme="majorHAnsi" w:hAnsiTheme="majorHAnsi"/>
          <w:sz w:val="32"/>
          <w:szCs w:val="32"/>
        </w:rPr>
        <w:br/>
        <w:t xml:space="preserve">Sapagkat dakila ka Panginoon </w:t>
      </w:r>
      <w:r w:rsidRPr="006276CF">
        <w:rPr>
          <w:rFonts w:asciiTheme="majorHAnsi" w:hAnsiTheme="majorHAnsi"/>
          <w:sz w:val="32"/>
          <w:szCs w:val="32"/>
        </w:rPr>
        <w:br/>
        <w:t xml:space="preserve">Ako'y aawit , papuri sa 'Yo </w:t>
      </w:r>
      <w:r w:rsidRPr="006276CF">
        <w:rPr>
          <w:rFonts w:asciiTheme="majorHAnsi" w:hAnsiTheme="majorHAnsi"/>
          <w:sz w:val="32"/>
          <w:szCs w:val="32"/>
        </w:rPr>
        <w:br/>
        <w:t xml:space="preserve">Makapangyarihang Panginoon. </w:t>
      </w:r>
      <w:r w:rsidRPr="006276CF">
        <w:rPr>
          <w:rFonts w:asciiTheme="majorHAnsi" w:hAnsiTheme="majorHAnsi"/>
          <w:sz w:val="32"/>
          <w:szCs w:val="32"/>
        </w:rPr>
        <w:br/>
      </w:r>
    </w:p>
    <w:p w14:paraId="09A053A0" w14:textId="77777777" w:rsidR="00386C92" w:rsidRPr="006276CF" w:rsidRDefault="00386C92" w:rsidP="00386C92">
      <w:pPr>
        <w:pStyle w:val="HTMLPreformatted"/>
        <w:rPr>
          <w:rFonts w:asciiTheme="majorHAnsi" w:hAnsiTheme="majorHAnsi"/>
          <w:sz w:val="32"/>
          <w:szCs w:val="32"/>
        </w:rPr>
      </w:pPr>
      <w:r w:rsidRPr="006276CF">
        <w:rPr>
          <w:rFonts w:asciiTheme="majorHAnsi" w:hAnsiTheme="majorHAnsi"/>
          <w:sz w:val="32"/>
          <w:szCs w:val="32"/>
        </w:rPr>
        <w:t xml:space="preserve">Pupurihin kita aking Ama </w:t>
      </w:r>
      <w:r w:rsidRPr="006276CF">
        <w:rPr>
          <w:rFonts w:asciiTheme="majorHAnsi" w:hAnsiTheme="majorHAnsi"/>
          <w:sz w:val="32"/>
          <w:szCs w:val="32"/>
        </w:rPr>
        <w:br/>
        <w:t xml:space="preserve">Buong puso kong alay ang pagsamba </w:t>
      </w:r>
      <w:r w:rsidRPr="006276CF">
        <w:rPr>
          <w:rFonts w:asciiTheme="majorHAnsi" w:hAnsiTheme="majorHAnsi"/>
          <w:sz w:val="32"/>
          <w:szCs w:val="32"/>
        </w:rPr>
        <w:br/>
        <w:t xml:space="preserve">Ang iyong mga gawa tunay </w:t>
      </w:r>
      <w:r w:rsidRPr="006276CF">
        <w:rPr>
          <w:rFonts w:asciiTheme="majorHAnsi" w:hAnsiTheme="majorHAnsi"/>
          <w:sz w:val="32"/>
          <w:szCs w:val="32"/>
        </w:rPr>
        <w:br/>
        <w:t xml:space="preserve">Ngang kamangha- mangha </w:t>
      </w:r>
      <w:r w:rsidRPr="006276CF">
        <w:rPr>
          <w:rFonts w:asciiTheme="majorHAnsi" w:hAnsiTheme="majorHAnsi"/>
          <w:sz w:val="32"/>
          <w:szCs w:val="32"/>
        </w:rPr>
        <w:br/>
        <w:t xml:space="preserve">Sa buong mundo'y ipapamalita </w:t>
      </w:r>
      <w:r w:rsidRPr="006276CF">
        <w:rPr>
          <w:rFonts w:asciiTheme="majorHAnsi" w:hAnsiTheme="majorHAnsi"/>
          <w:sz w:val="32"/>
          <w:szCs w:val="32"/>
        </w:rPr>
        <w:br/>
      </w:r>
    </w:p>
    <w:p w14:paraId="66B4CB75" w14:textId="77777777" w:rsidR="00386C92" w:rsidRPr="006276CF" w:rsidRDefault="00386C92" w:rsidP="00386C92">
      <w:pPr>
        <w:pStyle w:val="HTMLPreformatted"/>
        <w:rPr>
          <w:rFonts w:asciiTheme="majorHAnsi" w:hAnsiTheme="majorHAnsi"/>
          <w:sz w:val="32"/>
          <w:szCs w:val="32"/>
        </w:rPr>
      </w:pPr>
      <w:r w:rsidRPr="006276CF">
        <w:rPr>
          <w:rFonts w:asciiTheme="majorHAnsi" w:hAnsiTheme="majorHAnsi"/>
          <w:sz w:val="32"/>
          <w:szCs w:val="32"/>
        </w:rPr>
        <w:t xml:space="preserve">Maghari ka magpakailanman </w:t>
      </w:r>
      <w:r w:rsidRPr="006276CF">
        <w:rPr>
          <w:rFonts w:asciiTheme="majorHAnsi" w:hAnsiTheme="majorHAnsi"/>
          <w:sz w:val="32"/>
          <w:szCs w:val="32"/>
        </w:rPr>
        <w:br/>
        <w:t xml:space="preserve">Maghari ka sa buong sandaigdigan </w:t>
      </w:r>
      <w:r w:rsidRPr="006276CF">
        <w:rPr>
          <w:rFonts w:asciiTheme="majorHAnsi" w:hAnsiTheme="majorHAnsi"/>
          <w:sz w:val="32"/>
          <w:szCs w:val="32"/>
        </w:rPr>
        <w:br/>
        <w:t xml:space="preserve">Ang iyong mga gawa tunay </w:t>
      </w:r>
      <w:r w:rsidRPr="006276CF">
        <w:rPr>
          <w:rFonts w:asciiTheme="majorHAnsi" w:hAnsiTheme="majorHAnsi"/>
          <w:sz w:val="32"/>
          <w:szCs w:val="32"/>
        </w:rPr>
        <w:br/>
        <w:t xml:space="preserve">Ngang kamangha-mangha </w:t>
      </w:r>
      <w:r w:rsidRPr="006276CF">
        <w:rPr>
          <w:rFonts w:asciiTheme="majorHAnsi" w:hAnsiTheme="majorHAnsi"/>
          <w:sz w:val="32"/>
          <w:szCs w:val="32"/>
        </w:rPr>
        <w:br/>
        <w:t xml:space="preserve">Sa buong mundo'y ipamamalita </w:t>
      </w:r>
      <w:r w:rsidRPr="006276CF">
        <w:rPr>
          <w:rFonts w:asciiTheme="majorHAnsi" w:hAnsiTheme="majorHAnsi"/>
          <w:sz w:val="32"/>
          <w:szCs w:val="32"/>
        </w:rPr>
        <w:br/>
        <w:t xml:space="preserve">Sa buong mundo'y ipamamalita </w:t>
      </w:r>
      <w:r w:rsidRPr="006276CF">
        <w:rPr>
          <w:rFonts w:asciiTheme="majorHAnsi" w:hAnsiTheme="majorHAnsi"/>
          <w:sz w:val="32"/>
          <w:szCs w:val="32"/>
        </w:rPr>
        <w:br/>
      </w:r>
    </w:p>
    <w:p w14:paraId="2E378A60" w14:textId="77777777" w:rsidR="00386C92" w:rsidRDefault="00386C92">
      <w:r>
        <w:br w:type="page"/>
      </w:r>
    </w:p>
    <w:p w14:paraId="15CF3D34" w14:textId="637F85A9" w:rsidR="00DA0CE3" w:rsidRPr="00715316" w:rsidRDefault="00000000" w:rsidP="00DA0CE3">
      <w:pPr>
        <w:rPr>
          <w:b/>
          <w:color w:val="000000"/>
          <w:sz w:val="28"/>
          <w:szCs w:val="28"/>
          <w:lang w:eastAsia="en-CA"/>
        </w:rPr>
      </w:pPr>
      <w:hyperlink w:anchor="_top" w:history="1">
        <w:bookmarkStart w:id="66" w:name="_Toc186886609"/>
        <w:r w:rsidR="00DA0CE3" w:rsidRPr="007A1C7D">
          <w:rPr>
            <w:rStyle w:val="Heading1Char"/>
            <w:sz w:val="48"/>
            <w:szCs w:val="40"/>
          </w:rPr>
          <w:t>SA DIYOS LAMANG MAPAPANATAG</w:t>
        </w:r>
        <w:bookmarkEnd w:id="66"/>
      </w:hyperlink>
      <w:r w:rsidR="00DA0CE3" w:rsidRPr="00715316">
        <w:rPr>
          <w:sz w:val="14"/>
          <w:lang w:eastAsia="en-CA"/>
        </w:rPr>
        <w:br/>
      </w:r>
      <w:r w:rsidR="00DA0CE3" w:rsidRPr="00715316">
        <w:rPr>
          <w:lang w:eastAsia="en-CA"/>
        </w:rPr>
        <w:t>Danilo Isidro SJ - Nemesio Que SJ</w:t>
      </w:r>
    </w:p>
    <w:p w14:paraId="4A6BA69E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="Arial" w:eastAsia="Times New Roman" w:hAnsi="Arial" w:cs="Arial"/>
          <w:color w:val="333333"/>
          <w:sz w:val="20"/>
          <w:szCs w:val="20"/>
          <w:lang w:eastAsia="en-CA"/>
        </w:rPr>
      </w:pPr>
    </w:p>
    <w:p w14:paraId="1EE3D41E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>Intro: D G/B D G/B</w:t>
      </w:r>
    </w:p>
    <w:p w14:paraId="254D38C6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</w:p>
    <w:p w14:paraId="1E87CE69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i/>
          <w:iCs/>
          <w:color w:val="333333"/>
          <w:sz w:val="32"/>
          <w:szCs w:val="32"/>
          <w:lang w:eastAsia="en-CA"/>
        </w:rPr>
        <w:t>Koro 1</w:t>
      </w:r>
    </w:p>
    <w:p w14:paraId="5B065AC0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 xml:space="preserve">         </w:t>
      </w: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>D     G/B    D    G/B  F#m  Em7     Asus A</w:t>
      </w:r>
    </w:p>
    <w:p w14:paraId="1DD451F7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SA DIYOS LAMANG MAPAPANATAG ANG AKING  KALULUWA</w:t>
      </w:r>
    </w:p>
    <w:p w14:paraId="75593EE1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>F#/Bb  Bm Bm/A     G      D/F#      Em7    A    A7  D D7</w:t>
      </w:r>
    </w:p>
    <w:p w14:paraId="7BCE28E2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SA  KANYA   NAGMUMULA ANG AKING PAG-ASA AT KALIGTA- SAN</w:t>
      </w:r>
    </w:p>
    <w:p w14:paraId="2F035CB7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Courier New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3F3F3"/>
          <w:sz w:val="32"/>
          <w:szCs w:val="32"/>
          <w:lang w:eastAsia="en-CA"/>
        </w:rPr>
        <w:t>catholicsongbook.blogspot.com</w:t>
      </w:r>
    </w:p>
    <w:p w14:paraId="2F08A0A3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Courier New"/>
          <w:color w:val="333333"/>
          <w:sz w:val="32"/>
          <w:szCs w:val="32"/>
          <w:lang w:eastAsia="en-CA"/>
        </w:rPr>
      </w:pPr>
    </w:p>
    <w:p w14:paraId="790763FB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i/>
          <w:iCs/>
          <w:color w:val="333333"/>
          <w:sz w:val="32"/>
          <w:szCs w:val="32"/>
          <w:lang w:eastAsia="en-CA"/>
        </w:rPr>
        <w:t>Verse 1</w:t>
      </w:r>
    </w:p>
    <w:p w14:paraId="2B937B10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 xml:space="preserve">    G    A            F#m7    Bm           Em7  Asus         D  D7</w:t>
      </w:r>
    </w:p>
    <w:p w14:paraId="53E4D76C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  <w:t>O DIYOS IKAW ANG AKING   KALIGTASAN, NASA 'YO  AKING KALWALHATIAN</w:t>
      </w:r>
    </w:p>
    <w:p w14:paraId="0D29366F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  <w:t xml:space="preserve">      </w:t>
      </w: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 xml:space="preserve"> G     A        F#m7 Bm     Em7    A     A7     D G/B</w:t>
      </w:r>
    </w:p>
    <w:p w14:paraId="0119FEE5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  <w:t>IKAW LAMANG AKING INAASAHAN, ANG AKING MOOG AT TANGGULAN</w:t>
      </w:r>
    </w:p>
    <w:p w14:paraId="5D543E01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</w:p>
    <w:p w14:paraId="03DB89A7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i/>
          <w:iCs/>
          <w:color w:val="333333"/>
          <w:sz w:val="32"/>
          <w:szCs w:val="32"/>
          <w:lang w:eastAsia="en-CA"/>
        </w:rPr>
        <w:t>Koro 2</w:t>
      </w:r>
    </w:p>
    <w:p w14:paraId="183C9015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 xml:space="preserve">      </w:t>
      </w: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 xml:space="preserve">   D     G/B    D    G/B  F#m  Em7     Asus A</w:t>
      </w:r>
    </w:p>
    <w:p w14:paraId="667022E2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SA DIYOS LAMANG MAPAPANATAG ANG AKING  KALULUWA</w:t>
      </w:r>
    </w:p>
    <w:p w14:paraId="76F72D36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>F#/Bb  Bm Bm/A     G      D/F#      Em7    A    A7  D D7</w:t>
      </w:r>
    </w:p>
    <w:p w14:paraId="038E6D27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SA  KANYA   NAGMUMULA ANG AKING PAG-ASA AT KALIGTA- SAN</w:t>
      </w:r>
    </w:p>
    <w:p w14:paraId="09FE2074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</w:p>
    <w:p w14:paraId="752FA6DA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</w:p>
    <w:p w14:paraId="4020F98C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Verse 2</w:t>
      </w:r>
    </w:p>
    <w:p w14:paraId="4C124F8B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 xml:space="preserve">  G   A        F#m7    Bm            Em7  Asus        D  D7</w:t>
      </w:r>
    </w:p>
    <w:p w14:paraId="75825F9C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  <w:t>PANINIIL DI KO PA- NANALIGAN, PUSO'Y DI  IHIHILIG SA YAMAN</w:t>
      </w:r>
    </w:p>
    <w:p w14:paraId="259AD4E4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  <w:t xml:space="preserve">  </w:t>
      </w: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 xml:space="preserve">       G        A         F#m7 Bm    Em7    A      A7   D G/B</w:t>
      </w:r>
    </w:p>
    <w:p w14:paraId="3FE5F3FD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  <w:t>KUNDI SA DIYOS NA MAKAPANGYARIHAN, NA AKING LAKAS AT TAKBUHAN</w:t>
      </w:r>
    </w:p>
    <w:p w14:paraId="73CDFD7C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Courier New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3F3F3"/>
          <w:sz w:val="32"/>
          <w:szCs w:val="32"/>
          <w:lang w:eastAsia="en-CA"/>
        </w:rPr>
        <w:t>catholicsongbook.blogspot.com</w:t>
      </w:r>
    </w:p>
    <w:p w14:paraId="40827050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Courier New"/>
          <w:color w:val="333333"/>
          <w:sz w:val="32"/>
          <w:szCs w:val="32"/>
          <w:lang w:eastAsia="en-CA"/>
        </w:rPr>
      </w:pPr>
    </w:p>
    <w:p w14:paraId="671B870D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i/>
          <w:iCs/>
          <w:color w:val="333333"/>
          <w:sz w:val="32"/>
          <w:szCs w:val="32"/>
          <w:lang w:eastAsia="en-CA"/>
        </w:rPr>
      </w:pPr>
    </w:p>
    <w:p w14:paraId="2618DD55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i/>
          <w:iCs/>
          <w:color w:val="333333"/>
          <w:sz w:val="32"/>
          <w:szCs w:val="32"/>
          <w:lang w:eastAsia="en-CA"/>
        </w:rPr>
        <w:t>Koro 3</w:t>
      </w:r>
    </w:p>
    <w:p w14:paraId="22EFD707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 xml:space="preserve">         </w:t>
      </w: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>D     G/B    D    G/B  F#m  Em7     Asus A</w:t>
      </w:r>
    </w:p>
    <w:p w14:paraId="6618F684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SA DIYOS LAMANG MAPAPANATAG ANG AKING  KALULUWA</w:t>
      </w:r>
    </w:p>
    <w:p w14:paraId="66B61106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>F#/Bb  Bm Bm/A     G      D/F#      Em7    A    A7  D D7</w:t>
      </w:r>
    </w:p>
    <w:p w14:paraId="71B802AC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SA  KANYA   NAGMUMULA ANG AKING PAG-ASA AT KALIGTA- SAN</w:t>
      </w:r>
    </w:p>
    <w:p w14:paraId="3B4B651D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</w:p>
    <w:p w14:paraId="5672E146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</w:p>
    <w:p w14:paraId="10392F2C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i/>
          <w:iCs/>
          <w:color w:val="333333"/>
          <w:sz w:val="32"/>
          <w:szCs w:val="32"/>
          <w:lang w:eastAsia="en-CA"/>
        </w:rPr>
        <w:t>Verse 3</w:t>
      </w:r>
    </w:p>
    <w:p w14:paraId="7CD35E4F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 xml:space="preserve">  G   A          F#m7   Bm            Em7     Asus        D  D7</w:t>
      </w:r>
    </w:p>
    <w:p w14:paraId="53D5E6CC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  <w:t>POON IKA'Y PUNO NG  KABUTIHAN, PASTOL KANG NAGMAMAHAL SA KAWAN</w:t>
      </w:r>
    </w:p>
    <w:p w14:paraId="500401BE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 xml:space="preserve">    G      A           F#m7 Bm       Em7           A  A7    D G/B</w:t>
      </w:r>
    </w:p>
    <w:p w14:paraId="44C3A380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  <w:t>INAAKAY SA LUNTIANG PASTULAN, TUPA'Y HANAP MO KUNG MAWAGLIT MAN</w:t>
      </w:r>
    </w:p>
    <w:p w14:paraId="2064384C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 w:val="32"/>
          <w:szCs w:val="32"/>
          <w:lang w:eastAsia="en-CA"/>
        </w:rPr>
      </w:pPr>
    </w:p>
    <w:p w14:paraId="3FD08A6F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Koro 4</w:t>
      </w:r>
    </w:p>
    <w:p w14:paraId="3E5BA176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 xml:space="preserve">         </w:t>
      </w: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>D     G/B    D    G/B  F#m  Em7     Asus A</w:t>
      </w:r>
    </w:p>
    <w:p w14:paraId="5C4DFD3D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SA DIYOS LAMANG MAPAPANATAG ANG AKING  KALULUWA</w:t>
      </w:r>
    </w:p>
    <w:p w14:paraId="36F8F10A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FF0000"/>
          <w:sz w:val="32"/>
          <w:szCs w:val="32"/>
          <w:lang w:eastAsia="en-CA"/>
        </w:rPr>
        <w:t>F#/Bb  Bm Bm/A     G      D/F#      Em7    A    A7  D</w:t>
      </w:r>
    </w:p>
    <w:p w14:paraId="0743EB59" w14:textId="77777777" w:rsidR="00DA0CE3" w:rsidRPr="00715316" w:rsidRDefault="00DA0CE3" w:rsidP="00DA0C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Courier New"/>
          <w:color w:val="333333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bCs/>
          <w:color w:val="333333"/>
          <w:sz w:val="32"/>
          <w:szCs w:val="32"/>
          <w:lang w:eastAsia="en-CA"/>
        </w:rPr>
        <w:t>SA  KANYA   NAGMUMULA ANG AKING PAG-ASA AT KALIGTA- SAN</w:t>
      </w:r>
    </w:p>
    <w:p w14:paraId="53A85939" w14:textId="77777777" w:rsidR="00DA0CE3" w:rsidRPr="00715316" w:rsidRDefault="00DA0CE3" w:rsidP="00DA0CE3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br w:type="page"/>
      </w:r>
    </w:p>
    <w:p w14:paraId="70D450A8" w14:textId="3700098A" w:rsidR="00D21C38" w:rsidRPr="000D1A26" w:rsidRDefault="00D21C38">
      <w:pPr>
        <w:rPr>
          <w:rStyle w:val="Hyperlink"/>
          <w:rFonts w:asciiTheme="majorHAnsi" w:eastAsiaTheme="majorEastAsia" w:hAnsiTheme="majorHAnsi" w:cstheme="majorBidi"/>
          <w:sz w:val="40"/>
          <w:szCs w:val="32"/>
          <w:u w:val="none"/>
        </w:rPr>
      </w:pPr>
    </w:p>
    <w:p w14:paraId="6CB3E757" w14:textId="0B02AD22" w:rsidR="008568BB" w:rsidRPr="00C909EB" w:rsidRDefault="00000000" w:rsidP="008568BB">
      <w:pPr>
        <w:pStyle w:val="Default"/>
        <w:rPr>
          <w:rStyle w:val="Hyperlink"/>
          <w:rFonts w:asciiTheme="majorHAnsi" w:eastAsiaTheme="majorEastAsia" w:hAnsiTheme="majorHAnsi" w:cstheme="majorBidi"/>
          <w:sz w:val="48"/>
          <w:szCs w:val="32"/>
          <w:u w:val="none"/>
        </w:rPr>
      </w:pPr>
      <w:hyperlink w:anchor="_top" w:history="1">
        <w:r w:rsidR="000D1A26" w:rsidRPr="00C909EB">
          <w:rPr>
            <w:rStyle w:val="Hyperlink"/>
            <w:rFonts w:asciiTheme="majorHAnsi" w:eastAsiaTheme="majorEastAsia" w:hAnsiTheme="majorHAnsi" w:cstheme="majorBidi"/>
            <w:sz w:val="48"/>
            <w:szCs w:val="32"/>
            <w:u w:val="none"/>
          </w:rPr>
          <w:t>SA DIYOS LAMANG MAPAPANATAG</w:t>
        </w:r>
      </w:hyperlink>
    </w:p>
    <w:p w14:paraId="4CBEED8A" w14:textId="77777777" w:rsidR="008568BB" w:rsidRDefault="008568BB" w:rsidP="008568BB">
      <w:pPr>
        <w:pStyle w:val="Default"/>
        <w:rPr>
          <w:rFonts w:ascii="Helvetica" w:eastAsia="Helvetica" w:hAnsi="Helvetica" w:cs="Helvetica"/>
          <w:sz w:val="32"/>
          <w:szCs w:val="32"/>
        </w:rPr>
      </w:pPr>
    </w:p>
    <w:p w14:paraId="53ABA791" w14:textId="57057ED5" w:rsidR="008568BB" w:rsidRPr="002F1E65" w:rsidRDefault="00105096" w:rsidP="008568BB">
      <w:pPr>
        <w:pStyle w:val="Default"/>
        <w:rPr>
          <w:rFonts w:asciiTheme="majorHAnsi" w:eastAsia="Batang" w:hAnsiTheme="majorHAnsi" w:cstheme="minorBidi"/>
          <w:b/>
          <w:bCs/>
          <w:color w:val="auto"/>
          <w:sz w:val="32"/>
        </w:rPr>
      </w:pPr>
      <w:r>
        <w:rPr>
          <w:rFonts w:asciiTheme="majorHAnsi" w:eastAsia="Batang" w:hAnsiTheme="majorHAnsi" w:cstheme="minorBidi"/>
          <w:b/>
          <w:bCs/>
          <w:color w:val="auto"/>
          <w:sz w:val="32"/>
        </w:rPr>
        <w:br/>
      </w:r>
      <w:r w:rsidR="008568BB" w:rsidRPr="002F1E65">
        <w:rPr>
          <w:rFonts w:asciiTheme="majorHAnsi" w:eastAsia="Batang" w:hAnsiTheme="majorHAnsi" w:cstheme="minorBidi"/>
          <w:b/>
          <w:bCs/>
          <w:color w:val="auto"/>
          <w:sz w:val="32"/>
        </w:rPr>
        <w:t>Koro</w:t>
      </w:r>
    </w:p>
    <w:p w14:paraId="7B4836BF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Sa Diyos lamang mapapanatag</w:t>
      </w:r>
    </w:p>
    <w:p w14:paraId="1C692BC2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Ang aking kaluluwa</w:t>
      </w:r>
    </w:p>
    <w:p w14:paraId="09C07A63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Sa Kanya nagmumula</w:t>
      </w:r>
    </w:p>
    <w:p w14:paraId="3823D153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Ang aking pag-asa at kaligtasan</w:t>
      </w:r>
    </w:p>
    <w:p w14:paraId="5122412E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</w:p>
    <w:p w14:paraId="2A2B6E5C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b/>
          <w:bCs/>
          <w:color w:val="auto"/>
          <w:sz w:val="32"/>
        </w:rPr>
      </w:pPr>
      <w:r w:rsidRPr="002F1E65">
        <w:rPr>
          <w:rFonts w:asciiTheme="majorHAnsi" w:eastAsia="Batang" w:hAnsiTheme="majorHAnsi" w:cstheme="minorBidi"/>
          <w:b/>
          <w:bCs/>
          <w:color w:val="auto"/>
          <w:sz w:val="32"/>
        </w:rPr>
        <w:t>I</w:t>
      </w:r>
    </w:p>
    <w:p w14:paraId="5F35816F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O Diyos, Ikaw ang aking kaligtasan</w:t>
      </w:r>
    </w:p>
    <w:p w14:paraId="22B35A24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Nasa 'Yo aking kalwalhatian</w:t>
      </w:r>
    </w:p>
    <w:p w14:paraId="5595D03F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Ikaw lamang aking inaasahan</w:t>
      </w:r>
    </w:p>
    <w:p w14:paraId="6F62F16D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Ang aking moog at tanggulan</w:t>
      </w:r>
    </w:p>
    <w:p w14:paraId="41D4DC0E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</w:p>
    <w:p w14:paraId="1E0AEFDC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b/>
          <w:bCs/>
          <w:color w:val="auto"/>
          <w:sz w:val="32"/>
        </w:rPr>
      </w:pPr>
      <w:r w:rsidRPr="002F1E65">
        <w:rPr>
          <w:rFonts w:asciiTheme="majorHAnsi" w:eastAsia="Batang" w:hAnsiTheme="majorHAnsi" w:cstheme="minorBidi"/>
          <w:b/>
          <w:bCs/>
          <w:color w:val="auto"/>
          <w:sz w:val="32"/>
        </w:rPr>
        <w:t>II</w:t>
      </w:r>
    </w:p>
    <w:p w14:paraId="24A09E8B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Paniniil di ko pananaligan</w:t>
      </w:r>
    </w:p>
    <w:p w14:paraId="40EF093F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Puso'y 'di ihihilig sa yaman</w:t>
      </w:r>
    </w:p>
    <w:p w14:paraId="2D428C0E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Kundi sa Diyos na makapangyarihan</w:t>
      </w:r>
    </w:p>
    <w:p w14:paraId="6D03CA94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Na aking lakas at takbuhan</w:t>
      </w:r>
    </w:p>
    <w:p w14:paraId="457F7345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</w:p>
    <w:p w14:paraId="4576004C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b/>
          <w:bCs/>
          <w:color w:val="auto"/>
          <w:sz w:val="32"/>
        </w:rPr>
      </w:pPr>
      <w:r w:rsidRPr="002F1E65">
        <w:rPr>
          <w:rFonts w:asciiTheme="majorHAnsi" w:eastAsia="Batang" w:hAnsiTheme="majorHAnsi" w:cstheme="minorBidi"/>
          <w:b/>
          <w:bCs/>
          <w:color w:val="auto"/>
          <w:sz w:val="32"/>
        </w:rPr>
        <w:t>II</w:t>
      </w:r>
    </w:p>
    <w:p w14:paraId="5AF64278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Poon, Ika'y puno ng kabutihan</w:t>
      </w:r>
    </w:p>
    <w:p w14:paraId="3460CDC9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Pastol Kang nagmamahal sa kawan</w:t>
      </w:r>
    </w:p>
    <w:p w14:paraId="00C369D8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Inaakay sa luntiang pastulan</w:t>
      </w:r>
    </w:p>
    <w:p w14:paraId="63C0446E" w14:textId="77777777" w:rsidR="008568BB" w:rsidRPr="002F1E65" w:rsidRDefault="008568BB" w:rsidP="008568BB">
      <w:pPr>
        <w:pStyle w:val="Default"/>
        <w:rPr>
          <w:rFonts w:asciiTheme="majorHAnsi" w:eastAsia="Batang" w:hAnsiTheme="majorHAnsi" w:cstheme="minorBidi"/>
          <w:color w:val="auto"/>
          <w:sz w:val="32"/>
        </w:rPr>
      </w:pPr>
      <w:r w:rsidRPr="002F1E65">
        <w:rPr>
          <w:rFonts w:asciiTheme="majorHAnsi" w:eastAsia="Batang" w:hAnsiTheme="majorHAnsi" w:cstheme="minorBidi"/>
          <w:color w:val="auto"/>
          <w:sz w:val="32"/>
        </w:rPr>
        <w:t>Tupa'y hanap Mo kung mawaglit man</w:t>
      </w:r>
    </w:p>
    <w:p w14:paraId="1E087DC0" w14:textId="77777777" w:rsidR="001E2E76" w:rsidRDefault="001E2E7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582583F" w14:textId="45327A4C" w:rsidR="008D2C0B" w:rsidRPr="00497750" w:rsidRDefault="00000000" w:rsidP="008D2C0B">
      <w:pPr>
        <w:jc w:val="both"/>
        <w:rPr>
          <w:sz w:val="32"/>
          <w:szCs w:val="26"/>
        </w:rPr>
      </w:pPr>
      <w:hyperlink w:anchor="_top" w:history="1">
        <w:r w:rsidR="008D2C0B" w:rsidRPr="00497750">
          <w:rPr>
            <w:rStyle w:val="Hyperlink"/>
            <w:rFonts w:asciiTheme="majorHAnsi" w:eastAsiaTheme="majorEastAsia" w:hAnsiTheme="majorHAnsi" w:cstheme="majorBidi"/>
            <w:sz w:val="48"/>
            <w:szCs w:val="32"/>
            <w:u w:val="none"/>
          </w:rPr>
          <w:t>SA HAPAG NG PANGINOON</w:t>
        </w:r>
      </w:hyperlink>
    </w:p>
    <w:p w14:paraId="6480396F" w14:textId="77777777" w:rsidR="008D2C0B" w:rsidRPr="008D2C0B" w:rsidRDefault="008D2C0B" w:rsidP="008D2C0B">
      <w:pPr>
        <w:jc w:val="both"/>
        <w:rPr>
          <w:sz w:val="28"/>
        </w:rPr>
      </w:pPr>
    </w:p>
    <w:p w14:paraId="26285249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Sa hapag ng Panginoon, Buong Bayan ngayo’y nagtitipon</w:t>
      </w:r>
    </w:p>
    <w:p w14:paraId="73E970C4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Upang pagsaluhan ang kaligtasan, handog ng diyos sa tanan</w:t>
      </w:r>
    </w:p>
    <w:p w14:paraId="5D97FC86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</w:p>
    <w:p w14:paraId="2ABF7B1F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Sa panahong tigang ang lupa,</w:t>
      </w:r>
    </w:p>
    <w:p w14:paraId="0EE310F5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Sa panahong ang ani’y sagana</w:t>
      </w:r>
    </w:p>
    <w:p w14:paraId="380E3F6D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Sa panahon ng digmaan at kaguluhan</w:t>
      </w:r>
    </w:p>
    <w:p w14:paraId="15A409D3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Sa panahon ng kapayapaan.</w:t>
      </w:r>
    </w:p>
    <w:p w14:paraId="5119933B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</w:p>
    <w:p w14:paraId="5D322562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Ang mga dakila’t dukha</w:t>
      </w:r>
    </w:p>
    <w:p w14:paraId="67D11078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Ang banal at makasalanan</w:t>
      </w:r>
    </w:p>
    <w:p w14:paraId="5A71ACB3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Ang bulag at lumpo, ang api at sugatan</w:t>
      </w:r>
    </w:p>
    <w:p w14:paraId="55FB3873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Ang lahat at inaanyayahan.</w:t>
      </w:r>
    </w:p>
    <w:p w14:paraId="21B1836C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</w:p>
    <w:p w14:paraId="320B9270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Sa ‘ming pagdadalamhati</w:t>
      </w:r>
    </w:p>
    <w:p w14:paraId="00FDA21E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Sa ’ming pagbibigay-puri</w:t>
      </w:r>
    </w:p>
    <w:p w14:paraId="1D40FAB2" w14:textId="77777777" w:rsidR="008D2C0B" w:rsidRPr="008D2C0B" w:rsidRDefault="008D2C0B" w:rsidP="008D2C0B">
      <w:pPr>
        <w:jc w:val="both"/>
        <w:rPr>
          <w:rFonts w:asciiTheme="majorHAnsi" w:eastAsia="Batang" w:hAnsiTheme="majorHAnsi"/>
          <w:sz w:val="32"/>
          <w:szCs w:val="24"/>
        </w:rPr>
      </w:pPr>
      <w:r w:rsidRPr="008D2C0B">
        <w:rPr>
          <w:rFonts w:asciiTheme="majorHAnsi" w:eastAsia="Batang" w:hAnsiTheme="majorHAnsi"/>
          <w:sz w:val="32"/>
          <w:szCs w:val="24"/>
        </w:rPr>
        <w:t>Anupamang pagtangis, hapo’t pasakit</w:t>
      </w:r>
    </w:p>
    <w:p w14:paraId="57998D5B" w14:textId="60DE2F11" w:rsidR="00665138" w:rsidRPr="00715316" w:rsidRDefault="008D2C0B" w:rsidP="008D2C0B">
      <w:pPr>
        <w:jc w:val="both"/>
        <w:rPr>
          <w:sz w:val="28"/>
        </w:rPr>
      </w:pPr>
      <w:r w:rsidRPr="008D2C0B">
        <w:rPr>
          <w:rFonts w:asciiTheme="majorHAnsi" w:eastAsia="Batang" w:hAnsiTheme="majorHAnsi"/>
          <w:sz w:val="32"/>
          <w:szCs w:val="24"/>
        </w:rPr>
        <w:t>Ang Pangalan Niya’y sinasambit.</w:t>
      </w:r>
      <w:r w:rsidRPr="008D2C0B">
        <w:rPr>
          <w:sz w:val="28"/>
        </w:rPr>
        <w:t xml:space="preserve"> </w:t>
      </w:r>
      <w:r w:rsidR="00665138" w:rsidRPr="00715316">
        <w:rPr>
          <w:sz w:val="28"/>
        </w:rPr>
        <w:br w:type="page"/>
      </w:r>
    </w:p>
    <w:p w14:paraId="372FA358" w14:textId="12225544" w:rsidR="00F92C6B" w:rsidRPr="00FE788E" w:rsidRDefault="00000000" w:rsidP="00F92C6B">
      <w:pPr>
        <w:pStyle w:val="Heading1"/>
      </w:pPr>
      <w:hyperlink w:anchor="_top" w:history="1">
        <w:bookmarkStart w:id="67" w:name="_Toc186886610"/>
        <w:r w:rsidR="00F92C6B" w:rsidRPr="009B6138">
          <w:rPr>
            <w:rStyle w:val="Hyperlink"/>
            <w:sz w:val="48"/>
            <w:szCs w:val="40"/>
            <w:u w:val="none"/>
          </w:rPr>
          <w:t>SA KRUS MO- A TEMPO</w:t>
        </w:r>
        <w:bookmarkEnd w:id="67"/>
      </w:hyperlink>
      <w:r w:rsidR="00F92C6B" w:rsidRPr="009B6138">
        <w:rPr>
          <w:sz w:val="40"/>
          <w:szCs w:val="40"/>
        </w:rPr>
        <w:t xml:space="preserve"> </w:t>
      </w:r>
    </w:p>
    <w:p w14:paraId="41EDD58C" w14:textId="6A56770E" w:rsidR="0029675B" w:rsidRPr="00896BF3" w:rsidRDefault="00F92C6B" w:rsidP="00F92C6B">
      <w:pPr>
        <w:pStyle w:val="HTMLPreformatted"/>
        <w:rPr>
          <w:rFonts w:asciiTheme="majorHAnsi" w:hAnsiTheme="majorHAnsi"/>
          <w:sz w:val="24"/>
          <w:szCs w:val="24"/>
        </w:rPr>
      </w:pPr>
      <w:r w:rsidRPr="00896BF3">
        <w:rPr>
          <w:rFonts w:asciiTheme="majorHAnsi" w:hAnsiTheme="majorHAnsi"/>
          <w:sz w:val="24"/>
          <w:szCs w:val="24"/>
        </w:rPr>
        <w:t xml:space="preserve">(Music by: M.V. Franciso,SJ, Ateneo ; Louie Oca &amp; F. Bautista, Arranger, UST) </w:t>
      </w:r>
    </w:p>
    <w:tbl>
      <w:tblPr>
        <w:tblStyle w:val="TableGri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dotDash" w:sz="4" w:space="0" w:color="auto"/>
          <w:insideV w:val="dotDash" w:sz="4" w:space="0" w:color="auto"/>
        </w:tblBorders>
        <w:tblLook w:val="04A0" w:firstRow="1" w:lastRow="0" w:firstColumn="1" w:lastColumn="0" w:noHBand="0" w:noVBand="1"/>
      </w:tblPr>
      <w:tblGrid>
        <w:gridCol w:w="1522"/>
      </w:tblGrid>
      <w:tr w:rsidR="0029675B" w14:paraId="0661A07C" w14:textId="77777777" w:rsidTr="0029675B">
        <w:tc>
          <w:tcPr>
            <w:tcW w:w="1522" w:type="dxa"/>
          </w:tcPr>
          <w:p w14:paraId="5C263A7E" w14:textId="56691148" w:rsidR="0029675B" w:rsidRDefault="0029675B" w:rsidP="00A678D1">
            <w:pPr>
              <w:rPr>
                <w:shd w:val="clear" w:color="auto" w:fill="FFFFFF"/>
              </w:rPr>
            </w:pPr>
            <w:hyperlink r:id="rId25" w:history="1">
              <w:r w:rsidRPr="00F40E6C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MUSIC SHEET</w:t>
              </w:r>
            </w:hyperlink>
          </w:p>
        </w:tc>
      </w:tr>
    </w:tbl>
    <w:p w14:paraId="399A27EF" w14:textId="77DF05C9" w:rsidR="00F92C6B" w:rsidRPr="00896BF3" w:rsidRDefault="00F92C6B" w:rsidP="00F92C6B">
      <w:pPr>
        <w:pStyle w:val="HTMLPreformatted"/>
        <w:rPr>
          <w:rFonts w:asciiTheme="majorHAnsi" w:hAnsiTheme="majorHAnsi"/>
          <w:sz w:val="24"/>
          <w:szCs w:val="24"/>
        </w:rPr>
      </w:pPr>
      <w:r w:rsidRPr="00896BF3">
        <w:rPr>
          <w:rFonts w:asciiTheme="majorHAnsi" w:hAnsiTheme="majorHAnsi"/>
          <w:sz w:val="24"/>
          <w:szCs w:val="24"/>
        </w:rPr>
        <w:br/>
      </w:r>
    </w:p>
    <w:p w14:paraId="69FAC1CE" w14:textId="77777777" w:rsidR="00F92C6B" w:rsidRPr="00896BF3" w:rsidRDefault="00F92C6B" w:rsidP="00F92C6B">
      <w:pPr>
        <w:pStyle w:val="HTMLPreformatted"/>
        <w:rPr>
          <w:rFonts w:asciiTheme="majorHAnsi" w:hAnsiTheme="majorHAnsi"/>
          <w:sz w:val="32"/>
          <w:szCs w:val="32"/>
        </w:rPr>
      </w:pPr>
    </w:p>
    <w:p w14:paraId="53E9EEB3" w14:textId="77777777" w:rsidR="00F92C6B" w:rsidRPr="00896BF3" w:rsidRDefault="00F92C6B" w:rsidP="00F92C6B">
      <w:pPr>
        <w:pStyle w:val="HTMLPreformatted"/>
        <w:rPr>
          <w:rFonts w:asciiTheme="majorHAnsi" w:hAnsiTheme="majorHAnsi"/>
          <w:sz w:val="32"/>
          <w:szCs w:val="32"/>
        </w:rPr>
      </w:pPr>
      <w:r w:rsidRPr="00896BF3">
        <w:rPr>
          <w:rFonts w:asciiTheme="majorHAnsi" w:hAnsiTheme="majorHAnsi"/>
          <w:sz w:val="32"/>
          <w:szCs w:val="32"/>
        </w:rPr>
        <w:t xml:space="preserve">Sa Krus mo at pagkabuhay </w:t>
      </w:r>
      <w:r w:rsidRPr="00896BF3">
        <w:rPr>
          <w:rFonts w:asciiTheme="majorHAnsi" w:hAnsiTheme="majorHAnsi"/>
          <w:sz w:val="32"/>
          <w:szCs w:val="32"/>
        </w:rPr>
        <w:br/>
      </w:r>
    </w:p>
    <w:p w14:paraId="50773453" w14:textId="77777777" w:rsidR="00F92C6B" w:rsidRPr="00896BF3" w:rsidRDefault="00F92C6B" w:rsidP="00F92C6B">
      <w:pPr>
        <w:pStyle w:val="HTMLPreformatted"/>
        <w:rPr>
          <w:rFonts w:asciiTheme="majorHAnsi" w:hAnsiTheme="majorHAnsi"/>
          <w:sz w:val="32"/>
          <w:szCs w:val="32"/>
        </w:rPr>
      </w:pPr>
      <w:r w:rsidRPr="00896BF3">
        <w:rPr>
          <w:rFonts w:asciiTheme="majorHAnsi" w:hAnsiTheme="majorHAnsi"/>
          <w:sz w:val="32"/>
          <w:szCs w:val="32"/>
        </w:rPr>
        <w:t xml:space="preserve">Kami'y natubo-s mong tunay, </w:t>
      </w:r>
      <w:r w:rsidRPr="00896BF3">
        <w:rPr>
          <w:rFonts w:asciiTheme="majorHAnsi" w:hAnsiTheme="majorHAnsi"/>
          <w:sz w:val="32"/>
          <w:szCs w:val="32"/>
        </w:rPr>
        <w:br/>
      </w:r>
    </w:p>
    <w:p w14:paraId="081F3231" w14:textId="77777777" w:rsidR="00F92C6B" w:rsidRPr="00896BF3" w:rsidRDefault="00F92C6B" w:rsidP="00F92C6B">
      <w:pPr>
        <w:pStyle w:val="HTMLPreformatted"/>
        <w:rPr>
          <w:rFonts w:asciiTheme="majorHAnsi" w:hAnsiTheme="majorHAnsi"/>
          <w:sz w:val="32"/>
          <w:szCs w:val="32"/>
        </w:rPr>
      </w:pPr>
      <w:r w:rsidRPr="00896BF3">
        <w:rPr>
          <w:rFonts w:asciiTheme="majorHAnsi" w:hAnsiTheme="majorHAnsi"/>
          <w:sz w:val="32"/>
          <w:szCs w:val="32"/>
        </w:rPr>
        <w:t xml:space="preserve">Poong Hews, naming mahal iligtas mo kaming tanan, </w:t>
      </w:r>
      <w:r w:rsidRPr="00896BF3">
        <w:rPr>
          <w:rFonts w:asciiTheme="majorHAnsi" w:hAnsiTheme="majorHAnsi"/>
          <w:sz w:val="32"/>
          <w:szCs w:val="32"/>
        </w:rPr>
        <w:br/>
      </w:r>
    </w:p>
    <w:p w14:paraId="41175549" w14:textId="2FD533B4" w:rsidR="00F92C6B" w:rsidRDefault="00F92C6B" w:rsidP="00F92C6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896BF3">
        <w:rPr>
          <w:rFonts w:asciiTheme="majorHAnsi" w:hAnsiTheme="majorHAnsi"/>
          <w:sz w:val="32"/>
          <w:szCs w:val="32"/>
        </w:rPr>
        <w:t xml:space="preserve">Poong- He-SU-U-S naming Mahal, ngayon at magpakaylanman. </w:t>
      </w:r>
      <w:r>
        <w:br w:type="page"/>
      </w:r>
    </w:p>
    <w:p w14:paraId="353A060F" w14:textId="05DED989" w:rsidR="00905331" w:rsidRPr="008D0600" w:rsidRDefault="00000000" w:rsidP="00905331">
      <w:pPr>
        <w:pStyle w:val="Heading1"/>
        <w:rPr>
          <w:sz w:val="64"/>
        </w:rPr>
      </w:pPr>
      <w:hyperlink w:anchor="_top" w:history="1">
        <w:bookmarkStart w:id="68" w:name="_Toc186886611"/>
        <w:r w:rsidR="00905331" w:rsidRPr="008D0600">
          <w:rPr>
            <w:rStyle w:val="Hyperlink"/>
            <w:sz w:val="64"/>
            <w:u w:val="none"/>
          </w:rPr>
          <w:t>SALMO</w:t>
        </w:r>
        <w:bookmarkEnd w:id="68"/>
      </w:hyperlink>
    </w:p>
    <w:p w14:paraId="0E07359C" w14:textId="77777777" w:rsidR="00905331" w:rsidRDefault="00905331" w:rsidP="00905331"/>
    <w:p w14:paraId="45A05213" w14:textId="3F2C82BD" w:rsidR="00905331" w:rsidRDefault="00C87390" w:rsidP="00905331">
      <w:r>
        <w:t>**</w:t>
      </w:r>
      <w:r w:rsidR="00905331">
        <w:t>This is the chord</w:t>
      </w:r>
      <w:r w:rsidR="009E2765">
        <w:t>/note</w:t>
      </w:r>
      <w:r w:rsidR="00905331">
        <w:t xml:space="preserve"> used for Responsorial Psalm</w:t>
      </w:r>
    </w:p>
    <w:p w14:paraId="327989C8" w14:textId="33A0DD91" w:rsidR="00CF3A5A" w:rsidRDefault="00905331" w:rsidP="00905331">
      <w:r>
        <w:rPr>
          <w:noProof/>
        </w:rPr>
        <w:drawing>
          <wp:inline distT="0" distB="0" distL="0" distR="0" wp14:anchorId="63EDBD07" wp14:editId="32799EAB">
            <wp:extent cx="5460365" cy="3847465"/>
            <wp:effectExtent l="0" t="0" r="698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36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E47C" w14:textId="6F461CA1" w:rsidR="00CF3A5A" w:rsidRPr="00CF3A5A" w:rsidRDefault="00CF3A5A">
      <w:pPr>
        <w:rPr>
          <w:b/>
        </w:rPr>
      </w:pPr>
      <w:r>
        <w:br w:type="page"/>
      </w:r>
    </w:p>
    <w:p w14:paraId="20713F94" w14:textId="5492C3AF" w:rsidR="00905331" w:rsidRPr="00F24419" w:rsidRDefault="00000000" w:rsidP="002F7AB9">
      <w:pPr>
        <w:pStyle w:val="Heading1"/>
        <w:rPr>
          <w:sz w:val="52"/>
          <w:szCs w:val="36"/>
        </w:rPr>
      </w:pPr>
      <w:hyperlink w:anchor="_top" w:history="1">
        <w:bookmarkStart w:id="69" w:name="_Toc186886612"/>
        <w:r w:rsidR="00CF3A5A" w:rsidRPr="00F24419">
          <w:rPr>
            <w:rStyle w:val="Hyperlink"/>
            <w:sz w:val="52"/>
            <w:szCs w:val="36"/>
            <w:u w:val="none"/>
          </w:rPr>
          <w:t>SALUBONG</w:t>
        </w:r>
        <w:bookmarkEnd w:id="69"/>
      </w:hyperlink>
    </w:p>
    <w:p w14:paraId="0BB3ED7E" w14:textId="5240816E" w:rsidR="00CF3A5A" w:rsidRDefault="00CF3A5A" w:rsidP="00905331"/>
    <w:p w14:paraId="24A44EA6" w14:textId="77777777" w:rsidR="00CF3A5A" w:rsidRPr="002F7AB9" w:rsidRDefault="00CF3A5A" w:rsidP="00905331">
      <w:pPr>
        <w:rPr>
          <w:rFonts w:asciiTheme="majorHAnsi" w:hAnsiTheme="majorHAnsi"/>
          <w:b/>
          <w:sz w:val="36"/>
        </w:rPr>
      </w:pPr>
    </w:p>
    <w:p w14:paraId="4096C96C" w14:textId="77777777" w:rsidR="002F7AB9" w:rsidRPr="00F24419" w:rsidRDefault="002F7AB9" w:rsidP="002F7AB9">
      <w:pPr>
        <w:rPr>
          <w:rFonts w:asciiTheme="majorHAnsi" w:hAnsiTheme="majorHAnsi"/>
          <w:sz w:val="38"/>
          <w:szCs w:val="24"/>
        </w:rPr>
      </w:pPr>
      <w:r w:rsidRPr="00F24419">
        <w:rPr>
          <w:rFonts w:asciiTheme="majorHAnsi" w:hAnsiTheme="majorHAnsi"/>
          <w:sz w:val="38"/>
          <w:szCs w:val="24"/>
        </w:rPr>
        <w:t>Nabuhay Ako muli! Aleluya!</w:t>
      </w:r>
    </w:p>
    <w:p w14:paraId="73BA16B0" w14:textId="77777777" w:rsidR="002F7AB9" w:rsidRPr="00F24419" w:rsidRDefault="002F7AB9" w:rsidP="002F7AB9">
      <w:pPr>
        <w:rPr>
          <w:rFonts w:asciiTheme="majorHAnsi" w:hAnsiTheme="majorHAnsi"/>
          <w:sz w:val="38"/>
          <w:szCs w:val="24"/>
        </w:rPr>
      </w:pPr>
      <w:r w:rsidRPr="00F24419">
        <w:rPr>
          <w:rFonts w:asciiTheme="majorHAnsi" w:hAnsiTheme="majorHAnsi"/>
          <w:sz w:val="38"/>
          <w:szCs w:val="24"/>
        </w:rPr>
        <w:t>Ako'y laging nasa 'yo! Aleluya!</w:t>
      </w:r>
    </w:p>
    <w:p w14:paraId="450551B4" w14:textId="77777777" w:rsidR="002F7AB9" w:rsidRPr="00F24419" w:rsidRDefault="002F7AB9" w:rsidP="002F7AB9">
      <w:pPr>
        <w:rPr>
          <w:rFonts w:asciiTheme="majorHAnsi" w:hAnsiTheme="majorHAnsi"/>
          <w:sz w:val="38"/>
          <w:szCs w:val="24"/>
        </w:rPr>
      </w:pPr>
    </w:p>
    <w:p w14:paraId="781C324A" w14:textId="77777777" w:rsidR="002F7AB9" w:rsidRPr="00F24419" w:rsidRDefault="002F7AB9" w:rsidP="002F7AB9">
      <w:pPr>
        <w:rPr>
          <w:rFonts w:asciiTheme="majorHAnsi" w:hAnsiTheme="majorHAnsi"/>
          <w:sz w:val="38"/>
          <w:szCs w:val="24"/>
        </w:rPr>
      </w:pPr>
      <w:r w:rsidRPr="00F24419">
        <w:rPr>
          <w:rFonts w:asciiTheme="majorHAnsi" w:hAnsiTheme="majorHAnsi"/>
          <w:sz w:val="38"/>
          <w:szCs w:val="24"/>
        </w:rPr>
        <w:t>Nabuhay Akong muli! Aleluya!</w:t>
      </w:r>
    </w:p>
    <w:p w14:paraId="6CC24128" w14:textId="77777777" w:rsidR="002F7AB9" w:rsidRPr="00F24419" w:rsidRDefault="002F7AB9" w:rsidP="002F7AB9">
      <w:pPr>
        <w:rPr>
          <w:rFonts w:asciiTheme="majorHAnsi" w:hAnsiTheme="majorHAnsi"/>
          <w:sz w:val="38"/>
          <w:szCs w:val="24"/>
        </w:rPr>
      </w:pPr>
      <w:r w:rsidRPr="00F24419">
        <w:rPr>
          <w:rFonts w:asciiTheme="majorHAnsi" w:hAnsiTheme="majorHAnsi"/>
          <w:sz w:val="38"/>
          <w:szCs w:val="24"/>
        </w:rPr>
        <w:t>Ako'y laging nasa 'yo! Aleluya!</w:t>
      </w:r>
    </w:p>
    <w:p w14:paraId="1FD1230A" w14:textId="734A9A88" w:rsidR="00905331" w:rsidRDefault="002F7AB9" w:rsidP="002F7AB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24419">
        <w:rPr>
          <w:rFonts w:asciiTheme="majorHAnsi" w:hAnsiTheme="majorHAnsi"/>
          <w:sz w:val="38"/>
          <w:szCs w:val="24"/>
        </w:rPr>
        <w:t>Ako'y laging nasa 'yo! Aleluya</w:t>
      </w:r>
      <w:r w:rsidRPr="00F24419">
        <w:rPr>
          <w:sz w:val="24"/>
          <w:szCs w:val="24"/>
        </w:rPr>
        <w:t>!</w:t>
      </w:r>
      <w:r w:rsidR="00905331">
        <w:br w:type="page"/>
      </w:r>
    </w:p>
    <w:p w14:paraId="7A9EDA11" w14:textId="42F3D8CE" w:rsidR="00665138" w:rsidRPr="000164A0" w:rsidRDefault="00000000" w:rsidP="00665138">
      <w:pPr>
        <w:pStyle w:val="Heading1"/>
        <w:rPr>
          <w:sz w:val="48"/>
          <w:szCs w:val="40"/>
        </w:rPr>
      </w:pPr>
      <w:hyperlink w:anchor="_top" w:history="1">
        <w:bookmarkStart w:id="70" w:name="_Toc186886613"/>
        <w:r w:rsidR="00665138" w:rsidRPr="000164A0">
          <w:rPr>
            <w:rStyle w:val="Hyperlink"/>
            <w:sz w:val="48"/>
            <w:szCs w:val="40"/>
            <w:u w:val="none"/>
          </w:rPr>
          <w:t>SAN LORENZO RUIZ HYMN</w:t>
        </w:r>
        <w:bookmarkEnd w:id="70"/>
      </w:hyperlink>
    </w:p>
    <w:p w14:paraId="3B20ADAB" w14:textId="4E10C265" w:rsidR="00665138" w:rsidRPr="00DD694A" w:rsidRDefault="00DD694A" w:rsidP="00665138">
      <w:pPr>
        <w:rPr>
          <w:rFonts w:asciiTheme="majorHAnsi" w:hAnsiTheme="majorHAnsi"/>
          <w:b/>
          <w:bCs/>
          <w:sz w:val="28"/>
          <w:szCs w:val="28"/>
        </w:rPr>
      </w:pPr>
      <w:r w:rsidRPr="00DD694A">
        <w:rPr>
          <w:rFonts w:asciiTheme="majorHAnsi" w:hAnsiTheme="majorHAnsi"/>
          <w:b/>
          <w:bCs/>
          <w:sz w:val="28"/>
          <w:szCs w:val="28"/>
        </w:rPr>
        <w:t>I</w:t>
      </w:r>
    </w:p>
    <w:p w14:paraId="6FB35DBF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Ang bayang Pilipino</w:t>
      </w:r>
    </w:p>
    <w:p w14:paraId="4F20666A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Ngayon ay nagsasaya</w:t>
      </w:r>
    </w:p>
    <w:p w14:paraId="2905DE6E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Isang sugo sa langit</w:t>
      </w:r>
    </w:p>
    <w:p w14:paraId="6132E758" w14:textId="77777777" w:rsidR="00665138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Tayo ay mayroon na.</w:t>
      </w:r>
    </w:p>
    <w:p w14:paraId="3E601C58" w14:textId="77777777" w:rsidR="004B465D" w:rsidRPr="00715316" w:rsidRDefault="004B465D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</w:p>
    <w:p w14:paraId="78E1FC73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Salamat sa Maykapal</w:t>
      </w:r>
    </w:p>
    <w:p w14:paraId="109EADAF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Sa banal na biyaya</w:t>
      </w:r>
    </w:p>
    <w:p w14:paraId="3279C740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Tinanghal ng daigdig kayumangging dakila.</w:t>
      </w:r>
    </w:p>
    <w:p w14:paraId="04DDB054" w14:textId="77777777" w:rsidR="00665138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</w:p>
    <w:p w14:paraId="20F130B4" w14:textId="3ACD9B9B" w:rsidR="004B465D" w:rsidRPr="004B465D" w:rsidRDefault="004B465D" w:rsidP="00665138">
      <w:pPr>
        <w:rPr>
          <w:rFonts w:asciiTheme="majorHAnsi" w:hAnsiTheme="majorHAnsi" w:cs="Arial"/>
          <w:b/>
          <w:bCs/>
          <w:color w:val="333333"/>
          <w:sz w:val="32"/>
          <w:szCs w:val="28"/>
          <w:shd w:val="clear" w:color="auto" w:fill="FFFFFF"/>
        </w:rPr>
      </w:pPr>
      <w:r w:rsidRPr="004B465D">
        <w:rPr>
          <w:rFonts w:asciiTheme="majorHAnsi" w:hAnsiTheme="majorHAnsi" w:cs="Arial"/>
          <w:b/>
          <w:bCs/>
          <w:color w:val="333333"/>
          <w:sz w:val="32"/>
          <w:szCs w:val="28"/>
          <w:shd w:val="clear" w:color="auto" w:fill="FFFFFF"/>
        </w:rPr>
        <w:t>KORO</w:t>
      </w:r>
    </w:p>
    <w:p w14:paraId="47C24455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Purihin ka Lorenzo</w:t>
      </w:r>
    </w:p>
    <w:p w14:paraId="02C4451A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At ang ‘yong mga kasama</w:t>
      </w:r>
    </w:p>
    <w:p w14:paraId="3E9BB037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Alagad ng Maykapal</w:t>
      </w:r>
    </w:p>
    <w:p w14:paraId="75C4098B" w14:textId="161DBE88" w:rsidR="00665138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Sagisag ng pag-asa</w:t>
      </w:r>
      <w:r w:rsidR="009A71F5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.</w:t>
      </w:r>
    </w:p>
    <w:p w14:paraId="7CAF08FC" w14:textId="6527CE88" w:rsidR="00665138" w:rsidRPr="00715316" w:rsidRDefault="0098208E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br/>
      </w:r>
      <w:r w:rsidR="00665138"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Sa rosaryo ng Birhen</w:t>
      </w:r>
    </w:p>
    <w:p w14:paraId="61F8B68A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Kami’y iyong kasama.</w:t>
      </w:r>
    </w:p>
    <w:p w14:paraId="1D7FA3E0" w14:textId="77777777" w:rsidR="00665138" w:rsidRPr="00715316" w:rsidRDefault="00665138" w:rsidP="00665138">
      <w:pPr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Iyo ang aming puso Lorenzo de Manila</w:t>
      </w:r>
    </w:p>
    <w:p w14:paraId="72BA5B65" w14:textId="77777777" w:rsidR="003D4FA1" w:rsidRPr="00DD694A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b/>
          <w:bCs/>
          <w:color w:val="333333"/>
          <w:sz w:val="32"/>
          <w:szCs w:val="28"/>
          <w:shd w:val="clear" w:color="auto" w:fill="FFFFFF"/>
        </w:rPr>
      </w:pPr>
      <w:r>
        <w:rPr>
          <w:sz w:val="32"/>
        </w:rPr>
        <w:br/>
      </w:r>
      <w:r w:rsidRPr="00DD694A">
        <w:rPr>
          <w:rFonts w:asciiTheme="majorHAnsi" w:hAnsiTheme="majorHAnsi" w:cs="Arial"/>
          <w:b/>
          <w:bCs/>
          <w:color w:val="333333"/>
          <w:sz w:val="32"/>
          <w:szCs w:val="28"/>
          <w:shd w:val="clear" w:color="auto" w:fill="FFFFFF"/>
        </w:rPr>
        <w:t>II</w:t>
      </w:r>
    </w:p>
    <w:p w14:paraId="7251339D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3D4FA1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Ipagbunyi rin natin</w:t>
      </w:r>
    </w:p>
    <w:p w14:paraId="30360D0A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3D4FA1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Mga kasamang martir.</w:t>
      </w:r>
    </w:p>
    <w:p w14:paraId="249F0DFA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3D4FA1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Sa lupa at sa langit</w:t>
      </w:r>
    </w:p>
    <w:p w14:paraId="04E80564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3D4FA1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Sila ay dadakilain.</w:t>
      </w:r>
    </w:p>
    <w:p w14:paraId="54239170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</w:p>
    <w:p w14:paraId="738F53CB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3D4FA1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Salamat sa Maykapal</w:t>
      </w:r>
    </w:p>
    <w:p w14:paraId="5C8E9858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3D4FA1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Sa banal na biyaya.</w:t>
      </w:r>
    </w:p>
    <w:p w14:paraId="65773CB6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3D4FA1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Tinanghal ng daigdig</w:t>
      </w:r>
    </w:p>
    <w:p w14:paraId="2A60FCAB" w14:textId="77777777" w:rsidR="003D4FA1" w:rsidRPr="003D4FA1" w:rsidRDefault="003D4FA1" w:rsidP="003D4FA1">
      <w:pPr>
        <w:shd w:val="clear" w:color="auto" w:fill="FFFFFF"/>
        <w:spacing w:line="276" w:lineRule="auto"/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</w:pPr>
      <w:r w:rsidRPr="003D4FA1">
        <w:rPr>
          <w:rFonts w:asciiTheme="majorHAnsi" w:hAnsiTheme="majorHAnsi" w:cs="Arial"/>
          <w:color w:val="333333"/>
          <w:sz w:val="32"/>
          <w:szCs w:val="28"/>
          <w:shd w:val="clear" w:color="auto" w:fill="FFFFFF"/>
        </w:rPr>
        <w:t>Kayumangging dakila</w:t>
      </w:r>
    </w:p>
    <w:p w14:paraId="3F383BC9" w14:textId="23D2FD7C" w:rsidR="00665138" w:rsidRPr="00715316" w:rsidRDefault="00000000" w:rsidP="003345EE">
      <w:pPr>
        <w:rPr>
          <w:rFonts w:ascii="Lucida Sans" w:hAnsi="Lucida Sans" w:cs="Arial"/>
          <w:color w:val="333333"/>
          <w:sz w:val="28"/>
          <w:szCs w:val="28"/>
          <w:shd w:val="clear" w:color="auto" w:fill="FFFFFF"/>
        </w:rPr>
      </w:pPr>
      <w:hyperlink w:anchor="_top" w:history="1">
        <w:bookmarkStart w:id="71" w:name="_Toc186886614"/>
        <w:r w:rsidR="009B3552" w:rsidRPr="00FA4A4E">
          <w:rPr>
            <w:rStyle w:val="Heading1Char"/>
            <w:sz w:val="40"/>
            <w:szCs w:val="40"/>
          </w:rPr>
          <w:t>SAN PEDRO CALUNGSOD: HUWARAN NG MGA KABATAAN</w:t>
        </w:r>
        <w:bookmarkEnd w:id="71"/>
      </w:hyperlink>
      <w:r w:rsidR="00665138" w:rsidRPr="00715316">
        <w:rPr>
          <w:rFonts w:ascii="Lucida Sans" w:hAnsi="Lucida Sans" w:cs="Arial"/>
          <w:color w:val="333333"/>
          <w:sz w:val="24"/>
          <w:szCs w:val="24"/>
        </w:rPr>
        <w:br/>
      </w:r>
      <w:r w:rsidR="00665138" w:rsidRPr="00715316">
        <w:rPr>
          <w:rFonts w:ascii="Lucida Sans" w:hAnsi="Lucida Sans" w:cs="Arial"/>
          <w:color w:val="333333"/>
          <w:sz w:val="18"/>
          <w:szCs w:val="18"/>
          <w:shd w:val="clear" w:color="auto" w:fill="FFFFFF"/>
        </w:rPr>
        <w:t>Titik ni Timoteo M. Ofrasio, SJ</w:t>
      </w:r>
      <w:r w:rsidR="00665138" w:rsidRPr="00715316">
        <w:rPr>
          <w:rFonts w:ascii="Lucida Sans" w:hAnsi="Lucida Sans" w:cs="Arial"/>
          <w:color w:val="333333"/>
          <w:sz w:val="18"/>
          <w:szCs w:val="18"/>
        </w:rPr>
        <w:br/>
      </w:r>
      <w:r w:rsidR="00665138" w:rsidRPr="00715316">
        <w:rPr>
          <w:rFonts w:ascii="Lucida Sans" w:hAnsi="Lucida Sans" w:cs="Arial"/>
          <w:color w:val="333333"/>
          <w:sz w:val="18"/>
          <w:szCs w:val="18"/>
          <w:shd w:val="clear" w:color="auto" w:fill="FFFFFF"/>
        </w:rPr>
        <w:t>Musika ni Arnel Aquino, SJ</w:t>
      </w:r>
      <w:r w:rsidR="00665138" w:rsidRPr="00715316">
        <w:rPr>
          <w:rFonts w:ascii="Lucida Sans" w:hAnsi="Lucida Sans" w:cs="Arial"/>
          <w:color w:val="333333"/>
          <w:sz w:val="18"/>
          <w:szCs w:val="18"/>
        </w:rPr>
        <w:br/>
      </w:r>
      <w:r w:rsidR="00665138" w:rsidRPr="00715316">
        <w:rPr>
          <w:rFonts w:ascii="Lucida Sans" w:hAnsi="Lucida Sans" w:cs="Arial"/>
          <w:color w:val="333333"/>
          <w:sz w:val="18"/>
          <w:szCs w:val="18"/>
          <w:shd w:val="clear" w:color="auto" w:fill="FFFFFF"/>
        </w:rPr>
        <w:t>Performed by Tinig San Jose and Himig Heswita</w:t>
      </w:r>
      <w:r w:rsidR="00665138" w:rsidRPr="00715316">
        <w:rPr>
          <w:rFonts w:ascii="Lucida Sans" w:hAnsi="Lucida Sans" w:cs="Arial"/>
          <w:color w:val="333333"/>
          <w:sz w:val="24"/>
          <w:szCs w:val="24"/>
        </w:rPr>
        <w:br/>
      </w:r>
    </w:p>
    <w:p w14:paraId="502EBB39" w14:textId="77777777" w:rsidR="000D0B18" w:rsidRDefault="000D0B18" w:rsidP="00C82457">
      <w:pPr>
        <w:rPr>
          <w:rFonts w:asciiTheme="majorHAnsi" w:hAnsiTheme="majorHAnsi" w:cs="Arial"/>
          <w:color w:val="333333"/>
          <w:sz w:val="28"/>
          <w:szCs w:val="28"/>
          <w:shd w:val="clear" w:color="auto" w:fill="FFFFFF"/>
        </w:rPr>
        <w:sectPr w:rsidR="000D0B18" w:rsidSect="00BE7EF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0ADAB37" w14:textId="77777777" w:rsidR="000D0B18" w:rsidRDefault="000D0B1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</w:p>
    <w:p w14:paraId="6B5A6FA6" w14:textId="4AC6335F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 'yo'y pagpupugay handog nami't alay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Santong kalahi at aming kabanay,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Huwarang tangi ng mga kabataan,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Magiting na anak ng kabisayaan.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Pagsisilbing ganap ang tanging hangad,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Atas ni Cristo'y tapat na tinupad,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Maayong Balita ay ipinamansag,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Kahayag ni Cristo ay iyong pinasinag.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</w:p>
    <w:p w14:paraId="077A2726" w14:textId="36A8DC76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0D0B18"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  <w:t>KORO:</w:t>
      </w:r>
      <w:r w:rsidRPr="000D0B18">
        <w:rPr>
          <w:rFonts w:asciiTheme="majorHAnsi" w:hAnsiTheme="majorHAnsi" w:cs="Arial"/>
          <w:b/>
          <w:bCs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San Pedro Calungsod, tunay na huwaran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San Pedro Calungsod, angay pagasundon sa mga kabataan.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</w:p>
    <w:p w14:paraId="743C8962" w14:textId="77777777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Nahimong katabang ng paring butihin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Na si Diego Luis, sa kanyang gawain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 malayong dapit pinili n'yang itanghal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Kaligtasan ng taong sa Diyos ay mahal.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Hindi ka nasindak sa lupit at dahas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Na dulot ng bangis ng imbing kaaway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 baybayin ng Tumhon sa pulong Marianas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Gawasnon n'yang gihalad ang sarili n'yang buhay.</w:t>
      </w:r>
    </w:p>
    <w:p w14:paraId="516F77BA" w14:textId="77777777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</w:p>
    <w:p w14:paraId="14591050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4ADC9E70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6661629B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3D6ABAA0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37C094E3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4FA81AB7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7ECE7926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7C17DC18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14DB5B7C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52E2127A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00DEA88A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53F4724D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0366EF83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40010B35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41E1D5B4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3FD87679" w14:textId="77777777" w:rsidR="000D0B18" w:rsidRDefault="000D0B1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</w:p>
    <w:p w14:paraId="3C50EF9D" w14:textId="0FD02998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0D0B18"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  <w:t>KORO:</w:t>
      </w:r>
      <w:r w:rsidRPr="000D0B18">
        <w:rPr>
          <w:rFonts w:asciiTheme="majorHAnsi" w:hAnsiTheme="majorHAnsi" w:cs="Arial"/>
          <w:b/>
          <w:bCs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San Pedro Calungsod, tunay na huwaran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San Pedro Calungsod, angay pagasundon sa mga kabataan.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</w:p>
    <w:p w14:paraId="08053A19" w14:textId="77777777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0D0B18"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  <w:t>CODA: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Pedro Calungsod, isa kang huwaran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Ng mga kabataan sa paninindigan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Panig-ingnan ikaw sa ' yong katatagan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 xml:space="preserve">Sa 'yo nawa'y matulad ang aming kabataan! </w:t>
      </w:r>
    </w:p>
    <w:p w14:paraId="4B927F50" w14:textId="77777777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</w:p>
    <w:p w14:paraId="4E2AFCAC" w14:textId="77777777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</w:p>
    <w:p w14:paraId="622C3FCE" w14:textId="77777777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0D0B18"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  <w:t>KORO:</w:t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br/>
        <w:t>San Pedro Calungsod, tunay na huwaran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San Pedro Calungsod, angay pagasundon sa mga kabataan.   (2x)</w:t>
      </w:r>
      <w:r w:rsidRPr="000D0B18">
        <w:rPr>
          <w:rFonts w:asciiTheme="majorHAnsi" w:hAnsiTheme="majorHAnsi" w:cs="Arial"/>
          <w:color w:val="333333"/>
          <w:sz w:val="24"/>
          <w:szCs w:val="24"/>
        </w:rPr>
        <w:br/>
      </w:r>
    </w:p>
    <w:p w14:paraId="56989C33" w14:textId="77777777" w:rsidR="00665138" w:rsidRPr="000D0B18" w:rsidRDefault="00665138" w:rsidP="00C82457">
      <w:pPr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</w:pPr>
      <w:r w:rsidRPr="000D0B18">
        <w:rPr>
          <w:rFonts w:asciiTheme="majorHAnsi" w:hAnsiTheme="majorHAnsi" w:cs="Arial"/>
          <w:b/>
          <w:bCs/>
          <w:color w:val="333333"/>
          <w:sz w:val="24"/>
          <w:szCs w:val="24"/>
          <w:shd w:val="clear" w:color="auto" w:fill="FFFFFF"/>
        </w:rPr>
        <w:t>Ending:</w:t>
      </w:r>
    </w:p>
    <w:p w14:paraId="37AD2C9D" w14:textId="77777777" w:rsidR="00665138" w:rsidRPr="000D0B18" w:rsidRDefault="00665138" w:rsidP="00C82457">
      <w:pPr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</w:pPr>
      <w:r w:rsidRPr="000D0B18">
        <w:rPr>
          <w:rFonts w:asciiTheme="majorHAnsi" w:hAnsiTheme="majorHAnsi" w:cs="Arial"/>
          <w:color w:val="333333"/>
          <w:sz w:val="24"/>
          <w:szCs w:val="24"/>
          <w:shd w:val="clear" w:color="auto" w:fill="FFFFFF"/>
        </w:rPr>
        <w:t>Sa mga.......Kabataan....aahhh</w:t>
      </w:r>
    </w:p>
    <w:p w14:paraId="2BD154F9" w14:textId="77777777" w:rsidR="000D0B18" w:rsidRDefault="000D0B18">
      <w:pPr>
        <w:rPr>
          <w:rFonts w:asciiTheme="majorHAnsi" w:hAnsiTheme="majorHAnsi" w:cs="Arial"/>
          <w:color w:val="333333"/>
          <w:sz w:val="28"/>
          <w:szCs w:val="28"/>
          <w:shd w:val="clear" w:color="auto" w:fill="FFFFFF"/>
        </w:rPr>
        <w:sectPr w:rsidR="000D0B18" w:rsidSect="000D0B18">
          <w:type w:val="continuous"/>
          <w:pgSz w:w="12240" w:h="15840"/>
          <w:pgMar w:top="1440" w:right="1440" w:bottom="1440" w:left="1440" w:header="720" w:footer="720" w:gutter="0"/>
          <w:cols w:num="2" w:space="332"/>
          <w:docGrid w:linePitch="360"/>
        </w:sectPr>
      </w:pPr>
    </w:p>
    <w:p w14:paraId="099565F2" w14:textId="0134453C" w:rsidR="00F6115D" w:rsidRPr="00715316" w:rsidRDefault="00665138">
      <w:pPr>
        <w:rPr>
          <w:rFonts w:asciiTheme="majorHAnsi" w:hAnsiTheme="majorHAnsi" w:cs="Arial"/>
          <w:color w:val="333333"/>
          <w:sz w:val="28"/>
          <w:szCs w:val="28"/>
          <w:shd w:val="clear" w:color="auto" w:fill="FFFFFF"/>
        </w:rPr>
      </w:pPr>
      <w:r w:rsidRPr="00715316">
        <w:rPr>
          <w:rFonts w:asciiTheme="majorHAnsi" w:hAnsiTheme="majorHAnsi" w:cs="Arial"/>
          <w:color w:val="333333"/>
          <w:sz w:val="28"/>
          <w:szCs w:val="28"/>
          <w:shd w:val="clear" w:color="auto" w:fill="FFFFFF"/>
        </w:rPr>
        <w:br w:type="page"/>
      </w:r>
    </w:p>
    <w:p w14:paraId="40C13F24" w14:textId="10605DC0" w:rsidR="00F6115D" w:rsidRPr="004147E1" w:rsidRDefault="00000000" w:rsidP="00F6115D">
      <w:pPr>
        <w:pStyle w:val="Heading1"/>
        <w:rPr>
          <w:color w:val="auto"/>
          <w:sz w:val="24"/>
        </w:rPr>
      </w:pPr>
      <w:hyperlink w:anchor="_top" w:history="1">
        <w:bookmarkStart w:id="72" w:name="_Toc186886615"/>
        <w:r w:rsidR="00F6115D" w:rsidRPr="00E61796">
          <w:rPr>
            <w:rStyle w:val="Hyperlink"/>
            <w:sz w:val="48"/>
            <w:szCs w:val="40"/>
            <w:u w:val="none"/>
          </w:rPr>
          <w:t>SANLIBONG BUHAY</w:t>
        </w:r>
      </w:hyperlink>
      <w:r w:rsidR="004147E1">
        <w:rPr>
          <w:rStyle w:val="Hyperlink"/>
          <w:u w:val="none"/>
        </w:rPr>
        <w:t xml:space="preserve"> </w:t>
      </w:r>
      <w:r w:rsidR="004147E1">
        <w:rPr>
          <w:rStyle w:val="Hyperlink"/>
          <w:color w:val="auto"/>
          <w:sz w:val="24"/>
          <w:u w:val="none"/>
        </w:rPr>
        <w:t>(</w:t>
      </w:r>
      <w:r w:rsidR="004147E1" w:rsidRPr="004147E1">
        <w:rPr>
          <w:rStyle w:val="Hyperlink"/>
          <w:color w:val="auto"/>
          <w:sz w:val="24"/>
          <w:u w:val="none"/>
        </w:rPr>
        <w:t>a Lorenzo Ruiz Song)</w:t>
      </w:r>
      <w:bookmarkEnd w:id="72"/>
    </w:p>
    <w:p w14:paraId="50A0279C" w14:textId="77777777" w:rsidR="00F6115D" w:rsidRDefault="00F6115D" w:rsidP="00F6115D">
      <w:pPr>
        <w:rPr>
          <w:rFonts w:ascii="Arial Black" w:hAnsi="Arial Black"/>
          <w:sz w:val="28"/>
          <w:szCs w:val="28"/>
        </w:rPr>
      </w:pPr>
    </w:p>
    <w:p w14:paraId="2F706E08" w14:textId="557FE277" w:rsidR="0061387F" w:rsidRDefault="0061387F" w:rsidP="00F6115D">
      <w:pPr>
        <w:rPr>
          <w:rFonts w:asciiTheme="majorHAnsi" w:hAnsiTheme="majorHAnsi"/>
          <w:i/>
          <w:sz w:val="24"/>
          <w:szCs w:val="28"/>
        </w:rPr>
      </w:pPr>
      <w:r w:rsidRPr="0061387F">
        <w:rPr>
          <w:rFonts w:asciiTheme="majorHAnsi" w:hAnsiTheme="majorHAnsi"/>
          <w:i/>
          <w:sz w:val="24"/>
          <w:szCs w:val="28"/>
        </w:rPr>
        <w:t>(1 whole song no repeats, solo or male)</w:t>
      </w:r>
    </w:p>
    <w:p w14:paraId="37F0D7DD" w14:textId="2D961812" w:rsidR="0023376E" w:rsidRPr="0061387F" w:rsidRDefault="0023376E" w:rsidP="00F6115D">
      <w:pPr>
        <w:rPr>
          <w:rFonts w:asciiTheme="majorHAnsi" w:hAnsiTheme="majorHAnsi"/>
          <w:i/>
          <w:sz w:val="24"/>
          <w:szCs w:val="28"/>
        </w:rPr>
      </w:pPr>
      <w:r>
        <w:rPr>
          <w:rFonts w:asciiTheme="majorHAnsi" w:hAnsiTheme="majorHAnsi"/>
          <w:i/>
          <w:sz w:val="24"/>
          <w:szCs w:val="28"/>
        </w:rPr>
        <w:t>(All, melody)</w:t>
      </w:r>
    </w:p>
    <w:p w14:paraId="0739F530" w14:textId="77777777" w:rsidR="0061387F" w:rsidRPr="00715316" w:rsidRDefault="0061387F" w:rsidP="00F6115D">
      <w:pPr>
        <w:rPr>
          <w:rFonts w:ascii="Arial Black" w:hAnsi="Arial Black"/>
          <w:sz w:val="28"/>
          <w:szCs w:val="28"/>
        </w:rPr>
      </w:pPr>
    </w:p>
    <w:p w14:paraId="2B1C7C37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 xml:space="preserve">Sanlibo man aking buhay </w:t>
      </w:r>
    </w:p>
    <w:p w14:paraId="7ED61D13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Bawat isa’y iaalay,</w:t>
      </w:r>
    </w:p>
    <w:p w14:paraId="77264C99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Sa Diyos at bayan kong mahal,</w:t>
      </w:r>
    </w:p>
    <w:p w14:paraId="13557C9A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Sasanggalang inyong dangal.</w:t>
      </w:r>
    </w:p>
    <w:p w14:paraId="5199CC87" w14:textId="77777777" w:rsidR="00F6115D" w:rsidRDefault="00F6115D" w:rsidP="00F6115D">
      <w:pPr>
        <w:rPr>
          <w:rFonts w:asciiTheme="majorHAnsi" w:hAnsiTheme="majorHAnsi"/>
          <w:sz w:val="32"/>
          <w:szCs w:val="28"/>
        </w:rPr>
      </w:pPr>
    </w:p>
    <w:p w14:paraId="23E3ADB6" w14:textId="44002A81" w:rsidR="00E076E6" w:rsidRPr="00E076E6" w:rsidRDefault="00E076E6" w:rsidP="00F6115D">
      <w:pPr>
        <w:rPr>
          <w:rFonts w:asciiTheme="majorHAnsi" w:hAnsiTheme="majorHAnsi"/>
          <w:i/>
          <w:sz w:val="26"/>
          <w:szCs w:val="28"/>
        </w:rPr>
      </w:pPr>
      <w:r w:rsidRPr="00E076E6">
        <w:rPr>
          <w:rFonts w:asciiTheme="majorHAnsi" w:hAnsiTheme="majorHAnsi"/>
          <w:i/>
          <w:sz w:val="26"/>
          <w:szCs w:val="28"/>
        </w:rPr>
        <w:t>(SATB)</w:t>
      </w:r>
    </w:p>
    <w:p w14:paraId="144833CF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 xml:space="preserve">Isugo Mo kahit saan </w:t>
      </w:r>
    </w:p>
    <w:p w14:paraId="30F83ABB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Hamakin man ako’t saktan,</w:t>
      </w:r>
    </w:p>
    <w:p w14:paraId="3DF1EA0E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Dalangin ko’y maging tapat</w:t>
      </w:r>
    </w:p>
    <w:p w14:paraId="04ACF7ED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Pag-ibig mo ay sasapat.</w:t>
      </w:r>
    </w:p>
    <w:p w14:paraId="7AAFF498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</w:p>
    <w:p w14:paraId="4B475F95" w14:textId="77777777" w:rsidR="00F6115D" w:rsidRPr="008770A8" w:rsidRDefault="00F6115D" w:rsidP="00F6115D">
      <w:pPr>
        <w:rPr>
          <w:rFonts w:asciiTheme="majorHAnsi" w:hAnsiTheme="majorHAnsi"/>
          <w:b/>
          <w:sz w:val="32"/>
          <w:szCs w:val="28"/>
        </w:rPr>
      </w:pPr>
      <w:r w:rsidRPr="008770A8">
        <w:rPr>
          <w:rFonts w:asciiTheme="majorHAnsi" w:hAnsiTheme="majorHAnsi"/>
          <w:b/>
          <w:sz w:val="32"/>
          <w:szCs w:val="28"/>
        </w:rPr>
        <w:t>REF:</w:t>
      </w:r>
    </w:p>
    <w:p w14:paraId="0C2AB46B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Sanlibo man aking buhay</w:t>
      </w:r>
    </w:p>
    <w:p w14:paraId="5D5825D1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Sanlibo ring iaalay</w:t>
      </w:r>
    </w:p>
    <w:p w14:paraId="19AF9E91" w14:textId="77777777" w:rsidR="00F6115D" w:rsidRPr="00715316" w:rsidRDefault="00F6115D" w:rsidP="00F6115D">
      <w:pPr>
        <w:rPr>
          <w:rFonts w:asciiTheme="majorHAnsi" w:hAnsiTheme="majorHAnsi"/>
          <w:sz w:val="32"/>
          <w:szCs w:val="28"/>
        </w:rPr>
      </w:pPr>
      <w:r w:rsidRPr="00715316">
        <w:rPr>
          <w:rFonts w:asciiTheme="majorHAnsi" w:hAnsiTheme="majorHAnsi"/>
          <w:sz w:val="32"/>
          <w:szCs w:val="28"/>
        </w:rPr>
        <w:t>Sanlibo kong kamatayan</w:t>
      </w:r>
    </w:p>
    <w:p w14:paraId="0162D9C6" w14:textId="35265919" w:rsidR="00F6115D" w:rsidRPr="00715316" w:rsidRDefault="00CB0D59" w:rsidP="00F6115D">
      <w:pPr>
        <w:rPr>
          <w:rFonts w:asciiTheme="majorHAnsi" w:hAnsiTheme="majorHAnsi"/>
          <w:sz w:val="32"/>
          <w:szCs w:val="28"/>
        </w:rPr>
      </w:pPr>
      <w:r>
        <w:rPr>
          <w:rFonts w:asciiTheme="majorHAnsi" w:hAnsiTheme="majorHAnsi"/>
          <w:sz w:val="32"/>
          <w:szCs w:val="28"/>
        </w:rPr>
        <w:t>Sa palad mo ilalaan</w:t>
      </w:r>
      <w:r w:rsidR="004702C7">
        <w:rPr>
          <w:rFonts w:asciiTheme="majorHAnsi" w:hAnsiTheme="majorHAnsi"/>
          <w:sz w:val="32"/>
          <w:szCs w:val="28"/>
        </w:rPr>
        <w:t>.</w:t>
      </w:r>
      <w:r>
        <w:rPr>
          <w:rFonts w:asciiTheme="majorHAnsi" w:hAnsiTheme="majorHAnsi"/>
          <w:sz w:val="32"/>
          <w:szCs w:val="28"/>
        </w:rPr>
        <w:t xml:space="preserve"> (2x)</w:t>
      </w:r>
    </w:p>
    <w:p w14:paraId="48494424" w14:textId="77777777" w:rsidR="00F6115D" w:rsidRPr="00715316" w:rsidRDefault="00F6115D" w:rsidP="00F6115D">
      <w:pPr>
        <w:rPr>
          <w:sz w:val="32"/>
          <w:szCs w:val="28"/>
        </w:rPr>
      </w:pPr>
      <w:r w:rsidRPr="00715316">
        <w:rPr>
          <w:sz w:val="32"/>
          <w:szCs w:val="28"/>
        </w:rPr>
        <w:br w:type="page"/>
      </w:r>
    </w:p>
    <w:p w14:paraId="6F9320DB" w14:textId="06FDC969" w:rsidR="00387B22" w:rsidRPr="00203E8B" w:rsidRDefault="00000000" w:rsidP="00387B22">
      <w:pPr>
        <w:pStyle w:val="Heading1"/>
      </w:pPr>
      <w:hyperlink w:anchor="_top" w:history="1">
        <w:bookmarkStart w:id="73" w:name="_Toc186886616"/>
        <w:r w:rsidR="00387B22" w:rsidRPr="00013584">
          <w:rPr>
            <w:rStyle w:val="Hyperlink"/>
            <w:sz w:val="48"/>
            <w:szCs w:val="40"/>
            <w:u w:val="none"/>
          </w:rPr>
          <w:t>SANTO- A TEMPO</w:t>
        </w:r>
        <w:bookmarkEnd w:id="73"/>
      </w:hyperlink>
      <w:r w:rsidR="00387B22" w:rsidRPr="00013584">
        <w:rPr>
          <w:sz w:val="36"/>
          <w:szCs w:val="36"/>
        </w:rPr>
        <w:t xml:space="preserve"> </w:t>
      </w:r>
      <w:r w:rsidR="00387B22" w:rsidRPr="00203E8B">
        <w:br/>
      </w:r>
    </w:p>
    <w:p w14:paraId="7A6069AA" w14:textId="77777777" w:rsidR="00387B22" w:rsidRPr="008A6508" w:rsidRDefault="00387B22" w:rsidP="00387B22">
      <w:pPr>
        <w:pStyle w:val="HTMLPreformatted"/>
        <w:rPr>
          <w:rFonts w:asciiTheme="majorHAnsi" w:hAnsiTheme="majorHAnsi"/>
          <w:sz w:val="22"/>
        </w:rPr>
      </w:pPr>
      <w:r w:rsidRPr="008A6508">
        <w:rPr>
          <w:rFonts w:asciiTheme="majorHAnsi" w:hAnsiTheme="majorHAnsi"/>
          <w:sz w:val="22"/>
        </w:rPr>
        <w:t xml:space="preserve">(Music by: M.V. Franciso,SJ, Ateneo ; Louie Oca &amp; F. Bautista, Arranger, UST) </w:t>
      </w:r>
      <w:r w:rsidRPr="008A6508">
        <w:rPr>
          <w:rFonts w:asciiTheme="majorHAnsi" w:hAnsiTheme="majorHAnsi"/>
          <w:sz w:val="22"/>
        </w:rPr>
        <w:br/>
      </w:r>
    </w:p>
    <w:p w14:paraId="5FC2A58D" w14:textId="77777777" w:rsidR="00387B22" w:rsidRPr="008A6508" w:rsidRDefault="00387B22" w:rsidP="00387B22">
      <w:pPr>
        <w:pStyle w:val="HTMLPreformatted"/>
        <w:rPr>
          <w:rFonts w:asciiTheme="majorHAnsi" w:hAnsiTheme="majorHAnsi"/>
          <w:sz w:val="32"/>
          <w:szCs w:val="32"/>
        </w:rPr>
      </w:pPr>
    </w:p>
    <w:p w14:paraId="495609BC" w14:textId="77777777" w:rsidR="00387B22" w:rsidRPr="008A6508" w:rsidRDefault="00387B22" w:rsidP="00387B22">
      <w:pPr>
        <w:pStyle w:val="HTMLPreformatted"/>
        <w:rPr>
          <w:rFonts w:asciiTheme="majorHAnsi" w:hAnsiTheme="majorHAnsi"/>
          <w:sz w:val="32"/>
          <w:szCs w:val="32"/>
        </w:rPr>
      </w:pPr>
      <w:r w:rsidRPr="008A6508">
        <w:rPr>
          <w:rFonts w:asciiTheme="majorHAnsi" w:hAnsiTheme="majorHAnsi"/>
          <w:sz w:val="32"/>
          <w:szCs w:val="32"/>
        </w:rPr>
        <w:t xml:space="preserve">San-to, Santo Panginoong Diyos, </w:t>
      </w:r>
      <w:r w:rsidRPr="008A6508">
        <w:rPr>
          <w:rFonts w:asciiTheme="majorHAnsi" w:hAnsiTheme="majorHAnsi"/>
          <w:sz w:val="32"/>
          <w:szCs w:val="32"/>
        </w:rPr>
        <w:br/>
        <w:t xml:space="preserve">Napu-puno ang langit at lupa ng kadakilaan mo. </w:t>
      </w:r>
      <w:r w:rsidRPr="008A6508">
        <w:rPr>
          <w:rFonts w:asciiTheme="majorHAnsi" w:hAnsiTheme="majorHAnsi"/>
          <w:sz w:val="32"/>
          <w:szCs w:val="32"/>
        </w:rPr>
        <w:br/>
        <w:t xml:space="preserve">Ho-sa—na, Ho-sa-na, Hosana sa kaitaasan! </w:t>
      </w:r>
      <w:r w:rsidRPr="008A6508">
        <w:rPr>
          <w:rFonts w:asciiTheme="majorHAnsi" w:hAnsiTheme="majorHAnsi"/>
          <w:sz w:val="32"/>
          <w:szCs w:val="32"/>
        </w:rPr>
        <w:br/>
        <w:t xml:space="preserve">Ho-sa—na, Ho-sa-na, Hosana sa kaitaasan! </w:t>
      </w:r>
      <w:r w:rsidRPr="008A6508">
        <w:rPr>
          <w:rFonts w:asciiTheme="majorHAnsi" w:hAnsiTheme="majorHAnsi"/>
          <w:sz w:val="32"/>
          <w:szCs w:val="32"/>
        </w:rPr>
        <w:br/>
      </w:r>
    </w:p>
    <w:p w14:paraId="04C04046" w14:textId="77777777" w:rsidR="00387B22" w:rsidRPr="008A6508" w:rsidRDefault="00387B22" w:rsidP="00387B22">
      <w:pPr>
        <w:pStyle w:val="HTMLPreformatted"/>
        <w:rPr>
          <w:rFonts w:asciiTheme="majorHAnsi" w:hAnsiTheme="majorHAnsi"/>
          <w:sz w:val="32"/>
          <w:szCs w:val="32"/>
        </w:rPr>
      </w:pPr>
    </w:p>
    <w:p w14:paraId="7D6039B7" w14:textId="5E6E8223" w:rsidR="00387B22" w:rsidRDefault="00387B22" w:rsidP="00387B22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8A6508">
        <w:rPr>
          <w:rFonts w:asciiTheme="majorHAnsi" w:hAnsiTheme="majorHAnsi"/>
          <w:sz w:val="32"/>
          <w:szCs w:val="32"/>
        </w:rPr>
        <w:t xml:space="preserve">Pinagpala ang naparirito </w:t>
      </w:r>
      <w:r w:rsidRPr="008A6508">
        <w:rPr>
          <w:rFonts w:asciiTheme="majorHAnsi" w:hAnsiTheme="majorHAnsi"/>
          <w:sz w:val="32"/>
          <w:szCs w:val="32"/>
        </w:rPr>
        <w:br/>
        <w:t xml:space="preserve">Sa ngalan ng Panginoon </w:t>
      </w:r>
      <w:r w:rsidRPr="008A6508">
        <w:rPr>
          <w:rFonts w:asciiTheme="majorHAnsi" w:hAnsiTheme="majorHAnsi"/>
          <w:sz w:val="32"/>
          <w:szCs w:val="32"/>
        </w:rPr>
        <w:br/>
        <w:t xml:space="preserve">Ho-sa—na, Ho-sa-na, Hosana sa kaitaasan! </w:t>
      </w:r>
      <w:r w:rsidRPr="008A6508">
        <w:rPr>
          <w:rFonts w:asciiTheme="majorHAnsi" w:hAnsiTheme="majorHAnsi"/>
          <w:sz w:val="32"/>
          <w:szCs w:val="32"/>
        </w:rPr>
        <w:br/>
        <w:t xml:space="preserve">Ho-sa—na, Ho-sa-na, Hosana sa kaitaasan! </w:t>
      </w:r>
      <w:r>
        <w:rPr>
          <w:sz w:val="40"/>
        </w:rPr>
        <w:br w:type="page"/>
      </w:r>
    </w:p>
    <w:p w14:paraId="3FDB042B" w14:textId="6253D01A" w:rsidR="00DD57EE" w:rsidRPr="00F77505" w:rsidRDefault="00000000" w:rsidP="00DD57EE">
      <w:pPr>
        <w:pStyle w:val="Heading1"/>
      </w:pPr>
      <w:hyperlink w:anchor="_top" w:history="1">
        <w:bookmarkStart w:id="74" w:name="_Toc186886617"/>
        <w:r w:rsidR="00DD57EE" w:rsidRPr="00990D26">
          <w:rPr>
            <w:rStyle w:val="Hyperlink"/>
            <w:sz w:val="48"/>
            <w:szCs w:val="40"/>
            <w:u w:val="none"/>
          </w:rPr>
          <w:t>SANTO, SANTO</w:t>
        </w:r>
        <w:bookmarkEnd w:id="74"/>
      </w:hyperlink>
      <w:r w:rsidR="00DD57EE" w:rsidRPr="00990D26">
        <w:rPr>
          <w:sz w:val="40"/>
          <w:szCs w:val="40"/>
        </w:rPr>
        <w:t xml:space="preserve"> </w:t>
      </w:r>
      <w:r w:rsidR="00DD57EE" w:rsidRPr="00F77505">
        <w:br/>
      </w:r>
    </w:p>
    <w:p w14:paraId="503BB711" w14:textId="77777777" w:rsidR="00DD57EE" w:rsidRPr="001F6852" w:rsidRDefault="00DD57EE" w:rsidP="00DD57EE">
      <w:pPr>
        <w:pStyle w:val="HTMLPreformatted"/>
        <w:rPr>
          <w:rFonts w:asciiTheme="majorHAnsi" w:hAnsiTheme="majorHAnsi"/>
          <w:sz w:val="38"/>
          <w:szCs w:val="32"/>
        </w:rPr>
      </w:pPr>
      <w:r w:rsidRPr="001F6852">
        <w:rPr>
          <w:rFonts w:asciiTheme="majorHAnsi" w:hAnsiTheme="majorHAnsi"/>
          <w:sz w:val="38"/>
          <w:szCs w:val="32"/>
        </w:rPr>
        <w:t xml:space="preserve">Santo (3X) </w:t>
      </w:r>
      <w:r w:rsidRPr="001F6852">
        <w:rPr>
          <w:rFonts w:asciiTheme="majorHAnsi" w:hAnsiTheme="majorHAnsi"/>
          <w:sz w:val="38"/>
          <w:szCs w:val="32"/>
        </w:rPr>
        <w:br/>
      </w:r>
    </w:p>
    <w:p w14:paraId="1DEAF207" w14:textId="77777777" w:rsidR="00DD57EE" w:rsidRPr="001F6852" w:rsidRDefault="00DD57EE" w:rsidP="00DD57EE">
      <w:pPr>
        <w:pStyle w:val="HTMLPreformatted"/>
        <w:rPr>
          <w:rFonts w:asciiTheme="majorHAnsi" w:hAnsiTheme="majorHAnsi"/>
          <w:sz w:val="38"/>
          <w:szCs w:val="32"/>
        </w:rPr>
      </w:pPr>
      <w:r w:rsidRPr="001F6852">
        <w:rPr>
          <w:rFonts w:asciiTheme="majorHAnsi" w:hAnsiTheme="majorHAnsi"/>
          <w:sz w:val="38"/>
          <w:szCs w:val="32"/>
        </w:rPr>
        <w:t xml:space="preserve">Panginoon Diyos, na makapangyarihan </w:t>
      </w:r>
    </w:p>
    <w:p w14:paraId="5953AAC4" w14:textId="77777777" w:rsidR="00DD57EE" w:rsidRPr="001F6852" w:rsidRDefault="00DD57EE" w:rsidP="00DD57EE">
      <w:pPr>
        <w:pStyle w:val="HTMLPreformatted"/>
        <w:rPr>
          <w:rFonts w:asciiTheme="majorHAnsi" w:hAnsiTheme="majorHAnsi"/>
          <w:sz w:val="38"/>
          <w:szCs w:val="32"/>
        </w:rPr>
      </w:pPr>
      <w:r w:rsidRPr="001F6852">
        <w:rPr>
          <w:rFonts w:asciiTheme="majorHAnsi" w:hAnsiTheme="majorHAnsi"/>
          <w:sz w:val="38"/>
          <w:szCs w:val="32"/>
        </w:rPr>
        <w:t>Napupuno ang langit at lupa ng</w:t>
      </w:r>
    </w:p>
    <w:p w14:paraId="79CB1231" w14:textId="77777777" w:rsidR="00DD57EE" w:rsidRPr="001F6852" w:rsidRDefault="00DD57EE" w:rsidP="00DD57EE">
      <w:pPr>
        <w:pStyle w:val="HTMLPreformatted"/>
        <w:rPr>
          <w:rFonts w:asciiTheme="majorHAnsi" w:hAnsiTheme="majorHAnsi"/>
          <w:sz w:val="38"/>
          <w:szCs w:val="32"/>
        </w:rPr>
      </w:pPr>
      <w:r w:rsidRPr="001F6852">
        <w:rPr>
          <w:rFonts w:asciiTheme="majorHAnsi" w:hAnsiTheme="majorHAnsi"/>
          <w:sz w:val="38"/>
          <w:szCs w:val="32"/>
        </w:rPr>
        <w:t xml:space="preserve">Kadakilaan mo, Hosana, Hosana sa </w:t>
      </w:r>
      <w:r w:rsidRPr="001F6852">
        <w:rPr>
          <w:rFonts w:asciiTheme="majorHAnsi" w:hAnsiTheme="majorHAnsi"/>
          <w:sz w:val="38"/>
          <w:szCs w:val="32"/>
        </w:rPr>
        <w:br/>
        <w:t xml:space="preserve">Kaitaasan (2X) </w:t>
      </w:r>
      <w:r w:rsidRPr="001F6852">
        <w:rPr>
          <w:rFonts w:asciiTheme="majorHAnsi" w:hAnsiTheme="majorHAnsi"/>
          <w:sz w:val="38"/>
          <w:szCs w:val="32"/>
        </w:rPr>
        <w:br/>
      </w:r>
    </w:p>
    <w:p w14:paraId="3A2F3397" w14:textId="7E85DEB4" w:rsidR="00DD57EE" w:rsidRDefault="00DD57EE" w:rsidP="00DD57EE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1F6852">
        <w:rPr>
          <w:rFonts w:asciiTheme="majorHAnsi" w:hAnsiTheme="majorHAnsi"/>
          <w:sz w:val="38"/>
          <w:szCs w:val="32"/>
        </w:rPr>
        <w:t xml:space="preserve">Pinagpala ang naparririto sa ngalan ng </w:t>
      </w:r>
      <w:r w:rsidRPr="001F6852">
        <w:rPr>
          <w:rFonts w:asciiTheme="majorHAnsi" w:hAnsiTheme="majorHAnsi"/>
          <w:sz w:val="38"/>
          <w:szCs w:val="32"/>
        </w:rPr>
        <w:br/>
        <w:t xml:space="preserve">Panginoon (repeat) </w:t>
      </w:r>
      <w:r>
        <w:rPr>
          <w:sz w:val="40"/>
        </w:rPr>
        <w:br w:type="page"/>
      </w:r>
    </w:p>
    <w:p w14:paraId="1AA52EC4" w14:textId="014046CF" w:rsidR="00C90BF2" w:rsidRPr="00C538DD" w:rsidRDefault="00000000" w:rsidP="001937BD">
      <w:pPr>
        <w:pStyle w:val="Heading1"/>
        <w:rPr>
          <w:sz w:val="40"/>
          <w:szCs w:val="40"/>
        </w:rPr>
      </w:pPr>
      <w:hyperlink w:anchor="_top" w:history="1">
        <w:bookmarkStart w:id="75" w:name="_Toc186886618"/>
        <w:r w:rsidR="00C90BF2" w:rsidRPr="00C538DD">
          <w:rPr>
            <w:sz w:val="48"/>
            <w:szCs w:val="40"/>
          </w:rPr>
          <w:t>SA PIGING NG ATING PANGINOON</w:t>
        </w:r>
        <w:bookmarkEnd w:id="75"/>
      </w:hyperlink>
    </w:p>
    <w:p w14:paraId="171EA5C1" w14:textId="77777777" w:rsidR="009A03E1" w:rsidRDefault="00C90BF2" w:rsidP="00C90BF2">
      <w:pPr>
        <w:rPr>
          <w:rFonts w:asciiTheme="majorHAnsi" w:hAnsiTheme="majorHAnsi"/>
          <w:sz w:val="24"/>
        </w:rPr>
      </w:pPr>
      <w:r w:rsidRPr="00C90BF2">
        <w:rPr>
          <w:rFonts w:asciiTheme="majorHAnsi" w:hAnsiTheme="majorHAnsi"/>
          <w:sz w:val="24"/>
        </w:rPr>
        <w:t>(Bienvenida Tabuena , E.P. Hontiveros, SJ)</w:t>
      </w:r>
    </w:p>
    <w:p w14:paraId="089D23F4" w14:textId="77777777" w:rsidR="009A03E1" w:rsidRDefault="009A03E1" w:rsidP="00C90BF2">
      <w:pPr>
        <w:rPr>
          <w:rFonts w:asciiTheme="majorHAnsi" w:hAnsiTheme="majorHAnsi"/>
          <w:sz w:val="24"/>
        </w:rPr>
      </w:pPr>
    </w:p>
    <w:p w14:paraId="6E884CA3" w14:textId="77777777" w:rsidR="005E2B79" w:rsidRDefault="005E2B79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/>
          <w:bCs/>
          <w:sz w:val="32"/>
          <w:szCs w:val="32"/>
        </w:rPr>
      </w:pPr>
    </w:p>
    <w:p w14:paraId="76B9FF20" w14:textId="451ECDC2" w:rsidR="00211347" w:rsidRPr="00211347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/>
          <w:bCs/>
          <w:sz w:val="32"/>
          <w:szCs w:val="32"/>
        </w:rPr>
      </w:pPr>
      <w:r w:rsidRPr="00211347">
        <w:rPr>
          <w:rFonts w:asciiTheme="majorHAnsi" w:hAnsiTheme="majorHAnsi" w:cs="Arial"/>
          <w:b/>
          <w:bCs/>
          <w:sz w:val="32"/>
          <w:szCs w:val="32"/>
        </w:rPr>
        <w:t xml:space="preserve">KORO:  </w:t>
      </w:r>
    </w:p>
    <w:p w14:paraId="2928777C" w14:textId="77777777" w:rsidR="00211347" w:rsidRPr="00211347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 xml:space="preserve">SA PIGING NG ATING PANGINOON TAYO’Y LAGING NATITIPON </w:t>
      </w:r>
    </w:p>
    <w:p w14:paraId="681DFCB0" w14:textId="107CA41F" w:rsidR="00211347" w:rsidRPr="00211347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>UPANG MATUTONG MAGMAHALAN SA PAG-IBIG NA NAKAMTAN.</w:t>
      </w:r>
      <w:r w:rsidRPr="00211347">
        <w:rPr>
          <w:rFonts w:asciiTheme="majorHAnsi" w:hAnsiTheme="majorHAnsi" w:cs="Arial"/>
          <w:sz w:val="32"/>
          <w:szCs w:val="32"/>
        </w:rPr>
        <w:br/>
      </w:r>
      <w:r w:rsidRPr="00211347">
        <w:rPr>
          <w:rFonts w:asciiTheme="majorHAnsi" w:hAnsiTheme="majorHAnsi" w:cs="Arial"/>
          <w:bCs/>
          <w:sz w:val="32"/>
          <w:szCs w:val="32"/>
        </w:rPr>
        <w:t> </w:t>
      </w:r>
    </w:p>
    <w:p w14:paraId="18B0E519" w14:textId="35F48E9C" w:rsidR="00211347" w:rsidRPr="00211347" w:rsidRDefault="00211347" w:rsidP="00211347">
      <w:pPr>
        <w:pStyle w:val="NormalWeb"/>
        <w:spacing w:before="0" w:beforeAutospacing="0" w:after="0" w:afterAutospacing="0" w:line="292" w:lineRule="atLeast"/>
        <w:rPr>
          <w:rStyle w:val="apple-converted-space"/>
          <w:rFonts w:asciiTheme="majorHAnsi" w:eastAsiaTheme="majorEastAsia" w:hAnsiTheme="majorHAnsi" w:cs="Arial"/>
          <w:b/>
          <w:bCs/>
          <w:sz w:val="32"/>
          <w:szCs w:val="32"/>
        </w:rPr>
      </w:pPr>
      <w:r w:rsidRPr="00211347">
        <w:rPr>
          <w:rFonts w:asciiTheme="majorHAnsi" w:hAnsiTheme="majorHAnsi" w:cs="Arial"/>
          <w:b/>
          <w:bCs/>
          <w:sz w:val="32"/>
          <w:szCs w:val="32"/>
        </w:rPr>
        <w:t>Verse 1     </w:t>
      </w:r>
      <w:r w:rsidRPr="00211347">
        <w:rPr>
          <w:rStyle w:val="apple-converted-space"/>
          <w:rFonts w:asciiTheme="majorHAnsi" w:eastAsiaTheme="majorEastAsia" w:hAnsiTheme="majorHAnsi" w:cs="Arial"/>
          <w:b/>
          <w:bCs/>
          <w:sz w:val="32"/>
          <w:szCs w:val="32"/>
        </w:rPr>
        <w:t> </w:t>
      </w:r>
    </w:p>
    <w:p w14:paraId="3DC29068" w14:textId="4287ABEC" w:rsidR="00211347" w:rsidRPr="00211347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>BUHAY AY INIALAY NIYA SA DAKILANG DIYOS AMA</w:t>
      </w:r>
    </w:p>
    <w:p w14:paraId="4D363B25" w14:textId="77777777" w:rsidR="00211347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 xml:space="preserve">UPANG ATIN NG MAKAM-TAN BUHAY NA WALANG HANGGAN.  </w:t>
      </w:r>
    </w:p>
    <w:p w14:paraId="3C330835" w14:textId="50FF452C" w:rsidR="00211347" w:rsidRPr="00EC01A3" w:rsidRDefault="00211347" w:rsidP="00211347">
      <w:pPr>
        <w:pStyle w:val="NormalWeb"/>
        <w:spacing w:before="0" w:beforeAutospacing="0" w:after="0" w:afterAutospacing="0" w:line="292" w:lineRule="atLeast"/>
        <w:rPr>
          <w:rStyle w:val="apple-converted-space"/>
          <w:rFonts w:asciiTheme="majorHAnsi" w:eastAsiaTheme="majorEastAsia" w:hAnsiTheme="majorHAnsi" w:cs="Arial"/>
          <w:b/>
          <w:sz w:val="32"/>
          <w:szCs w:val="32"/>
        </w:rPr>
      </w:pPr>
      <w:r w:rsidRPr="00EC01A3">
        <w:rPr>
          <w:rFonts w:asciiTheme="majorHAnsi" w:hAnsiTheme="majorHAnsi" w:cs="Arial"/>
          <w:bCs/>
          <w:i/>
          <w:iCs/>
          <w:sz w:val="32"/>
          <w:szCs w:val="32"/>
        </w:rPr>
        <w:t>(ulitin ang KORO)</w:t>
      </w:r>
      <w:r w:rsidRPr="00211347">
        <w:rPr>
          <w:rFonts w:asciiTheme="majorHAnsi" w:hAnsiTheme="majorHAnsi" w:cs="Arial"/>
          <w:sz w:val="32"/>
          <w:szCs w:val="32"/>
        </w:rPr>
        <w:br/>
      </w:r>
      <w:r w:rsidRPr="00211347">
        <w:rPr>
          <w:rFonts w:asciiTheme="majorHAnsi" w:hAnsiTheme="majorHAnsi" w:cs="Arial"/>
          <w:bCs/>
          <w:sz w:val="32"/>
          <w:szCs w:val="32"/>
        </w:rPr>
        <w:t> </w:t>
      </w:r>
      <w:r w:rsidRPr="00211347">
        <w:rPr>
          <w:rFonts w:asciiTheme="majorHAnsi" w:hAnsiTheme="majorHAnsi" w:cs="Arial"/>
          <w:sz w:val="32"/>
          <w:szCs w:val="32"/>
        </w:rPr>
        <w:br/>
      </w:r>
      <w:r w:rsidRPr="00EC01A3">
        <w:rPr>
          <w:rFonts w:asciiTheme="majorHAnsi" w:hAnsiTheme="majorHAnsi" w:cs="Arial"/>
          <w:b/>
          <w:sz w:val="32"/>
          <w:szCs w:val="32"/>
        </w:rPr>
        <w:t>Verse 2     </w:t>
      </w:r>
      <w:r w:rsidRPr="00EC01A3">
        <w:rPr>
          <w:rStyle w:val="apple-converted-space"/>
          <w:rFonts w:asciiTheme="majorHAnsi" w:eastAsiaTheme="majorEastAsia" w:hAnsiTheme="majorHAnsi" w:cs="Arial"/>
          <w:b/>
          <w:sz w:val="32"/>
          <w:szCs w:val="32"/>
        </w:rPr>
        <w:t> </w:t>
      </w:r>
    </w:p>
    <w:p w14:paraId="7FD7A195" w14:textId="77777777" w:rsidR="00211347" w:rsidRPr="00211347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 xml:space="preserve">BUHAY AY INIALAY NIYA UPANG TA-YO’Y MAGKAISA </w:t>
      </w:r>
    </w:p>
    <w:p w14:paraId="6DBA5439" w14:textId="77777777" w:rsidR="00863419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 xml:space="preserve">SA PAGHAHATID NG LIGAYA MULA SA PAG-IBIG NIYA.  </w:t>
      </w:r>
    </w:p>
    <w:p w14:paraId="5842D794" w14:textId="203E04A5" w:rsidR="00211347" w:rsidRPr="00EC01A3" w:rsidRDefault="00211347" w:rsidP="00211347">
      <w:pPr>
        <w:pStyle w:val="NormalWeb"/>
        <w:spacing w:before="0" w:beforeAutospacing="0" w:after="0" w:afterAutospacing="0" w:line="292" w:lineRule="atLeast"/>
        <w:rPr>
          <w:rStyle w:val="apple-converted-space"/>
          <w:rFonts w:asciiTheme="majorHAnsi" w:eastAsiaTheme="majorEastAsia" w:hAnsiTheme="majorHAnsi" w:cs="Arial"/>
          <w:b/>
          <w:sz w:val="32"/>
          <w:szCs w:val="32"/>
        </w:rPr>
      </w:pPr>
      <w:r w:rsidRPr="00EC01A3">
        <w:rPr>
          <w:rFonts w:asciiTheme="majorHAnsi" w:hAnsiTheme="majorHAnsi" w:cs="Arial"/>
          <w:bCs/>
          <w:i/>
          <w:iCs/>
          <w:sz w:val="32"/>
          <w:szCs w:val="32"/>
        </w:rPr>
        <w:t>(ulitin ang KORO)</w:t>
      </w:r>
      <w:r w:rsidRPr="00211347">
        <w:rPr>
          <w:rFonts w:asciiTheme="majorHAnsi" w:hAnsiTheme="majorHAnsi" w:cs="Arial"/>
          <w:sz w:val="32"/>
          <w:szCs w:val="32"/>
        </w:rPr>
        <w:br/>
      </w:r>
      <w:r w:rsidRPr="00211347">
        <w:rPr>
          <w:rFonts w:asciiTheme="majorHAnsi" w:hAnsiTheme="majorHAnsi" w:cs="Arial"/>
          <w:bCs/>
          <w:sz w:val="32"/>
          <w:szCs w:val="32"/>
        </w:rPr>
        <w:t> </w:t>
      </w:r>
      <w:r w:rsidRPr="00211347">
        <w:rPr>
          <w:rFonts w:asciiTheme="majorHAnsi" w:hAnsiTheme="majorHAnsi" w:cs="Arial"/>
          <w:sz w:val="32"/>
          <w:szCs w:val="32"/>
        </w:rPr>
        <w:br/>
      </w:r>
      <w:r w:rsidRPr="00EC01A3">
        <w:rPr>
          <w:rFonts w:asciiTheme="majorHAnsi" w:hAnsiTheme="majorHAnsi" w:cs="Arial"/>
          <w:b/>
          <w:sz w:val="32"/>
          <w:szCs w:val="32"/>
        </w:rPr>
        <w:t>Verse 3     </w:t>
      </w:r>
      <w:r w:rsidRPr="00EC01A3">
        <w:rPr>
          <w:rStyle w:val="apple-converted-space"/>
          <w:rFonts w:asciiTheme="majorHAnsi" w:eastAsiaTheme="majorEastAsia" w:hAnsiTheme="majorHAnsi" w:cs="Arial"/>
          <w:b/>
          <w:sz w:val="32"/>
          <w:szCs w:val="32"/>
        </w:rPr>
        <w:t> </w:t>
      </w:r>
    </w:p>
    <w:p w14:paraId="1F9AAB4F" w14:textId="17553AA9" w:rsidR="00211347" w:rsidRPr="00211347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 xml:space="preserve">MAY GALAK NA MAKAKAMTAN SA BAWAT PAGBIBIGAYAN </w:t>
      </w:r>
    </w:p>
    <w:p w14:paraId="06450430" w14:textId="77777777" w:rsidR="00863419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 xml:space="preserve">HABANG BUHAY AY INGATAN ANG TAPAT NA SAMAHAN.  </w:t>
      </w:r>
    </w:p>
    <w:p w14:paraId="664FF9B0" w14:textId="20BE5B8A" w:rsidR="00211347" w:rsidRPr="00EC01A3" w:rsidRDefault="00211347" w:rsidP="00211347">
      <w:pPr>
        <w:pStyle w:val="NormalWeb"/>
        <w:spacing w:before="0" w:beforeAutospacing="0" w:after="0" w:afterAutospacing="0" w:line="292" w:lineRule="atLeast"/>
        <w:rPr>
          <w:rStyle w:val="apple-converted-space"/>
          <w:rFonts w:asciiTheme="majorHAnsi" w:eastAsiaTheme="majorEastAsia" w:hAnsiTheme="majorHAnsi" w:cs="Arial"/>
          <w:b/>
          <w:sz w:val="32"/>
          <w:szCs w:val="32"/>
        </w:rPr>
      </w:pPr>
      <w:r w:rsidRPr="00EC01A3">
        <w:rPr>
          <w:rFonts w:asciiTheme="majorHAnsi" w:hAnsiTheme="majorHAnsi" w:cs="Arial"/>
          <w:bCs/>
          <w:i/>
          <w:iCs/>
          <w:sz w:val="32"/>
          <w:szCs w:val="32"/>
        </w:rPr>
        <w:t>(ulitin ang KORO)</w:t>
      </w:r>
      <w:r w:rsidRPr="00211347">
        <w:rPr>
          <w:rFonts w:asciiTheme="majorHAnsi" w:hAnsiTheme="majorHAnsi" w:cs="Arial"/>
          <w:sz w:val="32"/>
          <w:szCs w:val="32"/>
        </w:rPr>
        <w:br/>
      </w:r>
      <w:r w:rsidRPr="00211347">
        <w:rPr>
          <w:rFonts w:asciiTheme="majorHAnsi" w:hAnsiTheme="majorHAnsi" w:cs="Arial"/>
          <w:bCs/>
          <w:sz w:val="32"/>
          <w:szCs w:val="32"/>
        </w:rPr>
        <w:t> </w:t>
      </w:r>
      <w:r w:rsidRPr="00211347">
        <w:rPr>
          <w:rFonts w:asciiTheme="majorHAnsi" w:hAnsiTheme="majorHAnsi" w:cs="Arial"/>
          <w:sz w:val="32"/>
          <w:szCs w:val="32"/>
        </w:rPr>
        <w:br/>
      </w:r>
      <w:r w:rsidRPr="00EC01A3">
        <w:rPr>
          <w:rFonts w:asciiTheme="majorHAnsi" w:hAnsiTheme="majorHAnsi" w:cs="Arial"/>
          <w:b/>
          <w:sz w:val="32"/>
          <w:szCs w:val="32"/>
        </w:rPr>
        <w:t>Verse 4     </w:t>
      </w:r>
      <w:r w:rsidRPr="00EC01A3">
        <w:rPr>
          <w:rStyle w:val="apple-converted-space"/>
          <w:rFonts w:asciiTheme="majorHAnsi" w:eastAsiaTheme="majorEastAsia" w:hAnsiTheme="majorHAnsi" w:cs="Arial"/>
          <w:b/>
          <w:sz w:val="32"/>
          <w:szCs w:val="32"/>
        </w:rPr>
        <w:t> </w:t>
      </w:r>
    </w:p>
    <w:p w14:paraId="2D18A246" w14:textId="77777777" w:rsidR="00211347" w:rsidRPr="00211347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 xml:space="preserve">DINGGIN AMING DALANGIN SA IYO POONG MAHAL </w:t>
      </w:r>
    </w:p>
    <w:p w14:paraId="41CA7627" w14:textId="77777777" w:rsidR="00863419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bCs/>
          <w:sz w:val="32"/>
          <w:szCs w:val="32"/>
        </w:rPr>
      </w:pPr>
      <w:r w:rsidRPr="00211347">
        <w:rPr>
          <w:rFonts w:asciiTheme="majorHAnsi" w:hAnsiTheme="majorHAnsi" w:cs="Arial"/>
          <w:bCs/>
          <w:sz w:val="32"/>
          <w:szCs w:val="32"/>
        </w:rPr>
        <w:t xml:space="preserve">ANG LIHIM NG ‘YONG PAG-IBIG SANA’Y AMING MAKAMTAN.  </w:t>
      </w:r>
    </w:p>
    <w:p w14:paraId="6173E685" w14:textId="0F2398C7" w:rsidR="00211347" w:rsidRPr="00EC01A3" w:rsidRDefault="00211347" w:rsidP="00211347">
      <w:pPr>
        <w:pStyle w:val="NormalWeb"/>
        <w:spacing w:before="0" w:beforeAutospacing="0" w:after="0" w:afterAutospacing="0" w:line="292" w:lineRule="atLeast"/>
        <w:rPr>
          <w:rFonts w:asciiTheme="majorHAnsi" w:hAnsiTheme="majorHAnsi" w:cs="Arial"/>
          <w:i/>
          <w:iCs/>
          <w:sz w:val="32"/>
          <w:szCs w:val="32"/>
        </w:rPr>
      </w:pPr>
      <w:r w:rsidRPr="00EC01A3">
        <w:rPr>
          <w:rFonts w:asciiTheme="majorHAnsi" w:hAnsiTheme="majorHAnsi" w:cs="Arial"/>
          <w:bCs/>
          <w:i/>
          <w:iCs/>
          <w:sz w:val="32"/>
          <w:szCs w:val="32"/>
        </w:rPr>
        <w:t>(ulitin ang KORO)</w:t>
      </w:r>
    </w:p>
    <w:p w14:paraId="09B3D463" w14:textId="0DC98FC5" w:rsidR="009A03E1" w:rsidRPr="00C90BF2" w:rsidRDefault="00C90BF2" w:rsidP="00C90BF2">
      <w:pPr>
        <w:rPr>
          <w:rFonts w:asciiTheme="majorHAnsi" w:hAnsiTheme="majorHAnsi"/>
        </w:rPr>
      </w:pPr>
      <w:r w:rsidRPr="00C90BF2">
        <w:rPr>
          <w:rFonts w:asciiTheme="majorHAnsi" w:hAnsiTheme="majorHAnsi"/>
        </w:rPr>
        <w:br w:type="page"/>
      </w:r>
    </w:p>
    <w:p w14:paraId="5FB145DC" w14:textId="663543F5" w:rsidR="005C4B8E" w:rsidRPr="00D24687" w:rsidRDefault="00000000" w:rsidP="005C4B8E">
      <w:pPr>
        <w:pStyle w:val="Heading1"/>
        <w:rPr>
          <w:sz w:val="40"/>
        </w:rPr>
      </w:pPr>
      <w:hyperlink w:anchor="_top" w:history="1">
        <w:bookmarkStart w:id="76" w:name="_Toc186886619"/>
        <w:r w:rsidR="005C4B8E" w:rsidRPr="008F61EE">
          <w:rPr>
            <w:rStyle w:val="Hyperlink"/>
            <w:sz w:val="48"/>
            <w:szCs w:val="40"/>
            <w:u w:val="none"/>
          </w:rPr>
          <w:t>SA UGOY NG DUYAN</w:t>
        </w:r>
        <w:bookmarkEnd w:id="76"/>
      </w:hyperlink>
      <w:r w:rsidR="005C4B8E" w:rsidRPr="008F61EE">
        <w:rPr>
          <w:sz w:val="48"/>
          <w:szCs w:val="40"/>
        </w:rPr>
        <w:t xml:space="preserve"> </w:t>
      </w:r>
      <w:r w:rsidR="005C4B8E" w:rsidRPr="00D24687">
        <w:rPr>
          <w:sz w:val="40"/>
        </w:rPr>
        <w:br/>
      </w:r>
    </w:p>
    <w:p w14:paraId="2ED1E9F5" w14:textId="77777777" w:rsidR="005C4B8E" w:rsidRPr="009A5F90" w:rsidRDefault="005C4B8E" w:rsidP="005C4B8E">
      <w:pPr>
        <w:rPr>
          <w:rFonts w:asciiTheme="majorHAnsi" w:eastAsia="Times New Roman" w:hAnsiTheme="majorHAnsi" w:cs="Courier New"/>
          <w:sz w:val="32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 xml:space="preserve">Sana'y di magmaliw ang dati kong araw </w:t>
      </w:r>
    </w:p>
    <w:p w14:paraId="46091819" w14:textId="77777777" w:rsidR="005C4B8E" w:rsidRPr="009A5F90" w:rsidRDefault="005C4B8E" w:rsidP="005C4B8E">
      <w:pPr>
        <w:rPr>
          <w:rFonts w:asciiTheme="majorHAnsi" w:eastAsia="Times New Roman" w:hAnsiTheme="majorHAnsi" w:cs="Courier New"/>
          <w:sz w:val="32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 xml:space="preserve">Ng munti pang bata sa piling ni nanay. </w:t>
      </w:r>
    </w:p>
    <w:p w14:paraId="65EE447B" w14:textId="77777777" w:rsidR="005C4B8E" w:rsidRPr="009A5F90" w:rsidRDefault="005C4B8E" w:rsidP="005C4B8E">
      <w:pPr>
        <w:rPr>
          <w:rFonts w:asciiTheme="majorHAnsi" w:eastAsia="Times New Roman" w:hAnsiTheme="majorHAnsi" w:cs="Courier New"/>
          <w:sz w:val="32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 xml:space="preserve">Nais kong maulit ang a--wit ni inang mahal </w:t>
      </w:r>
    </w:p>
    <w:p w14:paraId="00C614E1" w14:textId="77777777" w:rsidR="005C4B8E" w:rsidRPr="009A5F90" w:rsidRDefault="005C4B8E" w:rsidP="005C4B8E">
      <w:pPr>
        <w:rPr>
          <w:rFonts w:asciiTheme="majorHAnsi" w:eastAsia="Times New Roman" w:hAnsiTheme="majorHAnsi" w:cs="Courier New"/>
          <w:sz w:val="32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 xml:space="preserve">Awit ng pag-ibig habang ako'y nasa duyan. </w:t>
      </w:r>
    </w:p>
    <w:p w14:paraId="03E23167" w14:textId="77777777" w:rsidR="00725271" w:rsidRDefault="00725271" w:rsidP="005C4B8E">
      <w:pPr>
        <w:rPr>
          <w:rFonts w:asciiTheme="majorHAnsi" w:eastAsia="Times New Roman" w:hAnsiTheme="majorHAnsi" w:cs="Courier New"/>
          <w:sz w:val="32"/>
          <w:szCs w:val="32"/>
        </w:rPr>
      </w:pPr>
    </w:p>
    <w:p w14:paraId="4A1BA852" w14:textId="77777777" w:rsidR="005C4B8E" w:rsidRPr="009A5F90" w:rsidRDefault="005C4B8E" w:rsidP="005C4B8E">
      <w:pPr>
        <w:rPr>
          <w:rFonts w:asciiTheme="majorHAnsi" w:eastAsia="Times New Roman" w:hAnsiTheme="majorHAnsi" w:cs="Courier New"/>
          <w:sz w:val="32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 xml:space="preserve">Sa aking pagtulog na labis ang himbing </w:t>
      </w:r>
    </w:p>
    <w:p w14:paraId="22152E8E" w14:textId="77777777" w:rsidR="005C4B8E" w:rsidRPr="009A5F90" w:rsidRDefault="005C4B8E" w:rsidP="005C4B8E">
      <w:pPr>
        <w:rPr>
          <w:rFonts w:asciiTheme="majorHAnsi" w:eastAsia="Times New Roman" w:hAnsiTheme="majorHAnsi" w:cs="Courier New"/>
          <w:sz w:val="32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 xml:space="preserve">Ang bantay ko'y tala ang tanod ko'y bituin </w:t>
      </w:r>
    </w:p>
    <w:p w14:paraId="21A7B795" w14:textId="77777777" w:rsidR="005C4B8E" w:rsidRPr="009A5F90" w:rsidRDefault="005C4B8E" w:rsidP="005C4B8E">
      <w:pPr>
        <w:rPr>
          <w:rFonts w:asciiTheme="majorHAnsi" w:eastAsia="Times New Roman" w:hAnsiTheme="majorHAnsi" w:cs="Courier New"/>
          <w:sz w:val="32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 xml:space="preserve">Sa piling ni nanay langit ang buhay </w:t>
      </w:r>
    </w:p>
    <w:p w14:paraId="3A3A993C" w14:textId="77777777" w:rsidR="005C4B8E" w:rsidRPr="009A5F90" w:rsidRDefault="005C4B8E" w:rsidP="005C4B8E">
      <w:pPr>
        <w:rPr>
          <w:rFonts w:asciiTheme="majorHAnsi" w:eastAsia="Times New Roman" w:hAnsiTheme="majorHAnsi" w:cs="Courier New"/>
          <w:sz w:val="32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 xml:space="preserve">Puso kong may dusa, sabik sa ugoy ng duyan. </w:t>
      </w:r>
    </w:p>
    <w:p w14:paraId="5A96A127" w14:textId="75155EEC" w:rsidR="005C4B8E" w:rsidRDefault="005C4B8E" w:rsidP="005C4B8E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9A5F90">
        <w:rPr>
          <w:rFonts w:asciiTheme="majorHAnsi" w:eastAsia="Times New Roman" w:hAnsiTheme="majorHAnsi" w:cs="Courier New"/>
          <w:sz w:val="32"/>
          <w:szCs w:val="32"/>
        </w:rPr>
        <w:t>Nais kong matulog sa dating duyan ko, inay. O inay.</w:t>
      </w:r>
      <w:r>
        <w:rPr>
          <w:sz w:val="40"/>
        </w:rPr>
        <w:br w:type="page"/>
      </w:r>
    </w:p>
    <w:p w14:paraId="308B5C61" w14:textId="3B0F7209" w:rsidR="004337B3" w:rsidRPr="007D30A2" w:rsidRDefault="00000000" w:rsidP="004337B3">
      <w:pPr>
        <w:pStyle w:val="Heading1"/>
      </w:pPr>
      <w:hyperlink w:anchor="_top" w:history="1">
        <w:bookmarkStart w:id="77" w:name="_Toc186886620"/>
        <w:r w:rsidR="004337B3" w:rsidRPr="008C425A">
          <w:rPr>
            <w:rStyle w:val="Hyperlink"/>
            <w:sz w:val="48"/>
            <w:szCs w:val="40"/>
            <w:u w:val="none"/>
          </w:rPr>
          <w:t>SA'YO LAMANG</w:t>
        </w:r>
        <w:bookmarkEnd w:id="77"/>
      </w:hyperlink>
      <w:r w:rsidR="004337B3" w:rsidRPr="008C425A">
        <w:rPr>
          <w:sz w:val="48"/>
          <w:szCs w:val="40"/>
        </w:rPr>
        <w:t xml:space="preserve"> </w:t>
      </w:r>
      <w:r w:rsidR="004337B3" w:rsidRPr="007D30A2">
        <w:br/>
      </w:r>
    </w:p>
    <w:p w14:paraId="6D63C27D" w14:textId="77777777" w:rsidR="004337B3" w:rsidRPr="00CA3D36" w:rsidRDefault="004337B3" w:rsidP="004337B3">
      <w:pPr>
        <w:pStyle w:val="HTMLPreformatted"/>
        <w:rPr>
          <w:rFonts w:asciiTheme="majorHAnsi" w:hAnsiTheme="majorHAnsi"/>
          <w:sz w:val="32"/>
          <w:szCs w:val="32"/>
        </w:rPr>
      </w:pPr>
      <w:r w:rsidRPr="00CA3D36">
        <w:rPr>
          <w:rFonts w:asciiTheme="majorHAnsi" w:hAnsiTheme="majorHAnsi"/>
          <w:sz w:val="32"/>
          <w:szCs w:val="32"/>
        </w:rPr>
        <w:t xml:space="preserve">Puso ko'y binihag mo, sa tamis ng Pagsuyo </w:t>
      </w:r>
      <w:r w:rsidRPr="00CA3D36">
        <w:rPr>
          <w:rFonts w:asciiTheme="majorHAnsi" w:hAnsiTheme="majorHAnsi"/>
          <w:sz w:val="32"/>
          <w:szCs w:val="32"/>
        </w:rPr>
        <w:br/>
        <w:t xml:space="preserve">Tanggapin yaring alay: ako'y Iyo </w:t>
      </w:r>
      <w:r w:rsidRPr="00CA3D36">
        <w:rPr>
          <w:rFonts w:asciiTheme="majorHAnsi" w:hAnsiTheme="majorHAnsi"/>
          <w:sz w:val="32"/>
          <w:szCs w:val="32"/>
        </w:rPr>
        <w:br/>
        <w:t xml:space="preserve">Habang buhay. </w:t>
      </w:r>
    </w:p>
    <w:p w14:paraId="272919AB" w14:textId="77777777" w:rsidR="004337B3" w:rsidRPr="00CA3D36" w:rsidRDefault="004337B3" w:rsidP="004337B3">
      <w:pPr>
        <w:pStyle w:val="HTMLPreformatted"/>
        <w:rPr>
          <w:rFonts w:asciiTheme="majorHAnsi" w:hAnsiTheme="majorHAnsi"/>
          <w:sz w:val="32"/>
          <w:szCs w:val="32"/>
        </w:rPr>
      </w:pPr>
      <w:r w:rsidRPr="00CA3D36">
        <w:rPr>
          <w:rFonts w:asciiTheme="majorHAnsi" w:hAnsiTheme="majorHAnsi"/>
          <w:sz w:val="32"/>
          <w:szCs w:val="32"/>
        </w:rPr>
        <w:br/>
        <w:t xml:space="preserve">Aanhin pa ang kayamanan ? Luho at </w:t>
      </w:r>
      <w:r w:rsidRPr="00CA3D36">
        <w:rPr>
          <w:rFonts w:asciiTheme="majorHAnsi" w:hAnsiTheme="majorHAnsi"/>
          <w:sz w:val="32"/>
          <w:szCs w:val="32"/>
        </w:rPr>
        <w:br/>
        <w:t xml:space="preserve">Karangalan ? </w:t>
      </w:r>
      <w:r w:rsidRPr="00CA3D36">
        <w:rPr>
          <w:rFonts w:asciiTheme="majorHAnsi" w:hAnsiTheme="majorHAnsi"/>
          <w:sz w:val="32"/>
          <w:szCs w:val="32"/>
        </w:rPr>
        <w:br/>
        <w:t xml:space="preserve">Kung ika'y mapa sa'kin , lahat na nga </w:t>
      </w:r>
      <w:r w:rsidRPr="00CA3D36">
        <w:rPr>
          <w:rFonts w:asciiTheme="majorHAnsi" w:hAnsiTheme="majorHAnsi"/>
          <w:sz w:val="32"/>
          <w:szCs w:val="32"/>
        </w:rPr>
        <w:br/>
        <w:t xml:space="preserve">Ay kakamtin. </w:t>
      </w:r>
      <w:r w:rsidRPr="00CA3D36">
        <w:rPr>
          <w:rFonts w:asciiTheme="majorHAnsi" w:hAnsiTheme="majorHAnsi"/>
          <w:sz w:val="32"/>
          <w:szCs w:val="32"/>
        </w:rPr>
        <w:br/>
      </w:r>
    </w:p>
    <w:p w14:paraId="6ECA6A18" w14:textId="77777777" w:rsidR="004337B3" w:rsidRPr="00CA3D36" w:rsidRDefault="004337B3" w:rsidP="004337B3">
      <w:pPr>
        <w:pStyle w:val="HTMLPreformatted"/>
        <w:rPr>
          <w:rFonts w:asciiTheme="majorHAnsi" w:hAnsiTheme="majorHAnsi"/>
          <w:sz w:val="32"/>
          <w:szCs w:val="32"/>
        </w:rPr>
      </w:pPr>
      <w:r w:rsidRPr="00CA3D36">
        <w:rPr>
          <w:rFonts w:asciiTheme="majorHAnsi" w:hAnsiTheme="majorHAnsi"/>
          <w:sz w:val="32"/>
          <w:szCs w:val="32"/>
        </w:rPr>
        <w:t xml:space="preserve">Sa’Yo lamang ang puso ko , </w:t>
      </w:r>
    </w:p>
    <w:p w14:paraId="665504AA" w14:textId="77777777" w:rsidR="004337B3" w:rsidRPr="00CA3D36" w:rsidRDefault="004337B3" w:rsidP="004337B3">
      <w:pPr>
        <w:pStyle w:val="HTMLPreformatted"/>
        <w:rPr>
          <w:rFonts w:asciiTheme="majorHAnsi" w:hAnsiTheme="majorHAnsi"/>
          <w:sz w:val="32"/>
          <w:szCs w:val="32"/>
        </w:rPr>
      </w:pPr>
      <w:r w:rsidRPr="00CA3D36">
        <w:rPr>
          <w:rFonts w:asciiTheme="majorHAnsi" w:hAnsiTheme="majorHAnsi"/>
          <w:sz w:val="32"/>
          <w:szCs w:val="32"/>
        </w:rPr>
        <w:t xml:space="preserve">Sa'yo Lamang ang buhay ko </w:t>
      </w:r>
      <w:r w:rsidRPr="00CA3D36">
        <w:rPr>
          <w:rFonts w:asciiTheme="majorHAnsi" w:hAnsiTheme="majorHAnsi"/>
          <w:sz w:val="32"/>
          <w:szCs w:val="32"/>
        </w:rPr>
        <w:br/>
        <w:t xml:space="preserve">Kalinisan , pagdarali-ta , </w:t>
      </w:r>
    </w:p>
    <w:p w14:paraId="66A0E7F7" w14:textId="77777777" w:rsidR="004337B3" w:rsidRPr="00CA3D36" w:rsidRDefault="004337B3" w:rsidP="004337B3">
      <w:pPr>
        <w:pStyle w:val="HTMLPreformatted"/>
        <w:rPr>
          <w:rFonts w:asciiTheme="majorHAnsi" w:hAnsiTheme="majorHAnsi"/>
          <w:sz w:val="32"/>
          <w:szCs w:val="32"/>
        </w:rPr>
      </w:pPr>
      <w:r w:rsidRPr="00CA3D36">
        <w:rPr>
          <w:rFonts w:asciiTheme="majorHAnsi" w:hAnsiTheme="majorHAnsi"/>
          <w:sz w:val="32"/>
          <w:szCs w:val="32"/>
        </w:rPr>
        <w:t xml:space="preserve">Pagtalima’y Aking sumpa </w:t>
      </w:r>
      <w:r w:rsidRPr="00CA3D36">
        <w:rPr>
          <w:rFonts w:asciiTheme="majorHAnsi" w:hAnsiTheme="majorHAnsi"/>
          <w:sz w:val="32"/>
          <w:szCs w:val="32"/>
        </w:rPr>
        <w:br/>
      </w:r>
    </w:p>
    <w:p w14:paraId="45EFD263" w14:textId="77777777" w:rsidR="004337B3" w:rsidRPr="00CA3D36" w:rsidRDefault="004337B3" w:rsidP="004337B3">
      <w:pPr>
        <w:pStyle w:val="HTMLPreformatted"/>
        <w:rPr>
          <w:rFonts w:asciiTheme="majorHAnsi" w:hAnsiTheme="majorHAnsi"/>
          <w:sz w:val="32"/>
          <w:szCs w:val="32"/>
        </w:rPr>
      </w:pPr>
      <w:r w:rsidRPr="00CA3D36">
        <w:rPr>
          <w:rFonts w:asciiTheme="majorHAnsi" w:hAnsiTheme="majorHAnsi"/>
          <w:sz w:val="32"/>
          <w:szCs w:val="32"/>
        </w:rPr>
        <w:t xml:space="preserve">Tangan kong kalooban , sa Iyo'y </w:t>
      </w:r>
      <w:r w:rsidRPr="00CA3D36">
        <w:rPr>
          <w:rFonts w:asciiTheme="majorHAnsi" w:hAnsiTheme="majorHAnsi"/>
          <w:sz w:val="32"/>
          <w:szCs w:val="32"/>
        </w:rPr>
        <w:br/>
        <w:t xml:space="preserve">Nilalaan . </w:t>
      </w:r>
      <w:r w:rsidRPr="00CA3D36">
        <w:rPr>
          <w:rFonts w:asciiTheme="majorHAnsi" w:hAnsiTheme="majorHAnsi"/>
          <w:sz w:val="32"/>
          <w:szCs w:val="32"/>
        </w:rPr>
        <w:br/>
        <w:t xml:space="preserve">Dahil atas ng pagsuyo , tumatalima </w:t>
      </w:r>
      <w:r w:rsidRPr="00CA3D36">
        <w:rPr>
          <w:rFonts w:asciiTheme="majorHAnsi" w:hAnsiTheme="majorHAnsi"/>
          <w:sz w:val="32"/>
          <w:szCs w:val="32"/>
        </w:rPr>
        <w:br/>
        <w:t xml:space="preserve">Lamang sa 'Yo. </w:t>
      </w:r>
      <w:r w:rsidRPr="00CA3D36">
        <w:rPr>
          <w:rFonts w:asciiTheme="majorHAnsi" w:hAnsiTheme="majorHAnsi"/>
          <w:sz w:val="32"/>
          <w:szCs w:val="32"/>
        </w:rPr>
        <w:br/>
      </w:r>
    </w:p>
    <w:p w14:paraId="276388FF" w14:textId="1C66E9C6" w:rsidR="004337B3" w:rsidRDefault="004337B3" w:rsidP="004337B3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CA3D36">
        <w:rPr>
          <w:rFonts w:asciiTheme="majorHAnsi" w:hAnsiTheme="majorHAnsi"/>
          <w:sz w:val="32"/>
          <w:szCs w:val="32"/>
        </w:rPr>
        <w:t xml:space="preserve">Sa 'Yo lamang ang puso ko , sa 'yo </w:t>
      </w:r>
      <w:r w:rsidRPr="00CA3D36">
        <w:rPr>
          <w:rFonts w:asciiTheme="majorHAnsi" w:hAnsiTheme="majorHAnsi"/>
          <w:sz w:val="32"/>
          <w:szCs w:val="32"/>
        </w:rPr>
        <w:br/>
        <w:t xml:space="preserve">Lamang ang buhay ko. </w:t>
      </w:r>
      <w:r w:rsidRPr="00CA3D36">
        <w:rPr>
          <w:rFonts w:asciiTheme="majorHAnsi" w:hAnsiTheme="majorHAnsi"/>
          <w:sz w:val="32"/>
          <w:szCs w:val="32"/>
        </w:rPr>
        <w:br/>
        <w:t xml:space="preserve">Kalinisan , pag- da -- ra- li- ta. </w:t>
      </w:r>
      <w:r w:rsidRPr="00CA3D36">
        <w:rPr>
          <w:rFonts w:asciiTheme="majorHAnsi" w:hAnsiTheme="majorHAnsi"/>
          <w:sz w:val="32"/>
          <w:szCs w:val="32"/>
        </w:rPr>
        <w:br/>
        <w:t>Pagtalima , aking sumpa.</w:t>
      </w:r>
      <w:r>
        <w:rPr>
          <w:sz w:val="40"/>
        </w:rPr>
        <w:br w:type="page"/>
      </w:r>
    </w:p>
    <w:p w14:paraId="2886C2C8" w14:textId="04BED0F9" w:rsidR="006D721F" w:rsidRPr="0077698E" w:rsidRDefault="00000000" w:rsidP="006D721F">
      <w:pPr>
        <w:pStyle w:val="Heading1"/>
        <w:rPr>
          <w:sz w:val="36"/>
          <w:szCs w:val="36"/>
        </w:rPr>
      </w:pPr>
      <w:hyperlink w:anchor="_top" w:history="1">
        <w:bookmarkStart w:id="78" w:name="_Toc186886621"/>
        <w:r w:rsidR="006D721F" w:rsidRPr="005A4BE6">
          <w:rPr>
            <w:rStyle w:val="Hyperlink"/>
            <w:sz w:val="48"/>
            <w:szCs w:val="40"/>
            <w:u w:val="none"/>
          </w:rPr>
          <w:t>SINO AKO?</w:t>
        </w:r>
        <w:bookmarkEnd w:id="78"/>
      </w:hyperlink>
      <w:r w:rsidR="006D721F" w:rsidRPr="005A4BE6">
        <w:rPr>
          <w:sz w:val="48"/>
          <w:szCs w:val="40"/>
        </w:rPr>
        <w:t xml:space="preserve"> </w:t>
      </w:r>
      <w:r w:rsidR="006D721F" w:rsidRPr="0077698E">
        <w:rPr>
          <w:sz w:val="36"/>
          <w:szCs w:val="36"/>
        </w:rPr>
        <w:br/>
      </w:r>
    </w:p>
    <w:p w14:paraId="54EB43CD" w14:textId="77777777" w:rsidR="006D721F" w:rsidRPr="007522C7" w:rsidRDefault="006D721F" w:rsidP="006D721F">
      <w:pPr>
        <w:pStyle w:val="HTMLPreformatted"/>
        <w:rPr>
          <w:rFonts w:asciiTheme="majorHAnsi" w:hAnsiTheme="majorHAnsi"/>
          <w:sz w:val="32"/>
          <w:szCs w:val="32"/>
        </w:rPr>
      </w:pPr>
      <w:r w:rsidRPr="007522C7">
        <w:rPr>
          <w:rFonts w:asciiTheme="majorHAnsi" w:hAnsiTheme="majorHAnsi"/>
          <w:sz w:val="32"/>
          <w:szCs w:val="32"/>
        </w:rPr>
        <w:t xml:space="preserve">Hiram sa Diyos ang aking buhay, </w:t>
      </w:r>
      <w:r w:rsidRPr="007522C7">
        <w:rPr>
          <w:rFonts w:asciiTheme="majorHAnsi" w:hAnsiTheme="majorHAnsi"/>
          <w:sz w:val="32"/>
          <w:szCs w:val="32"/>
        </w:rPr>
        <w:br/>
        <w:t xml:space="preserve">Ikaw at ako tanging handog lamang </w:t>
      </w:r>
      <w:r w:rsidRPr="007522C7">
        <w:rPr>
          <w:rFonts w:asciiTheme="majorHAnsi" w:hAnsiTheme="majorHAnsi"/>
          <w:sz w:val="32"/>
          <w:szCs w:val="32"/>
        </w:rPr>
        <w:br/>
        <w:t xml:space="preserve">Di ko ninais na ako'y isilang, </w:t>
      </w:r>
      <w:r w:rsidRPr="007522C7">
        <w:rPr>
          <w:rFonts w:asciiTheme="majorHAnsi" w:hAnsiTheme="majorHAnsi"/>
          <w:sz w:val="32"/>
          <w:szCs w:val="32"/>
        </w:rPr>
        <w:br/>
        <w:t xml:space="preserve">Ngunit salamat dahil may buhay. </w:t>
      </w:r>
      <w:r w:rsidRPr="007522C7">
        <w:rPr>
          <w:rFonts w:asciiTheme="majorHAnsi" w:hAnsiTheme="majorHAnsi"/>
          <w:sz w:val="32"/>
          <w:szCs w:val="32"/>
        </w:rPr>
        <w:br/>
      </w:r>
    </w:p>
    <w:p w14:paraId="609504CF" w14:textId="77777777" w:rsidR="006D721F" w:rsidRPr="007522C7" w:rsidRDefault="006D721F" w:rsidP="006D721F">
      <w:pPr>
        <w:pStyle w:val="HTMLPreformatted"/>
        <w:rPr>
          <w:rFonts w:asciiTheme="majorHAnsi" w:hAnsiTheme="majorHAnsi"/>
          <w:sz w:val="32"/>
          <w:szCs w:val="32"/>
        </w:rPr>
      </w:pPr>
      <w:r w:rsidRPr="007522C7">
        <w:rPr>
          <w:rFonts w:asciiTheme="majorHAnsi" w:hAnsiTheme="majorHAnsi"/>
          <w:sz w:val="32"/>
          <w:szCs w:val="32"/>
        </w:rPr>
        <w:t xml:space="preserve">Ref. </w:t>
      </w:r>
      <w:r w:rsidRPr="007522C7">
        <w:rPr>
          <w:rFonts w:asciiTheme="majorHAnsi" w:hAnsiTheme="majorHAnsi"/>
          <w:sz w:val="32"/>
          <w:szCs w:val="32"/>
        </w:rPr>
        <w:br/>
      </w:r>
    </w:p>
    <w:p w14:paraId="4FE66445" w14:textId="77777777" w:rsidR="006D721F" w:rsidRPr="007522C7" w:rsidRDefault="006D721F" w:rsidP="006D721F">
      <w:pPr>
        <w:pStyle w:val="HTMLPreformatted"/>
        <w:rPr>
          <w:rFonts w:asciiTheme="majorHAnsi" w:hAnsiTheme="majorHAnsi"/>
          <w:sz w:val="32"/>
          <w:szCs w:val="32"/>
        </w:rPr>
      </w:pPr>
      <w:r w:rsidRPr="007522C7">
        <w:rPr>
          <w:rFonts w:asciiTheme="majorHAnsi" w:hAnsiTheme="majorHAnsi"/>
          <w:sz w:val="32"/>
          <w:szCs w:val="32"/>
        </w:rPr>
        <w:t xml:space="preserve">Ligaya ko nang ako'y isilang </w:t>
      </w:r>
      <w:r w:rsidRPr="007522C7">
        <w:rPr>
          <w:rFonts w:asciiTheme="majorHAnsi" w:hAnsiTheme="majorHAnsi"/>
          <w:sz w:val="32"/>
          <w:szCs w:val="32"/>
        </w:rPr>
        <w:br/>
        <w:t xml:space="preserve">Pagkat tao ay mayroong dangal </w:t>
      </w:r>
      <w:r w:rsidRPr="007522C7">
        <w:rPr>
          <w:rFonts w:asciiTheme="majorHAnsi" w:hAnsiTheme="majorHAnsi"/>
          <w:sz w:val="32"/>
          <w:szCs w:val="32"/>
        </w:rPr>
        <w:br/>
        <w:t xml:space="preserve">Sinong may pag-ibig, </w:t>
      </w:r>
    </w:p>
    <w:p w14:paraId="54A19A8F" w14:textId="77777777" w:rsidR="006D721F" w:rsidRPr="007522C7" w:rsidRDefault="006D721F" w:rsidP="006D721F">
      <w:pPr>
        <w:pStyle w:val="HTMLPreformatted"/>
        <w:rPr>
          <w:rFonts w:asciiTheme="majorHAnsi" w:hAnsiTheme="majorHAnsi"/>
          <w:sz w:val="32"/>
          <w:szCs w:val="32"/>
        </w:rPr>
      </w:pPr>
      <w:r w:rsidRPr="007522C7">
        <w:rPr>
          <w:rFonts w:asciiTheme="majorHAnsi" w:hAnsiTheme="majorHAnsi"/>
          <w:sz w:val="32"/>
          <w:szCs w:val="32"/>
        </w:rPr>
        <w:t xml:space="preserve">sino'ng Nagmamahal </w:t>
      </w:r>
      <w:r w:rsidRPr="007522C7">
        <w:rPr>
          <w:rFonts w:asciiTheme="majorHAnsi" w:hAnsiTheme="majorHAnsi"/>
          <w:sz w:val="32"/>
          <w:szCs w:val="32"/>
        </w:rPr>
        <w:br/>
        <w:t xml:space="preserve">Kundi and taong Diyos ang Pinagmulan. </w:t>
      </w:r>
      <w:r w:rsidRPr="007522C7">
        <w:rPr>
          <w:rFonts w:asciiTheme="majorHAnsi" w:hAnsiTheme="majorHAnsi"/>
          <w:sz w:val="32"/>
          <w:szCs w:val="32"/>
        </w:rPr>
        <w:br/>
      </w:r>
    </w:p>
    <w:p w14:paraId="56B34494" w14:textId="77777777" w:rsidR="006D721F" w:rsidRPr="007522C7" w:rsidRDefault="006D721F" w:rsidP="006D721F">
      <w:pPr>
        <w:pStyle w:val="HTMLPreformatted"/>
        <w:rPr>
          <w:rFonts w:asciiTheme="majorHAnsi" w:hAnsiTheme="majorHAnsi"/>
          <w:sz w:val="32"/>
          <w:szCs w:val="32"/>
        </w:rPr>
      </w:pPr>
      <w:r w:rsidRPr="007522C7">
        <w:rPr>
          <w:rFonts w:asciiTheme="majorHAnsi" w:hAnsiTheme="majorHAnsi"/>
          <w:sz w:val="32"/>
          <w:szCs w:val="32"/>
        </w:rPr>
        <w:t xml:space="preserve">Kung 'di ako umibig, </w:t>
      </w:r>
    </w:p>
    <w:p w14:paraId="365AB96F" w14:textId="77777777" w:rsidR="006D721F" w:rsidRPr="007522C7" w:rsidRDefault="006D721F" w:rsidP="006D721F">
      <w:pPr>
        <w:pStyle w:val="HTMLPreformatted"/>
        <w:rPr>
          <w:rFonts w:asciiTheme="majorHAnsi" w:hAnsiTheme="majorHAnsi"/>
          <w:sz w:val="32"/>
          <w:szCs w:val="32"/>
        </w:rPr>
      </w:pPr>
      <w:r w:rsidRPr="007522C7">
        <w:rPr>
          <w:rFonts w:asciiTheme="majorHAnsi" w:hAnsiTheme="majorHAnsi"/>
          <w:sz w:val="32"/>
          <w:szCs w:val="32"/>
        </w:rPr>
        <w:t xml:space="preserve">Kung di ko man Bigyang halaga </w:t>
      </w:r>
      <w:r w:rsidRPr="007522C7">
        <w:rPr>
          <w:rFonts w:asciiTheme="majorHAnsi" w:hAnsiTheme="majorHAnsi"/>
          <w:sz w:val="32"/>
          <w:szCs w:val="32"/>
        </w:rPr>
        <w:br/>
        <w:t xml:space="preserve">Ang buhay kong handog, </w:t>
      </w:r>
    </w:p>
    <w:p w14:paraId="0C6F651D" w14:textId="51889EBB" w:rsidR="006D721F" w:rsidRDefault="006D721F" w:rsidP="006D721F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7522C7">
        <w:rPr>
          <w:rFonts w:asciiTheme="majorHAnsi" w:hAnsiTheme="majorHAnsi"/>
          <w:sz w:val="32"/>
          <w:szCs w:val="32"/>
        </w:rPr>
        <w:t xml:space="preserve">Ang buhay Kong hiram sa Diyos </w:t>
      </w:r>
      <w:r w:rsidRPr="007522C7">
        <w:rPr>
          <w:rFonts w:asciiTheme="majorHAnsi" w:hAnsiTheme="majorHAnsi"/>
          <w:sz w:val="32"/>
          <w:szCs w:val="32"/>
        </w:rPr>
        <w:br/>
        <w:t xml:space="preserve">Kung 'di ako nagmamahal, sino ako? </w:t>
      </w:r>
      <w:r>
        <w:rPr>
          <w:sz w:val="40"/>
        </w:rPr>
        <w:br w:type="page"/>
      </w:r>
    </w:p>
    <w:p w14:paraId="3FBC75D9" w14:textId="2E222E06" w:rsidR="0077698E" w:rsidRPr="00AB7C33" w:rsidRDefault="0077698E" w:rsidP="008A16FC">
      <w:pPr>
        <w:pStyle w:val="Heading1"/>
        <w:rPr>
          <w:rStyle w:val="Hyperlink"/>
          <w:sz w:val="48"/>
          <w:szCs w:val="40"/>
          <w:u w:val="none"/>
        </w:rPr>
      </w:pPr>
      <w:bookmarkStart w:id="79" w:name="_Toc186886622"/>
      <w:r w:rsidRPr="00AB7C33">
        <w:rPr>
          <w:rStyle w:val="Hyperlink"/>
          <w:sz w:val="48"/>
          <w:szCs w:val="40"/>
          <w:u w:val="none"/>
        </w:rPr>
        <w:lastRenderedPageBreak/>
        <w:t>SPIRIT SONG (TAGALOG)</w:t>
      </w:r>
      <w:bookmarkEnd w:id="79"/>
    </w:p>
    <w:p w14:paraId="3C01E631" w14:textId="77777777" w:rsidR="0077698E" w:rsidRDefault="0077698E" w:rsidP="0077698E">
      <w:pPr>
        <w:rPr>
          <w:rFonts w:ascii="Verdana" w:hAnsi="Verdana"/>
          <w:sz w:val="28"/>
          <w:szCs w:val="28"/>
        </w:rPr>
      </w:pPr>
    </w:p>
    <w:p w14:paraId="29322ADA" w14:textId="77777777" w:rsidR="00A26483" w:rsidRPr="002E49D9" w:rsidRDefault="00A26483" w:rsidP="0077698E">
      <w:pPr>
        <w:rPr>
          <w:rFonts w:ascii="Verdana" w:hAnsi="Verdana"/>
          <w:sz w:val="28"/>
          <w:szCs w:val="28"/>
        </w:rPr>
      </w:pPr>
    </w:p>
    <w:p w14:paraId="2FE8AFE8" w14:textId="77777777" w:rsidR="0077698E" w:rsidRPr="00A26483" w:rsidRDefault="0077698E" w:rsidP="0077698E">
      <w:pPr>
        <w:rPr>
          <w:rFonts w:asciiTheme="majorHAnsi" w:hAnsiTheme="majorHAnsi"/>
          <w:b/>
          <w:bCs/>
          <w:sz w:val="32"/>
          <w:szCs w:val="32"/>
        </w:rPr>
      </w:pPr>
      <w:r w:rsidRPr="00A26483">
        <w:rPr>
          <w:rFonts w:asciiTheme="majorHAnsi" w:hAnsiTheme="majorHAnsi"/>
          <w:b/>
          <w:bCs/>
          <w:sz w:val="32"/>
          <w:szCs w:val="32"/>
        </w:rPr>
        <w:t>I</w:t>
      </w:r>
    </w:p>
    <w:p w14:paraId="0CB12369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Hayaan mong ika’y yakapin</w:t>
      </w:r>
    </w:p>
    <w:p w14:paraId="02A83B9B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Ng pagmamahal ng Diyos</w:t>
      </w:r>
    </w:p>
    <w:p w14:paraId="0B034F3A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Punuin ang puso mo ng pag-ibig</w:t>
      </w:r>
    </w:p>
    <w:p w14:paraId="1903141B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Hayaan mong ika’y lukuban</w:t>
      </w:r>
    </w:p>
    <w:p w14:paraId="2627047A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Nang Espiritung Banal</w:t>
      </w:r>
    </w:p>
    <w:p w14:paraId="41E37B26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At mababago Niya ang ‘yong buhay</w:t>
      </w:r>
    </w:p>
    <w:p w14:paraId="4EF83330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</w:p>
    <w:p w14:paraId="22D09A72" w14:textId="77777777" w:rsidR="0077698E" w:rsidRPr="00A26483" w:rsidRDefault="0077698E" w:rsidP="0077698E">
      <w:pPr>
        <w:rPr>
          <w:rFonts w:asciiTheme="majorHAnsi" w:hAnsiTheme="majorHAnsi"/>
          <w:b/>
          <w:bCs/>
          <w:sz w:val="32"/>
          <w:szCs w:val="32"/>
        </w:rPr>
      </w:pPr>
      <w:r w:rsidRPr="00A26483">
        <w:rPr>
          <w:rFonts w:asciiTheme="majorHAnsi" w:hAnsiTheme="majorHAnsi"/>
          <w:b/>
          <w:bCs/>
          <w:sz w:val="32"/>
          <w:szCs w:val="32"/>
        </w:rPr>
        <w:t>REFRAIN</w:t>
      </w:r>
    </w:p>
    <w:p w14:paraId="37C1D15E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Hesus ko, Hesus ko</w:t>
      </w:r>
    </w:p>
    <w:p w14:paraId="2189E7B4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Ikaw ang buhay ko</w:t>
      </w:r>
    </w:p>
    <w:p w14:paraId="428AB517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Hesus ko, Hesus ko</w:t>
      </w:r>
    </w:p>
    <w:p w14:paraId="5E51FEE2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Ikaw ang buhay ko</w:t>
      </w:r>
    </w:p>
    <w:p w14:paraId="0AAC018A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</w:p>
    <w:p w14:paraId="03C3D205" w14:textId="77777777" w:rsidR="0077698E" w:rsidRPr="00A26483" w:rsidRDefault="0077698E" w:rsidP="0077698E">
      <w:pPr>
        <w:rPr>
          <w:rFonts w:asciiTheme="majorHAnsi" w:hAnsiTheme="majorHAnsi"/>
          <w:b/>
          <w:bCs/>
          <w:sz w:val="32"/>
          <w:szCs w:val="32"/>
        </w:rPr>
      </w:pPr>
      <w:r w:rsidRPr="00A26483">
        <w:rPr>
          <w:rFonts w:asciiTheme="majorHAnsi" w:hAnsiTheme="majorHAnsi"/>
          <w:b/>
          <w:bCs/>
          <w:sz w:val="32"/>
          <w:szCs w:val="32"/>
        </w:rPr>
        <w:t>II</w:t>
      </w:r>
    </w:p>
    <w:p w14:paraId="0A5CB6DA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Umawit tayong maligaya</w:t>
      </w:r>
    </w:p>
    <w:p w14:paraId="21DF830B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Puso natin magsaya</w:t>
      </w:r>
    </w:p>
    <w:p w14:paraId="16B2F92B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Ang lahat isugo natin sa kanya</w:t>
      </w:r>
    </w:p>
    <w:p w14:paraId="6B0D94A0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Maging luha at kabiguan</w:t>
      </w:r>
    </w:p>
    <w:p w14:paraId="030BAC33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Sakit at kalungkutan</w:t>
      </w:r>
    </w:p>
    <w:p w14:paraId="71D9CD8E" w14:textId="77777777" w:rsidR="0077698E" w:rsidRPr="00A26483" w:rsidRDefault="0077698E" w:rsidP="0077698E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t>Kay Hesus ito’y daling mapaparam</w:t>
      </w:r>
    </w:p>
    <w:p w14:paraId="0748CD6D" w14:textId="77777777" w:rsidR="00645004" w:rsidRPr="00A26483" w:rsidRDefault="00645004">
      <w:pPr>
        <w:rPr>
          <w:rFonts w:asciiTheme="majorHAnsi" w:hAnsiTheme="majorHAnsi"/>
          <w:sz w:val="32"/>
          <w:szCs w:val="32"/>
        </w:rPr>
      </w:pPr>
      <w:r w:rsidRPr="00A26483">
        <w:rPr>
          <w:rFonts w:asciiTheme="majorHAnsi" w:hAnsiTheme="majorHAnsi"/>
          <w:sz w:val="32"/>
          <w:szCs w:val="32"/>
        </w:rPr>
        <w:br w:type="page"/>
      </w:r>
    </w:p>
    <w:p w14:paraId="58E4247B" w14:textId="6E532895" w:rsidR="00BE7EF0" w:rsidRPr="00B61898" w:rsidRDefault="00000000" w:rsidP="00BE7EF0">
      <w:pPr>
        <w:pStyle w:val="Heading1"/>
        <w:rPr>
          <w:sz w:val="24"/>
        </w:rPr>
      </w:pPr>
      <w:hyperlink w:anchor="_top" w:history="1">
        <w:bookmarkStart w:id="80" w:name="_Toc186886623"/>
        <w:r w:rsidR="00BE7EF0" w:rsidRPr="005B60B7">
          <w:rPr>
            <w:rStyle w:val="Hyperlink"/>
            <w:sz w:val="44"/>
            <w:szCs w:val="36"/>
            <w:u w:val="none"/>
          </w:rPr>
          <w:t>STAR NG PASKO</w:t>
        </w:r>
        <w:bookmarkEnd w:id="80"/>
      </w:hyperlink>
      <w:r w:rsidR="00BE7EF0" w:rsidRPr="005B60B7">
        <w:rPr>
          <w:sz w:val="44"/>
          <w:szCs w:val="36"/>
        </w:rPr>
        <w:t xml:space="preserve"> </w:t>
      </w:r>
      <w:r w:rsidR="00BE7EF0" w:rsidRPr="00B61898">
        <w:rPr>
          <w:sz w:val="40"/>
        </w:rPr>
        <w:br/>
      </w:r>
    </w:p>
    <w:p w14:paraId="43586B35" w14:textId="77777777" w:rsidR="00BE7EF0" w:rsidRPr="00F360A7" w:rsidRDefault="00BE7EF0" w:rsidP="00BE7EF0">
      <w:pPr>
        <w:pStyle w:val="HTMLPreformatted"/>
        <w:rPr>
          <w:sz w:val="18"/>
        </w:rPr>
        <w:sectPr w:rsidR="00BE7EF0" w:rsidRPr="00F360A7" w:rsidSect="00BE7EF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15B901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Kung kailan pinakamadilim </w:t>
      </w:r>
      <w:r w:rsidRPr="00F360A7">
        <w:rPr>
          <w:rFonts w:asciiTheme="majorHAnsi" w:hAnsiTheme="majorHAnsi"/>
          <w:sz w:val="24"/>
        </w:rPr>
        <w:br/>
        <w:t xml:space="preserve">Ang mga tala ay mas nagniningning </w:t>
      </w:r>
      <w:r w:rsidRPr="00F360A7">
        <w:rPr>
          <w:rFonts w:asciiTheme="majorHAnsi" w:hAnsiTheme="majorHAnsi"/>
          <w:sz w:val="24"/>
        </w:rPr>
        <w:br/>
        <w:t xml:space="preserve">Gaano man kakapal ang ulap </w:t>
      </w:r>
      <w:r w:rsidRPr="00F360A7">
        <w:rPr>
          <w:rFonts w:asciiTheme="majorHAnsi" w:hAnsiTheme="majorHAnsi"/>
          <w:sz w:val="24"/>
        </w:rPr>
        <w:br/>
        <w:t xml:space="preserve">Sa likod nito ay may liwanag </w:t>
      </w:r>
      <w:r w:rsidRPr="00F360A7">
        <w:rPr>
          <w:rFonts w:asciiTheme="majorHAnsi" w:hAnsiTheme="majorHAnsi"/>
          <w:sz w:val="24"/>
        </w:rPr>
        <w:br/>
      </w:r>
    </w:p>
    <w:p w14:paraId="066732A9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Ang liwanag na ito </w:t>
      </w:r>
      <w:r w:rsidRPr="00F360A7">
        <w:rPr>
          <w:rFonts w:asciiTheme="majorHAnsi" w:hAnsiTheme="majorHAnsi"/>
          <w:sz w:val="24"/>
        </w:rPr>
        <w:br/>
        <w:t xml:space="preserve">Nasa 'ting lahat </w:t>
      </w:r>
      <w:r w:rsidRPr="00F360A7">
        <w:rPr>
          <w:rFonts w:asciiTheme="majorHAnsi" w:hAnsiTheme="majorHAnsi"/>
          <w:sz w:val="24"/>
        </w:rPr>
        <w:br/>
        <w:t xml:space="preserve">May sinag ang bawat pusong bukas </w:t>
      </w:r>
      <w:r w:rsidRPr="00F360A7">
        <w:rPr>
          <w:rFonts w:asciiTheme="majorHAnsi" w:hAnsiTheme="majorHAnsi"/>
          <w:sz w:val="24"/>
        </w:rPr>
        <w:br/>
        <w:t xml:space="preserve">Sa init ng mga yakap </w:t>
      </w:r>
      <w:r w:rsidRPr="00F360A7">
        <w:rPr>
          <w:rFonts w:asciiTheme="majorHAnsi" w:hAnsiTheme="majorHAnsi"/>
          <w:sz w:val="24"/>
        </w:rPr>
        <w:br/>
        <w:t xml:space="preserve">Maghihilom ang lahat ng sugat </w:t>
      </w:r>
      <w:r w:rsidRPr="00F360A7">
        <w:rPr>
          <w:rFonts w:asciiTheme="majorHAnsi" w:hAnsiTheme="majorHAnsi"/>
          <w:sz w:val="24"/>
        </w:rPr>
        <w:br/>
      </w:r>
    </w:p>
    <w:p w14:paraId="400F21F6" w14:textId="77777777" w:rsidR="00BE7EF0" w:rsidRPr="00F360A7" w:rsidRDefault="00BE7EF0" w:rsidP="00BE7EF0">
      <w:pPr>
        <w:pStyle w:val="HTMLPreformatted"/>
        <w:rPr>
          <w:rFonts w:asciiTheme="majorHAnsi" w:hAnsiTheme="majorHAnsi"/>
          <w:b/>
          <w:sz w:val="24"/>
        </w:rPr>
      </w:pPr>
      <w:r w:rsidRPr="00F360A7">
        <w:rPr>
          <w:rFonts w:asciiTheme="majorHAnsi" w:hAnsiTheme="majorHAnsi"/>
          <w:b/>
          <w:sz w:val="24"/>
        </w:rPr>
        <w:t>KORO:</w:t>
      </w:r>
    </w:p>
    <w:p w14:paraId="1F96A66C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Ang nagsindi nitong ilaw </w:t>
      </w:r>
      <w:r w:rsidRPr="00F360A7">
        <w:rPr>
          <w:rFonts w:asciiTheme="majorHAnsi" w:hAnsiTheme="majorHAnsi"/>
          <w:sz w:val="24"/>
        </w:rPr>
        <w:br/>
        <w:t xml:space="preserve">Walang iba kundi ikaw </w:t>
      </w:r>
      <w:r w:rsidRPr="00F360A7">
        <w:rPr>
          <w:rFonts w:asciiTheme="majorHAnsi" w:hAnsiTheme="majorHAnsi"/>
          <w:sz w:val="24"/>
        </w:rPr>
        <w:br/>
        <w:t xml:space="preserve">Salamat sa liwanag mo </w:t>
      </w:r>
      <w:r w:rsidRPr="00F360A7">
        <w:rPr>
          <w:rFonts w:asciiTheme="majorHAnsi" w:hAnsiTheme="majorHAnsi"/>
          <w:sz w:val="24"/>
        </w:rPr>
        <w:br/>
        <w:t xml:space="preserve">Muling magkakakulay ang pasko </w:t>
      </w:r>
      <w:r w:rsidRPr="00F360A7">
        <w:rPr>
          <w:rFonts w:asciiTheme="majorHAnsi" w:hAnsiTheme="majorHAnsi"/>
          <w:sz w:val="24"/>
        </w:rPr>
        <w:br/>
        <w:t xml:space="preserve">Salamat sa liwanag mo </w:t>
      </w:r>
      <w:r w:rsidRPr="00F360A7">
        <w:rPr>
          <w:rFonts w:asciiTheme="majorHAnsi" w:hAnsiTheme="majorHAnsi"/>
          <w:sz w:val="24"/>
        </w:rPr>
        <w:br/>
        <w:t xml:space="preserve">Muling magkakakulay ang pasko </w:t>
      </w:r>
      <w:r w:rsidRPr="00F360A7">
        <w:rPr>
          <w:rFonts w:asciiTheme="majorHAnsi" w:hAnsiTheme="majorHAnsi"/>
          <w:sz w:val="24"/>
        </w:rPr>
        <w:br/>
      </w:r>
    </w:p>
    <w:p w14:paraId="717B3EB8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Tayo ang ilaw sa madilim na daan </w:t>
      </w:r>
      <w:r w:rsidRPr="00F360A7">
        <w:rPr>
          <w:rFonts w:asciiTheme="majorHAnsi" w:hAnsiTheme="majorHAnsi"/>
          <w:sz w:val="24"/>
        </w:rPr>
        <w:br/>
        <w:t xml:space="preserve">Pagkakapit bisig lalong higpitan </w:t>
      </w:r>
      <w:r w:rsidRPr="00F360A7">
        <w:rPr>
          <w:rFonts w:asciiTheme="majorHAnsi" w:hAnsiTheme="majorHAnsi"/>
          <w:sz w:val="24"/>
        </w:rPr>
        <w:br/>
        <w:t xml:space="preserve">Dumaan man sa malakas na alon </w:t>
      </w:r>
      <w:r w:rsidRPr="00F360A7">
        <w:rPr>
          <w:rFonts w:asciiTheme="majorHAnsi" w:hAnsiTheme="majorHAnsi"/>
          <w:sz w:val="24"/>
        </w:rPr>
        <w:br/>
        <w:t xml:space="preserve">Lahat tayo’y makakaahon </w:t>
      </w:r>
      <w:r w:rsidRPr="00F360A7">
        <w:rPr>
          <w:rFonts w:asciiTheme="majorHAnsi" w:hAnsiTheme="majorHAnsi"/>
          <w:sz w:val="24"/>
        </w:rPr>
        <w:br/>
      </w:r>
    </w:p>
    <w:p w14:paraId="20220F9B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Ang liwanag na ito </w:t>
      </w:r>
      <w:r w:rsidRPr="00F360A7">
        <w:rPr>
          <w:rFonts w:asciiTheme="majorHAnsi" w:hAnsiTheme="majorHAnsi"/>
          <w:sz w:val="24"/>
        </w:rPr>
        <w:br/>
        <w:t xml:space="preserve">Nasa 'ting lahat </w:t>
      </w:r>
      <w:r w:rsidRPr="00F360A7">
        <w:rPr>
          <w:rFonts w:asciiTheme="majorHAnsi" w:hAnsiTheme="majorHAnsi"/>
          <w:sz w:val="24"/>
        </w:rPr>
        <w:br/>
        <w:t xml:space="preserve">May sinag ang bawat pusong bukas </w:t>
      </w:r>
      <w:r w:rsidRPr="00F360A7">
        <w:rPr>
          <w:rFonts w:asciiTheme="majorHAnsi" w:hAnsiTheme="majorHAnsi"/>
          <w:sz w:val="24"/>
        </w:rPr>
        <w:br/>
        <w:t xml:space="preserve">Sa init ng mga yakap </w:t>
      </w:r>
      <w:r w:rsidRPr="00F360A7">
        <w:rPr>
          <w:rFonts w:asciiTheme="majorHAnsi" w:hAnsiTheme="majorHAnsi"/>
          <w:sz w:val="24"/>
        </w:rPr>
        <w:br/>
        <w:t xml:space="preserve">Maghihilom ang lahat ng sugat </w:t>
      </w:r>
      <w:r w:rsidRPr="00F360A7">
        <w:rPr>
          <w:rFonts w:asciiTheme="majorHAnsi" w:hAnsiTheme="majorHAnsi"/>
          <w:sz w:val="24"/>
        </w:rPr>
        <w:br/>
      </w:r>
    </w:p>
    <w:p w14:paraId="55BD8366" w14:textId="77777777" w:rsidR="00BE7EF0" w:rsidRPr="00F360A7" w:rsidRDefault="00BE7EF0" w:rsidP="00BE7EF0">
      <w:pPr>
        <w:pStyle w:val="HTMLPreformatted"/>
        <w:rPr>
          <w:rFonts w:asciiTheme="majorHAnsi" w:hAnsiTheme="majorHAnsi"/>
          <w:b/>
          <w:sz w:val="24"/>
        </w:rPr>
      </w:pPr>
      <w:r w:rsidRPr="00F360A7">
        <w:rPr>
          <w:rFonts w:asciiTheme="majorHAnsi" w:hAnsiTheme="majorHAnsi"/>
          <w:b/>
          <w:sz w:val="24"/>
        </w:rPr>
        <w:t>KORO:</w:t>
      </w:r>
    </w:p>
    <w:p w14:paraId="6266D4F1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Ang nagsindi nitong ilaw </w:t>
      </w:r>
      <w:r w:rsidRPr="00F360A7">
        <w:rPr>
          <w:rFonts w:asciiTheme="majorHAnsi" w:hAnsiTheme="majorHAnsi"/>
          <w:sz w:val="24"/>
        </w:rPr>
        <w:br/>
        <w:t xml:space="preserve">Walang iba kundi ikaw </w:t>
      </w:r>
      <w:r w:rsidRPr="00F360A7">
        <w:rPr>
          <w:rFonts w:asciiTheme="majorHAnsi" w:hAnsiTheme="majorHAnsi"/>
          <w:sz w:val="24"/>
        </w:rPr>
        <w:br/>
        <w:t xml:space="preserve">Salamat sa liwanag mo </w:t>
      </w:r>
      <w:r w:rsidRPr="00F360A7">
        <w:rPr>
          <w:rFonts w:asciiTheme="majorHAnsi" w:hAnsiTheme="majorHAnsi"/>
          <w:sz w:val="24"/>
        </w:rPr>
        <w:br/>
        <w:t xml:space="preserve">Muling magkakakulay ang pasko </w:t>
      </w:r>
      <w:r w:rsidRPr="00F360A7">
        <w:rPr>
          <w:rFonts w:asciiTheme="majorHAnsi" w:hAnsiTheme="majorHAnsi"/>
          <w:sz w:val="24"/>
        </w:rPr>
        <w:br/>
        <w:t xml:space="preserve">Salamat sa liwanag mo </w:t>
      </w:r>
      <w:r w:rsidRPr="00F360A7">
        <w:rPr>
          <w:rFonts w:asciiTheme="majorHAnsi" w:hAnsiTheme="majorHAnsi"/>
          <w:sz w:val="24"/>
        </w:rPr>
        <w:br/>
      </w:r>
      <w:r w:rsidRPr="00F360A7">
        <w:rPr>
          <w:rFonts w:asciiTheme="majorHAnsi" w:hAnsiTheme="majorHAnsi"/>
          <w:sz w:val="24"/>
        </w:rPr>
        <w:t xml:space="preserve">Muling magkakakulay ang pasko </w:t>
      </w:r>
      <w:r w:rsidRPr="00F360A7">
        <w:rPr>
          <w:rFonts w:asciiTheme="majorHAnsi" w:hAnsiTheme="majorHAnsi"/>
          <w:sz w:val="24"/>
        </w:rPr>
        <w:br/>
      </w:r>
    </w:p>
    <w:p w14:paraId="1E04092E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Kikislap ang pag-asa </w:t>
      </w:r>
      <w:r w:rsidRPr="00F360A7">
        <w:rPr>
          <w:rFonts w:asciiTheme="majorHAnsi" w:hAnsiTheme="majorHAnsi"/>
          <w:sz w:val="24"/>
        </w:rPr>
        <w:br/>
        <w:t xml:space="preserve">Kahit kanino man </w:t>
      </w:r>
      <w:r w:rsidRPr="00F360A7">
        <w:rPr>
          <w:rFonts w:asciiTheme="majorHAnsi" w:hAnsiTheme="majorHAnsi"/>
          <w:sz w:val="24"/>
        </w:rPr>
        <w:br/>
      </w:r>
    </w:p>
    <w:p w14:paraId="1BE0E535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Dahil ikaw Bro, dahil ikaw Bro </w:t>
      </w:r>
      <w:r w:rsidRPr="00F360A7">
        <w:rPr>
          <w:rFonts w:asciiTheme="majorHAnsi" w:hAnsiTheme="majorHAnsi"/>
          <w:sz w:val="24"/>
        </w:rPr>
        <w:br/>
        <w:t xml:space="preserve">Dahil ikaw Bro </w:t>
      </w:r>
      <w:r w:rsidRPr="00F360A7">
        <w:rPr>
          <w:rFonts w:asciiTheme="majorHAnsi" w:hAnsiTheme="majorHAnsi"/>
          <w:sz w:val="24"/>
        </w:rPr>
        <w:br/>
        <w:t xml:space="preserve">Ang star ng pasko </w:t>
      </w:r>
      <w:r w:rsidRPr="00F360A7">
        <w:rPr>
          <w:rFonts w:asciiTheme="majorHAnsi" w:hAnsiTheme="majorHAnsi"/>
          <w:sz w:val="24"/>
        </w:rPr>
        <w:br/>
      </w:r>
    </w:p>
    <w:p w14:paraId="1DC5DE46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Salamat sa liwanag mo </w:t>
      </w:r>
      <w:r w:rsidRPr="00F360A7">
        <w:rPr>
          <w:rFonts w:asciiTheme="majorHAnsi" w:hAnsiTheme="majorHAnsi"/>
          <w:sz w:val="24"/>
        </w:rPr>
        <w:br/>
        <w:t xml:space="preserve">Muling magkakakulay ang pasko </w:t>
      </w:r>
      <w:r w:rsidRPr="00F360A7">
        <w:rPr>
          <w:rFonts w:asciiTheme="majorHAnsi" w:hAnsiTheme="majorHAnsi"/>
          <w:sz w:val="24"/>
        </w:rPr>
        <w:br/>
        <w:t xml:space="preserve">Salamat sa liwanag mo </w:t>
      </w:r>
      <w:r w:rsidRPr="00F360A7">
        <w:rPr>
          <w:rFonts w:asciiTheme="majorHAnsi" w:hAnsiTheme="majorHAnsi"/>
          <w:sz w:val="24"/>
        </w:rPr>
        <w:br/>
        <w:t xml:space="preserve">Muling magkakakulay ang pasko </w:t>
      </w:r>
      <w:r w:rsidRPr="00F360A7">
        <w:rPr>
          <w:rFonts w:asciiTheme="majorHAnsi" w:hAnsiTheme="majorHAnsi"/>
          <w:sz w:val="24"/>
        </w:rPr>
        <w:br/>
      </w:r>
    </w:p>
    <w:p w14:paraId="4AECE9DD" w14:textId="77777777" w:rsidR="00BE7EF0" w:rsidRPr="00F360A7" w:rsidRDefault="00BE7EF0" w:rsidP="00BE7EF0">
      <w:pPr>
        <w:pStyle w:val="HTMLPreformatted"/>
        <w:rPr>
          <w:rFonts w:asciiTheme="majorHAnsi" w:hAnsiTheme="majorHAnsi"/>
          <w:b/>
          <w:sz w:val="24"/>
        </w:rPr>
      </w:pPr>
      <w:r w:rsidRPr="00F360A7">
        <w:rPr>
          <w:rFonts w:asciiTheme="majorHAnsi" w:hAnsiTheme="majorHAnsi"/>
          <w:b/>
          <w:sz w:val="24"/>
        </w:rPr>
        <w:t>KORO:</w:t>
      </w:r>
    </w:p>
    <w:p w14:paraId="7DD4933B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Ang nagsindi nitong ilaw </w:t>
      </w:r>
      <w:r w:rsidRPr="00F360A7">
        <w:rPr>
          <w:rFonts w:asciiTheme="majorHAnsi" w:hAnsiTheme="majorHAnsi"/>
          <w:sz w:val="24"/>
        </w:rPr>
        <w:br/>
        <w:t xml:space="preserve">Walang iba kundi ikaw </w:t>
      </w:r>
      <w:r w:rsidRPr="00F360A7">
        <w:rPr>
          <w:rFonts w:asciiTheme="majorHAnsi" w:hAnsiTheme="majorHAnsi"/>
          <w:sz w:val="24"/>
        </w:rPr>
        <w:br/>
        <w:t xml:space="preserve">Salamat sa liwanag mo </w:t>
      </w:r>
      <w:r w:rsidRPr="00F360A7">
        <w:rPr>
          <w:rFonts w:asciiTheme="majorHAnsi" w:hAnsiTheme="majorHAnsi"/>
          <w:sz w:val="24"/>
        </w:rPr>
        <w:br/>
        <w:t xml:space="preserve">Muling magkakakulay ang pasko </w:t>
      </w:r>
      <w:r w:rsidRPr="00F360A7">
        <w:rPr>
          <w:rFonts w:asciiTheme="majorHAnsi" w:hAnsiTheme="majorHAnsi"/>
          <w:sz w:val="24"/>
        </w:rPr>
        <w:br/>
      </w:r>
    </w:p>
    <w:p w14:paraId="5F21375E" w14:textId="77777777" w:rsidR="00BE7EF0" w:rsidRPr="00F360A7" w:rsidRDefault="00BE7EF0" w:rsidP="00BE7EF0">
      <w:pPr>
        <w:pStyle w:val="HTMLPreformatted"/>
        <w:rPr>
          <w:rFonts w:asciiTheme="majorHAnsi" w:hAnsiTheme="majorHAnsi"/>
          <w:b/>
          <w:sz w:val="24"/>
        </w:rPr>
      </w:pPr>
      <w:r w:rsidRPr="00F360A7">
        <w:rPr>
          <w:rFonts w:asciiTheme="majorHAnsi" w:hAnsiTheme="majorHAnsi"/>
          <w:b/>
          <w:sz w:val="24"/>
        </w:rPr>
        <w:t>KORO:</w:t>
      </w:r>
    </w:p>
    <w:p w14:paraId="1855F195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Ang nagsindi nitong ilaw </w:t>
      </w:r>
      <w:r w:rsidRPr="00F360A7">
        <w:rPr>
          <w:rFonts w:asciiTheme="majorHAnsi" w:hAnsiTheme="majorHAnsi"/>
          <w:sz w:val="24"/>
        </w:rPr>
        <w:br/>
        <w:t xml:space="preserve">Walang iba kundi ikaw </w:t>
      </w:r>
      <w:r w:rsidRPr="00F360A7">
        <w:rPr>
          <w:rFonts w:asciiTheme="majorHAnsi" w:hAnsiTheme="majorHAnsi"/>
          <w:sz w:val="24"/>
        </w:rPr>
        <w:br/>
        <w:t xml:space="preserve">Salamat sa liwanag mo </w:t>
      </w:r>
      <w:r w:rsidRPr="00F360A7">
        <w:rPr>
          <w:rFonts w:asciiTheme="majorHAnsi" w:hAnsiTheme="majorHAnsi"/>
          <w:sz w:val="24"/>
        </w:rPr>
        <w:br/>
        <w:t xml:space="preserve">Muling magkakakulay ang pasko </w:t>
      </w:r>
      <w:r w:rsidRPr="00F360A7">
        <w:rPr>
          <w:rFonts w:asciiTheme="majorHAnsi" w:hAnsiTheme="majorHAnsi"/>
          <w:sz w:val="24"/>
        </w:rPr>
        <w:br/>
      </w:r>
    </w:p>
    <w:p w14:paraId="3421B234" w14:textId="77777777" w:rsidR="00BE7EF0" w:rsidRPr="00F360A7" w:rsidRDefault="00BE7EF0" w:rsidP="00BE7EF0">
      <w:pPr>
        <w:pStyle w:val="HTMLPreformatted"/>
        <w:rPr>
          <w:rFonts w:asciiTheme="majorHAnsi" w:hAnsiTheme="majorHAnsi"/>
          <w:b/>
          <w:sz w:val="24"/>
        </w:rPr>
      </w:pPr>
      <w:r w:rsidRPr="00F360A7">
        <w:rPr>
          <w:rFonts w:asciiTheme="majorHAnsi" w:hAnsiTheme="majorHAnsi"/>
          <w:b/>
          <w:sz w:val="24"/>
        </w:rPr>
        <w:t>KORO:</w:t>
      </w:r>
    </w:p>
    <w:p w14:paraId="0BBE3CE6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Ang nagsindi nitong ilaw </w:t>
      </w:r>
      <w:r w:rsidRPr="00F360A7">
        <w:rPr>
          <w:rFonts w:asciiTheme="majorHAnsi" w:hAnsiTheme="majorHAnsi"/>
          <w:sz w:val="24"/>
        </w:rPr>
        <w:br/>
        <w:t xml:space="preserve">Walang iba kundi ikaw </w:t>
      </w:r>
      <w:r w:rsidRPr="00F360A7">
        <w:rPr>
          <w:rFonts w:asciiTheme="majorHAnsi" w:hAnsiTheme="majorHAnsi"/>
          <w:sz w:val="24"/>
        </w:rPr>
        <w:br/>
        <w:t xml:space="preserve">Salamat sa liwanag mo </w:t>
      </w:r>
      <w:r w:rsidRPr="00F360A7">
        <w:rPr>
          <w:rFonts w:asciiTheme="majorHAnsi" w:hAnsiTheme="majorHAnsi"/>
          <w:sz w:val="24"/>
        </w:rPr>
        <w:br/>
        <w:t xml:space="preserve">Muling magkakakulay ang pasko </w:t>
      </w:r>
      <w:r w:rsidRPr="00F360A7">
        <w:rPr>
          <w:rFonts w:asciiTheme="majorHAnsi" w:hAnsiTheme="majorHAnsi"/>
          <w:sz w:val="24"/>
        </w:rPr>
        <w:br/>
      </w:r>
    </w:p>
    <w:p w14:paraId="1C330C63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</w:p>
    <w:p w14:paraId="6D6EFAB8" w14:textId="77777777" w:rsidR="00BE7EF0" w:rsidRPr="00F360A7" w:rsidRDefault="00BE7EF0" w:rsidP="00BE7EF0">
      <w:pPr>
        <w:pStyle w:val="HTMLPreformatted"/>
        <w:rPr>
          <w:rFonts w:asciiTheme="majorHAnsi" w:hAnsiTheme="majorHAnsi"/>
          <w:sz w:val="24"/>
        </w:rPr>
      </w:pPr>
      <w:r w:rsidRPr="00F360A7">
        <w:rPr>
          <w:rFonts w:asciiTheme="majorHAnsi" w:hAnsiTheme="majorHAnsi"/>
          <w:sz w:val="24"/>
        </w:rPr>
        <w:t xml:space="preserve">Dahil ikaw Bro, dahil ikaw Bro </w:t>
      </w:r>
      <w:r w:rsidRPr="00F360A7">
        <w:rPr>
          <w:rFonts w:asciiTheme="majorHAnsi" w:hAnsiTheme="majorHAnsi"/>
          <w:sz w:val="24"/>
        </w:rPr>
        <w:br/>
        <w:t xml:space="preserve">Dahil ikaw Bro </w:t>
      </w:r>
      <w:r w:rsidRPr="00F360A7">
        <w:rPr>
          <w:rFonts w:asciiTheme="majorHAnsi" w:hAnsiTheme="majorHAnsi"/>
          <w:sz w:val="24"/>
        </w:rPr>
        <w:br/>
        <w:t xml:space="preserve">Ang star ng pasko! </w:t>
      </w:r>
    </w:p>
    <w:p w14:paraId="55954CFE" w14:textId="77777777" w:rsidR="00BE7EF0" w:rsidRPr="00F360A7" w:rsidRDefault="00BE7EF0" w:rsidP="00BE7EF0">
      <w:pPr>
        <w:rPr>
          <w:sz w:val="20"/>
        </w:rPr>
        <w:sectPr w:rsidR="00BE7EF0" w:rsidRPr="00F360A7" w:rsidSect="0066644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B798B1" w14:textId="77777777" w:rsidR="00BE7EF0" w:rsidRPr="00F360A7" w:rsidRDefault="00BE7EF0" w:rsidP="00BE7EF0">
      <w:pPr>
        <w:rPr>
          <w:sz w:val="20"/>
        </w:rPr>
      </w:pPr>
    </w:p>
    <w:p w14:paraId="35960FAD" w14:textId="77777777" w:rsidR="00BE7EF0" w:rsidRDefault="00BE7EF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DC7F04C" w14:textId="255E8160" w:rsidR="00F6115D" w:rsidRPr="006D51F6" w:rsidRDefault="00000000" w:rsidP="00EE5081">
      <w:pPr>
        <w:pStyle w:val="Heading1"/>
        <w:rPr>
          <w:sz w:val="40"/>
          <w:szCs w:val="40"/>
        </w:rPr>
      </w:pPr>
      <w:hyperlink w:anchor="_top" w:history="1">
        <w:bookmarkStart w:id="81" w:name="_Toc186886624"/>
        <w:r w:rsidR="0027372B" w:rsidRPr="006D51F6">
          <w:rPr>
            <w:rStyle w:val="Hyperlink"/>
            <w:color w:val="2E74B5" w:themeColor="accent1" w:themeShade="BF"/>
            <w:sz w:val="48"/>
            <w:szCs w:val="40"/>
            <w:u w:val="none"/>
          </w:rPr>
          <w:t>STELLA MARIS</w:t>
        </w:r>
        <w:bookmarkEnd w:id="81"/>
      </w:hyperlink>
    </w:p>
    <w:p w14:paraId="3A5A6309" w14:textId="77777777" w:rsidR="00F6115D" w:rsidRDefault="00F6115D" w:rsidP="00F6115D">
      <w:pPr>
        <w:rPr>
          <w:rFonts w:cs="Arial"/>
          <w:color w:val="000000"/>
          <w:sz w:val="32"/>
          <w:szCs w:val="32"/>
          <w:shd w:val="clear" w:color="auto" w:fill="FFFFFF"/>
        </w:rPr>
      </w:pPr>
    </w:p>
    <w:p w14:paraId="0E1EE10E" w14:textId="51AC9C5E" w:rsidR="005E09FD" w:rsidRPr="005E09FD" w:rsidRDefault="005E09FD" w:rsidP="00F6115D">
      <w:pPr>
        <w:rPr>
          <w:rFonts w:cs="Arial"/>
          <w:b/>
          <w:bCs/>
          <w:color w:val="000000"/>
          <w:sz w:val="32"/>
          <w:szCs w:val="32"/>
          <w:shd w:val="clear" w:color="auto" w:fill="FFFFFF"/>
        </w:rPr>
      </w:pPr>
      <w:r w:rsidRPr="005E09FD">
        <w:rPr>
          <w:rFonts w:cs="Arial"/>
          <w:b/>
          <w:bCs/>
          <w:color w:val="000000"/>
          <w:sz w:val="32"/>
          <w:szCs w:val="32"/>
          <w:shd w:val="clear" w:color="auto" w:fill="FFFFFF"/>
        </w:rPr>
        <w:t>I</w:t>
      </w:r>
    </w:p>
    <w:p w14:paraId="6955B17E" w14:textId="77777777" w:rsidR="005E09FD" w:rsidRDefault="00F6115D" w:rsidP="00F6115D">
      <w:pPr>
        <w:rPr>
          <w:rFonts w:asciiTheme="majorHAnsi" w:hAnsiTheme="majorHAnsi" w:cs="Arial"/>
          <w:color w:val="000000"/>
          <w:sz w:val="32"/>
          <w:szCs w:val="32"/>
        </w:rPr>
      </w:pPr>
      <w:r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Kung itong aming paglalayag</w:t>
      </w:r>
      <w:r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Inabot ng pagkabagabag</w:t>
      </w:r>
      <w:r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Nawa'y mabanaagan ka</w:t>
      </w:r>
      <w:r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Hinirang na tala ng umaga</w:t>
      </w:r>
      <w:r w:rsidRPr="00715316">
        <w:rPr>
          <w:rFonts w:asciiTheme="majorHAnsi" w:hAnsiTheme="majorHAnsi" w:cs="Arial"/>
          <w:color w:val="000000"/>
          <w:sz w:val="32"/>
          <w:szCs w:val="32"/>
        </w:rPr>
        <w:br/>
      </w:r>
    </w:p>
    <w:p w14:paraId="3A99DE14" w14:textId="77777777" w:rsidR="005E09FD" w:rsidRDefault="005E09FD" w:rsidP="00F6115D">
      <w:pPr>
        <w:rPr>
          <w:rFonts w:asciiTheme="majorHAnsi" w:hAnsiTheme="majorHAnsi" w:cs="Arial"/>
          <w:color w:val="000000"/>
          <w:sz w:val="32"/>
          <w:szCs w:val="32"/>
        </w:rPr>
      </w:pPr>
      <w:r w:rsidRPr="005E09FD">
        <w:rPr>
          <w:rFonts w:asciiTheme="majorHAnsi" w:hAnsiTheme="majorHAnsi" w:cs="Arial"/>
          <w:b/>
          <w:bCs/>
          <w:color w:val="000000"/>
          <w:sz w:val="32"/>
          <w:szCs w:val="32"/>
        </w:rPr>
        <w:t>II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Kahit alon man ng pangamba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Di alintana sapagkat naro'n ka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Ni unos ng pighati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At kadiliman ng gabi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5E09FD">
        <w:rPr>
          <w:rFonts w:asciiTheme="majorHAnsi" w:hAnsiTheme="majorHAnsi" w:cs="Arial"/>
          <w:b/>
          <w:bCs/>
          <w:color w:val="000000"/>
          <w:sz w:val="32"/>
          <w:szCs w:val="32"/>
          <w:shd w:val="clear" w:color="auto" w:fill="FFFFFF"/>
        </w:rPr>
        <w:t>KORO: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Maria sa puso ninuman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Ika'y tala ng kalangitan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Ningning mo ay walang pagmamaliw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Inang sinta, Inang ginigiliw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</w:p>
    <w:p w14:paraId="3896186D" w14:textId="4EBC7B51" w:rsidR="00F6115D" w:rsidRPr="00715316" w:rsidRDefault="005E09FD" w:rsidP="00F6115D">
      <w:pPr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</w:pPr>
      <w:r w:rsidRPr="005E09FD">
        <w:rPr>
          <w:rFonts w:asciiTheme="majorHAnsi" w:hAnsiTheme="majorHAnsi" w:cs="Arial"/>
          <w:b/>
          <w:bCs/>
          <w:color w:val="000000"/>
          <w:sz w:val="32"/>
          <w:szCs w:val="32"/>
        </w:rPr>
        <w:t>III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Tanglawan kami aming ina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Sa kalangitan naming pita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Nawa'y maging hantungang</w:t>
      </w:r>
      <w:r w:rsidR="00F6115D" w:rsidRPr="00715316">
        <w:rPr>
          <w:rFonts w:asciiTheme="majorHAnsi" w:hAnsiTheme="majorHAnsi" w:cs="Arial"/>
          <w:color w:val="000000"/>
          <w:sz w:val="32"/>
          <w:szCs w:val="32"/>
        </w:rPr>
        <w:br/>
      </w:r>
      <w:r w:rsidR="00F6115D" w:rsidRPr="00715316">
        <w:rPr>
          <w:rFonts w:asciiTheme="majorHAnsi" w:hAnsiTheme="majorHAnsi" w:cs="Arial"/>
          <w:color w:val="000000"/>
          <w:sz w:val="32"/>
          <w:szCs w:val="32"/>
          <w:shd w:val="clear" w:color="auto" w:fill="FFFFFF"/>
        </w:rPr>
        <w:t>Pinakamimithing kaharian (KORO)</w:t>
      </w:r>
    </w:p>
    <w:p w14:paraId="7133E45D" w14:textId="77777777" w:rsidR="00F6115D" w:rsidRPr="00715316" w:rsidRDefault="00F6115D" w:rsidP="00F6115D">
      <w:pPr>
        <w:rPr>
          <w:rFonts w:cs="Arial"/>
          <w:color w:val="000000"/>
          <w:sz w:val="32"/>
          <w:szCs w:val="32"/>
          <w:shd w:val="clear" w:color="auto" w:fill="FFFFFF"/>
        </w:rPr>
      </w:pPr>
      <w:r w:rsidRPr="00715316">
        <w:rPr>
          <w:rFonts w:cs="Arial"/>
          <w:color w:val="000000"/>
          <w:sz w:val="32"/>
          <w:szCs w:val="32"/>
          <w:shd w:val="clear" w:color="auto" w:fill="FFFFFF"/>
        </w:rPr>
        <w:br w:type="page"/>
      </w:r>
    </w:p>
    <w:p w14:paraId="6ECCAAA9" w14:textId="77777777" w:rsidR="00F6115D" w:rsidRPr="00715316" w:rsidRDefault="00F6115D" w:rsidP="00F6115D">
      <w:pPr>
        <w:jc w:val="center"/>
        <w:rPr>
          <w:rFonts w:ascii="Arial" w:hAnsi="Arial" w:cs="Arial"/>
          <w:b/>
          <w:sz w:val="28"/>
          <w:szCs w:val="28"/>
        </w:rPr>
        <w:sectPr w:rsidR="00F6115D" w:rsidRPr="00715316" w:rsidSect="005D48E8">
          <w:type w:val="continuous"/>
          <w:pgSz w:w="12240" w:h="15840"/>
          <w:pgMar w:top="1170" w:right="1440" w:bottom="810" w:left="1440" w:header="720" w:footer="720" w:gutter="0"/>
          <w:cols w:space="720"/>
          <w:docGrid w:linePitch="360"/>
        </w:sectPr>
      </w:pPr>
    </w:p>
    <w:p w14:paraId="52C60EC4" w14:textId="44F8406A" w:rsidR="00E04FE2" w:rsidRPr="00D32FE9" w:rsidRDefault="00000000" w:rsidP="00E0262C">
      <w:pPr>
        <w:pStyle w:val="Heading1"/>
        <w:rPr>
          <w:rStyle w:val="Hyperlink"/>
          <w:sz w:val="48"/>
          <w:szCs w:val="36"/>
          <w:u w:val="none"/>
        </w:rPr>
      </w:pPr>
      <w:hyperlink w:anchor="_top" w:history="1">
        <w:bookmarkStart w:id="82" w:name="_Toc186886625"/>
        <w:r w:rsidR="00E04FE2" w:rsidRPr="00D32FE9">
          <w:rPr>
            <w:rStyle w:val="Hyperlink"/>
            <w:sz w:val="48"/>
            <w:szCs w:val="36"/>
            <w:u w:val="none"/>
          </w:rPr>
          <w:t>STO. NIÑO HYMN</w:t>
        </w:r>
        <w:bookmarkEnd w:id="82"/>
      </w:hyperlink>
    </w:p>
    <w:p w14:paraId="13315903" w14:textId="77777777" w:rsidR="00E04FE2" w:rsidRDefault="00E04FE2" w:rsidP="00E04FE2">
      <w:pPr>
        <w:spacing w:line="276" w:lineRule="auto"/>
        <w:rPr>
          <w:rFonts w:ascii="Verdana" w:hAnsi="Verdana" w:cstheme="minorHAnsi"/>
          <w:sz w:val="28"/>
          <w:szCs w:val="28"/>
        </w:rPr>
      </w:pPr>
    </w:p>
    <w:p w14:paraId="67307977" w14:textId="77777777" w:rsidR="00E04FE2" w:rsidRDefault="00E04FE2" w:rsidP="00E04FE2">
      <w:pPr>
        <w:spacing w:line="276" w:lineRule="auto"/>
        <w:rPr>
          <w:rFonts w:ascii="Verdana" w:hAnsi="Verdana" w:cstheme="minorHAnsi"/>
          <w:sz w:val="28"/>
          <w:szCs w:val="28"/>
        </w:rPr>
      </w:pPr>
    </w:p>
    <w:p w14:paraId="49B0BEF8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O Santo Niño, mahal naming santo</w:t>
      </w:r>
    </w:p>
    <w:p w14:paraId="1C9B09C9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Patron ng bata’t matatanda</w:t>
      </w:r>
    </w:p>
    <w:p w14:paraId="02D327C2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Purihi’t sambahin ang Kanyang ngalan</w:t>
      </w:r>
    </w:p>
    <w:p w14:paraId="79A8F8BE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Magalak tayo at masiyahan</w:t>
      </w:r>
    </w:p>
    <w:p w14:paraId="625B84DD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6C04FC28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Kung ang hanap ninyo’y kapayapaan</w:t>
      </w:r>
    </w:p>
    <w:p w14:paraId="164A7DA0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Pagmamahal ng Amang lumalang</w:t>
      </w:r>
    </w:p>
    <w:p w14:paraId="42C2169A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Lumapit tayo’t tayo’y magpugay</w:t>
      </w:r>
    </w:p>
    <w:p w14:paraId="2AE9E39E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Pakungdangan sa diyos na maykapal</w:t>
      </w:r>
    </w:p>
    <w:p w14:paraId="69CDFDC9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1E8DFC9C" w14:textId="77777777" w:rsidR="00E04FE2" w:rsidRPr="00C77D4B" w:rsidRDefault="00E04FE2" w:rsidP="00E04FE2">
      <w:pPr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C77D4B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</w:p>
    <w:p w14:paraId="4820B86D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Ang ating puso, ang ating diwa</w:t>
      </w:r>
    </w:p>
    <w:p w14:paraId="2A4FF994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Ating ialay ng kusa</w:t>
      </w:r>
    </w:p>
    <w:p w14:paraId="59265D49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Sa ‘ting Poong D’yos</w:t>
      </w:r>
    </w:p>
    <w:p w14:paraId="2FD58E0A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Tanging S’yang may gawa</w:t>
      </w:r>
    </w:p>
    <w:p w14:paraId="2EB6EB47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Sa lahat ng mga bansa</w:t>
      </w:r>
    </w:p>
    <w:p w14:paraId="3A6CCDDF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7B22BDFF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Magpasalamat, tayo’y manalig</w:t>
      </w:r>
    </w:p>
    <w:p w14:paraId="7EDFE59B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Sa ating Diyos ng pag-ibig</w:t>
      </w:r>
    </w:p>
    <w:p w14:paraId="6E7862D1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Tayo’y umasa na kahit s’ya’y paslit</w:t>
      </w:r>
    </w:p>
    <w:p w14:paraId="1B73E157" w14:textId="77777777" w:rsidR="00E04FE2" w:rsidRPr="00B25DCA" w:rsidRDefault="00E04FE2" w:rsidP="00E04FE2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Hinding hindi ka iwawaglit</w:t>
      </w:r>
    </w:p>
    <w:p w14:paraId="4798925C" w14:textId="4E87C6A2" w:rsidR="00EE5A1F" w:rsidRDefault="00EE5A1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 w:type="page"/>
      </w:r>
    </w:p>
    <w:p w14:paraId="18C7FE03" w14:textId="53355CBD" w:rsidR="00EE5A1F" w:rsidRPr="00D32FE9" w:rsidRDefault="00000000" w:rsidP="00EE5A1F">
      <w:pPr>
        <w:pStyle w:val="Heading1"/>
        <w:rPr>
          <w:rStyle w:val="Hyperlink"/>
          <w:sz w:val="48"/>
          <w:szCs w:val="36"/>
          <w:u w:val="none"/>
        </w:rPr>
      </w:pPr>
      <w:hyperlink w:anchor="_top" w:history="1">
        <w:hyperlink w:anchor="_top" w:history="1">
          <w:bookmarkStart w:id="83" w:name="_Toc186886626"/>
          <w:r w:rsidR="00017F9C" w:rsidRPr="00D32FE9">
            <w:rPr>
              <w:rStyle w:val="Hyperlink"/>
              <w:sz w:val="48"/>
              <w:szCs w:val="36"/>
              <w:u w:val="none"/>
            </w:rPr>
            <w:t>STO. NIÑO HYMN</w:t>
          </w:r>
        </w:hyperlink>
        <w:r w:rsidR="00017F9C">
          <w:rPr>
            <w:rStyle w:val="Hyperlink"/>
            <w:sz w:val="48"/>
            <w:szCs w:val="36"/>
            <w:u w:val="none"/>
          </w:rPr>
          <w:t xml:space="preserve"> (</w:t>
        </w:r>
        <w:r w:rsidR="00017F9C" w:rsidRPr="0090468C">
          <w:rPr>
            <w:rStyle w:val="Hyperlink"/>
            <w:i/>
            <w:iCs/>
            <w:sz w:val="48"/>
            <w:szCs w:val="36"/>
            <w:u w:val="none"/>
          </w:rPr>
          <w:t>COMPLETE</w:t>
        </w:r>
        <w:r w:rsidR="00017F9C">
          <w:rPr>
            <w:rStyle w:val="Hyperlink"/>
            <w:sz w:val="48"/>
            <w:szCs w:val="36"/>
            <w:u w:val="none"/>
          </w:rPr>
          <w:t>)</w:t>
        </w:r>
        <w:bookmarkEnd w:id="83"/>
        <w:r w:rsidR="00017F9C">
          <w:rPr>
            <w:rStyle w:val="Hyperlink"/>
            <w:sz w:val="48"/>
            <w:szCs w:val="36"/>
            <w:u w:val="none"/>
          </w:rPr>
          <w:t xml:space="preserve"> </w:t>
        </w:r>
      </w:hyperlink>
    </w:p>
    <w:p w14:paraId="4B687867" w14:textId="77777777" w:rsidR="00EE5A1F" w:rsidRDefault="00EE5A1F" w:rsidP="00EE5A1F">
      <w:pPr>
        <w:spacing w:line="276" w:lineRule="auto"/>
        <w:rPr>
          <w:rFonts w:ascii="Verdana" w:hAnsi="Verdana" w:cstheme="minorHAnsi"/>
          <w:sz w:val="28"/>
          <w:szCs w:val="28"/>
        </w:rPr>
      </w:pPr>
    </w:p>
    <w:p w14:paraId="01DFF3EB" w14:textId="77777777" w:rsidR="00EE5A1F" w:rsidRDefault="00EE5A1F" w:rsidP="00EE5A1F">
      <w:pPr>
        <w:spacing w:line="276" w:lineRule="auto"/>
        <w:rPr>
          <w:rFonts w:ascii="Verdana" w:hAnsi="Verdana" w:cstheme="minorHAnsi"/>
          <w:sz w:val="28"/>
          <w:szCs w:val="28"/>
        </w:rPr>
      </w:pPr>
    </w:p>
    <w:p w14:paraId="0B9136A6" w14:textId="77777777" w:rsidR="00F751CB" w:rsidRDefault="00F751CB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  <w:sectPr w:rsidR="00F751CB" w:rsidSect="00D64537">
          <w:type w:val="continuous"/>
          <w:pgSz w:w="12240" w:h="15840"/>
          <w:pgMar w:top="1170" w:right="1440" w:bottom="810" w:left="1440" w:header="720" w:footer="720" w:gutter="0"/>
          <w:cols w:space="720"/>
          <w:docGrid w:linePitch="360"/>
        </w:sectPr>
      </w:pPr>
    </w:p>
    <w:p w14:paraId="079D3273" w14:textId="1B3C16BE" w:rsidR="00EE5A1F" w:rsidRPr="00B25DCA" w:rsidRDefault="00F751CB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F751CB">
        <w:rPr>
          <w:rFonts w:asciiTheme="majorHAnsi" w:eastAsia="Times New Roman" w:hAnsiTheme="majorHAnsi" w:cs="Courier New"/>
          <w:b/>
          <w:bCs/>
          <w:sz w:val="32"/>
          <w:szCs w:val="32"/>
        </w:rPr>
        <w:t>VERSE I</w:t>
      </w:r>
      <w:r>
        <w:rPr>
          <w:rFonts w:asciiTheme="majorHAnsi" w:eastAsia="Times New Roman" w:hAnsiTheme="majorHAnsi" w:cs="Courier New"/>
          <w:sz w:val="32"/>
          <w:szCs w:val="32"/>
        </w:rPr>
        <w:br/>
      </w:r>
      <w:r w:rsidR="00EE5A1F" w:rsidRPr="00B25DCA">
        <w:rPr>
          <w:rFonts w:asciiTheme="majorHAnsi" w:eastAsia="Times New Roman" w:hAnsiTheme="majorHAnsi" w:cs="Courier New"/>
          <w:sz w:val="32"/>
          <w:szCs w:val="32"/>
        </w:rPr>
        <w:t>O Santo Niño, mahal naming santo</w:t>
      </w:r>
      <w:r w:rsidR="00EA2FD1">
        <w:rPr>
          <w:rFonts w:asciiTheme="majorHAnsi" w:eastAsia="Times New Roman" w:hAnsiTheme="majorHAnsi" w:cs="Courier New"/>
          <w:sz w:val="32"/>
          <w:szCs w:val="32"/>
        </w:rPr>
        <w:t>!</w:t>
      </w:r>
    </w:p>
    <w:p w14:paraId="34A52279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Patron ng bata’t matatanda</w:t>
      </w:r>
    </w:p>
    <w:p w14:paraId="3E284B5F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Purihi’t sambahin ang Kanyang ngalan</w:t>
      </w:r>
    </w:p>
    <w:p w14:paraId="2AE05AC9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Magalak tayo at masiyahan</w:t>
      </w:r>
    </w:p>
    <w:p w14:paraId="7C0795F3" w14:textId="4D0B50E1" w:rsidR="00EE5A1F" w:rsidRPr="00B25DCA" w:rsidRDefault="00F751CB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>
        <w:rPr>
          <w:rFonts w:asciiTheme="majorHAnsi" w:eastAsia="Times New Roman" w:hAnsiTheme="majorHAnsi" w:cs="Courier New"/>
          <w:sz w:val="32"/>
          <w:szCs w:val="32"/>
        </w:rPr>
        <w:br/>
      </w:r>
      <w:r w:rsidRPr="00F751CB">
        <w:rPr>
          <w:rFonts w:asciiTheme="majorHAnsi" w:eastAsia="Times New Roman" w:hAnsiTheme="majorHAnsi" w:cs="Courier New"/>
          <w:b/>
          <w:bCs/>
          <w:sz w:val="32"/>
          <w:szCs w:val="32"/>
        </w:rPr>
        <w:t>VERSE I</w:t>
      </w:r>
      <w:r>
        <w:rPr>
          <w:rFonts w:asciiTheme="majorHAnsi" w:eastAsia="Times New Roman" w:hAnsiTheme="majorHAnsi" w:cs="Courier New"/>
          <w:b/>
          <w:bCs/>
          <w:sz w:val="32"/>
          <w:szCs w:val="32"/>
        </w:rPr>
        <w:t>I</w:t>
      </w:r>
    </w:p>
    <w:p w14:paraId="4A108FAD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Kung ang hanap ninyo’y kapayapaan</w:t>
      </w:r>
    </w:p>
    <w:p w14:paraId="7864B82F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Pagmamahal ng Amang lumalang</w:t>
      </w:r>
    </w:p>
    <w:p w14:paraId="4AFAE932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Lumapit tayo’t tayo’y magpugay</w:t>
      </w:r>
    </w:p>
    <w:p w14:paraId="16D10267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Pakungdangan sa diyos na maykapal</w:t>
      </w:r>
    </w:p>
    <w:p w14:paraId="6B55D7B9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5741B7C9" w14:textId="77777777" w:rsidR="00EE5A1F" w:rsidRPr="00C77D4B" w:rsidRDefault="00EE5A1F" w:rsidP="00EE5A1F">
      <w:pPr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C77D4B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</w:p>
    <w:p w14:paraId="0F34834C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Ang ating puso, ang ating diwa</w:t>
      </w:r>
    </w:p>
    <w:p w14:paraId="6C9DB5F3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Ating ialay ng kusa</w:t>
      </w:r>
    </w:p>
    <w:p w14:paraId="795A2615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Sa ‘ting Poong D’yos</w:t>
      </w:r>
    </w:p>
    <w:p w14:paraId="1273E8BF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Tanging S’yang may gawa</w:t>
      </w:r>
    </w:p>
    <w:p w14:paraId="03B49745" w14:textId="110BD1C0" w:rsidR="00EE5A1F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Sa lahat ng mga bansa</w:t>
      </w:r>
    </w:p>
    <w:p w14:paraId="0D7A6BD9" w14:textId="77777777" w:rsidR="005F6A12" w:rsidRPr="00B25DCA" w:rsidRDefault="005F6A12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421BE82A" w14:textId="106589CF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43A672A4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Magpasalamat, tayo’y manalig</w:t>
      </w:r>
    </w:p>
    <w:p w14:paraId="6388E02F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Sa ating Diyos ng pag-ibig</w:t>
      </w:r>
    </w:p>
    <w:p w14:paraId="150D466A" w14:textId="77777777" w:rsidR="00EE5A1F" w:rsidRPr="00B25DCA" w:rsidRDefault="00EE5A1F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Tayo’y umasa na kahit s’ya’y paslit</w:t>
      </w:r>
    </w:p>
    <w:p w14:paraId="39531418" w14:textId="6D5997A6" w:rsidR="00EE5A1F" w:rsidRDefault="00EE5A1F" w:rsidP="00EE5A1F">
      <w:pPr>
        <w:spacing w:line="276" w:lineRule="auto"/>
        <w:rPr>
          <w:rFonts w:asciiTheme="majorHAnsi" w:eastAsia="Times New Roman" w:hAnsiTheme="majorHAnsi" w:cs="Courier New"/>
          <w:i/>
          <w:iCs/>
          <w:sz w:val="32"/>
          <w:szCs w:val="32"/>
        </w:rPr>
      </w:pPr>
      <w:r w:rsidRPr="00B25DCA">
        <w:rPr>
          <w:rFonts w:asciiTheme="majorHAnsi" w:eastAsia="Times New Roman" w:hAnsiTheme="majorHAnsi" w:cs="Courier New"/>
          <w:sz w:val="32"/>
          <w:szCs w:val="32"/>
        </w:rPr>
        <w:t>Hinding hindi ka iwawaglit</w:t>
      </w:r>
      <w:r w:rsidR="0068353A">
        <w:rPr>
          <w:rFonts w:asciiTheme="majorHAnsi" w:eastAsia="Times New Roman" w:hAnsiTheme="majorHAnsi" w:cs="Courier New"/>
          <w:sz w:val="32"/>
          <w:szCs w:val="32"/>
        </w:rPr>
        <w:br/>
      </w:r>
      <w:r w:rsidR="0068353A" w:rsidRPr="0068353A">
        <w:rPr>
          <w:rFonts w:asciiTheme="majorHAnsi" w:eastAsia="Times New Roman" w:hAnsiTheme="majorHAnsi" w:cs="Courier New"/>
          <w:i/>
          <w:iCs/>
          <w:sz w:val="32"/>
          <w:szCs w:val="32"/>
        </w:rPr>
        <w:t>(repeat I &amp; II, then KORO 2)</w:t>
      </w:r>
    </w:p>
    <w:p w14:paraId="211BB9DC" w14:textId="3FB5FED2" w:rsidR="0068353A" w:rsidRDefault="0068353A" w:rsidP="00EE5A1F">
      <w:pPr>
        <w:spacing w:line="276" w:lineRule="auto"/>
        <w:rPr>
          <w:rFonts w:asciiTheme="majorHAnsi" w:eastAsia="Times New Roman" w:hAnsiTheme="majorHAnsi" w:cs="Courier New"/>
          <w:i/>
          <w:iCs/>
          <w:sz w:val="32"/>
          <w:szCs w:val="32"/>
        </w:rPr>
      </w:pPr>
    </w:p>
    <w:p w14:paraId="43FD8638" w14:textId="21858D08" w:rsidR="0068353A" w:rsidRPr="00E01032" w:rsidRDefault="00405FB4" w:rsidP="00EE5A1F">
      <w:pPr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E01032">
        <w:rPr>
          <w:rFonts w:asciiTheme="majorHAnsi" w:eastAsia="Times New Roman" w:hAnsiTheme="majorHAnsi" w:cs="Courier New"/>
          <w:b/>
          <w:bCs/>
          <w:sz w:val="32"/>
          <w:szCs w:val="32"/>
        </w:rPr>
        <w:t>KORO 2</w:t>
      </w:r>
    </w:p>
    <w:p w14:paraId="1B802D9F" w14:textId="462F50FB" w:rsidR="00405FB4" w:rsidRDefault="00294B38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>
        <w:rPr>
          <w:rFonts w:asciiTheme="majorHAnsi" w:eastAsia="Times New Roman" w:hAnsiTheme="majorHAnsi" w:cs="Courier New"/>
          <w:sz w:val="32"/>
          <w:szCs w:val="32"/>
        </w:rPr>
        <w:t>Halina’t magsaya, halina’t umawit</w:t>
      </w:r>
    </w:p>
    <w:p w14:paraId="20428261" w14:textId="0B00735B" w:rsidR="00294B38" w:rsidRDefault="00294B38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>
        <w:rPr>
          <w:rFonts w:asciiTheme="majorHAnsi" w:eastAsia="Times New Roman" w:hAnsiTheme="majorHAnsi" w:cs="Courier New"/>
          <w:sz w:val="32"/>
          <w:szCs w:val="32"/>
        </w:rPr>
        <w:t>Sa ating Diyos ng pag-ibig.</w:t>
      </w:r>
      <w:r>
        <w:rPr>
          <w:rFonts w:asciiTheme="majorHAnsi" w:eastAsia="Times New Roman" w:hAnsiTheme="majorHAnsi" w:cs="Courier New"/>
          <w:sz w:val="32"/>
          <w:szCs w:val="32"/>
        </w:rPr>
        <w:br/>
        <w:t>Sa ating paghibik, tayo’y mananabik,</w:t>
      </w:r>
      <w:r>
        <w:rPr>
          <w:rFonts w:asciiTheme="majorHAnsi" w:eastAsia="Times New Roman" w:hAnsiTheme="majorHAnsi" w:cs="Courier New"/>
          <w:sz w:val="32"/>
          <w:szCs w:val="32"/>
        </w:rPr>
        <w:br/>
        <w:t>Sa ti’y sak</w:t>
      </w:r>
      <w:r w:rsidR="00E01032">
        <w:rPr>
          <w:rFonts w:asciiTheme="majorHAnsi" w:eastAsia="Times New Roman" w:hAnsiTheme="majorHAnsi" w:cs="Courier New"/>
          <w:sz w:val="32"/>
          <w:szCs w:val="32"/>
        </w:rPr>
        <w:t>si’y lupa’t langit.</w:t>
      </w:r>
    </w:p>
    <w:p w14:paraId="2B560F60" w14:textId="1F989AE3" w:rsidR="00E01032" w:rsidRDefault="00E01032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</w:p>
    <w:p w14:paraId="3C7AB51B" w14:textId="237A9869" w:rsidR="00E01032" w:rsidRDefault="00310846" w:rsidP="00EE5A1F">
      <w:pPr>
        <w:spacing w:line="276" w:lineRule="auto"/>
        <w:rPr>
          <w:rFonts w:asciiTheme="majorHAnsi" w:eastAsia="Times New Roman" w:hAnsiTheme="majorHAnsi" w:cstheme="majorHAnsi"/>
          <w:sz w:val="32"/>
          <w:szCs w:val="32"/>
        </w:rPr>
      </w:pPr>
      <w:r>
        <w:rPr>
          <w:rFonts w:asciiTheme="majorHAnsi" w:eastAsia="Times New Roman" w:hAnsiTheme="majorHAnsi" w:cs="Courier New"/>
          <w:sz w:val="32"/>
          <w:szCs w:val="32"/>
        </w:rPr>
        <w:t>Sa ligayat’t lumbay sa mundong ibabaw</w:t>
      </w:r>
      <w:r>
        <w:rPr>
          <w:rFonts w:asciiTheme="majorHAnsi" w:eastAsia="Times New Roman" w:hAnsiTheme="majorHAnsi" w:cs="Courier New"/>
          <w:sz w:val="32"/>
          <w:szCs w:val="32"/>
        </w:rPr>
        <w:br/>
        <w:t>Ang Santo Ni</w:t>
      </w:r>
      <w:r>
        <w:rPr>
          <w:rFonts w:asciiTheme="majorHAnsi" w:eastAsia="Times New Roman" w:hAnsiTheme="majorHAnsi" w:cstheme="majorHAnsi"/>
          <w:sz w:val="32"/>
          <w:szCs w:val="32"/>
        </w:rPr>
        <w:t>ñ</w:t>
      </w:r>
      <w:r>
        <w:rPr>
          <w:rFonts w:asciiTheme="majorHAnsi" w:eastAsia="Times New Roman" w:hAnsiTheme="majorHAnsi" w:cs="Courier New"/>
          <w:sz w:val="32"/>
          <w:szCs w:val="32"/>
        </w:rPr>
        <w:t>o’y ating tanglaw.</w:t>
      </w:r>
      <w:r>
        <w:rPr>
          <w:rFonts w:asciiTheme="majorHAnsi" w:eastAsia="Times New Roman" w:hAnsiTheme="majorHAnsi" w:cs="Courier New"/>
          <w:sz w:val="32"/>
          <w:szCs w:val="32"/>
        </w:rPr>
        <w:br/>
        <w:t>O Santo Ni</w:t>
      </w:r>
      <w:r>
        <w:rPr>
          <w:rFonts w:asciiTheme="majorHAnsi" w:eastAsia="Times New Roman" w:hAnsiTheme="majorHAnsi" w:cstheme="majorHAnsi"/>
          <w:sz w:val="32"/>
          <w:szCs w:val="32"/>
        </w:rPr>
        <w:t>ño! O Santo Niño!</w:t>
      </w:r>
    </w:p>
    <w:p w14:paraId="51C1B4C1" w14:textId="77777777" w:rsidR="00EE404E" w:rsidRDefault="00310846" w:rsidP="00EE404E">
      <w:pPr>
        <w:spacing w:line="276" w:lineRule="auto"/>
        <w:rPr>
          <w:rFonts w:asciiTheme="majorHAnsi" w:eastAsia="Times New Roman" w:hAnsiTheme="majorHAnsi" w:cstheme="majorHAnsi"/>
          <w:sz w:val="32"/>
          <w:szCs w:val="32"/>
        </w:rPr>
      </w:pPr>
      <w:r>
        <w:rPr>
          <w:rFonts w:asciiTheme="majorHAnsi" w:eastAsia="Times New Roman" w:hAnsiTheme="majorHAnsi" w:cstheme="majorHAnsi"/>
          <w:sz w:val="32"/>
          <w:szCs w:val="32"/>
        </w:rPr>
        <w:t>Ligaya’t buhay naming kinapal</w:t>
      </w:r>
      <w:r w:rsidR="00EE404E">
        <w:rPr>
          <w:rFonts w:asciiTheme="majorHAnsi" w:eastAsia="Times New Roman" w:hAnsiTheme="majorHAnsi" w:cstheme="majorHAnsi"/>
          <w:sz w:val="32"/>
          <w:szCs w:val="32"/>
        </w:rPr>
        <w:t>.</w:t>
      </w:r>
      <w:r w:rsidR="00EE404E">
        <w:rPr>
          <w:rFonts w:asciiTheme="majorHAnsi" w:eastAsia="Times New Roman" w:hAnsiTheme="majorHAnsi" w:cstheme="majorHAnsi"/>
          <w:sz w:val="32"/>
          <w:szCs w:val="32"/>
        </w:rPr>
        <w:br/>
      </w:r>
      <w:r w:rsidR="00EE404E">
        <w:rPr>
          <w:rFonts w:asciiTheme="majorHAnsi" w:eastAsia="Times New Roman" w:hAnsiTheme="majorHAnsi" w:cstheme="majorHAnsi"/>
          <w:sz w:val="32"/>
          <w:szCs w:val="32"/>
        </w:rPr>
        <w:br/>
      </w:r>
      <w:r w:rsidR="00EE404E">
        <w:rPr>
          <w:rFonts w:asciiTheme="majorHAnsi" w:eastAsia="Times New Roman" w:hAnsiTheme="majorHAnsi" w:cs="Courier New"/>
          <w:sz w:val="32"/>
          <w:szCs w:val="32"/>
        </w:rPr>
        <w:t>O Santo Ni</w:t>
      </w:r>
      <w:r w:rsidR="00EE404E">
        <w:rPr>
          <w:rFonts w:asciiTheme="majorHAnsi" w:eastAsia="Times New Roman" w:hAnsiTheme="majorHAnsi" w:cstheme="majorHAnsi"/>
          <w:sz w:val="32"/>
          <w:szCs w:val="32"/>
        </w:rPr>
        <w:t>ño! O Santo Niño!</w:t>
      </w:r>
    </w:p>
    <w:p w14:paraId="3135A766" w14:textId="21595373" w:rsidR="00310846" w:rsidRPr="0068353A" w:rsidRDefault="00297B23" w:rsidP="00EE5A1F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>
        <w:rPr>
          <w:rFonts w:asciiTheme="majorHAnsi" w:eastAsia="Times New Roman" w:hAnsiTheme="majorHAnsi" w:cs="Courier New"/>
          <w:sz w:val="32"/>
          <w:szCs w:val="32"/>
        </w:rPr>
        <w:t>Ligay’t buhay naming kinapal.</w:t>
      </w:r>
    </w:p>
    <w:p w14:paraId="5CEA22B8" w14:textId="2E18F268" w:rsidR="00F751CB" w:rsidRDefault="0068353A" w:rsidP="00E04FE2">
      <w:pPr>
        <w:spacing w:line="276" w:lineRule="auto"/>
        <w:rPr>
          <w:rFonts w:ascii="Verdana" w:hAnsi="Verdana"/>
          <w:sz w:val="28"/>
          <w:szCs w:val="28"/>
        </w:rPr>
        <w:sectPr w:rsidR="00F751CB" w:rsidSect="0033447C">
          <w:type w:val="continuous"/>
          <w:pgSz w:w="12240" w:h="15840"/>
          <w:pgMar w:top="1170" w:right="758" w:bottom="810" w:left="1440" w:header="720" w:footer="720" w:gutter="0"/>
          <w:cols w:num="2" w:space="720"/>
          <w:docGrid w:linePitch="360"/>
        </w:sectPr>
      </w:pPr>
      <w:r>
        <w:rPr>
          <w:rFonts w:ascii="Verdana" w:hAnsi="Verdana"/>
          <w:sz w:val="28"/>
          <w:szCs w:val="28"/>
        </w:rPr>
        <w:br/>
      </w:r>
    </w:p>
    <w:p w14:paraId="49DC0566" w14:textId="77777777" w:rsidR="00E04FE2" w:rsidRPr="008D544F" w:rsidRDefault="00E04FE2" w:rsidP="00E04FE2">
      <w:pPr>
        <w:spacing w:line="276" w:lineRule="auto"/>
        <w:rPr>
          <w:rFonts w:ascii="Verdana" w:hAnsi="Verdana"/>
          <w:sz w:val="28"/>
          <w:szCs w:val="28"/>
        </w:rPr>
      </w:pPr>
    </w:p>
    <w:p w14:paraId="5260D4F9" w14:textId="77777777" w:rsidR="0014277B" w:rsidRDefault="0014277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CC556AB" w14:textId="42DDCF27" w:rsidR="00842BC1" w:rsidRPr="00E0262C" w:rsidRDefault="00000000" w:rsidP="00842BC1">
      <w:pPr>
        <w:pStyle w:val="Heading1"/>
        <w:rPr>
          <w:sz w:val="36"/>
          <w:szCs w:val="36"/>
        </w:rPr>
      </w:pPr>
      <w:hyperlink w:anchor="_top" w:history="1">
        <w:bookmarkStart w:id="84" w:name="_Toc186886627"/>
        <w:r w:rsidR="00842BC1" w:rsidRPr="00B05ADE">
          <w:rPr>
            <w:rStyle w:val="Hyperlink"/>
            <w:sz w:val="48"/>
            <w:szCs w:val="40"/>
            <w:u w:val="none"/>
          </w:rPr>
          <w:t>SUGAT NI KRISTO</w:t>
        </w:r>
        <w:bookmarkEnd w:id="84"/>
      </w:hyperlink>
      <w:r w:rsidR="00842BC1" w:rsidRPr="00E0262C">
        <w:rPr>
          <w:sz w:val="36"/>
          <w:szCs w:val="36"/>
        </w:rPr>
        <w:t xml:space="preserve"> </w:t>
      </w:r>
      <w:r w:rsidR="00842BC1" w:rsidRPr="00E0262C">
        <w:rPr>
          <w:sz w:val="36"/>
          <w:szCs w:val="36"/>
        </w:rPr>
        <w:br/>
      </w:r>
    </w:p>
    <w:p w14:paraId="10B1170D" w14:textId="77777777" w:rsidR="001E2E78" w:rsidRDefault="001E2E78" w:rsidP="00842BC1">
      <w:pPr>
        <w:pStyle w:val="HTMLPreformatted"/>
        <w:rPr>
          <w:rFonts w:asciiTheme="majorHAnsi" w:hAnsiTheme="majorHAnsi"/>
          <w:sz w:val="32"/>
          <w:szCs w:val="32"/>
        </w:rPr>
      </w:pPr>
    </w:p>
    <w:p w14:paraId="099A8D08" w14:textId="72D28123" w:rsidR="00842BC1" w:rsidRPr="00CB20CB" w:rsidRDefault="00842BC1" w:rsidP="00842BC1">
      <w:pPr>
        <w:pStyle w:val="HTMLPreformatted"/>
        <w:rPr>
          <w:rFonts w:asciiTheme="majorHAnsi" w:hAnsiTheme="majorHAnsi"/>
          <w:sz w:val="32"/>
          <w:szCs w:val="32"/>
        </w:rPr>
      </w:pPr>
      <w:r w:rsidRPr="00CB20CB">
        <w:rPr>
          <w:rFonts w:asciiTheme="majorHAnsi" w:hAnsiTheme="majorHAnsi"/>
          <w:sz w:val="32"/>
          <w:szCs w:val="32"/>
        </w:rPr>
        <w:t xml:space="preserve">Hirap at pagdurusa, ang kanyang nadarama, </w:t>
      </w:r>
      <w:r w:rsidRPr="00CB20CB">
        <w:rPr>
          <w:rFonts w:asciiTheme="majorHAnsi" w:hAnsiTheme="majorHAnsi"/>
          <w:sz w:val="32"/>
          <w:szCs w:val="32"/>
        </w:rPr>
        <w:br/>
        <w:t xml:space="preserve">Ang sugat sa katawan, pag-ibig ang dahilan. </w:t>
      </w:r>
      <w:r w:rsidRPr="00CB20CB">
        <w:rPr>
          <w:rFonts w:asciiTheme="majorHAnsi" w:hAnsiTheme="majorHAnsi"/>
          <w:sz w:val="32"/>
          <w:szCs w:val="32"/>
        </w:rPr>
        <w:br/>
        <w:t xml:space="preserve">Dugong pumapatak tumbas ng kaligtasan </w:t>
      </w:r>
      <w:r w:rsidRPr="00CB20CB">
        <w:rPr>
          <w:rFonts w:asciiTheme="majorHAnsi" w:hAnsiTheme="majorHAnsi"/>
          <w:sz w:val="32"/>
          <w:szCs w:val="32"/>
        </w:rPr>
        <w:br/>
        <w:t xml:space="preserve">Si Kristong Anak ng Diyos nag-alay ng buhay. </w:t>
      </w:r>
      <w:r w:rsidRPr="00CB20CB">
        <w:rPr>
          <w:rFonts w:asciiTheme="majorHAnsi" w:hAnsiTheme="majorHAnsi"/>
          <w:sz w:val="32"/>
          <w:szCs w:val="32"/>
        </w:rPr>
        <w:br/>
      </w:r>
    </w:p>
    <w:p w14:paraId="1B698488" w14:textId="77777777" w:rsidR="00D64537" w:rsidRDefault="00842BC1" w:rsidP="00842BC1">
      <w:pPr>
        <w:rPr>
          <w:rFonts w:asciiTheme="majorHAnsi" w:hAnsiTheme="majorHAnsi"/>
          <w:sz w:val="32"/>
          <w:szCs w:val="32"/>
        </w:rPr>
        <w:sectPr w:rsidR="00D64537" w:rsidSect="00D64537">
          <w:type w:val="continuous"/>
          <w:pgSz w:w="12240" w:h="15840"/>
          <w:pgMar w:top="1170" w:right="1440" w:bottom="810" w:left="1440" w:header="720" w:footer="720" w:gutter="0"/>
          <w:cols w:space="720"/>
          <w:docGrid w:linePitch="360"/>
        </w:sectPr>
      </w:pPr>
      <w:r w:rsidRPr="00CB20CB">
        <w:rPr>
          <w:rFonts w:asciiTheme="majorHAnsi" w:hAnsiTheme="majorHAnsi"/>
          <w:sz w:val="32"/>
          <w:szCs w:val="32"/>
        </w:rPr>
        <w:t xml:space="preserve">Bawat Sugat ni Kristo as may pahayag, </w:t>
      </w:r>
      <w:r w:rsidRPr="00CB20CB">
        <w:rPr>
          <w:rFonts w:asciiTheme="majorHAnsi" w:hAnsiTheme="majorHAnsi"/>
          <w:sz w:val="32"/>
          <w:szCs w:val="32"/>
        </w:rPr>
        <w:br/>
        <w:t xml:space="preserve">Ang sugat sa ulo'y pang-unawang taglay, </w:t>
      </w:r>
      <w:r w:rsidRPr="00CB20CB">
        <w:rPr>
          <w:rFonts w:asciiTheme="majorHAnsi" w:hAnsiTheme="majorHAnsi"/>
          <w:sz w:val="32"/>
          <w:szCs w:val="32"/>
        </w:rPr>
        <w:br/>
        <w:t xml:space="preserve">Sa dibdib ay pag-ibig, sa kamay ay pagdamay, </w:t>
      </w:r>
      <w:r w:rsidRPr="00CB20CB">
        <w:rPr>
          <w:rFonts w:asciiTheme="majorHAnsi" w:hAnsiTheme="majorHAnsi"/>
          <w:sz w:val="32"/>
          <w:szCs w:val="32"/>
        </w:rPr>
        <w:br/>
        <w:t xml:space="preserve">Sa paa na laging nakasubaybay. </w:t>
      </w:r>
    </w:p>
    <w:p w14:paraId="4FA1C9BE" w14:textId="09211425" w:rsidR="00842BC1" w:rsidRDefault="00842BC1" w:rsidP="00842BC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857CC71" w14:textId="77777777" w:rsidR="00F6115D" w:rsidRPr="00715316" w:rsidRDefault="00F6115D" w:rsidP="00F6115D">
      <w:pPr>
        <w:rPr>
          <w:rFonts w:asciiTheme="majorHAnsi" w:hAnsiTheme="majorHAnsi"/>
          <w:sz w:val="32"/>
        </w:rPr>
        <w:sectPr w:rsidR="00F6115D" w:rsidRPr="00715316" w:rsidSect="005E6F13">
          <w:type w:val="continuous"/>
          <w:pgSz w:w="12240" w:h="15840"/>
          <w:pgMar w:top="1170" w:right="1440" w:bottom="810" w:left="1440" w:header="720" w:footer="720" w:gutter="0"/>
          <w:cols w:num="2" w:space="720"/>
          <w:docGrid w:linePitch="360"/>
        </w:sectPr>
      </w:pPr>
    </w:p>
    <w:p w14:paraId="0A2F5A70" w14:textId="468C1A9A" w:rsidR="00CC6512" w:rsidRPr="00197EF3" w:rsidRDefault="00197EF3" w:rsidP="00CC6512">
      <w:pPr>
        <w:pStyle w:val="Heading1"/>
        <w:rPr>
          <w:rStyle w:val="Hyperlink"/>
          <w:sz w:val="48"/>
          <w:szCs w:val="40"/>
          <w:u w:val="none"/>
        </w:rPr>
      </w:pPr>
      <w:r>
        <w:rPr>
          <w:sz w:val="48"/>
          <w:szCs w:val="40"/>
        </w:rPr>
        <w:lastRenderedPageBreak/>
        <w:fldChar w:fldCharType="begin"/>
      </w:r>
      <w:r>
        <w:rPr>
          <w:sz w:val="48"/>
          <w:szCs w:val="40"/>
        </w:rPr>
        <w:instrText>HYPERLINK  \l "_top"</w:instrText>
      </w:r>
      <w:r>
        <w:rPr>
          <w:sz w:val="48"/>
          <w:szCs w:val="40"/>
        </w:rPr>
      </w:r>
      <w:r>
        <w:rPr>
          <w:sz w:val="48"/>
          <w:szCs w:val="40"/>
        </w:rPr>
        <w:fldChar w:fldCharType="separate"/>
      </w:r>
      <w:bookmarkStart w:id="85" w:name="_Toc186886628"/>
      <w:r w:rsidR="00CC6512" w:rsidRPr="00197EF3">
        <w:rPr>
          <w:rStyle w:val="Hyperlink"/>
          <w:sz w:val="48"/>
          <w:szCs w:val="40"/>
          <w:u w:val="none"/>
        </w:rPr>
        <w:t>TAAS ANG KRUS</w:t>
      </w:r>
      <w:bookmarkEnd w:id="85"/>
    </w:p>
    <w:p w14:paraId="55AD3A0F" w14:textId="49CBC486" w:rsidR="00CC6512" w:rsidRDefault="00197EF3" w:rsidP="00CC6512">
      <w:pPr>
        <w:rPr>
          <w:rFonts w:ascii="Arial Black" w:hAnsi="Arial Black"/>
          <w:sz w:val="28"/>
          <w:szCs w:val="28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8"/>
          <w:szCs w:val="40"/>
        </w:rPr>
        <w:fldChar w:fldCharType="end"/>
      </w:r>
    </w:p>
    <w:p w14:paraId="7FCAF3C5" w14:textId="0AA3A5BA" w:rsidR="00CC6512" w:rsidRPr="00F8221B" w:rsidRDefault="00CC6512" w:rsidP="00CC6512">
      <w:pPr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</w:pPr>
      <w:r w:rsidRPr="00F8221B"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  <w:t>Koro</w:t>
      </w:r>
    </w:p>
    <w:p w14:paraId="27F6CD38" w14:textId="77777777" w:rsidR="00CC6512" w:rsidRPr="00CC6512" w:rsidRDefault="00CC6512" w:rsidP="00CC6512">
      <w:pPr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Taas ang krus, si Kristo'y Ihayag </w:t>
      </w:r>
    </w:p>
    <w:p w14:paraId="422BB28A" w14:textId="77777777" w:rsidR="00CC6512" w:rsidRPr="00CC6512" w:rsidRDefault="00CC6512" w:rsidP="00CC6512">
      <w:pPr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hanggang lahat kan'yang ngalan sambahin </w:t>
      </w:r>
    </w:p>
    <w:p w14:paraId="216D1FC4" w14:textId="77777777" w:rsidR="00CC6512" w:rsidRPr="00CC6512" w:rsidRDefault="00CC6512" w:rsidP="00CC6512">
      <w:pPr>
        <w:rPr>
          <w:rFonts w:asciiTheme="majorHAnsi" w:hAnsiTheme="majorHAnsi"/>
          <w:b/>
          <w:bCs/>
          <w:sz w:val="32"/>
          <w:szCs w:val="32"/>
        </w:rPr>
      </w:pPr>
    </w:p>
    <w:p w14:paraId="72686E8D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>Verse 1</w:t>
      </w:r>
    </w:p>
    <w:p w14:paraId="2B661AF3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Sunod na tayo sa Panginoon </w:t>
      </w:r>
    </w:p>
    <w:p w14:paraId="07249C58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>patungo sa buhay ng kabanalan</w:t>
      </w:r>
    </w:p>
    <w:p w14:paraId="228E9B0F" w14:textId="2A966A8E" w:rsidR="00CC6512" w:rsidRPr="00F8221B" w:rsidRDefault="00CC6512" w:rsidP="00F8221B">
      <w:pPr>
        <w:ind w:left="720"/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</w:pPr>
      <w:r w:rsidRPr="00F8221B"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  <w:t>Koro</w:t>
      </w:r>
    </w:p>
    <w:p w14:paraId="53DF660A" w14:textId="77777777" w:rsidR="00CC6512" w:rsidRPr="00CC6512" w:rsidRDefault="00CC6512" w:rsidP="00CC6512">
      <w:pPr>
        <w:rPr>
          <w:rFonts w:asciiTheme="majorHAnsi" w:hAnsiTheme="majorHAnsi"/>
          <w:b/>
          <w:bCs/>
          <w:sz w:val="32"/>
          <w:szCs w:val="32"/>
        </w:rPr>
      </w:pPr>
    </w:p>
    <w:p w14:paraId="3C5A746F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>Verse 2</w:t>
      </w:r>
    </w:p>
    <w:p w14:paraId="7531A841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Si Kristo ang daan, katotohanan </w:t>
      </w:r>
    </w:p>
    <w:p w14:paraId="0D10AEF7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at s'ya ang buhay na walang hanggan. </w:t>
      </w:r>
    </w:p>
    <w:p w14:paraId="5414FC31" w14:textId="4015C091" w:rsidR="00CC6512" w:rsidRPr="00F8221B" w:rsidRDefault="00CC6512" w:rsidP="00F8221B">
      <w:pPr>
        <w:ind w:left="720"/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</w:pPr>
      <w:r w:rsidRPr="00F8221B"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  <w:t>Koro</w:t>
      </w:r>
    </w:p>
    <w:p w14:paraId="441BC210" w14:textId="77777777" w:rsidR="00CC6512" w:rsidRPr="00CC6512" w:rsidRDefault="00CC6512" w:rsidP="00CC6512">
      <w:pPr>
        <w:rPr>
          <w:rFonts w:asciiTheme="majorHAnsi" w:hAnsiTheme="majorHAnsi"/>
          <w:b/>
          <w:bCs/>
          <w:sz w:val="32"/>
          <w:szCs w:val="32"/>
        </w:rPr>
      </w:pPr>
    </w:p>
    <w:p w14:paraId="77F0A69E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>Verse 3</w:t>
      </w:r>
    </w:p>
    <w:p w14:paraId="6634EE30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Tinubos tayo ng dugo ni Kristo, </w:t>
      </w:r>
    </w:p>
    <w:p w14:paraId="17A28BC5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Tayong dukha naging anak ng D'yos. </w:t>
      </w:r>
    </w:p>
    <w:p w14:paraId="51D8C05C" w14:textId="290030E4" w:rsidR="00CC6512" w:rsidRPr="00F8221B" w:rsidRDefault="00CC6512" w:rsidP="00F8221B">
      <w:pPr>
        <w:ind w:left="720"/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</w:pPr>
      <w:r w:rsidRPr="00F8221B"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  <w:t>Koro</w:t>
      </w:r>
    </w:p>
    <w:p w14:paraId="03586151" w14:textId="77777777" w:rsidR="00CC6512" w:rsidRPr="00CC6512" w:rsidRDefault="00CC6512" w:rsidP="00CC6512">
      <w:pPr>
        <w:rPr>
          <w:rFonts w:asciiTheme="majorHAnsi" w:hAnsiTheme="majorHAnsi"/>
          <w:b/>
          <w:bCs/>
          <w:sz w:val="32"/>
          <w:szCs w:val="32"/>
        </w:rPr>
      </w:pPr>
    </w:p>
    <w:p w14:paraId="709A165F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>Verse 4</w:t>
      </w:r>
    </w:p>
    <w:p w14:paraId="62593252" w14:textId="77777777" w:rsidR="00CC6512" w:rsidRPr="00CC6512" w:rsidRDefault="00CC6512" w:rsidP="00F8221B">
      <w:pPr>
        <w:ind w:left="720"/>
        <w:rPr>
          <w:rFonts w:asciiTheme="majorHAnsi" w:hAnsiTheme="majorHAnsi"/>
          <w:b/>
          <w:bCs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Kadakilaan ng Ipinako sa krus, </w:t>
      </w:r>
    </w:p>
    <w:p w14:paraId="56502B3C" w14:textId="1120A02B" w:rsidR="00CC6512" w:rsidRDefault="00CC6512" w:rsidP="00F8221B">
      <w:pPr>
        <w:ind w:left="72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CC6512">
        <w:rPr>
          <w:rFonts w:asciiTheme="majorHAnsi" w:hAnsiTheme="majorHAnsi"/>
          <w:b/>
          <w:bCs/>
          <w:sz w:val="32"/>
          <w:szCs w:val="32"/>
        </w:rPr>
        <w:t xml:space="preserve">habang buhay, aawitin ko. </w:t>
      </w:r>
      <w:r>
        <w:rPr>
          <w:rFonts w:asciiTheme="majorHAnsi" w:hAnsiTheme="majorHAnsi"/>
          <w:b/>
          <w:bCs/>
          <w:sz w:val="32"/>
          <w:szCs w:val="32"/>
        </w:rPr>
        <w:br/>
      </w:r>
      <w:r w:rsidRPr="00F8221B">
        <w:rPr>
          <w:rFonts w:asciiTheme="majorHAnsi" w:hAnsiTheme="majorHAnsi"/>
          <w:b/>
          <w:bCs/>
          <w:i/>
          <w:iCs/>
          <w:color w:val="FF0000"/>
          <w:sz w:val="32"/>
          <w:szCs w:val="32"/>
        </w:rPr>
        <w:t>Koro</w:t>
      </w:r>
      <w:r>
        <w:br w:type="page"/>
      </w:r>
    </w:p>
    <w:p w14:paraId="7F6D5C57" w14:textId="1D18AA76" w:rsidR="00F6115D" w:rsidRPr="008E223E" w:rsidRDefault="00000000" w:rsidP="00F6115D">
      <w:pPr>
        <w:pStyle w:val="Heading1"/>
        <w:rPr>
          <w:sz w:val="48"/>
          <w:szCs w:val="40"/>
        </w:rPr>
      </w:pPr>
      <w:hyperlink w:anchor="_top" w:history="1">
        <w:bookmarkStart w:id="86" w:name="_Toc186886629"/>
        <w:r w:rsidR="00F6115D" w:rsidRPr="008E223E">
          <w:rPr>
            <w:rStyle w:val="Hyperlink"/>
            <w:sz w:val="48"/>
            <w:szCs w:val="40"/>
            <w:u w:val="none"/>
          </w:rPr>
          <w:t>TANDA NG KAHARIAN NG DIYOS</w:t>
        </w:r>
        <w:bookmarkEnd w:id="86"/>
      </w:hyperlink>
    </w:p>
    <w:p w14:paraId="217C5F08" w14:textId="77777777" w:rsidR="00F6115D" w:rsidRDefault="00F6115D" w:rsidP="00F6115D">
      <w:pPr>
        <w:rPr>
          <w:rFonts w:ascii="Arial Black" w:hAnsi="Arial Black"/>
          <w:sz w:val="28"/>
          <w:szCs w:val="28"/>
        </w:rPr>
      </w:pPr>
    </w:p>
    <w:p w14:paraId="09AAF1DE" w14:textId="16A025AB" w:rsidR="00B733AC" w:rsidRPr="008B69A1" w:rsidRDefault="00B733AC" w:rsidP="00F6115D">
      <w:pPr>
        <w:rPr>
          <w:rFonts w:asciiTheme="majorHAnsi" w:hAnsiTheme="majorHAnsi"/>
          <w:b/>
          <w:bCs/>
          <w:sz w:val="32"/>
          <w:szCs w:val="32"/>
        </w:rPr>
      </w:pPr>
      <w:r w:rsidRPr="008B69A1">
        <w:rPr>
          <w:rFonts w:asciiTheme="majorHAnsi" w:hAnsiTheme="majorHAnsi"/>
          <w:b/>
          <w:bCs/>
          <w:sz w:val="32"/>
          <w:szCs w:val="32"/>
        </w:rPr>
        <w:t>KORO</w:t>
      </w:r>
    </w:p>
    <w:p w14:paraId="3B567F43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 xml:space="preserve">      Humayo na’t ipahayag, Kanyang pagkalinga’t habag</w:t>
      </w:r>
    </w:p>
    <w:p w14:paraId="005D0084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 xml:space="preserve">      Isabuhay pag-ibig at katarungan, tanda ng kanyang kaharian.</w:t>
      </w:r>
      <w:r w:rsidRPr="008B69A1">
        <w:rPr>
          <w:rFonts w:asciiTheme="majorHAnsi" w:hAnsiTheme="majorHAnsi"/>
          <w:sz w:val="32"/>
          <w:szCs w:val="32"/>
        </w:rPr>
        <w:t xml:space="preserve"> </w:t>
      </w:r>
    </w:p>
    <w:p w14:paraId="0AE96CE5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</w:p>
    <w:p w14:paraId="14B6CD7D" w14:textId="43F5E62A" w:rsidR="00B733AC" w:rsidRPr="008B69A1" w:rsidRDefault="00B733AC" w:rsidP="00F6115D">
      <w:pPr>
        <w:rPr>
          <w:rFonts w:asciiTheme="majorHAnsi" w:hAnsiTheme="majorHAnsi"/>
          <w:b/>
          <w:bCs/>
          <w:sz w:val="32"/>
          <w:szCs w:val="32"/>
        </w:rPr>
      </w:pPr>
      <w:r w:rsidRPr="008B69A1">
        <w:rPr>
          <w:rFonts w:asciiTheme="majorHAnsi" w:hAnsiTheme="majorHAnsi"/>
          <w:b/>
          <w:bCs/>
          <w:sz w:val="32"/>
          <w:szCs w:val="32"/>
        </w:rPr>
        <w:t>I</w:t>
      </w:r>
    </w:p>
    <w:p w14:paraId="380355B9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Sa panahong tigang ang lupa,</w:t>
      </w:r>
    </w:p>
    <w:p w14:paraId="72FC7BD4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Sa panahong ang ani’y sagana</w:t>
      </w:r>
    </w:p>
    <w:p w14:paraId="5B275891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Sa panahon ng digmaan at kaguluhan</w:t>
      </w:r>
    </w:p>
    <w:p w14:paraId="0F7DA9E4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Sa panahon ng kapayapaan.</w:t>
      </w:r>
    </w:p>
    <w:p w14:paraId="62EB42ED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</w:p>
    <w:p w14:paraId="4723B19E" w14:textId="29CF9A89" w:rsidR="00B733AC" w:rsidRPr="000A7EFB" w:rsidRDefault="00B733AC" w:rsidP="00F6115D">
      <w:pPr>
        <w:rPr>
          <w:rFonts w:asciiTheme="majorHAnsi" w:hAnsiTheme="majorHAnsi"/>
          <w:b/>
          <w:bCs/>
          <w:sz w:val="32"/>
          <w:szCs w:val="32"/>
        </w:rPr>
      </w:pPr>
      <w:r w:rsidRPr="000A7EFB">
        <w:rPr>
          <w:rFonts w:asciiTheme="majorHAnsi" w:hAnsiTheme="majorHAnsi"/>
          <w:b/>
          <w:bCs/>
          <w:sz w:val="32"/>
          <w:szCs w:val="32"/>
        </w:rPr>
        <w:t>II</w:t>
      </w:r>
    </w:p>
    <w:p w14:paraId="767379A7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Ang mga dakila’t dukha</w:t>
      </w:r>
    </w:p>
    <w:p w14:paraId="470EE9AA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Ang banal at makasalanan</w:t>
      </w:r>
    </w:p>
    <w:p w14:paraId="2226EB1D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Ang bulag at lumpo, ang api at sugatan</w:t>
      </w:r>
    </w:p>
    <w:p w14:paraId="4A166E88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Ang lahat at inaanyayahan.</w:t>
      </w:r>
    </w:p>
    <w:p w14:paraId="599B3DAF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</w:p>
    <w:p w14:paraId="6950D9DC" w14:textId="1220F796" w:rsidR="00B733AC" w:rsidRPr="000A7EFB" w:rsidRDefault="00B733AC" w:rsidP="00F6115D">
      <w:pPr>
        <w:rPr>
          <w:rFonts w:asciiTheme="majorHAnsi" w:hAnsiTheme="majorHAnsi"/>
          <w:b/>
          <w:bCs/>
          <w:sz w:val="32"/>
          <w:szCs w:val="32"/>
        </w:rPr>
      </w:pPr>
      <w:r w:rsidRPr="000A7EFB">
        <w:rPr>
          <w:rFonts w:asciiTheme="majorHAnsi" w:hAnsiTheme="majorHAnsi"/>
          <w:b/>
          <w:bCs/>
          <w:sz w:val="32"/>
          <w:szCs w:val="32"/>
        </w:rPr>
        <w:t>III</w:t>
      </w:r>
    </w:p>
    <w:p w14:paraId="339A3A17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Sa ‘ming pagdadalamhati</w:t>
      </w:r>
    </w:p>
    <w:p w14:paraId="3EB36430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Sa ’ming pagbibigay-puri</w:t>
      </w:r>
    </w:p>
    <w:p w14:paraId="03176B7E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Anupamang pagtangis, hapo’t pasakit</w:t>
      </w:r>
    </w:p>
    <w:p w14:paraId="34838363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t>Ang Pangalan Niya’y sinasambit.</w:t>
      </w:r>
    </w:p>
    <w:p w14:paraId="345432CD" w14:textId="77777777" w:rsidR="00F6115D" w:rsidRPr="008B69A1" w:rsidRDefault="00F6115D" w:rsidP="00F6115D">
      <w:pPr>
        <w:rPr>
          <w:rFonts w:asciiTheme="majorHAnsi" w:hAnsiTheme="majorHAnsi"/>
          <w:sz w:val="32"/>
          <w:szCs w:val="32"/>
        </w:rPr>
      </w:pPr>
      <w:r w:rsidRPr="008B69A1">
        <w:rPr>
          <w:rFonts w:asciiTheme="majorHAnsi" w:hAnsiTheme="majorHAnsi"/>
          <w:sz w:val="32"/>
          <w:szCs w:val="32"/>
        </w:rPr>
        <w:br w:type="page"/>
      </w:r>
    </w:p>
    <w:p w14:paraId="4FE0950F" w14:textId="25B496A2" w:rsidR="00CA5037" w:rsidRPr="00D851AB" w:rsidRDefault="00000000" w:rsidP="00CA5037">
      <w:pPr>
        <w:pStyle w:val="Heading1"/>
        <w:rPr>
          <w:sz w:val="44"/>
          <w:szCs w:val="36"/>
        </w:rPr>
      </w:pPr>
      <w:hyperlink w:anchor="_top" w:history="1">
        <w:bookmarkStart w:id="87" w:name="_Toc186886630"/>
        <w:r w:rsidR="00CA5037" w:rsidRPr="00960F3B">
          <w:rPr>
            <w:rStyle w:val="Hyperlink"/>
            <w:sz w:val="48"/>
            <w:szCs w:val="40"/>
            <w:u w:val="none"/>
          </w:rPr>
          <w:t>TANGING ALAY</w:t>
        </w:r>
        <w:bookmarkEnd w:id="87"/>
      </w:hyperlink>
      <w:r w:rsidR="00CA5037" w:rsidRPr="00960F3B">
        <w:rPr>
          <w:sz w:val="48"/>
          <w:szCs w:val="40"/>
        </w:rPr>
        <w:t xml:space="preserve"> </w:t>
      </w:r>
      <w:r w:rsidR="00CA5037" w:rsidRPr="00D851AB">
        <w:rPr>
          <w:sz w:val="36"/>
          <w:szCs w:val="36"/>
        </w:rPr>
        <w:br/>
      </w:r>
    </w:p>
    <w:p w14:paraId="29E5BD41" w14:textId="77777777" w:rsidR="00886188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Salamat sa Iyo </w:t>
      </w:r>
    </w:p>
    <w:p w14:paraId="75C349DF" w14:textId="4CA28D9F" w:rsidR="00CA5037" w:rsidRPr="00FF1F3D" w:rsidRDefault="00886188" w:rsidP="00CA5037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</w:t>
      </w:r>
      <w:r w:rsidR="00CA5037" w:rsidRPr="00FF1F3D">
        <w:rPr>
          <w:rFonts w:asciiTheme="majorHAnsi" w:hAnsiTheme="majorHAnsi"/>
          <w:sz w:val="32"/>
          <w:szCs w:val="32"/>
        </w:rPr>
        <w:t xml:space="preserve">aking Panginong, Hesus </w:t>
      </w:r>
    </w:p>
    <w:p w14:paraId="77829546" w14:textId="77777777" w:rsidR="001F7813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Ako'y inibig Mo </w:t>
      </w:r>
    </w:p>
    <w:p w14:paraId="5FF5DFA7" w14:textId="553CBBC5" w:rsidR="00CA5037" w:rsidRPr="00FF1F3D" w:rsidRDefault="001F7813" w:rsidP="00CA5037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  </w:t>
      </w:r>
      <w:r w:rsidR="00CA5037" w:rsidRPr="00FF1F3D">
        <w:rPr>
          <w:rFonts w:asciiTheme="majorHAnsi" w:hAnsiTheme="majorHAnsi"/>
          <w:sz w:val="32"/>
          <w:szCs w:val="32"/>
        </w:rPr>
        <w:t xml:space="preserve">at inangking lubos. </w:t>
      </w:r>
      <w:r w:rsidR="00CA5037" w:rsidRPr="00FF1F3D">
        <w:rPr>
          <w:rFonts w:asciiTheme="majorHAnsi" w:hAnsiTheme="majorHAnsi"/>
          <w:sz w:val="32"/>
          <w:szCs w:val="32"/>
        </w:rPr>
        <w:br/>
      </w:r>
    </w:p>
    <w:p w14:paraId="7691FC61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</w:p>
    <w:p w14:paraId="598C18F6" w14:textId="77777777" w:rsidR="00CA5037" w:rsidRPr="00FF1F3D" w:rsidRDefault="00CA5037" w:rsidP="00CA5037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FF1F3D">
        <w:rPr>
          <w:rFonts w:asciiTheme="majorHAnsi" w:hAnsiTheme="majorHAnsi"/>
          <w:b/>
          <w:sz w:val="32"/>
          <w:szCs w:val="32"/>
        </w:rPr>
        <w:t xml:space="preserve">KORO </w:t>
      </w:r>
    </w:p>
    <w:p w14:paraId="6EA67BCB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Ang tanging alay sa Iyo aking Ama </w:t>
      </w:r>
    </w:p>
    <w:p w14:paraId="03E80034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Ang buong buhay ko, puso at kaluluwa </w:t>
      </w:r>
    </w:p>
    <w:p w14:paraId="765C7C44" w14:textId="715421CE" w:rsidR="00CA5037" w:rsidRPr="00FF1F3D" w:rsidRDefault="007E646C" w:rsidP="00CA5037">
      <w:pPr>
        <w:pStyle w:val="HTMLPreformatted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Hindi</w:t>
      </w:r>
      <w:r w:rsidR="00CA5037" w:rsidRPr="00FF1F3D">
        <w:rPr>
          <w:rFonts w:asciiTheme="majorHAnsi" w:hAnsiTheme="majorHAnsi"/>
          <w:sz w:val="32"/>
          <w:szCs w:val="32"/>
        </w:rPr>
        <w:t xml:space="preserve"> makayanang maipagkakoob </w:t>
      </w:r>
    </w:p>
    <w:p w14:paraId="55183171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Mamahaling hiyas o gintong nilukob </w:t>
      </w:r>
      <w:r w:rsidRPr="00FF1F3D">
        <w:rPr>
          <w:rFonts w:asciiTheme="majorHAnsi" w:hAnsiTheme="majorHAnsi"/>
          <w:sz w:val="32"/>
          <w:szCs w:val="32"/>
        </w:rPr>
        <w:br/>
      </w:r>
    </w:p>
    <w:p w14:paraId="1C2D95E4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Ang tanging dalangin O Diyos ay tanggapin </w:t>
      </w:r>
    </w:p>
    <w:p w14:paraId="1BDC1D81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Ang tanging alay ko nawa ay gamitin </w:t>
      </w:r>
    </w:p>
    <w:p w14:paraId="666490E3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Ito lamang Ama wala nang iba pa </w:t>
      </w:r>
    </w:p>
    <w:p w14:paraId="3B17490E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Akong hinihiling. </w:t>
      </w:r>
      <w:r w:rsidRPr="00FF1F3D">
        <w:rPr>
          <w:rFonts w:asciiTheme="majorHAnsi" w:hAnsiTheme="majorHAnsi"/>
          <w:sz w:val="32"/>
          <w:szCs w:val="32"/>
        </w:rPr>
        <w:br/>
      </w:r>
    </w:p>
    <w:p w14:paraId="075A69D8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</w:p>
    <w:p w14:paraId="329B2915" w14:textId="77777777" w:rsidR="00CA5037" w:rsidRPr="00FF1F3D" w:rsidRDefault="00CA5037" w:rsidP="00CA5037">
      <w:pPr>
        <w:pStyle w:val="HTMLPreformatted"/>
        <w:rPr>
          <w:rFonts w:asciiTheme="majorHAnsi" w:hAnsiTheme="majorHAnsi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Di ko akalain na ako ay bigyang pansin </w:t>
      </w:r>
      <w:r w:rsidRPr="00FF1F3D">
        <w:rPr>
          <w:rFonts w:asciiTheme="majorHAnsi" w:hAnsiTheme="majorHAnsi"/>
          <w:sz w:val="32"/>
          <w:szCs w:val="32"/>
        </w:rPr>
        <w:br/>
        <w:t xml:space="preserve">Ang taong tulad ko di dapat mahalin. </w:t>
      </w:r>
      <w:r w:rsidRPr="00FF1F3D">
        <w:rPr>
          <w:rFonts w:asciiTheme="majorHAnsi" w:hAnsiTheme="majorHAnsi"/>
          <w:sz w:val="32"/>
          <w:szCs w:val="32"/>
        </w:rPr>
        <w:br/>
        <w:t xml:space="preserve">(KORO) </w:t>
      </w:r>
      <w:r w:rsidRPr="00FF1F3D">
        <w:rPr>
          <w:rFonts w:asciiTheme="majorHAnsi" w:hAnsiTheme="majorHAnsi"/>
          <w:sz w:val="32"/>
          <w:szCs w:val="32"/>
        </w:rPr>
        <w:br/>
      </w:r>
    </w:p>
    <w:p w14:paraId="733EEB94" w14:textId="0583EB84" w:rsidR="00CA5037" w:rsidRDefault="00CA5037" w:rsidP="00CA503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F1F3D">
        <w:rPr>
          <w:rFonts w:asciiTheme="majorHAnsi" w:hAnsiTheme="majorHAnsi"/>
          <w:sz w:val="32"/>
          <w:szCs w:val="32"/>
        </w:rPr>
        <w:t xml:space="preserve">Aking hinihintay ang lyong pagbabalik Hesus </w:t>
      </w:r>
      <w:r w:rsidRPr="00FF1F3D">
        <w:rPr>
          <w:rFonts w:asciiTheme="majorHAnsi" w:hAnsiTheme="majorHAnsi"/>
          <w:sz w:val="32"/>
          <w:szCs w:val="32"/>
        </w:rPr>
        <w:br/>
        <w:t xml:space="preserve">Ang makapiling ka'y kagalakang lubos. </w:t>
      </w:r>
      <w:r w:rsidRPr="00FF1F3D">
        <w:rPr>
          <w:rFonts w:asciiTheme="majorHAnsi" w:hAnsiTheme="majorHAnsi"/>
          <w:sz w:val="32"/>
          <w:szCs w:val="32"/>
        </w:rPr>
        <w:br/>
        <w:t xml:space="preserve">(KORO) </w:t>
      </w:r>
      <w:r>
        <w:br w:type="page"/>
      </w:r>
    </w:p>
    <w:p w14:paraId="1D2DB80B" w14:textId="7E9D4A78" w:rsidR="00F6115D" w:rsidRPr="0060160B" w:rsidRDefault="00000000" w:rsidP="00F6115D">
      <w:pPr>
        <w:pStyle w:val="Heading1"/>
        <w:rPr>
          <w:sz w:val="36"/>
          <w:szCs w:val="36"/>
          <w:lang w:val="en-CA"/>
        </w:rPr>
      </w:pPr>
      <w:hyperlink w:anchor="_top" w:history="1">
        <w:bookmarkStart w:id="88" w:name="_Toc186886631"/>
        <w:r w:rsidR="00F6115D" w:rsidRPr="0060160B">
          <w:rPr>
            <w:rStyle w:val="Hyperlink"/>
            <w:sz w:val="44"/>
            <w:szCs w:val="36"/>
            <w:u w:val="none"/>
            <w:lang w:val="en-CA"/>
          </w:rPr>
          <w:t>TANGING YAMAN</w:t>
        </w:r>
        <w:bookmarkEnd w:id="88"/>
      </w:hyperlink>
    </w:p>
    <w:p w14:paraId="7DFA421A" w14:textId="77777777" w:rsidR="00F6115D" w:rsidRDefault="00F6115D" w:rsidP="00F6115D">
      <w:pPr>
        <w:rPr>
          <w:lang w:val="en-CA"/>
        </w:rPr>
      </w:pPr>
    </w:p>
    <w:p w14:paraId="7C87F258" w14:textId="06691395" w:rsidR="00CB6823" w:rsidRPr="00CB6823" w:rsidRDefault="00CB6823" w:rsidP="00F6115D">
      <w:pPr>
        <w:rPr>
          <w:b/>
          <w:sz w:val="24"/>
          <w:lang w:val="en-CA"/>
        </w:rPr>
      </w:pPr>
      <w:r w:rsidRPr="00CB6823">
        <w:rPr>
          <w:b/>
          <w:sz w:val="24"/>
          <w:lang w:val="en-CA"/>
        </w:rPr>
        <w:t>KORO:</w:t>
      </w:r>
    </w:p>
    <w:p w14:paraId="04C6E3EC" w14:textId="7E7F8115" w:rsidR="00F6115D" w:rsidRPr="00715316" w:rsidRDefault="00F6115D" w:rsidP="00F6115D">
      <w:pPr>
        <w:rPr>
          <w:rFonts w:asciiTheme="majorHAnsi" w:hAnsiTheme="majorHAnsi"/>
          <w:b/>
          <w:sz w:val="32"/>
          <w:szCs w:val="32"/>
          <w:lang w:val="en-CA"/>
        </w:rPr>
      </w:pPr>
      <w:r w:rsidRPr="00715316">
        <w:rPr>
          <w:rFonts w:ascii="Arial Black" w:hAnsi="Arial Black"/>
          <w:b/>
          <w:sz w:val="28"/>
          <w:szCs w:val="28"/>
          <w:lang w:val="en-CA"/>
        </w:rPr>
        <w:t xml:space="preserve">  </w:t>
      </w:r>
      <w:r w:rsidR="00CB6823">
        <w:rPr>
          <w:rFonts w:ascii="Arial Black" w:hAnsi="Arial Black"/>
          <w:b/>
          <w:sz w:val="28"/>
          <w:szCs w:val="28"/>
          <w:lang w:val="en-CA"/>
        </w:rPr>
        <w:t xml:space="preserve"> </w:t>
      </w:r>
      <w:r w:rsidRPr="00715316">
        <w:rPr>
          <w:rFonts w:asciiTheme="majorHAnsi" w:hAnsiTheme="majorHAnsi"/>
          <w:sz w:val="32"/>
          <w:szCs w:val="32"/>
          <w:lang w:val="en-CA"/>
        </w:rPr>
        <w:t>Ikaw ang aking tanging yaman</w:t>
      </w:r>
    </w:p>
    <w:p w14:paraId="5D228D9A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 xml:space="preserve">    Na di lubusang masumpungan</w:t>
      </w:r>
    </w:p>
    <w:p w14:paraId="119F47FB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 xml:space="preserve">    Ang nilikha Mong kariktan</w:t>
      </w:r>
    </w:p>
    <w:p w14:paraId="26992567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 xml:space="preserve">    Sulyap ng `yong kagandahan.</w:t>
      </w:r>
    </w:p>
    <w:p w14:paraId="5C3CA341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</w:p>
    <w:p w14:paraId="1D4FCF5B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>Ikaw`y hanap sa tuwina</w:t>
      </w:r>
    </w:p>
    <w:p w14:paraId="19D28843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 xml:space="preserve">Nitong pusong ikaw lamang ang saya </w:t>
      </w:r>
    </w:p>
    <w:p w14:paraId="3CC240A4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 xml:space="preserve">Sa ganda ng umaga, </w:t>
      </w:r>
    </w:p>
    <w:p w14:paraId="0336A64E" w14:textId="714F0EE9" w:rsidR="00F6115D" w:rsidRPr="00715316" w:rsidRDefault="00CB6823" w:rsidP="00F6115D">
      <w:pPr>
        <w:rPr>
          <w:rFonts w:asciiTheme="majorHAnsi" w:hAnsiTheme="majorHAnsi"/>
          <w:sz w:val="32"/>
          <w:szCs w:val="32"/>
          <w:lang w:val="en-CA"/>
        </w:rPr>
      </w:pPr>
      <w:r>
        <w:rPr>
          <w:rFonts w:asciiTheme="majorHAnsi" w:hAnsiTheme="majorHAnsi"/>
          <w:sz w:val="32"/>
          <w:szCs w:val="32"/>
          <w:lang w:val="en-CA"/>
        </w:rPr>
        <w:t>Nangungulila sa `yo sinta. (KORO)</w:t>
      </w:r>
    </w:p>
    <w:p w14:paraId="62969FD4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</w:p>
    <w:p w14:paraId="477E6946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>Ikaw`y hanap sa tuwina</w:t>
      </w:r>
    </w:p>
    <w:p w14:paraId="57998A6E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>Sa kapwa ko kita laging nadarama</w:t>
      </w:r>
    </w:p>
    <w:p w14:paraId="38607C4C" w14:textId="77777777" w:rsidR="00F6115D" w:rsidRPr="00715316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>Sa Iyong mga likha</w:t>
      </w:r>
    </w:p>
    <w:p w14:paraId="688D3D62" w14:textId="15463737" w:rsidR="00F6115D" w:rsidRDefault="00F6115D" w:rsidP="00F6115D">
      <w:pPr>
        <w:rPr>
          <w:rFonts w:asciiTheme="majorHAnsi" w:hAnsiTheme="majorHAnsi"/>
          <w:sz w:val="32"/>
          <w:szCs w:val="32"/>
          <w:lang w:val="en-CA"/>
        </w:rPr>
      </w:pPr>
      <w:r w:rsidRPr="00715316">
        <w:rPr>
          <w:rFonts w:asciiTheme="majorHAnsi" w:hAnsiTheme="majorHAnsi"/>
          <w:sz w:val="32"/>
          <w:szCs w:val="32"/>
          <w:lang w:val="en-CA"/>
        </w:rPr>
        <w:t>Hangad pa ring masdan ang `yong mukha. (</w:t>
      </w:r>
      <w:r w:rsidR="00CB6823">
        <w:rPr>
          <w:rFonts w:asciiTheme="majorHAnsi" w:hAnsiTheme="majorHAnsi"/>
          <w:sz w:val="32"/>
          <w:szCs w:val="32"/>
          <w:lang w:val="en-CA"/>
        </w:rPr>
        <w:t>KORO</w:t>
      </w:r>
      <w:r w:rsidRPr="00715316">
        <w:rPr>
          <w:rFonts w:asciiTheme="majorHAnsi" w:hAnsiTheme="majorHAnsi"/>
          <w:sz w:val="32"/>
          <w:szCs w:val="32"/>
          <w:lang w:val="en-CA"/>
        </w:rPr>
        <w:t>)</w:t>
      </w:r>
    </w:p>
    <w:p w14:paraId="77C7EE00" w14:textId="77777777" w:rsidR="0028665E" w:rsidRDefault="0028665E" w:rsidP="00F6115D">
      <w:pPr>
        <w:rPr>
          <w:rFonts w:asciiTheme="majorHAnsi" w:hAnsiTheme="majorHAnsi"/>
          <w:sz w:val="32"/>
          <w:szCs w:val="32"/>
          <w:lang w:val="en-CA"/>
        </w:rPr>
      </w:pPr>
    </w:p>
    <w:p w14:paraId="4C025CE0" w14:textId="19374C5D" w:rsidR="007A2D47" w:rsidRDefault="0028665E" w:rsidP="00F6115D">
      <w:pPr>
        <w:rPr>
          <w:rFonts w:asciiTheme="majorHAnsi" w:hAnsiTheme="majorHAnsi"/>
          <w:sz w:val="32"/>
          <w:szCs w:val="32"/>
          <w:lang w:val="en-CA"/>
        </w:rPr>
      </w:pPr>
      <w:r>
        <w:rPr>
          <w:rFonts w:asciiTheme="majorHAnsi" w:hAnsiTheme="majorHAnsi"/>
          <w:sz w:val="32"/>
          <w:szCs w:val="32"/>
          <w:lang w:val="en-CA"/>
        </w:rPr>
        <w:t>Pangwakas: Sulyap ng ‘yong kaganda</w:t>
      </w:r>
      <w:bookmarkStart w:id="89" w:name="_Hlk186882339"/>
      <w:r>
        <w:rPr>
          <w:rFonts w:asciiTheme="majorHAnsi" w:hAnsiTheme="majorHAnsi"/>
          <w:sz w:val="32"/>
          <w:szCs w:val="32"/>
          <w:lang w:val="en-CA"/>
        </w:rPr>
        <w:t>han</w:t>
      </w:r>
      <w:bookmarkEnd w:id="89"/>
    </w:p>
    <w:p w14:paraId="79794494" w14:textId="77777777" w:rsidR="007A2D47" w:rsidRDefault="007A2D47">
      <w:pPr>
        <w:rPr>
          <w:rFonts w:asciiTheme="majorHAnsi" w:hAnsiTheme="majorHAnsi"/>
          <w:sz w:val="32"/>
          <w:szCs w:val="32"/>
          <w:lang w:val="en-CA"/>
        </w:rPr>
      </w:pPr>
      <w:r>
        <w:rPr>
          <w:rFonts w:asciiTheme="majorHAnsi" w:hAnsiTheme="majorHAnsi"/>
          <w:sz w:val="32"/>
          <w:szCs w:val="32"/>
          <w:lang w:val="en-CA"/>
        </w:rPr>
        <w:br w:type="page"/>
      </w:r>
    </w:p>
    <w:p w14:paraId="62DED251" w14:textId="7741C81F" w:rsidR="0028665E" w:rsidRPr="00715316" w:rsidRDefault="0028665E" w:rsidP="00F6115D">
      <w:pPr>
        <w:rPr>
          <w:rFonts w:ascii="Arial Black" w:hAnsi="Arial Black"/>
          <w:sz w:val="28"/>
          <w:szCs w:val="28"/>
          <w:lang w:val="en-CA"/>
        </w:rPr>
      </w:pPr>
    </w:p>
    <w:p w14:paraId="66437AFB" w14:textId="67DDA9C8" w:rsidR="00254620" w:rsidRPr="008E3E77" w:rsidRDefault="008E3E77" w:rsidP="00807EF8">
      <w:pPr>
        <w:pStyle w:val="Heading1"/>
        <w:rPr>
          <w:rStyle w:val="Hyperlink"/>
          <w:sz w:val="36"/>
          <w:szCs w:val="28"/>
          <w:u w:val="none"/>
          <w:lang w:val="en-CA"/>
        </w:rPr>
      </w:pPr>
      <w:r w:rsidRPr="008E3E77">
        <w:rPr>
          <w:sz w:val="44"/>
          <w:szCs w:val="36"/>
          <w:lang w:val="en-CA"/>
        </w:rPr>
        <w:fldChar w:fldCharType="begin"/>
      </w:r>
      <w:r w:rsidRPr="008E3E77">
        <w:rPr>
          <w:sz w:val="44"/>
          <w:szCs w:val="36"/>
          <w:lang w:val="en-CA"/>
        </w:rPr>
        <w:instrText>HYPERLINK  \l "_top"</w:instrText>
      </w:r>
      <w:r w:rsidRPr="008E3E77">
        <w:rPr>
          <w:sz w:val="44"/>
          <w:szCs w:val="36"/>
          <w:lang w:val="en-CA"/>
        </w:rPr>
      </w:r>
      <w:r w:rsidRPr="008E3E77">
        <w:rPr>
          <w:sz w:val="44"/>
          <w:szCs w:val="36"/>
          <w:lang w:val="en-CA"/>
        </w:rPr>
        <w:fldChar w:fldCharType="separate"/>
      </w:r>
      <w:bookmarkStart w:id="90" w:name="_Toc186886632"/>
      <w:r w:rsidR="007A2D47" w:rsidRPr="008E3E77">
        <w:rPr>
          <w:rStyle w:val="Hyperlink"/>
          <w:sz w:val="44"/>
          <w:szCs w:val="36"/>
          <w:u w:val="none"/>
          <w:lang w:val="en-CA"/>
        </w:rPr>
        <w:t>TATLONG HARI NA NAGLAKBAY</w:t>
      </w:r>
      <w:r w:rsidR="00807EF8" w:rsidRPr="008E3E77">
        <w:rPr>
          <w:rStyle w:val="Hyperlink"/>
          <w:sz w:val="44"/>
          <w:szCs w:val="36"/>
          <w:u w:val="none"/>
          <w:lang w:val="en-CA"/>
        </w:rPr>
        <w:t xml:space="preserve"> </w:t>
      </w:r>
      <w:r w:rsidR="00807EF8" w:rsidRPr="008E3E77">
        <w:rPr>
          <w:rStyle w:val="Hyperlink"/>
          <w:sz w:val="36"/>
          <w:szCs w:val="28"/>
          <w:u w:val="none"/>
          <w:lang w:val="en-CA"/>
        </w:rPr>
        <w:t>(We Three Kings)</w:t>
      </w:r>
      <w:bookmarkEnd w:id="90"/>
    </w:p>
    <w:p w14:paraId="13AD0609" w14:textId="41132D47" w:rsidR="00254620" w:rsidRDefault="008E3E77" w:rsidP="00254620">
      <w:pPr>
        <w:rPr>
          <w:sz w:val="32"/>
          <w:szCs w:val="32"/>
          <w:lang w:val="en-CA"/>
        </w:rPr>
      </w:pPr>
      <w:r w:rsidRPr="008E3E77">
        <w:rPr>
          <w:rFonts w:asciiTheme="majorHAnsi" w:eastAsiaTheme="majorEastAsia" w:hAnsiTheme="majorHAnsi" w:cstheme="majorBidi"/>
          <w:color w:val="2E74B5" w:themeColor="accent1" w:themeShade="BF"/>
          <w:sz w:val="44"/>
          <w:szCs w:val="36"/>
          <w:lang w:val="en-CA"/>
        </w:rPr>
        <w:fldChar w:fldCharType="end"/>
      </w:r>
    </w:p>
    <w:p w14:paraId="41D6B788" w14:textId="10EDA761" w:rsidR="00254620" w:rsidRPr="00DC6CD4" w:rsidRDefault="00AD44B2" w:rsidP="00254620">
      <w:pPr>
        <w:rPr>
          <w:b/>
          <w:bCs/>
          <w:sz w:val="32"/>
          <w:szCs w:val="32"/>
          <w:lang w:val="en-CA"/>
        </w:rPr>
      </w:pPr>
      <w:r>
        <w:rPr>
          <w:sz w:val="32"/>
          <w:szCs w:val="32"/>
          <w:lang w:val="en-CA"/>
        </w:rPr>
        <w:br/>
      </w:r>
      <w:r w:rsidR="00254620" w:rsidRPr="00DC6CD4">
        <w:rPr>
          <w:b/>
          <w:bCs/>
          <w:sz w:val="32"/>
          <w:szCs w:val="32"/>
          <w:lang w:val="en-CA"/>
        </w:rPr>
        <w:t>I</w:t>
      </w:r>
    </w:p>
    <w:p w14:paraId="2A27A3CF" w14:textId="77777777" w:rsidR="00D8777D" w:rsidRDefault="00254620" w:rsidP="00254620">
      <w:pPr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Tatlong hari na naglakba</w:t>
      </w:r>
      <w:r w:rsidR="00D33A0E">
        <w:rPr>
          <w:sz w:val="32"/>
          <w:szCs w:val="32"/>
          <w:lang w:val="en-CA"/>
        </w:rPr>
        <w:t>y</w:t>
      </w:r>
    </w:p>
    <w:p w14:paraId="63718BFC" w14:textId="77777777" w:rsidR="00F725CB" w:rsidRDefault="00D8777D" w:rsidP="00254620">
      <w:pPr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May hangdog kaming taglay</w:t>
      </w:r>
      <w:r w:rsidR="00F725CB">
        <w:rPr>
          <w:sz w:val="32"/>
          <w:szCs w:val="32"/>
          <w:lang w:val="en-CA"/>
        </w:rPr>
        <w:br/>
        <w:t>Batis, bundok, lati’t parang</w:t>
      </w:r>
    </w:p>
    <w:p w14:paraId="75CA2268" w14:textId="77777777" w:rsidR="00E97BAC" w:rsidRDefault="001C3F5E" w:rsidP="00254620">
      <w:pPr>
        <w:rPr>
          <w:sz w:val="32"/>
          <w:szCs w:val="32"/>
          <w:lang w:val="en-CA"/>
        </w:rPr>
      </w:pPr>
      <w:r>
        <w:rPr>
          <w:sz w:val="32"/>
          <w:szCs w:val="32"/>
          <w:lang w:val="en-CA"/>
        </w:rPr>
        <w:t>Ang tinuntong tunay</w:t>
      </w:r>
    </w:p>
    <w:p w14:paraId="47958777" w14:textId="475F0B42" w:rsidR="00E97BAC" w:rsidRDefault="00E97BAC" w:rsidP="00254620">
      <w:pPr>
        <w:rPr>
          <w:sz w:val="32"/>
          <w:szCs w:val="32"/>
          <w:lang w:val="en-CA"/>
        </w:rPr>
      </w:pPr>
    </w:p>
    <w:p w14:paraId="5D7295E4" w14:textId="77777777" w:rsidR="00FF1585" w:rsidRDefault="00E97BAC" w:rsidP="00254620">
      <w:pPr>
        <w:rPr>
          <w:sz w:val="32"/>
          <w:szCs w:val="32"/>
          <w:lang w:val="en-CA"/>
        </w:rPr>
      </w:pPr>
      <w:r w:rsidRPr="00DC6CD4">
        <w:rPr>
          <w:b/>
          <w:bCs/>
          <w:sz w:val="32"/>
          <w:szCs w:val="32"/>
          <w:lang w:val="en-CA"/>
        </w:rPr>
        <w:t>KORO</w:t>
      </w:r>
      <w:r w:rsidRPr="00DC6CD4">
        <w:rPr>
          <w:b/>
          <w:bCs/>
          <w:sz w:val="32"/>
          <w:szCs w:val="32"/>
          <w:lang w:val="en-CA"/>
        </w:rPr>
        <w:br/>
      </w:r>
      <w:r>
        <w:rPr>
          <w:sz w:val="32"/>
          <w:szCs w:val="32"/>
          <w:lang w:val="en-CA"/>
        </w:rPr>
        <w:t>O Talang kahanga hanga</w:t>
      </w:r>
      <w:r>
        <w:rPr>
          <w:sz w:val="32"/>
          <w:szCs w:val="32"/>
          <w:lang w:val="en-CA"/>
        </w:rPr>
        <w:br/>
      </w:r>
      <w:r w:rsidR="00D71230">
        <w:rPr>
          <w:sz w:val="32"/>
          <w:szCs w:val="32"/>
          <w:lang w:val="en-CA"/>
        </w:rPr>
        <w:t xml:space="preserve">May gandang </w:t>
      </w:r>
      <w:r w:rsidR="00E75270">
        <w:rPr>
          <w:sz w:val="32"/>
          <w:szCs w:val="32"/>
          <w:lang w:val="en-CA"/>
        </w:rPr>
        <w:t>Maharlika</w:t>
      </w:r>
      <w:r w:rsidR="00E75270">
        <w:rPr>
          <w:sz w:val="32"/>
          <w:szCs w:val="32"/>
          <w:lang w:val="en-CA"/>
        </w:rPr>
        <w:br/>
      </w:r>
      <w:r w:rsidR="00B04EED">
        <w:rPr>
          <w:sz w:val="32"/>
          <w:szCs w:val="32"/>
          <w:lang w:val="en-CA"/>
        </w:rPr>
        <w:t>Sa pakanlurang lakbayin</w:t>
      </w:r>
      <w:r w:rsidR="00B04EED">
        <w:rPr>
          <w:sz w:val="32"/>
          <w:szCs w:val="32"/>
          <w:lang w:val="en-CA"/>
        </w:rPr>
        <w:br/>
      </w:r>
      <w:r w:rsidR="00FC0FC7">
        <w:rPr>
          <w:sz w:val="32"/>
          <w:szCs w:val="32"/>
          <w:lang w:val="en-CA"/>
        </w:rPr>
        <w:t>Patnubayan ng ningning</w:t>
      </w:r>
    </w:p>
    <w:p w14:paraId="18F8B537" w14:textId="77777777" w:rsidR="00FF1585" w:rsidRDefault="00FF1585" w:rsidP="00254620">
      <w:pPr>
        <w:rPr>
          <w:sz w:val="32"/>
          <w:szCs w:val="32"/>
          <w:lang w:val="en-CA"/>
        </w:rPr>
      </w:pPr>
    </w:p>
    <w:p w14:paraId="771C9C69" w14:textId="0FE42D1E" w:rsidR="002C6639" w:rsidRPr="00807EF8" w:rsidRDefault="00FF1585" w:rsidP="00254620">
      <w:pPr>
        <w:rPr>
          <w:rStyle w:val="Heading1Char"/>
          <w:color w:val="0563C1" w:themeColor="hyperlink"/>
          <w:sz w:val="36"/>
          <w:szCs w:val="28"/>
          <w:lang w:val="en-CA"/>
        </w:rPr>
      </w:pPr>
      <w:r w:rsidRPr="00DC6CD4">
        <w:rPr>
          <w:b/>
          <w:bCs/>
          <w:sz w:val="32"/>
          <w:szCs w:val="32"/>
          <w:lang w:val="en-CA"/>
        </w:rPr>
        <w:t>II</w:t>
      </w:r>
      <w:r>
        <w:rPr>
          <w:sz w:val="32"/>
          <w:szCs w:val="32"/>
          <w:lang w:val="en-CA"/>
        </w:rPr>
        <w:br/>
        <w:t>Hari’y nilang sa Betlehem</w:t>
      </w:r>
      <w:r>
        <w:rPr>
          <w:sz w:val="32"/>
          <w:szCs w:val="32"/>
          <w:lang w:val="en-CA"/>
        </w:rPr>
        <w:br/>
      </w:r>
      <w:r w:rsidR="00053D91">
        <w:rPr>
          <w:sz w:val="32"/>
          <w:szCs w:val="32"/>
          <w:lang w:val="en-CA"/>
        </w:rPr>
        <w:t>Sa kanya’y ginto ang hain</w:t>
      </w:r>
      <w:r w:rsidR="00053D91">
        <w:rPr>
          <w:sz w:val="32"/>
          <w:szCs w:val="32"/>
          <w:lang w:val="en-CA"/>
        </w:rPr>
        <w:br/>
        <w:t>Dakilang hari natin</w:t>
      </w:r>
      <w:r w:rsidR="00053D91">
        <w:rPr>
          <w:sz w:val="32"/>
          <w:szCs w:val="32"/>
          <w:lang w:val="en-CA"/>
        </w:rPr>
        <w:br/>
      </w:r>
      <w:r w:rsidR="00295C6C">
        <w:rPr>
          <w:sz w:val="32"/>
          <w:szCs w:val="32"/>
          <w:lang w:val="en-CA"/>
        </w:rPr>
        <w:t>Hindi magmamaliw</w:t>
      </w:r>
      <w:r w:rsidR="00D8777D">
        <w:rPr>
          <w:sz w:val="32"/>
          <w:szCs w:val="32"/>
          <w:lang w:val="en-CA"/>
        </w:rPr>
        <w:br/>
      </w:r>
      <w:r w:rsidR="00F6115D" w:rsidRPr="00715316">
        <w:rPr>
          <w:sz w:val="28"/>
        </w:rPr>
        <w:br w:type="page"/>
      </w:r>
      <w:hyperlink w:anchor="_top" w:history="1">
        <w:r w:rsidR="00F6115D" w:rsidRPr="007464BB">
          <w:rPr>
            <w:rStyle w:val="Heading1Char"/>
            <w:sz w:val="44"/>
            <w:szCs w:val="44"/>
          </w:rPr>
          <w:t>TINAPAY NG BUHAY (new version)</w:t>
        </w:r>
      </w:hyperlink>
      <w:r w:rsidR="00F6115D" w:rsidRPr="007464BB">
        <w:rPr>
          <w:rStyle w:val="Heading1Char"/>
          <w:sz w:val="44"/>
          <w:szCs w:val="44"/>
        </w:rPr>
        <w:t xml:space="preserve"> </w:t>
      </w:r>
    </w:p>
    <w:p w14:paraId="6D8186C4" w14:textId="1FA97277" w:rsidR="00F6115D" w:rsidRPr="0088100A" w:rsidRDefault="00F6115D" w:rsidP="00F6115D">
      <w:pPr>
        <w:rPr>
          <w:sz w:val="28"/>
        </w:rPr>
      </w:pPr>
      <w:r w:rsidRPr="00715316">
        <w:t>(</w:t>
      </w:r>
      <w:r w:rsidRPr="00715316">
        <w:rPr>
          <w:rFonts w:asciiTheme="majorHAnsi" w:hAnsiTheme="majorHAnsi"/>
          <w:sz w:val="16"/>
          <w:szCs w:val="16"/>
        </w:rPr>
        <w:t xml:space="preserve">Music by: M.V. Franciso,SJ, Ateneo ; Louie Oca &amp; F. Bautista, Arranger, UST) </w:t>
      </w:r>
    </w:p>
    <w:p w14:paraId="1D1C1234" w14:textId="77777777" w:rsidR="00F6115D" w:rsidRPr="00715316" w:rsidRDefault="00F6115D" w:rsidP="00F6115D">
      <w:pPr>
        <w:rPr>
          <w:rFonts w:asciiTheme="majorHAnsi" w:hAnsiTheme="majorHAnsi"/>
        </w:rPr>
      </w:pPr>
    </w:p>
    <w:p w14:paraId="58F31840" w14:textId="77777777" w:rsidR="00F6115D" w:rsidRPr="00715316" w:rsidRDefault="00F6115D" w:rsidP="00F6115D">
      <w:pPr>
        <w:rPr>
          <w:rFonts w:asciiTheme="majorHAnsi" w:hAnsiTheme="majorHAnsi"/>
          <w:b/>
        </w:rPr>
      </w:pPr>
      <w:r w:rsidRPr="00715316">
        <w:rPr>
          <w:rFonts w:asciiTheme="majorHAnsi" w:hAnsiTheme="majorHAnsi"/>
          <w:b/>
        </w:rPr>
        <w:t>Koro :</w:t>
      </w:r>
    </w:p>
    <w:p w14:paraId="00F63468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Ie-su,  pa-nis  vi-tae donum   pa---tris, Ie-su, fons---vitae, fons--- vi-tae ac-quae</w:t>
      </w:r>
    </w:p>
    <w:p w14:paraId="00453581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Ci-bus et   po-tus-  nos ter,   Ci-bus  et  po-tus   nos ter,   </w:t>
      </w:r>
    </w:p>
    <w:p w14:paraId="7A22406C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In-i-ti-ne-re,   in-i-ti-ne-re    ad    do-mus    Dei.</w:t>
      </w:r>
    </w:p>
    <w:p w14:paraId="0F0E5B2B" w14:textId="77777777" w:rsidR="00F6115D" w:rsidRPr="0088100A" w:rsidRDefault="00F6115D" w:rsidP="00F6115D">
      <w:pPr>
        <w:pStyle w:val="ListParagraph"/>
        <w:rPr>
          <w:rFonts w:asciiTheme="majorHAnsi" w:hAnsiTheme="majorHAnsi"/>
          <w:sz w:val="28"/>
        </w:rPr>
      </w:pPr>
    </w:p>
    <w:p w14:paraId="34CC4C3A" w14:textId="77777777" w:rsidR="00F6115D" w:rsidRPr="0088100A" w:rsidRDefault="00F6115D" w:rsidP="0088100A">
      <w:pPr>
        <w:pStyle w:val="ListParagraph"/>
        <w:numPr>
          <w:ilvl w:val="0"/>
          <w:numId w:val="2"/>
        </w:numPr>
        <w:spacing w:after="200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Mula   sa  lupa  sumibol  Kang masigla  </w:t>
      </w:r>
    </w:p>
    <w:p w14:paraId="1C950B1D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Matapos  kang  yurakan ng mga   masasama  </w:t>
      </w:r>
    </w:p>
    <w:p w14:paraId="1CD81A4C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Sumilang ang  liwanag  ng  mga  nawa wala, </w:t>
      </w:r>
    </w:p>
    <w:p w14:paraId="2975A962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Tinapay   ng  buhay   pagkain  ng   dukha.         (Koro) </w:t>
      </w:r>
    </w:p>
    <w:p w14:paraId="21EFCAED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</w:p>
    <w:p w14:paraId="0748B407" w14:textId="77777777" w:rsidR="00F6115D" w:rsidRPr="0088100A" w:rsidRDefault="00F6115D" w:rsidP="0088100A">
      <w:pPr>
        <w:pStyle w:val="ListParagraph"/>
        <w:numPr>
          <w:ilvl w:val="0"/>
          <w:numId w:val="2"/>
        </w:numPr>
        <w:spacing w:after="200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Gikan  sa  binlud   usaka    ti napay</w:t>
      </w:r>
    </w:p>
    <w:p w14:paraId="0B2F206D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Nga  bunga   sa   a mong   buhat    at    kabudlay</w:t>
      </w:r>
    </w:p>
    <w:p w14:paraId="29FBABB3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Hi naut    mag hi usa  kami   sa ma  n ii ning tinapay</w:t>
      </w:r>
    </w:p>
    <w:p w14:paraId="36F6AB0C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Tiguma  kami  Jesus,    Among   Ginoong  tun hay.          (Koro)</w:t>
      </w:r>
    </w:p>
    <w:p w14:paraId="300CCDF7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</w:p>
    <w:p w14:paraId="76465811" w14:textId="77777777" w:rsidR="00F6115D" w:rsidRPr="0088100A" w:rsidRDefault="00F6115D" w:rsidP="0088100A">
      <w:pPr>
        <w:pStyle w:val="ListParagraph"/>
        <w:numPr>
          <w:ilvl w:val="0"/>
          <w:numId w:val="2"/>
        </w:numPr>
        <w:spacing w:after="200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Jesus,   food  divine,  be our strength each day </w:t>
      </w:r>
    </w:p>
    <w:p w14:paraId="03AD6E21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So we don’t tire as we witness  to your  love and care</w:t>
      </w:r>
    </w:p>
    <w:p w14:paraId="2F669579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 To those in greater need,  both  near and far away</w:t>
      </w:r>
    </w:p>
    <w:p w14:paraId="0D810040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 May we lead them back to You,  All those who’ve gone as-tray.         (Koro)</w:t>
      </w:r>
    </w:p>
    <w:p w14:paraId="28F3610E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</w:p>
    <w:p w14:paraId="1BDF2CB5" w14:textId="77777777" w:rsidR="00F6115D" w:rsidRPr="0088100A" w:rsidRDefault="00F6115D" w:rsidP="0088100A">
      <w:pPr>
        <w:pStyle w:val="ListParagraph"/>
        <w:numPr>
          <w:ilvl w:val="0"/>
          <w:numId w:val="2"/>
        </w:numPr>
        <w:spacing w:after="200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Da-lon  na-mong  I-mong ba-la ang  pu-long </w:t>
      </w:r>
    </w:p>
    <w:p w14:paraId="5BC2CE54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Manga- la-gay kag tud-lo  mong   ma-ta-rong </w:t>
      </w:r>
    </w:p>
    <w:p w14:paraId="5B725DA8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Kahayag sang-Es-pi-ri-tu  Sang-ka- ma-tu-o-ran, </w:t>
      </w:r>
    </w:p>
    <w:p w14:paraId="4D7FDA82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Su-ga  nga   ma-pa-wa    sa    a----mong     da-lan.           (Koro)</w:t>
      </w:r>
    </w:p>
    <w:p w14:paraId="3CEE9D52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</w:p>
    <w:p w14:paraId="29162271" w14:textId="77777777" w:rsidR="00F6115D" w:rsidRPr="0088100A" w:rsidRDefault="00F6115D" w:rsidP="0088100A">
      <w:pPr>
        <w:pStyle w:val="ListParagraph"/>
        <w:numPr>
          <w:ilvl w:val="0"/>
          <w:numId w:val="2"/>
        </w:numPr>
        <w:spacing w:after="200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En-la vida Je-sus,   se-a nuestro  consuelo, </w:t>
      </w:r>
    </w:p>
    <w:p w14:paraId="5133FFBF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Se-a nuestro  amigo  y  com pa ne ro,   </w:t>
      </w:r>
    </w:p>
    <w:p w14:paraId="52E73327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Siempre  podamos,  responder  a su-lla-mu-da  </w:t>
      </w:r>
    </w:p>
    <w:p w14:paraId="0AA2472C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Siem-pre  dis-pues  to  ha-cer   tu    vo lun tad.          (Koro)</w:t>
      </w:r>
    </w:p>
    <w:p w14:paraId="0E911AF6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</w:p>
    <w:p w14:paraId="6FC3F6C7" w14:textId="77777777" w:rsidR="00F6115D" w:rsidRPr="0088100A" w:rsidRDefault="00F6115D" w:rsidP="0088100A">
      <w:pPr>
        <w:pStyle w:val="ListParagraph"/>
        <w:numPr>
          <w:ilvl w:val="0"/>
          <w:numId w:val="2"/>
        </w:numPr>
        <w:spacing w:after="200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Pagkain  ng  buhay,   han dog   ng    Ama, </w:t>
      </w:r>
    </w:p>
    <w:p w14:paraId="4BDF1EF6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Bukal  ka  ng   buhay,  batis ng  biya ya.</w:t>
      </w:r>
    </w:p>
    <w:p w14:paraId="49B3A825" w14:textId="77777777" w:rsidR="00F6115D" w:rsidRPr="0088100A" w:rsidRDefault="00F6115D" w:rsidP="0088100A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 xml:space="preserve">Maging  pag-kain  sa-min  at  inumin   ng   tanan, </w:t>
      </w:r>
    </w:p>
    <w:p w14:paraId="069E8087" w14:textId="15A6DD54" w:rsidR="00F6115D" w:rsidRPr="0088100A" w:rsidRDefault="00F6115D" w:rsidP="004415A5">
      <w:pPr>
        <w:pStyle w:val="ListParagraph"/>
        <w:rPr>
          <w:rFonts w:asciiTheme="majorHAnsi" w:hAnsiTheme="majorHAnsi"/>
          <w:sz w:val="28"/>
        </w:rPr>
      </w:pPr>
      <w:r w:rsidRPr="0088100A">
        <w:rPr>
          <w:rFonts w:asciiTheme="majorHAnsi" w:hAnsiTheme="majorHAnsi"/>
          <w:sz w:val="28"/>
        </w:rPr>
        <w:t>Sa paglalakbay namin   sa  ta ha nan  ng   Ama.           (Koro)</w:t>
      </w:r>
      <w:r w:rsidRPr="0088100A">
        <w:rPr>
          <w:rFonts w:asciiTheme="majorHAnsi" w:hAnsiTheme="majorHAnsi"/>
          <w:sz w:val="28"/>
        </w:rPr>
        <w:br w:type="page"/>
      </w:r>
    </w:p>
    <w:p w14:paraId="74F342BE" w14:textId="648DD477" w:rsidR="0089251A" w:rsidRPr="004B45F4" w:rsidRDefault="00000000" w:rsidP="0089251A">
      <w:pPr>
        <w:pStyle w:val="Heading1"/>
        <w:rPr>
          <w:sz w:val="40"/>
          <w:szCs w:val="40"/>
        </w:rPr>
      </w:pPr>
      <w:hyperlink w:anchor="_top" w:history="1">
        <w:bookmarkStart w:id="91" w:name="_Toc186886633"/>
        <w:r w:rsidR="0089251A" w:rsidRPr="00084017">
          <w:rPr>
            <w:rStyle w:val="Hyperlink"/>
            <w:sz w:val="48"/>
            <w:szCs w:val="48"/>
            <w:u w:val="none"/>
          </w:rPr>
          <w:t>TINAPAY NG BUHAY</w:t>
        </w:r>
        <w:bookmarkEnd w:id="91"/>
      </w:hyperlink>
      <w:r w:rsidR="0089251A" w:rsidRPr="00084017">
        <w:rPr>
          <w:sz w:val="48"/>
          <w:szCs w:val="48"/>
        </w:rPr>
        <w:t xml:space="preserve"> </w:t>
      </w:r>
      <w:r w:rsidR="0089251A" w:rsidRPr="004B45F4">
        <w:rPr>
          <w:sz w:val="40"/>
          <w:szCs w:val="40"/>
        </w:rPr>
        <w:br/>
      </w:r>
    </w:p>
    <w:p w14:paraId="33545F25" w14:textId="77777777" w:rsidR="0089251A" w:rsidRPr="00DB5360" w:rsidRDefault="0089251A" w:rsidP="0089251A">
      <w:pPr>
        <w:rPr>
          <w:rFonts w:asciiTheme="majorHAnsi" w:hAnsiTheme="majorHAnsi"/>
          <w:b/>
          <w:sz w:val="32"/>
          <w:szCs w:val="32"/>
        </w:rPr>
      </w:pPr>
      <w:r w:rsidRPr="00DB5360">
        <w:rPr>
          <w:rFonts w:asciiTheme="majorHAnsi" w:hAnsiTheme="majorHAnsi"/>
          <w:b/>
          <w:sz w:val="32"/>
          <w:szCs w:val="32"/>
        </w:rPr>
        <w:t>KORO:</w:t>
      </w:r>
    </w:p>
    <w:p w14:paraId="46D2EC7A" w14:textId="77777777" w:rsidR="0089251A" w:rsidRPr="00DB5360" w:rsidRDefault="0089251A" w:rsidP="0089251A">
      <w:pPr>
        <w:pStyle w:val="HTMLPreformatted"/>
        <w:rPr>
          <w:rFonts w:asciiTheme="majorHAnsi" w:hAnsiTheme="majorHAnsi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Ikaw, Hesus, ang tinapay ng buhay </w:t>
      </w:r>
      <w:r w:rsidRPr="00DB5360">
        <w:rPr>
          <w:rFonts w:asciiTheme="majorHAnsi" w:hAnsiTheme="majorHAnsi"/>
          <w:sz w:val="32"/>
          <w:szCs w:val="32"/>
        </w:rPr>
        <w:br/>
        <w:t xml:space="preserve">Binasbasan, hinati't inialay </w:t>
      </w:r>
      <w:r w:rsidRPr="00DB5360">
        <w:rPr>
          <w:rFonts w:asciiTheme="majorHAnsi" w:hAnsiTheme="majorHAnsi"/>
          <w:sz w:val="32"/>
          <w:szCs w:val="32"/>
        </w:rPr>
        <w:br/>
        <w:t xml:space="preserve">Buhay na ganap ang sa ami'y kaloob </w:t>
      </w:r>
      <w:r w:rsidRPr="00DB5360">
        <w:rPr>
          <w:rFonts w:asciiTheme="majorHAnsi" w:hAnsiTheme="majorHAnsi"/>
          <w:sz w:val="32"/>
          <w:szCs w:val="32"/>
        </w:rPr>
        <w:br/>
        <w:t xml:space="preserve">At pagsasalong walang hanggan. </w:t>
      </w:r>
      <w:r w:rsidRPr="00DB5360">
        <w:rPr>
          <w:rFonts w:asciiTheme="majorHAnsi" w:hAnsiTheme="majorHAnsi"/>
          <w:sz w:val="32"/>
          <w:szCs w:val="32"/>
        </w:rPr>
        <w:br/>
      </w:r>
    </w:p>
    <w:p w14:paraId="24C6DC96" w14:textId="77777777" w:rsidR="0089251A" w:rsidRPr="00DB5360" w:rsidRDefault="0089251A" w:rsidP="0089251A">
      <w:pPr>
        <w:pStyle w:val="HTMLPreformatted"/>
        <w:rPr>
          <w:rFonts w:asciiTheme="majorHAnsi" w:hAnsiTheme="majorHAnsi"/>
          <w:sz w:val="32"/>
          <w:szCs w:val="32"/>
        </w:rPr>
      </w:pPr>
    </w:p>
    <w:p w14:paraId="7C093F47" w14:textId="77777777" w:rsidR="0089251A" w:rsidRPr="00451B78" w:rsidRDefault="0089251A" w:rsidP="0089251A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451B78">
        <w:rPr>
          <w:rFonts w:asciiTheme="majorHAnsi" w:hAnsiTheme="majorHAnsi"/>
          <w:b/>
          <w:bCs/>
          <w:sz w:val="32"/>
          <w:szCs w:val="32"/>
        </w:rPr>
        <w:t>Verse I</w:t>
      </w:r>
    </w:p>
    <w:p w14:paraId="09CD905D" w14:textId="77777777" w:rsidR="0089251A" w:rsidRPr="00DB5360" w:rsidRDefault="0089251A" w:rsidP="0089251A">
      <w:pPr>
        <w:pStyle w:val="HTMLPreformatted"/>
        <w:rPr>
          <w:rFonts w:asciiTheme="majorHAnsi" w:hAnsiTheme="majorHAnsi"/>
          <w:sz w:val="32"/>
          <w:szCs w:val="32"/>
        </w:rPr>
      </w:pPr>
      <w:r w:rsidRPr="00A84A3D">
        <w:rPr>
          <w:rFonts w:asciiTheme="majorHAnsi" w:hAnsiTheme="majorHAnsi"/>
          <w:color w:val="2E74B5" w:themeColor="accent1" w:themeShade="BF"/>
          <w:sz w:val="32"/>
          <w:szCs w:val="32"/>
        </w:rPr>
        <w:t xml:space="preserve">Basbasan ang buhay naming handog; </w:t>
      </w:r>
      <w:r w:rsidRPr="00A84A3D">
        <w:rPr>
          <w:rFonts w:asciiTheme="majorHAnsi" w:hAnsiTheme="majorHAnsi"/>
          <w:color w:val="2E74B5" w:themeColor="accent1" w:themeShade="BF"/>
          <w:sz w:val="32"/>
          <w:szCs w:val="32"/>
        </w:rPr>
        <w:br/>
        <w:t xml:space="preserve">Nawa'y matulad sa pag-aalay Mo. </w:t>
      </w:r>
      <w:r w:rsidRPr="00A84A3D">
        <w:rPr>
          <w:rFonts w:asciiTheme="majorHAnsi" w:hAnsiTheme="majorHAnsi"/>
          <w:color w:val="2E74B5" w:themeColor="accent1" w:themeShade="BF"/>
          <w:sz w:val="32"/>
          <w:szCs w:val="32"/>
        </w:rPr>
        <w:br/>
      </w:r>
      <w:r w:rsidRPr="00A84A3D">
        <w:rPr>
          <w:rFonts w:asciiTheme="majorHAnsi" w:hAnsiTheme="majorHAnsi"/>
          <w:color w:val="C00000"/>
          <w:sz w:val="32"/>
          <w:szCs w:val="32"/>
        </w:rPr>
        <w:t xml:space="preserve">Buhay na laan nang lubos </w:t>
      </w:r>
      <w:r w:rsidRPr="00A84A3D">
        <w:rPr>
          <w:rFonts w:asciiTheme="majorHAnsi" w:hAnsiTheme="majorHAnsi"/>
          <w:color w:val="C00000"/>
          <w:sz w:val="32"/>
          <w:szCs w:val="32"/>
        </w:rPr>
        <w:br/>
        <w:t xml:space="preserve">Sa mundong sa pag-ibig ay kapos. </w:t>
      </w:r>
      <w:r w:rsidRPr="00A84A3D">
        <w:rPr>
          <w:rFonts w:asciiTheme="majorHAnsi" w:hAnsiTheme="majorHAnsi"/>
          <w:color w:val="C00000"/>
          <w:sz w:val="32"/>
          <w:szCs w:val="32"/>
        </w:rPr>
        <w:br/>
      </w:r>
      <w:r w:rsidRPr="00451B78">
        <w:rPr>
          <w:rFonts w:asciiTheme="majorHAnsi" w:hAnsiTheme="majorHAnsi"/>
          <w:i/>
          <w:iCs/>
          <w:sz w:val="32"/>
          <w:szCs w:val="32"/>
        </w:rPr>
        <w:t>(repeat KORO)</w:t>
      </w:r>
    </w:p>
    <w:p w14:paraId="2E280625" w14:textId="77777777" w:rsidR="0089251A" w:rsidRPr="00DB5360" w:rsidRDefault="0089251A" w:rsidP="0089251A">
      <w:pPr>
        <w:pStyle w:val="HTMLPreformatted"/>
        <w:rPr>
          <w:rFonts w:asciiTheme="majorHAnsi" w:hAnsiTheme="majorHAnsi"/>
          <w:sz w:val="32"/>
          <w:szCs w:val="32"/>
        </w:rPr>
      </w:pPr>
    </w:p>
    <w:p w14:paraId="5080826C" w14:textId="77777777" w:rsidR="0089251A" w:rsidRPr="006D3BCF" w:rsidRDefault="0089251A" w:rsidP="0089251A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6D3BCF">
        <w:rPr>
          <w:rFonts w:asciiTheme="majorHAnsi" w:hAnsiTheme="majorHAnsi"/>
          <w:b/>
          <w:bCs/>
          <w:sz w:val="32"/>
          <w:szCs w:val="32"/>
        </w:rPr>
        <w:t>Verse II</w:t>
      </w:r>
    </w:p>
    <w:p w14:paraId="6D183FED" w14:textId="77777777" w:rsidR="0089251A" w:rsidRPr="00DB5360" w:rsidRDefault="0089251A" w:rsidP="0089251A">
      <w:pPr>
        <w:pStyle w:val="HTMLPreformatted"/>
        <w:rPr>
          <w:rFonts w:asciiTheme="majorHAnsi" w:hAnsiTheme="majorHAnsi"/>
          <w:sz w:val="32"/>
          <w:szCs w:val="32"/>
        </w:rPr>
      </w:pPr>
      <w:r w:rsidRPr="00A84A3D">
        <w:rPr>
          <w:rFonts w:asciiTheme="majorHAnsi" w:hAnsiTheme="majorHAnsi"/>
          <w:color w:val="2E74B5" w:themeColor="accent1" w:themeShade="BF"/>
          <w:sz w:val="32"/>
          <w:szCs w:val="32"/>
        </w:rPr>
        <w:t xml:space="preserve">Marapatin sa kapwa maging tinapay, </w:t>
      </w:r>
      <w:r w:rsidRPr="00A84A3D">
        <w:rPr>
          <w:rFonts w:asciiTheme="majorHAnsi" w:hAnsiTheme="majorHAnsi"/>
          <w:color w:val="2E74B5" w:themeColor="accent1" w:themeShade="BF"/>
          <w:sz w:val="32"/>
          <w:szCs w:val="32"/>
        </w:rPr>
        <w:br/>
        <w:t xml:space="preserve">Kagalakan sa nalu-lumbay, </w:t>
      </w:r>
      <w:r w:rsidRPr="00A84A3D">
        <w:rPr>
          <w:rFonts w:asciiTheme="majorHAnsi" w:hAnsiTheme="majorHAnsi"/>
          <w:color w:val="2E74B5" w:themeColor="accent1" w:themeShade="BF"/>
          <w:sz w:val="32"/>
          <w:szCs w:val="32"/>
        </w:rPr>
        <w:br/>
      </w:r>
      <w:r w:rsidRPr="00A84A3D">
        <w:rPr>
          <w:rFonts w:asciiTheme="majorHAnsi" w:hAnsiTheme="majorHAnsi"/>
          <w:color w:val="C00000"/>
          <w:sz w:val="32"/>
          <w:szCs w:val="32"/>
        </w:rPr>
        <w:t xml:space="preserve">Katarungan sa naa-api </w:t>
      </w:r>
      <w:r w:rsidRPr="00A84A3D">
        <w:rPr>
          <w:rFonts w:asciiTheme="majorHAnsi" w:hAnsiTheme="majorHAnsi"/>
          <w:color w:val="C00000"/>
          <w:sz w:val="32"/>
          <w:szCs w:val="32"/>
        </w:rPr>
        <w:br/>
        <w:t>At kanlungan ng bayan Mong sawi</w:t>
      </w:r>
    </w:p>
    <w:p w14:paraId="56594701" w14:textId="77777777" w:rsidR="0089251A" w:rsidRPr="006D3BCF" w:rsidRDefault="0089251A" w:rsidP="0089251A">
      <w:pPr>
        <w:pStyle w:val="HTMLPreformatted"/>
        <w:rPr>
          <w:rFonts w:asciiTheme="majorHAnsi" w:hAnsiTheme="majorHAnsi"/>
          <w:i/>
          <w:iCs/>
          <w:sz w:val="32"/>
          <w:szCs w:val="32"/>
        </w:rPr>
      </w:pPr>
      <w:r w:rsidRPr="006D3BCF">
        <w:rPr>
          <w:rFonts w:asciiTheme="majorHAnsi" w:hAnsiTheme="majorHAnsi"/>
          <w:i/>
          <w:iCs/>
          <w:sz w:val="32"/>
          <w:szCs w:val="32"/>
        </w:rPr>
        <w:t>(repeat KORO)</w:t>
      </w:r>
    </w:p>
    <w:p w14:paraId="3A05DE62" w14:textId="77777777" w:rsidR="0089251A" w:rsidRPr="00DB5360" w:rsidRDefault="0089251A" w:rsidP="0089251A">
      <w:pPr>
        <w:pStyle w:val="HTMLPreformatted"/>
        <w:rPr>
          <w:rFonts w:asciiTheme="majorHAnsi" w:hAnsiTheme="majorHAnsi"/>
          <w:sz w:val="32"/>
          <w:szCs w:val="32"/>
        </w:rPr>
      </w:pPr>
    </w:p>
    <w:p w14:paraId="0E313A75" w14:textId="77777777" w:rsidR="0089251A" w:rsidRPr="00DB5360" w:rsidRDefault="0089251A" w:rsidP="0089251A">
      <w:pPr>
        <w:pStyle w:val="HTMLPreformatted"/>
        <w:rPr>
          <w:rFonts w:asciiTheme="majorHAnsi" w:hAnsiTheme="majorHAnsi"/>
          <w:sz w:val="32"/>
          <w:szCs w:val="32"/>
        </w:rPr>
      </w:pPr>
    </w:p>
    <w:p w14:paraId="119C60B7" w14:textId="77777777" w:rsidR="0089251A" w:rsidRPr="006D3BCF" w:rsidRDefault="0089251A" w:rsidP="0089251A">
      <w:pPr>
        <w:pStyle w:val="HTMLPreformatted"/>
        <w:rPr>
          <w:rFonts w:asciiTheme="majorHAnsi" w:hAnsiTheme="majorHAnsi"/>
          <w:b/>
          <w:bCs/>
          <w:sz w:val="32"/>
          <w:szCs w:val="32"/>
        </w:rPr>
      </w:pPr>
      <w:r w:rsidRPr="006D3BCF">
        <w:rPr>
          <w:rFonts w:asciiTheme="majorHAnsi" w:hAnsiTheme="majorHAnsi"/>
          <w:b/>
          <w:bCs/>
          <w:sz w:val="32"/>
          <w:szCs w:val="32"/>
        </w:rPr>
        <w:t xml:space="preserve">Ending: </w:t>
      </w:r>
    </w:p>
    <w:p w14:paraId="37370786" w14:textId="77777777" w:rsidR="0089251A" w:rsidRPr="00150A94" w:rsidRDefault="0089251A" w:rsidP="0089251A">
      <w:pPr>
        <w:pStyle w:val="HTMLPreformatted"/>
        <w:rPr>
          <w:rFonts w:asciiTheme="majorHAnsi" w:hAnsiTheme="majorHAnsi"/>
          <w:i/>
          <w:iCs/>
          <w:color w:val="2E74B5" w:themeColor="accent1" w:themeShade="BF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 xml:space="preserve">At Pagsasalong walang hanggan </w:t>
      </w:r>
      <w:r w:rsidRPr="00150A94">
        <w:rPr>
          <w:rFonts w:asciiTheme="majorHAnsi" w:hAnsiTheme="majorHAnsi"/>
          <w:i/>
          <w:iCs/>
          <w:color w:val="2E74B5" w:themeColor="accent1" w:themeShade="BF"/>
          <w:sz w:val="32"/>
          <w:szCs w:val="32"/>
        </w:rPr>
        <w:t>(buhay na ganap)</w:t>
      </w:r>
    </w:p>
    <w:p w14:paraId="06EE099B" w14:textId="0417B582" w:rsidR="0089251A" w:rsidRDefault="0089251A" w:rsidP="0089251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DB5360">
        <w:rPr>
          <w:rFonts w:asciiTheme="majorHAnsi" w:hAnsiTheme="majorHAnsi"/>
          <w:sz w:val="32"/>
          <w:szCs w:val="32"/>
        </w:rPr>
        <w:t>At Pagsasalong walang hanggan</w:t>
      </w:r>
      <w:r>
        <w:br w:type="page"/>
      </w:r>
    </w:p>
    <w:p w14:paraId="1C2730DF" w14:textId="12E21937" w:rsidR="00687B4D" w:rsidRPr="00F00737" w:rsidRDefault="00687B4D" w:rsidP="00687B4D">
      <w:pPr>
        <w:pStyle w:val="Heading1"/>
        <w:ind w:left="432" w:hanging="432"/>
        <w:rPr>
          <w:rStyle w:val="Hyperlink"/>
          <w:sz w:val="40"/>
          <w:szCs w:val="40"/>
          <w:u w:val="none"/>
        </w:rPr>
      </w:pPr>
      <w:r w:rsidRPr="00F00737">
        <w:rPr>
          <w:sz w:val="36"/>
          <w:szCs w:val="36"/>
        </w:rPr>
        <w:lastRenderedPageBreak/>
        <w:fldChar w:fldCharType="begin"/>
      </w:r>
      <w:r w:rsidRPr="005045FF">
        <w:rPr>
          <w:sz w:val="36"/>
          <w:szCs w:val="36"/>
        </w:rPr>
        <w:instrText xml:space="preserve"> HYPERLINK  \l "_top" \o "click to go back to Table of Contents" </w:instrText>
      </w:r>
      <w:r w:rsidRPr="00F00737">
        <w:rPr>
          <w:sz w:val="36"/>
          <w:szCs w:val="36"/>
        </w:rPr>
      </w:r>
      <w:r w:rsidRPr="00F00737">
        <w:rPr>
          <w:sz w:val="36"/>
          <w:szCs w:val="36"/>
        </w:rPr>
        <w:fldChar w:fldCharType="separate"/>
      </w:r>
      <w:bookmarkStart w:id="92" w:name="_Toc186886634"/>
      <w:r w:rsidR="00FC492B" w:rsidRPr="00F00737">
        <w:rPr>
          <w:rStyle w:val="Hyperlink"/>
          <w:sz w:val="48"/>
          <w:szCs w:val="40"/>
          <w:u w:val="none"/>
        </w:rPr>
        <w:t>UNANG ALAY</w:t>
      </w:r>
      <w:bookmarkEnd w:id="92"/>
    </w:p>
    <w:p w14:paraId="0245BACB" w14:textId="77777777" w:rsidR="00B26A83" w:rsidRDefault="00687B4D" w:rsidP="00687B4D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 w:rsidRPr="00F00737"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44"/>
          <w:szCs w:val="44"/>
        </w:rPr>
        <w:fldChar w:fldCharType="end"/>
      </w:r>
    </w:p>
    <w:p w14:paraId="3B606755" w14:textId="77777777" w:rsidR="005045FF" w:rsidRDefault="005045FF" w:rsidP="00687B4D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14:paraId="268AADF6" w14:textId="481BB258" w:rsidR="00687B4D" w:rsidRPr="007D360E" w:rsidRDefault="00687B4D" w:rsidP="00687B4D">
      <w:pPr>
        <w:rPr>
          <w:b/>
          <w:sz w:val="32"/>
        </w:rPr>
      </w:pPr>
      <w:r w:rsidRPr="007D360E">
        <w:rPr>
          <w:b/>
          <w:sz w:val="32"/>
        </w:rPr>
        <w:t>KORO</w:t>
      </w:r>
    </w:p>
    <w:p w14:paraId="31406CC4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Kunin at tanggapin ang alay na ito</w:t>
      </w:r>
    </w:p>
    <w:p w14:paraId="0F99701A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Mga biyayang nagmula sa pagpapala mo</w:t>
      </w:r>
    </w:p>
    <w:p w14:paraId="0C6E4135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Tanda ng bawat pusong, pagka’t inibig mo</w:t>
      </w:r>
    </w:p>
    <w:p w14:paraId="7CC844B9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Ngayo’y nanalig, nagmamahal sayo.</w:t>
      </w:r>
    </w:p>
    <w:p w14:paraId="2A016F6F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</w:p>
    <w:p w14:paraId="141CC37A" w14:textId="211B3A3A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Tinapay na nagmula, sa but</w:t>
      </w:r>
      <w:r w:rsidR="00247DF7" w:rsidRPr="00715316">
        <w:rPr>
          <w:rFonts w:asciiTheme="majorHAnsi" w:hAnsiTheme="majorHAnsi"/>
          <w:sz w:val="32"/>
          <w:szCs w:val="32"/>
        </w:rPr>
        <w:t>i</w:t>
      </w:r>
      <w:r w:rsidRPr="00715316">
        <w:rPr>
          <w:rFonts w:asciiTheme="majorHAnsi" w:hAnsiTheme="majorHAnsi"/>
          <w:sz w:val="32"/>
          <w:szCs w:val="32"/>
        </w:rPr>
        <w:t>l ng trigo</w:t>
      </w:r>
    </w:p>
    <w:p w14:paraId="2E83E41B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Pagkaing nagbibigay ng buhay mo</w:t>
      </w:r>
    </w:p>
    <w:p w14:paraId="14D2AFE9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At alak na nagmula sa isang tangkay na ubas</w:t>
      </w:r>
    </w:p>
    <w:p w14:paraId="71B337C9" w14:textId="79F850E2" w:rsidR="00687B4D" w:rsidRPr="00715316" w:rsidRDefault="00687B4D" w:rsidP="00687B4D">
      <w:pPr>
        <w:rPr>
          <w:rFonts w:asciiTheme="majorHAnsi" w:hAnsiTheme="majorHAnsi"/>
          <w:b/>
          <w:i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 xml:space="preserve">Inuming nagbibigay lakas </w:t>
      </w:r>
      <w:r w:rsidRPr="00715316">
        <w:rPr>
          <w:rFonts w:asciiTheme="majorHAnsi" w:hAnsiTheme="majorHAnsi"/>
          <w:b/>
          <w:i/>
          <w:sz w:val="32"/>
          <w:szCs w:val="32"/>
        </w:rPr>
        <w:t>(repeat KORO)</w:t>
      </w:r>
    </w:p>
    <w:p w14:paraId="0370186D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</w:p>
    <w:p w14:paraId="7E65D18E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Lahat ng mga lungkot, ligaya’t pagsubok</w:t>
      </w:r>
    </w:p>
    <w:p w14:paraId="23252B20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Lahat ng Lakas at kahinaan ko</w:t>
      </w:r>
    </w:p>
    <w:p w14:paraId="63F42BE3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>Inaalay kong lahat buong pagkatao</w:t>
      </w:r>
    </w:p>
    <w:p w14:paraId="29448553" w14:textId="343C1CBF" w:rsidR="00A65CBB" w:rsidRDefault="00687B4D" w:rsidP="00687B4D">
      <w:pPr>
        <w:rPr>
          <w:rFonts w:asciiTheme="majorHAnsi" w:hAnsiTheme="majorHAnsi"/>
          <w:b/>
          <w:i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t xml:space="preserve">Ito ay </w:t>
      </w:r>
      <w:r w:rsidR="009C24C3">
        <w:rPr>
          <w:rFonts w:asciiTheme="majorHAnsi" w:hAnsiTheme="majorHAnsi"/>
          <w:sz w:val="32"/>
          <w:szCs w:val="32"/>
        </w:rPr>
        <w:t>i</w:t>
      </w:r>
      <w:r w:rsidRPr="00715316">
        <w:rPr>
          <w:rFonts w:asciiTheme="majorHAnsi" w:hAnsiTheme="majorHAnsi"/>
          <w:sz w:val="32"/>
          <w:szCs w:val="32"/>
        </w:rPr>
        <w:t xml:space="preserve">susunod </w:t>
      </w:r>
      <w:r w:rsidR="00C323BE" w:rsidRPr="00715316">
        <w:rPr>
          <w:rFonts w:asciiTheme="majorHAnsi" w:hAnsiTheme="majorHAnsi"/>
          <w:sz w:val="32"/>
          <w:szCs w:val="32"/>
        </w:rPr>
        <w:t>sayo (</w:t>
      </w:r>
      <w:r w:rsidRPr="00715316">
        <w:rPr>
          <w:rFonts w:asciiTheme="majorHAnsi" w:hAnsiTheme="majorHAnsi"/>
          <w:b/>
          <w:i/>
          <w:sz w:val="32"/>
          <w:szCs w:val="32"/>
        </w:rPr>
        <w:t>repeat KORO)</w:t>
      </w:r>
    </w:p>
    <w:p w14:paraId="68FB0DB1" w14:textId="77777777" w:rsidR="00A65CBB" w:rsidRDefault="00A65CBB">
      <w:pPr>
        <w:rPr>
          <w:rFonts w:asciiTheme="majorHAnsi" w:hAnsiTheme="majorHAnsi"/>
          <w:b/>
          <w:i/>
          <w:sz w:val="32"/>
          <w:szCs w:val="32"/>
        </w:rPr>
      </w:pPr>
      <w:r>
        <w:rPr>
          <w:rFonts w:asciiTheme="majorHAnsi" w:hAnsiTheme="majorHAnsi"/>
          <w:b/>
          <w:i/>
          <w:sz w:val="32"/>
          <w:szCs w:val="32"/>
        </w:rPr>
        <w:br w:type="page"/>
      </w:r>
    </w:p>
    <w:p w14:paraId="2F856BB7" w14:textId="42C6E389" w:rsidR="009A3375" w:rsidRPr="000D4CED" w:rsidRDefault="00000000" w:rsidP="009A3375">
      <w:pPr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hyperlink w:anchor="_top" w:history="1">
        <w:r w:rsidR="009A3375" w:rsidRPr="000D4CED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WALANG HANGGANG PASASALAMAT</w:t>
        </w:r>
      </w:hyperlink>
    </w:p>
    <w:p w14:paraId="2C82112A" w14:textId="77777777" w:rsidR="009A3375" w:rsidRPr="006442D9" w:rsidRDefault="009A3375" w:rsidP="009A3375">
      <w:pPr>
        <w:rPr>
          <w:rFonts w:ascii="Verdana" w:hAnsi="Verdana"/>
          <w:b/>
          <w:bCs/>
          <w:color w:val="000000" w:themeColor="text1"/>
          <w:sz w:val="24"/>
          <w:szCs w:val="24"/>
        </w:rPr>
      </w:pPr>
    </w:p>
    <w:p w14:paraId="349E79E5" w14:textId="77777777" w:rsidR="00E411A5" w:rsidRDefault="00E411A5" w:rsidP="009A3375">
      <w:pPr>
        <w:rPr>
          <w:rFonts w:asciiTheme="majorHAnsi" w:hAnsiTheme="majorHAnsi"/>
          <w:sz w:val="32"/>
          <w:szCs w:val="32"/>
        </w:rPr>
        <w:sectPr w:rsidR="00E411A5" w:rsidSect="0088100A">
          <w:type w:val="continuous"/>
          <w:pgSz w:w="12240" w:h="15840"/>
          <w:pgMar w:top="990" w:right="1440" w:bottom="810" w:left="1440" w:header="720" w:footer="720" w:gutter="0"/>
          <w:cols w:space="720"/>
          <w:docGrid w:linePitch="360"/>
        </w:sectPr>
      </w:pPr>
    </w:p>
    <w:p w14:paraId="62074C07" w14:textId="77777777" w:rsidR="00E411A5" w:rsidRDefault="00E411A5" w:rsidP="009A3375">
      <w:pPr>
        <w:rPr>
          <w:rFonts w:asciiTheme="majorHAnsi" w:hAnsiTheme="majorHAnsi"/>
          <w:sz w:val="32"/>
          <w:szCs w:val="32"/>
        </w:rPr>
      </w:pPr>
    </w:p>
    <w:p w14:paraId="4FA5D9D0" w14:textId="6688C29D" w:rsidR="0034389C" w:rsidRDefault="009A3375" w:rsidP="009A3375">
      <w:pPr>
        <w:rPr>
          <w:rFonts w:asciiTheme="majorHAnsi" w:hAnsiTheme="majorHAnsi"/>
          <w:sz w:val="32"/>
          <w:szCs w:val="32"/>
        </w:rPr>
      </w:pPr>
      <w:r w:rsidRPr="008C2FED">
        <w:rPr>
          <w:rFonts w:asciiTheme="majorHAnsi" w:hAnsiTheme="majorHAnsi"/>
          <w:b/>
          <w:bCs/>
          <w:sz w:val="32"/>
          <w:szCs w:val="32"/>
        </w:rPr>
        <w:t>Verse 1</w:t>
      </w:r>
      <w:r w:rsidRPr="00E411A5">
        <w:rPr>
          <w:rFonts w:asciiTheme="majorHAnsi" w:hAnsiTheme="majorHAnsi"/>
          <w:sz w:val="32"/>
          <w:szCs w:val="32"/>
        </w:rPr>
        <w:br/>
        <w:t>Salamat sa iyo aming Ama</w:t>
      </w:r>
      <w:r w:rsidRPr="00E411A5">
        <w:rPr>
          <w:rFonts w:asciiTheme="majorHAnsi" w:hAnsiTheme="majorHAnsi"/>
          <w:sz w:val="32"/>
          <w:szCs w:val="32"/>
        </w:rPr>
        <w:br/>
        <w:t>Salamat sa'yong mga likha</w:t>
      </w:r>
      <w:r w:rsidRPr="00E411A5">
        <w:rPr>
          <w:rFonts w:asciiTheme="majorHAnsi" w:hAnsiTheme="majorHAnsi"/>
          <w:sz w:val="32"/>
          <w:szCs w:val="32"/>
        </w:rPr>
        <w:br/>
        <w:t>Salamat sa liwanag ng araw at buwan</w:t>
      </w:r>
      <w:r w:rsidRPr="00E411A5">
        <w:rPr>
          <w:rFonts w:asciiTheme="majorHAnsi" w:hAnsiTheme="majorHAnsi"/>
          <w:sz w:val="32"/>
          <w:szCs w:val="32"/>
        </w:rPr>
        <w:br/>
        <w:t>Salamat sa'yo o diyos</w:t>
      </w:r>
      <w:r w:rsidRPr="00E411A5">
        <w:rPr>
          <w:rFonts w:asciiTheme="majorHAnsi" w:hAnsiTheme="majorHAnsi"/>
          <w:sz w:val="32"/>
          <w:szCs w:val="32"/>
        </w:rPr>
        <w:br/>
      </w:r>
      <w:r w:rsidRPr="00E411A5">
        <w:rPr>
          <w:rFonts w:asciiTheme="majorHAnsi" w:hAnsiTheme="majorHAnsi"/>
          <w:sz w:val="32"/>
          <w:szCs w:val="32"/>
        </w:rPr>
        <w:br/>
      </w:r>
      <w:r w:rsidRPr="008C2FED">
        <w:rPr>
          <w:rFonts w:asciiTheme="majorHAnsi" w:hAnsiTheme="majorHAnsi"/>
          <w:b/>
          <w:bCs/>
          <w:sz w:val="32"/>
          <w:szCs w:val="32"/>
        </w:rPr>
        <w:t>Verse 2</w:t>
      </w:r>
      <w:r w:rsidRPr="00E411A5">
        <w:rPr>
          <w:rFonts w:asciiTheme="majorHAnsi" w:hAnsiTheme="majorHAnsi"/>
          <w:sz w:val="32"/>
          <w:szCs w:val="32"/>
        </w:rPr>
        <w:br/>
        <w:t>Salamat panginoong Hesus</w:t>
      </w:r>
      <w:r w:rsidRPr="00E411A5">
        <w:rPr>
          <w:rFonts w:asciiTheme="majorHAnsi" w:hAnsiTheme="majorHAnsi"/>
          <w:sz w:val="32"/>
          <w:szCs w:val="32"/>
        </w:rPr>
        <w:br/>
        <w:t>Salamat sa'yong pagliligtas</w:t>
      </w:r>
      <w:r w:rsidRPr="00E411A5">
        <w:rPr>
          <w:rFonts w:asciiTheme="majorHAnsi" w:hAnsiTheme="majorHAnsi"/>
          <w:sz w:val="32"/>
          <w:szCs w:val="32"/>
        </w:rPr>
        <w:br/>
        <w:t>Salamat sa buhay na walang hanggan</w:t>
      </w:r>
      <w:r w:rsidRPr="00E411A5">
        <w:rPr>
          <w:rFonts w:asciiTheme="majorHAnsi" w:hAnsiTheme="majorHAnsi"/>
          <w:sz w:val="32"/>
          <w:szCs w:val="32"/>
        </w:rPr>
        <w:br/>
        <w:t>Salamat, salamat sa'yo</w:t>
      </w:r>
      <w:r w:rsidRPr="00E411A5">
        <w:rPr>
          <w:rFonts w:asciiTheme="majorHAnsi" w:hAnsiTheme="majorHAnsi"/>
          <w:sz w:val="32"/>
          <w:szCs w:val="32"/>
        </w:rPr>
        <w:br/>
      </w:r>
      <w:r w:rsidRPr="00E411A5">
        <w:rPr>
          <w:rFonts w:asciiTheme="majorHAnsi" w:hAnsiTheme="majorHAnsi"/>
          <w:sz w:val="32"/>
          <w:szCs w:val="32"/>
        </w:rPr>
        <w:br/>
      </w:r>
      <w:r w:rsidR="0034389C" w:rsidRPr="0034389C">
        <w:rPr>
          <w:rFonts w:asciiTheme="majorHAnsi" w:hAnsiTheme="majorHAnsi"/>
          <w:b/>
          <w:bCs/>
          <w:sz w:val="32"/>
          <w:szCs w:val="32"/>
        </w:rPr>
        <w:t>KORO</w:t>
      </w:r>
      <w:r w:rsidR="0034389C">
        <w:rPr>
          <w:rFonts w:asciiTheme="majorHAnsi" w:hAnsiTheme="majorHAnsi"/>
          <w:sz w:val="32"/>
          <w:szCs w:val="32"/>
        </w:rPr>
        <w:br/>
      </w:r>
      <w:r w:rsidRPr="00E411A5">
        <w:rPr>
          <w:rFonts w:asciiTheme="majorHAnsi" w:hAnsiTheme="majorHAnsi"/>
          <w:sz w:val="32"/>
          <w:szCs w:val="32"/>
        </w:rPr>
        <w:t>Walang hanggang pasasa-lamat</w:t>
      </w:r>
      <w:r w:rsidRPr="00E411A5">
        <w:rPr>
          <w:rFonts w:asciiTheme="majorHAnsi" w:hAnsiTheme="majorHAnsi"/>
          <w:sz w:val="32"/>
          <w:szCs w:val="32"/>
        </w:rPr>
        <w:br/>
        <w:t>Ang sa iyo aming sasambitin</w:t>
      </w:r>
      <w:r w:rsidRPr="00E411A5">
        <w:rPr>
          <w:rFonts w:asciiTheme="majorHAnsi" w:hAnsiTheme="majorHAnsi"/>
          <w:sz w:val="32"/>
          <w:szCs w:val="32"/>
        </w:rPr>
        <w:br/>
        <w:t>Maging sa huling sandali ng aming buhay</w:t>
      </w:r>
      <w:r w:rsidRPr="00E411A5">
        <w:rPr>
          <w:rFonts w:asciiTheme="majorHAnsi" w:hAnsiTheme="majorHAnsi"/>
          <w:sz w:val="32"/>
          <w:szCs w:val="32"/>
        </w:rPr>
        <w:br/>
        <w:t>Pasasala-mat sa iyo'y walang hanggan</w:t>
      </w:r>
      <w:r w:rsidRPr="00E411A5">
        <w:rPr>
          <w:rFonts w:asciiTheme="majorHAnsi" w:hAnsiTheme="majorHAnsi"/>
          <w:sz w:val="32"/>
          <w:szCs w:val="32"/>
        </w:rPr>
        <w:br/>
      </w:r>
      <w:r w:rsidRPr="00E411A5">
        <w:rPr>
          <w:rFonts w:asciiTheme="majorHAnsi" w:hAnsiTheme="majorHAnsi"/>
          <w:sz w:val="32"/>
          <w:szCs w:val="32"/>
        </w:rPr>
        <w:br/>
      </w:r>
      <w:r w:rsidRPr="008C2FED">
        <w:rPr>
          <w:rFonts w:asciiTheme="majorHAnsi" w:hAnsiTheme="majorHAnsi"/>
          <w:b/>
          <w:bCs/>
          <w:sz w:val="32"/>
          <w:szCs w:val="32"/>
        </w:rPr>
        <w:t>Verse 3</w:t>
      </w:r>
      <w:r w:rsidRPr="00E411A5">
        <w:rPr>
          <w:rFonts w:asciiTheme="majorHAnsi" w:hAnsiTheme="majorHAnsi"/>
          <w:sz w:val="32"/>
          <w:szCs w:val="32"/>
        </w:rPr>
        <w:br/>
        <w:t>Salamat espiritung banal</w:t>
      </w:r>
      <w:r w:rsidRPr="00E411A5">
        <w:rPr>
          <w:rFonts w:asciiTheme="majorHAnsi" w:hAnsiTheme="majorHAnsi"/>
          <w:sz w:val="32"/>
          <w:szCs w:val="32"/>
        </w:rPr>
        <w:br/>
        <w:t>Salamat sa liwanag ng buhay</w:t>
      </w:r>
      <w:r w:rsidRPr="00E411A5">
        <w:rPr>
          <w:rFonts w:asciiTheme="majorHAnsi" w:hAnsiTheme="majorHAnsi"/>
          <w:sz w:val="32"/>
          <w:szCs w:val="32"/>
        </w:rPr>
        <w:br/>
        <w:t>Salamat sa walang hanggang patnubay mo</w:t>
      </w:r>
      <w:r w:rsidRPr="00E411A5">
        <w:rPr>
          <w:rFonts w:asciiTheme="majorHAnsi" w:hAnsiTheme="majorHAnsi"/>
          <w:sz w:val="32"/>
          <w:szCs w:val="32"/>
        </w:rPr>
        <w:br/>
        <w:t>Salamat sa'yo o diyos</w:t>
      </w:r>
      <w:r w:rsidRPr="00E411A5">
        <w:rPr>
          <w:rFonts w:asciiTheme="majorHAnsi" w:hAnsiTheme="majorHAnsi"/>
          <w:sz w:val="32"/>
          <w:szCs w:val="32"/>
        </w:rPr>
        <w:br/>
      </w:r>
    </w:p>
    <w:p w14:paraId="6591E416" w14:textId="77777777" w:rsidR="0034389C" w:rsidRDefault="0034389C" w:rsidP="009A3375">
      <w:pPr>
        <w:rPr>
          <w:rFonts w:asciiTheme="majorHAnsi" w:hAnsiTheme="majorHAnsi"/>
          <w:sz w:val="32"/>
          <w:szCs w:val="32"/>
        </w:rPr>
      </w:pPr>
    </w:p>
    <w:p w14:paraId="69704F21" w14:textId="77777777" w:rsidR="0034389C" w:rsidRDefault="0034389C" w:rsidP="009A3375">
      <w:pPr>
        <w:rPr>
          <w:rFonts w:asciiTheme="majorHAnsi" w:hAnsiTheme="majorHAnsi"/>
          <w:sz w:val="32"/>
          <w:szCs w:val="32"/>
        </w:rPr>
      </w:pPr>
    </w:p>
    <w:p w14:paraId="3EEF1B82" w14:textId="77777777" w:rsidR="0034389C" w:rsidRDefault="0034389C" w:rsidP="009A3375">
      <w:pPr>
        <w:rPr>
          <w:rFonts w:asciiTheme="majorHAnsi" w:hAnsiTheme="majorHAnsi"/>
          <w:sz w:val="32"/>
          <w:szCs w:val="32"/>
        </w:rPr>
      </w:pPr>
    </w:p>
    <w:p w14:paraId="57373BEF" w14:textId="77777777" w:rsidR="0034389C" w:rsidRDefault="0034389C" w:rsidP="009A3375">
      <w:pPr>
        <w:rPr>
          <w:rFonts w:asciiTheme="majorHAnsi" w:hAnsiTheme="majorHAnsi"/>
          <w:sz w:val="32"/>
          <w:szCs w:val="32"/>
        </w:rPr>
      </w:pPr>
    </w:p>
    <w:p w14:paraId="7D18C81D" w14:textId="77777777" w:rsidR="0034389C" w:rsidRDefault="0034389C" w:rsidP="009A3375">
      <w:pPr>
        <w:rPr>
          <w:rFonts w:asciiTheme="majorHAnsi" w:hAnsiTheme="majorHAnsi"/>
          <w:sz w:val="32"/>
          <w:szCs w:val="32"/>
        </w:rPr>
      </w:pPr>
    </w:p>
    <w:p w14:paraId="3E7831DB" w14:textId="77777777" w:rsidR="0034389C" w:rsidRDefault="0034389C" w:rsidP="009A3375">
      <w:pPr>
        <w:rPr>
          <w:rFonts w:asciiTheme="majorHAnsi" w:hAnsiTheme="majorHAnsi"/>
          <w:sz w:val="32"/>
          <w:szCs w:val="32"/>
        </w:rPr>
      </w:pPr>
    </w:p>
    <w:p w14:paraId="1B97BC19" w14:textId="77777777" w:rsidR="0034389C" w:rsidRDefault="0034389C" w:rsidP="009A3375">
      <w:pPr>
        <w:rPr>
          <w:rFonts w:asciiTheme="majorHAnsi" w:hAnsiTheme="majorHAnsi"/>
          <w:sz w:val="32"/>
          <w:szCs w:val="32"/>
        </w:rPr>
      </w:pPr>
    </w:p>
    <w:p w14:paraId="560D1913" w14:textId="77777777" w:rsidR="0034389C" w:rsidRDefault="0034389C" w:rsidP="009A3375">
      <w:pPr>
        <w:rPr>
          <w:rFonts w:asciiTheme="majorHAnsi" w:hAnsiTheme="majorHAnsi"/>
          <w:sz w:val="32"/>
          <w:szCs w:val="32"/>
        </w:rPr>
      </w:pPr>
    </w:p>
    <w:p w14:paraId="14D94F41" w14:textId="3E49B930" w:rsidR="009A3375" w:rsidRPr="00DB756E" w:rsidRDefault="009A3375" w:rsidP="009A3375">
      <w:pPr>
        <w:rPr>
          <w:rFonts w:asciiTheme="majorHAnsi" w:hAnsiTheme="majorHAnsi"/>
          <w:i/>
          <w:iCs/>
          <w:sz w:val="32"/>
          <w:szCs w:val="32"/>
        </w:rPr>
      </w:pPr>
      <w:r w:rsidRPr="00E411A5">
        <w:rPr>
          <w:rFonts w:asciiTheme="majorHAnsi" w:hAnsiTheme="majorHAnsi"/>
          <w:sz w:val="32"/>
          <w:szCs w:val="32"/>
        </w:rPr>
        <w:br/>
      </w:r>
      <w:r w:rsidRPr="00E378BC">
        <w:rPr>
          <w:rFonts w:asciiTheme="majorHAnsi" w:hAnsiTheme="majorHAnsi"/>
          <w:b/>
          <w:bCs/>
          <w:sz w:val="32"/>
          <w:szCs w:val="32"/>
        </w:rPr>
        <w:t>Verse 4</w:t>
      </w:r>
      <w:r w:rsidRPr="00E411A5">
        <w:rPr>
          <w:rFonts w:asciiTheme="majorHAnsi" w:hAnsiTheme="majorHAnsi"/>
          <w:sz w:val="32"/>
          <w:szCs w:val="32"/>
        </w:rPr>
        <w:br/>
        <w:t>Salamat sa mga magulang ko</w:t>
      </w:r>
      <w:r w:rsidRPr="00E411A5">
        <w:rPr>
          <w:rFonts w:asciiTheme="majorHAnsi" w:hAnsiTheme="majorHAnsi"/>
          <w:sz w:val="32"/>
          <w:szCs w:val="32"/>
        </w:rPr>
        <w:br/>
        <w:t>Salamat sa mga kapatid ko</w:t>
      </w:r>
      <w:r w:rsidRPr="00E411A5">
        <w:rPr>
          <w:rFonts w:asciiTheme="majorHAnsi" w:hAnsiTheme="majorHAnsi"/>
          <w:sz w:val="32"/>
          <w:szCs w:val="32"/>
        </w:rPr>
        <w:br/>
        <w:t>Salamat sa lahat ng kaibigan ko</w:t>
      </w:r>
      <w:r w:rsidRPr="00E411A5">
        <w:rPr>
          <w:rFonts w:asciiTheme="majorHAnsi" w:hAnsiTheme="majorHAnsi"/>
          <w:sz w:val="32"/>
          <w:szCs w:val="32"/>
        </w:rPr>
        <w:br/>
        <w:t>Salamat, salamat sa'yo</w:t>
      </w:r>
      <w:r w:rsidRPr="00E411A5">
        <w:rPr>
          <w:rFonts w:asciiTheme="majorHAnsi" w:hAnsiTheme="majorHAnsi"/>
          <w:sz w:val="32"/>
          <w:szCs w:val="32"/>
        </w:rPr>
        <w:br/>
      </w:r>
      <w:r w:rsidRPr="00E411A5">
        <w:rPr>
          <w:rFonts w:asciiTheme="majorHAnsi" w:hAnsiTheme="majorHAnsi"/>
          <w:sz w:val="32"/>
          <w:szCs w:val="32"/>
        </w:rPr>
        <w:br/>
      </w:r>
      <w:r w:rsidRPr="00E378BC">
        <w:rPr>
          <w:rFonts w:asciiTheme="majorHAnsi" w:hAnsiTheme="majorHAnsi"/>
          <w:b/>
          <w:bCs/>
          <w:sz w:val="32"/>
          <w:szCs w:val="32"/>
        </w:rPr>
        <w:t>Verse 5</w:t>
      </w:r>
      <w:r w:rsidRPr="00E411A5">
        <w:rPr>
          <w:rFonts w:asciiTheme="majorHAnsi" w:hAnsiTheme="majorHAnsi"/>
          <w:sz w:val="32"/>
          <w:szCs w:val="32"/>
        </w:rPr>
        <w:br/>
        <w:t>Salamat sa bawa't pagsubok</w:t>
      </w:r>
      <w:r w:rsidRPr="00E411A5">
        <w:rPr>
          <w:rFonts w:asciiTheme="majorHAnsi" w:hAnsiTheme="majorHAnsi"/>
          <w:sz w:val="32"/>
          <w:szCs w:val="32"/>
        </w:rPr>
        <w:br/>
        <w:t>Salamat sa tibay ng loob</w:t>
      </w:r>
      <w:r w:rsidRPr="00E411A5">
        <w:rPr>
          <w:rFonts w:asciiTheme="majorHAnsi" w:hAnsiTheme="majorHAnsi"/>
          <w:sz w:val="32"/>
          <w:szCs w:val="32"/>
        </w:rPr>
        <w:br/>
        <w:t>Salamat sa landas ng pagbabago</w:t>
      </w:r>
      <w:r w:rsidRPr="00E411A5">
        <w:rPr>
          <w:rFonts w:asciiTheme="majorHAnsi" w:hAnsiTheme="majorHAnsi"/>
          <w:sz w:val="32"/>
          <w:szCs w:val="32"/>
        </w:rPr>
        <w:br/>
        <w:t>Salamat sa'yo o diyos</w:t>
      </w:r>
      <w:r w:rsidRPr="00E411A5">
        <w:rPr>
          <w:rFonts w:asciiTheme="majorHAnsi" w:hAnsiTheme="majorHAnsi"/>
          <w:sz w:val="32"/>
          <w:szCs w:val="32"/>
        </w:rPr>
        <w:br/>
      </w:r>
      <w:r w:rsidRPr="00E411A5">
        <w:rPr>
          <w:rFonts w:asciiTheme="majorHAnsi" w:hAnsiTheme="majorHAnsi"/>
          <w:sz w:val="32"/>
          <w:szCs w:val="32"/>
        </w:rPr>
        <w:br/>
      </w:r>
      <w:r w:rsidRPr="00E378BC">
        <w:rPr>
          <w:rFonts w:asciiTheme="majorHAnsi" w:hAnsiTheme="majorHAnsi"/>
          <w:b/>
          <w:bCs/>
          <w:sz w:val="32"/>
          <w:szCs w:val="32"/>
        </w:rPr>
        <w:t>Verse 6</w:t>
      </w:r>
      <w:r w:rsidRPr="00E411A5">
        <w:rPr>
          <w:rFonts w:asciiTheme="majorHAnsi" w:hAnsiTheme="majorHAnsi"/>
          <w:sz w:val="32"/>
          <w:szCs w:val="32"/>
        </w:rPr>
        <w:br/>
        <w:t>Salamat sa wagas na pag-ibig mo</w:t>
      </w:r>
      <w:r w:rsidRPr="00E411A5">
        <w:rPr>
          <w:rFonts w:asciiTheme="majorHAnsi" w:hAnsiTheme="majorHAnsi"/>
          <w:sz w:val="32"/>
          <w:szCs w:val="32"/>
        </w:rPr>
        <w:br/>
        <w:t>Salamat iniibig mo ako</w:t>
      </w:r>
      <w:r w:rsidRPr="00E411A5">
        <w:rPr>
          <w:rFonts w:asciiTheme="majorHAnsi" w:hAnsiTheme="majorHAnsi"/>
          <w:sz w:val="32"/>
          <w:szCs w:val="32"/>
        </w:rPr>
        <w:br/>
        <w:t>Salamat sa bawa't taong nagmahal</w:t>
      </w:r>
      <w:r w:rsidRPr="00E411A5">
        <w:rPr>
          <w:rFonts w:asciiTheme="majorHAnsi" w:hAnsiTheme="majorHAnsi"/>
          <w:sz w:val="32"/>
          <w:szCs w:val="32"/>
        </w:rPr>
        <w:br/>
        <w:t xml:space="preserve">Salamat, salamat sa'yo  </w:t>
      </w:r>
      <w:r w:rsidR="00DB756E">
        <w:rPr>
          <w:rFonts w:asciiTheme="majorHAnsi" w:hAnsiTheme="majorHAnsi"/>
          <w:sz w:val="32"/>
          <w:szCs w:val="32"/>
        </w:rPr>
        <w:br/>
      </w:r>
      <w:r w:rsidRPr="00DB756E">
        <w:rPr>
          <w:rFonts w:asciiTheme="majorHAnsi" w:hAnsiTheme="majorHAnsi"/>
          <w:b/>
          <w:bCs/>
          <w:i/>
          <w:iCs/>
          <w:sz w:val="32"/>
          <w:szCs w:val="32"/>
        </w:rPr>
        <w:t>KORO</w:t>
      </w:r>
    </w:p>
    <w:p w14:paraId="3EB71F6E" w14:textId="77777777" w:rsidR="00E411A5" w:rsidRPr="00DB756E" w:rsidRDefault="00E411A5">
      <w:pPr>
        <w:rPr>
          <w:i/>
          <w:iCs/>
        </w:rPr>
        <w:sectPr w:rsidR="00E411A5" w:rsidRPr="00DB756E" w:rsidSect="00E411A5">
          <w:type w:val="continuous"/>
          <w:pgSz w:w="12240" w:h="15840"/>
          <w:pgMar w:top="990" w:right="474" w:bottom="810" w:left="1440" w:header="720" w:footer="720" w:gutter="0"/>
          <w:cols w:num="2" w:space="448"/>
          <w:docGrid w:linePitch="360"/>
        </w:sectPr>
      </w:pPr>
    </w:p>
    <w:p w14:paraId="4B3D3770" w14:textId="77777777" w:rsidR="00100F88" w:rsidRDefault="00100F8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41E1CD4" w14:textId="03B4D432" w:rsidR="00687B4D" w:rsidRPr="003F53F4" w:rsidRDefault="00000000" w:rsidP="001237D0">
      <w:pPr>
        <w:pStyle w:val="Heading1"/>
        <w:rPr>
          <w:rStyle w:val="Hyperlink"/>
          <w:color w:val="2E74B5" w:themeColor="accent1" w:themeShade="BF"/>
          <w:sz w:val="38"/>
          <w:szCs w:val="38"/>
          <w:u w:val="none"/>
        </w:rPr>
      </w:pPr>
      <w:hyperlink w:anchor="_top" w:history="1">
        <w:bookmarkStart w:id="93" w:name="_Toc186886635"/>
        <w:r w:rsidR="00F108BC" w:rsidRPr="003F53F4">
          <w:rPr>
            <w:rStyle w:val="Hyperlink"/>
            <w:sz w:val="46"/>
            <w:szCs w:val="38"/>
            <w:u w:val="none"/>
          </w:rPr>
          <w:t>WALANG HANGGANG PASASALAMAT (</w:t>
        </w:r>
        <w:r w:rsidR="00F108BC" w:rsidRPr="003F53F4">
          <w:rPr>
            <w:rStyle w:val="Hyperlink"/>
            <w:sz w:val="38"/>
            <w:szCs w:val="38"/>
            <w:u w:val="none"/>
          </w:rPr>
          <w:t>LEO ROSARIO</w:t>
        </w:r>
        <w:r w:rsidR="00F108BC" w:rsidRPr="003F53F4">
          <w:rPr>
            <w:rStyle w:val="Hyperlink"/>
            <w:sz w:val="46"/>
            <w:szCs w:val="38"/>
            <w:u w:val="none"/>
          </w:rPr>
          <w:t>)</w:t>
        </w:r>
        <w:bookmarkEnd w:id="93"/>
      </w:hyperlink>
    </w:p>
    <w:p w14:paraId="648B8992" w14:textId="77777777" w:rsidR="00A65CBB" w:rsidRDefault="00A65CBB" w:rsidP="00A65CBB">
      <w:pPr>
        <w:rPr>
          <w:rFonts w:asciiTheme="majorHAnsi" w:hAnsiTheme="majorHAnsi"/>
          <w:sz w:val="24"/>
          <w:szCs w:val="28"/>
        </w:rPr>
        <w:sectPr w:rsidR="00A65CBB" w:rsidSect="0088100A">
          <w:type w:val="continuous"/>
          <w:pgSz w:w="12240" w:h="15840"/>
          <w:pgMar w:top="990" w:right="1440" w:bottom="810" w:left="1440" w:header="720" w:footer="720" w:gutter="0"/>
          <w:cols w:space="720"/>
          <w:docGrid w:linePitch="360"/>
        </w:sectPr>
      </w:pPr>
    </w:p>
    <w:p w14:paraId="08E48337" w14:textId="35DC6E98" w:rsidR="00A65CBB" w:rsidRPr="00A65CBB" w:rsidRDefault="00A65CBB" w:rsidP="00A65CBB">
      <w:pPr>
        <w:rPr>
          <w:rFonts w:asciiTheme="majorHAnsi" w:hAnsiTheme="majorHAnsi"/>
          <w:b/>
          <w:sz w:val="24"/>
          <w:szCs w:val="28"/>
        </w:rPr>
      </w:pPr>
      <w:r w:rsidRPr="00A65CBB">
        <w:rPr>
          <w:rFonts w:asciiTheme="majorHAnsi" w:hAnsiTheme="majorHAnsi"/>
          <w:b/>
          <w:sz w:val="24"/>
          <w:szCs w:val="28"/>
        </w:rPr>
        <w:t>Koro:</w:t>
      </w:r>
    </w:p>
    <w:p w14:paraId="418A8396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F          G          Em   Am</w:t>
      </w:r>
    </w:p>
    <w:p w14:paraId="79E6F615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WALANG HANGGANG PASASALAMAT</w:t>
      </w:r>
    </w:p>
    <w:p w14:paraId="2C7B6B0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  Dm  G           C  C7</w:t>
      </w:r>
    </w:p>
    <w:p w14:paraId="15C5DEDC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ANG SA IYO AMING SASAMBITIN</w:t>
      </w:r>
    </w:p>
    <w:p w14:paraId="6303664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           E           Am</w:t>
      </w:r>
    </w:p>
    <w:p w14:paraId="147883A6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MAGING SA HULING SANDALI NG AMING BUHAY</w:t>
      </w:r>
    </w:p>
    <w:p w14:paraId="6E5F2B74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Dm        G               C  G</w:t>
      </w:r>
    </w:p>
    <w:p w14:paraId="5412EB2A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PASASALAMAT SA IYO'Y WALANG HANGGAN</w:t>
      </w:r>
    </w:p>
    <w:p w14:paraId="74D484FE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2D2AB05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I.</w:t>
      </w:r>
    </w:p>
    <w:p w14:paraId="59BBDA43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C         Am7       Am</w:t>
      </w:r>
    </w:p>
    <w:p w14:paraId="16B12252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IYO AMING AMA</w:t>
      </w:r>
    </w:p>
    <w:p w14:paraId="247E5F6F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Dm       G</w:t>
      </w:r>
    </w:p>
    <w:p w14:paraId="1F1FEF4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SA'YONG MGA LIKHA</w:t>
      </w:r>
    </w:p>
    <w:p w14:paraId="272B5B5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Em                 Am         Am7</w:t>
      </w:r>
    </w:p>
    <w:p w14:paraId="455C360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LIWANAG NG ARAW AT BUWAN</w:t>
      </w:r>
    </w:p>
    <w:p w14:paraId="7D919C6E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Dm       Bb     G</w:t>
      </w:r>
    </w:p>
    <w:p w14:paraId="562B2BC2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SA'YO O DIYOS</w:t>
      </w:r>
    </w:p>
    <w:p w14:paraId="513A9ECC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50EAD27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II.</w:t>
      </w:r>
    </w:p>
    <w:p w14:paraId="5B99480B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C        Am7        Am</w:t>
      </w:r>
    </w:p>
    <w:p w14:paraId="226DB0E7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PANGINOONG HESUS</w:t>
      </w:r>
    </w:p>
    <w:p w14:paraId="65285EC3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Dm       G</w:t>
      </w:r>
    </w:p>
    <w:p w14:paraId="58C85EAB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SA'YONG PAGLILIGTAS</w:t>
      </w:r>
    </w:p>
    <w:p w14:paraId="19E49B51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Em             Am</w:t>
      </w:r>
    </w:p>
    <w:p w14:paraId="72273A0E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BUHAY NA WALANG HANGGAN</w:t>
      </w:r>
    </w:p>
    <w:p w14:paraId="65EB1DC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G        C  C7</w:t>
      </w:r>
    </w:p>
    <w:p w14:paraId="07E31EE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SALAMAT, SALAMAT SA'YO</w:t>
      </w:r>
    </w:p>
    <w:p w14:paraId="5032E970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4C324DE5" w14:textId="77777777" w:rsidR="00A65CBB" w:rsidRPr="00A65CBB" w:rsidRDefault="00A65CBB" w:rsidP="00A65CBB">
      <w:pPr>
        <w:rPr>
          <w:rFonts w:asciiTheme="majorHAnsi" w:hAnsiTheme="majorHAnsi"/>
          <w:b/>
          <w:sz w:val="24"/>
          <w:szCs w:val="28"/>
        </w:rPr>
      </w:pPr>
      <w:r w:rsidRPr="00A65CBB">
        <w:rPr>
          <w:rFonts w:asciiTheme="majorHAnsi" w:hAnsiTheme="majorHAnsi"/>
          <w:b/>
          <w:sz w:val="24"/>
          <w:szCs w:val="28"/>
        </w:rPr>
        <w:t>Koro:</w:t>
      </w:r>
    </w:p>
    <w:p w14:paraId="40E32CB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F          G          Em   Am</w:t>
      </w:r>
    </w:p>
    <w:p w14:paraId="66378993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WALANG HANGGANG PASASALAMAT</w:t>
      </w:r>
    </w:p>
    <w:p w14:paraId="7BA5BA7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  Dm  G           C  C7</w:t>
      </w:r>
    </w:p>
    <w:p w14:paraId="1FEF874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ANG SA IYO AMING SASAMBITIN</w:t>
      </w:r>
    </w:p>
    <w:p w14:paraId="4325880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           E           Am</w:t>
      </w:r>
    </w:p>
    <w:p w14:paraId="11E08190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MAGING SA HULING SANDALI NG AMING BUHAY</w:t>
      </w:r>
    </w:p>
    <w:p w14:paraId="6CD71EF1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Dm        G               C  G</w:t>
      </w:r>
    </w:p>
    <w:p w14:paraId="13CAF525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PASASALAMAT SA IYO'Y WALANG HANGGAN</w:t>
      </w:r>
    </w:p>
    <w:p w14:paraId="6C2B4E00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545C53BB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7504FEFA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III.</w:t>
      </w:r>
    </w:p>
    <w:p w14:paraId="5BB6B90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C       Am7         Am</w:t>
      </w:r>
    </w:p>
    <w:p w14:paraId="0BE607DC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ESPIRITUNG BANAL</w:t>
      </w:r>
    </w:p>
    <w:p w14:paraId="12C83820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Dm         G</w:t>
      </w:r>
    </w:p>
    <w:p w14:paraId="261DD5C1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LIWANAG NG BUHAY</w:t>
      </w:r>
    </w:p>
    <w:p w14:paraId="619E1471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Em                  Am</w:t>
      </w:r>
    </w:p>
    <w:p w14:paraId="08833042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WALANG HANGGANG PATNUBAY MO</w:t>
      </w:r>
    </w:p>
    <w:p w14:paraId="2BDF1B76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Bb     G</w:t>
      </w:r>
    </w:p>
    <w:p w14:paraId="292D3C4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SA'YO O DIYOS</w:t>
      </w:r>
    </w:p>
    <w:p w14:paraId="476E7BC2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748EA700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IV.</w:t>
      </w:r>
    </w:p>
    <w:p w14:paraId="1FA9AFE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C         Am</w:t>
      </w:r>
    </w:p>
    <w:p w14:paraId="4BCED390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MGA MAGULANG KO</w:t>
      </w:r>
    </w:p>
    <w:p w14:paraId="58972B8E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Dm        G</w:t>
      </w:r>
    </w:p>
    <w:p w14:paraId="3A6EC42C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MGA KAPATID KO</w:t>
      </w:r>
    </w:p>
    <w:p w14:paraId="4668A0CE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Em                Am</w:t>
      </w:r>
    </w:p>
    <w:p w14:paraId="36EDC9F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LAHAT NG KAIBIGAN KO</w:t>
      </w:r>
    </w:p>
    <w:p w14:paraId="5B6ACFDE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G        C  C7</w:t>
      </w:r>
    </w:p>
    <w:p w14:paraId="2BB55323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SALAMAT, SALAMAT SA'YO</w:t>
      </w:r>
    </w:p>
    <w:p w14:paraId="6643373C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3BAAEA9D" w14:textId="77777777" w:rsidR="00A65CBB" w:rsidRPr="00A65CBB" w:rsidRDefault="00A65CBB" w:rsidP="00A65CBB">
      <w:pPr>
        <w:rPr>
          <w:rFonts w:asciiTheme="majorHAnsi" w:hAnsiTheme="majorHAnsi"/>
          <w:b/>
          <w:sz w:val="24"/>
          <w:szCs w:val="28"/>
        </w:rPr>
      </w:pPr>
      <w:r w:rsidRPr="00A65CBB">
        <w:rPr>
          <w:rFonts w:asciiTheme="majorHAnsi" w:hAnsiTheme="majorHAnsi"/>
          <w:b/>
          <w:sz w:val="24"/>
          <w:szCs w:val="28"/>
        </w:rPr>
        <w:t>Koro:</w:t>
      </w:r>
    </w:p>
    <w:p w14:paraId="26F75F81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F          G          Em   Am</w:t>
      </w:r>
    </w:p>
    <w:p w14:paraId="7B17A2D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WALANG HANGGANG PASASALAMAT</w:t>
      </w:r>
    </w:p>
    <w:p w14:paraId="54CFF1AB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  Dm  G           C  C7</w:t>
      </w:r>
    </w:p>
    <w:p w14:paraId="487710DA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ANG SA IYO AMING SASAMBITIN</w:t>
      </w:r>
    </w:p>
    <w:p w14:paraId="1ACE4BF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           E           Am</w:t>
      </w:r>
    </w:p>
    <w:p w14:paraId="77453B96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MAGING SA HULING SANDALI NG AMING BUHAY</w:t>
      </w:r>
    </w:p>
    <w:p w14:paraId="360BE92C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Dm        G               C  G</w:t>
      </w:r>
    </w:p>
    <w:p w14:paraId="01FD043F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PASASALAMAT SA IYO'Y WALANG HANGGAN</w:t>
      </w:r>
    </w:p>
    <w:p w14:paraId="62988E65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119BAAAA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V.</w:t>
      </w:r>
    </w:p>
    <w:p w14:paraId="1BEEEA71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C        Am          Am7</w:t>
      </w:r>
    </w:p>
    <w:p w14:paraId="37A4AABF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BAWA'T PAGSUBOK</w:t>
      </w:r>
    </w:p>
    <w:p w14:paraId="433735FB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Dm       G</w:t>
      </w:r>
    </w:p>
    <w:p w14:paraId="381EBACC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TIBAY NG LOOB</w:t>
      </w:r>
    </w:p>
    <w:p w14:paraId="0DF0EB12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Em              Am</w:t>
      </w:r>
    </w:p>
    <w:p w14:paraId="6E76C58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LANDAS NG PAGBABAGO</w:t>
      </w:r>
    </w:p>
    <w:p w14:paraId="5D851B3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Bb     G</w:t>
      </w:r>
    </w:p>
    <w:p w14:paraId="56721653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SA'YO O DIYOS</w:t>
      </w:r>
    </w:p>
    <w:p w14:paraId="71CF45F7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37BC1070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VI.</w:t>
      </w:r>
    </w:p>
    <w:p w14:paraId="44CF6E55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C              Am7          Am</w:t>
      </w:r>
    </w:p>
    <w:p w14:paraId="64C87DF5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WAGAS NA PAG-IBIG MO</w:t>
      </w:r>
    </w:p>
    <w:p w14:paraId="7A94F9F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Dm       G</w:t>
      </w:r>
    </w:p>
    <w:p w14:paraId="404764E2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INIIBIG MO AKO</w:t>
      </w:r>
    </w:p>
    <w:p w14:paraId="0DF60341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Em              Am</w:t>
      </w:r>
    </w:p>
    <w:p w14:paraId="31E77D3A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 SA BAWA'T TAONG NAGMAHAL</w:t>
      </w:r>
    </w:p>
    <w:p w14:paraId="18BBDEC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G        C  C7</w:t>
      </w:r>
    </w:p>
    <w:p w14:paraId="7A5E67C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SALAMAT, SALAMAT SA'YO</w:t>
      </w:r>
    </w:p>
    <w:p w14:paraId="12C06EA7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7B61AE0B" w14:textId="77777777" w:rsidR="00A65CBB" w:rsidRPr="00A65CBB" w:rsidRDefault="00A65CBB" w:rsidP="00A65CBB">
      <w:pPr>
        <w:rPr>
          <w:rFonts w:asciiTheme="majorHAnsi" w:hAnsiTheme="majorHAnsi"/>
          <w:b/>
          <w:sz w:val="24"/>
          <w:szCs w:val="28"/>
        </w:rPr>
      </w:pPr>
      <w:r w:rsidRPr="00A65CBB">
        <w:rPr>
          <w:rFonts w:asciiTheme="majorHAnsi" w:hAnsiTheme="majorHAnsi"/>
          <w:b/>
          <w:sz w:val="24"/>
          <w:szCs w:val="28"/>
        </w:rPr>
        <w:t>Koro:</w:t>
      </w:r>
    </w:p>
    <w:p w14:paraId="6D5ED0BB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F          G          Em   Am</w:t>
      </w:r>
    </w:p>
    <w:p w14:paraId="697A9622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WALANG HANGGANG PASASALAMAT</w:t>
      </w:r>
    </w:p>
    <w:p w14:paraId="1EDE8E77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  Dm  G           C  C7</w:t>
      </w:r>
    </w:p>
    <w:p w14:paraId="5B0C253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ANG SA IYO AMING SASAMBITIN</w:t>
      </w:r>
    </w:p>
    <w:p w14:paraId="7BFCEC2C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           E           Am</w:t>
      </w:r>
    </w:p>
    <w:p w14:paraId="30FD467A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MAGING SA HULING SANDALI NG AMING BUHAY</w:t>
      </w:r>
    </w:p>
    <w:p w14:paraId="7F857EC6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Dm        G               C  C7</w:t>
      </w:r>
    </w:p>
    <w:p w14:paraId="3F5D6492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PASASALAMAT SA IYO'Y WALANG HANGGAN</w:t>
      </w:r>
    </w:p>
    <w:p w14:paraId="7CE80B94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6D11251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F          G          Em   Am</w:t>
      </w:r>
    </w:p>
    <w:p w14:paraId="45C9257F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WALANG HANGGANG PASASALAMAT</w:t>
      </w:r>
    </w:p>
    <w:p w14:paraId="50B044E3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  Dm  G           C  C7</w:t>
      </w:r>
    </w:p>
    <w:p w14:paraId="154FAACF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ANG SA IYO AMING SASAMBITIN</w:t>
      </w:r>
    </w:p>
    <w:p w14:paraId="2C5881B8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F                   E           Am</w:t>
      </w:r>
    </w:p>
    <w:p w14:paraId="5A75445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MAGING SA HULING SANDALI NG AMING BUHAY</w:t>
      </w:r>
    </w:p>
    <w:p w14:paraId="5FCC796D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</w:p>
    <w:p w14:paraId="425B3C0A" w14:textId="77777777" w:rsidR="00A65CBB" w:rsidRPr="00A65CBB" w:rsidRDefault="00A65CBB" w:rsidP="00A65CBB">
      <w:pPr>
        <w:rPr>
          <w:rFonts w:asciiTheme="majorHAnsi" w:hAnsiTheme="majorHAnsi"/>
          <w:b/>
          <w:sz w:val="24"/>
          <w:szCs w:val="28"/>
        </w:rPr>
      </w:pPr>
      <w:r w:rsidRPr="00A65CBB">
        <w:rPr>
          <w:rFonts w:asciiTheme="majorHAnsi" w:hAnsiTheme="majorHAnsi"/>
          <w:b/>
          <w:sz w:val="24"/>
          <w:szCs w:val="28"/>
        </w:rPr>
        <w:t>Koda:</w:t>
      </w:r>
    </w:p>
    <w:p w14:paraId="411B259F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Dm       G</w:t>
      </w:r>
    </w:p>
    <w:p w14:paraId="497F245F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PASASALAMAT SA'YO </w:t>
      </w:r>
    </w:p>
    <w:p w14:paraId="2DA321A9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Dm       G</w:t>
      </w:r>
    </w:p>
    <w:p w14:paraId="664F1F5E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PASASALAMAT SA'YO</w:t>
      </w:r>
    </w:p>
    <w:p w14:paraId="0473443A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Dm       G</w:t>
      </w:r>
    </w:p>
    <w:p w14:paraId="550D07D6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PASASALAMAT SA'YO</w:t>
      </w:r>
    </w:p>
    <w:p w14:paraId="6FF2815E" w14:textId="77777777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 xml:space="preserve">           C  Am Dm G C</w:t>
      </w:r>
    </w:p>
    <w:p w14:paraId="41FB9CA5" w14:textId="4559F12E" w:rsidR="00A65CBB" w:rsidRPr="00A65CBB" w:rsidRDefault="00A65CBB" w:rsidP="00A65CBB">
      <w:pPr>
        <w:rPr>
          <w:rFonts w:asciiTheme="majorHAnsi" w:hAnsiTheme="majorHAnsi"/>
          <w:sz w:val="24"/>
          <w:szCs w:val="28"/>
        </w:rPr>
      </w:pPr>
      <w:r w:rsidRPr="00A65CBB">
        <w:rPr>
          <w:rFonts w:asciiTheme="majorHAnsi" w:hAnsiTheme="majorHAnsi"/>
          <w:sz w:val="24"/>
          <w:szCs w:val="28"/>
        </w:rPr>
        <w:t>WALANG HANGGAN</w:t>
      </w:r>
    </w:p>
    <w:p w14:paraId="4BA2C655" w14:textId="77777777" w:rsidR="00A65CBB" w:rsidRDefault="00A65CBB" w:rsidP="00687B4D">
      <w:pPr>
        <w:rPr>
          <w:rFonts w:asciiTheme="majorHAnsi" w:hAnsiTheme="majorHAnsi"/>
          <w:sz w:val="32"/>
          <w:szCs w:val="32"/>
        </w:rPr>
        <w:sectPr w:rsidR="00A65CBB" w:rsidSect="00A65CBB">
          <w:type w:val="continuous"/>
          <w:pgSz w:w="12240" w:h="15840"/>
          <w:pgMar w:top="990" w:right="1440" w:bottom="810" w:left="1440" w:header="720" w:footer="720" w:gutter="0"/>
          <w:cols w:num="2" w:space="720"/>
          <w:docGrid w:linePitch="360"/>
        </w:sectPr>
      </w:pPr>
    </w:p>
    <w:p w14:paraId="44BB7D2C" w14:textId="58298366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</w:p>
    <w:p w14:paraId="5D5C7229" w14:textId="77777777" w:rsidR="002E1F88" w:rsidRDefault="00687B4D" w:rsidP="002E1F88">
      <w:pPr>
        <w:rPr>
          <w:rFonts w:asciiTheme="majorHAnsi" w:hAnsiTheme="majorHAnsi"/>
          <w:sz w:val="32"/>
          <w:szCs w:val="32"/>
        </w:rPr>
        <w:sectPr w:rsidR="002E1F88" w:rsidSect="0076777C">
          <w:footerReference w:type="default" r:id="rId27"/>
          <w:type w:val="continuous"/>
          <w:pgSz w:w="12240" w:h="15840"/>
          <w:pgMar w:top="568" w:right="1440" w:bottom="1440" w:left="1440" w:header="720" w:footer="720" w:gutter="0"/>
          <w:cols w:space="720"/>
        </w:sectPr>
      </w:pPr>
      <w:r w:rsidRPr="00715316">
        <w:rPr>
          <w:rFonts w:asciiTheme="majorHAnsi" w:hAnsiTheme="majorHAnsi"/>
          <w:sz w:val="32"/>
          <w:szCs w:val="32"/>
        </w:rPr>
        <w:br w:type="page"/>
      </w:r>
    </w:p>
    <w:p w14:paraId="2B7D1718" w14:textId="354A907F" w:rsidR="002E1F88" w:rsidRPr="002E1F88" w:rsidRDefault="00000000" w:rsidP="002E1F88">
      <w:pPr>
        <w:pStyle w:val="Heading1"/>
      </w:pPr>
      <w:hyperlink w:anchor="_top" w:history="1">
        <w:bookmarkStart w:id="94" w:name="_Toc186886636"/>
        <w:r w:rsidR="002E1F88" w:rsidRPr="002E1F88">
          <w:rPr>
            <w:rStyle w:val="Hyperlink"/>
            <w:u w:val="none"/>
          </w:rPr>
          <w:t>WALANG HANGGANG PASASALAMAT (LEO ROSARIO)</w:t>
        </w:r>
        <w:bookmarkEnd w:id="94"/>
      </w:hyperlink>
    </w:p>
    <w:p w14:paraId="78EBCB88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 xml:space="preserve"> </w:t>
      </w:r>
    </w:p>
    <w:p w14:paraId="08EC1C1E" w14:textId="77777777" w:rsidR="002E1F88" w:rsidRPr="002E1F88" w:rsidRDefault="002E1F88" w:rsidP="002E1F88">
      <w:pPr>
        <w:rPr>
          <w:rFonts w:asciiTheme="majorHAnsi" w:hAnsiTheme="majorHAnsi"/>
          <w:b/>
          <w:bCs/>
          <w:sz w:val="24"/>
          <w:szCs w:val="28"/>
        </w:rPr>
      </w:pPr>
      <w:r w:rsidRPr="002E1F88">
        <w:rPr>
          <w:rFonts w:asciiTheme="majorHAnsi" w:hAnsiTheme="majorHAnsi"/>
          <w:b/>
          <w:bCs/>
          <w:sz w:val="24"/>
          <w:szCs w:val="28"/>
        </w:rPr>
        <w:t>Koro:</w:t>
      </w:r>
    </w:p>
    <w:p w14:paraId="64FF5A2D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WALANG HANGGANG PASASALAMAT</w:t>
      </w:r>
    </w:p>
    <w:p w14:paraId="333361CA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ANG SA IYO AMING SASAMBITIN</w:t>
      </w:r>
    </w:p>
    <w:p w14:paraId="553B5C5F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MAGING SA HULING SANDALI NG AMING BUHAY</w:t>
      </w:r>
    </w:p>
    <w:p w14:paraId="6153881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PASASALAMAT SA IYO'Y WALANG HANGGAN</w:t>
      </w:r>
    </w:p>
    <w:p w14:paraId="5C99DE68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15F6311F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I.</w:t>
      </w:r>
    </w:p>
    <w:p w14:paraId="20C736F9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IYO AMING AMA</w:t>
      </w:r>
    </w:p>
    <w:p w14:paraId="1594B797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SA'YONG MGA LIKHA</w:t>
      </w:r>
    </w:p>
    <w:p w14:paraId="0553DA20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LIWANAG NG ARAW AT BUWAN</w:t>
      </w:r>
    </w:p>
    <w:p w14:paraId="7CE3AEED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SA'YO O DIYOS</w:t>
      </w:r>
    </w:p>
    <w:p w14:paraId="45BAA7D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24C6CD89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II.</w:t>
      </w:r>
    </w:p>
    <w:p w14:paraId="79C7CB18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PANGINOONG HESUS</w:t>
      </w:r>
    </w:p>
    <w:p w14:paraId="00C75F1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SA'YONG PAGLILIGTAS</w:t>
      </w:r>
    </w:p>
    <w:p w14:paraId="7B98BE10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BUHAY NA WALANG HANGGAN</w:t>
      </w:r>
    </w:p>
    <w:p w14:paraId="2DC0668C" w14:textId="1E76FCFD" w:rsidR="002E1F88" w:rsidRPr="002E1F88" w:rsidRDefault="002E1F88" w:rsidP="002E1F88">
      <w:pPr>
        <w:rPr>
          <w:rFonts w:asciiTheme="majorHAnsi" w:hAnsiTheme="majorHAnsi"/>
          <w:b/>
          <w:bCs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SALAMAT, SALAMAT SA'YO</w:t>
      </w:r>
      <w:r>
        <w:rPr>
          <w:rFonts w:asciiTheme="majorHAnsi" w:hAnsiTheme="majorHAnsi"/>
          <w:sz w:val="24"/>
          <w:szCs w:val="28"/>
        </w:rPr>
        <w:br/>
      </w:r>
      <w:r w:rsidRPr="002E1F88">
        <w:rPr>
          <w:rFonts w:asciiTheme="majorHAnsi" w:hAnsiTheme="majorHAnsi"/>
          <w:b/>
          <w:bCs/>
          <w:sz w:val="24"/>
          <w:szCs w:val="28"/>
        </w:rPr>
        <w:t>(Koro)</w:t>
      </w:r>
    </w:p>
    <w:p w14:paraId="492ADC1B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45118E22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48FC58D9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7CDC518E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2A92F658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45FB78C3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5A2786C1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1CE2D134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10C00300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789D8C99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45A2C81D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0E9119D2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3EF0D143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7E698EB0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70316203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18E79F84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7773733E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11DE545C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3BD8518F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4D8691DB" w14:textId="19570E9D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III.</w:t>
      </w:r>
    </w:p>
    <w:p w14:paraId="3E9660CA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ESPIRITUNG BANAL</w:t>
      </w:r>
    </w:p>
    <w:p w14:paraId="2A0C043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LIWANAG NG BUHAY</w:t>
      </w:r>
    </w:p>
    <w:p w14:paraId="2A0B96B7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WALANG HANGGANG PATNUBAY MO</w:t>
      </w:r>
    </w:p>
    <w:p w14:paraId="19A1BC4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SA'YO O DIYOS</w:t>
      </w:r>
    </w:p>
    <w:p w14:paraId="0150A04E" w14:textId="77777777" w:rsid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5F87F8F4" w14:textId="0D22725B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IV.</w:t>
      </w:r>
    </w:p>
    <w:p w14:paraId="7E669BA7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MGA MAGULANG KO</w:t>
      </w:r>
    </w:p>
    <w:p w14:paraId="416E4EE7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MGA KAPATID KO</w:t>
      </w:r>
    </w:p>
    <w:p w14:paraId="3FD5C9DC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LAHAT NG KAIBIGAN KO</w:t>
      </w:r>
    </w:p>
    <w:p w14:paraId="07ADE3E1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SALAMAT, SALAMAT SA'YO</w:t>
      </w:r>
    </w:p>
    <w:p w14:paraId="350BD1E1" w14:textId="61866163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b/>
          <w:bCs/>
          <w:sz w:val="24"/>
          <w:szCs w:val="28"/>
        </w:rPr>
        <w:t>(Koro)</w:t>
      </w:r>
    </w:p>
    <w:p w14:paraId="0CB02DF3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5DDF73A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V.</w:t>
      </w:r>
    </w:p>
    <w:p w14:paraId="6065C116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BAWA'T PAGSUBOK</w:t>
      </w:r>
    </w:p>
    <w:p w14:paraId="3AAD51E4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TIBAY NG LOOB</w:t>
      </w:r>
    </w:p>
    <w:p w14:paraId="262B7D0F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LANDAS NG PAGBABAGO</w:t>
      </w:r>
    </w:p>
    <w:p w14:paraId="6D696B22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SA'YO O DIYOS</w:t>
      </w:r>
    </w:p>
    <w:p w14:paraId="003FEA85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2F14AAD6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VI.</w:t>
      </w:r>
    </w:p>
    <w:p w14:paraId="46EAA843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WAGAS NA PAG-IBIG MO</w:t>
      </w:r>
    </w:p>
    <w:p w14:paraId="3345F65F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INIIBIG MO AKO</w:t>
      </w:r>
    </w:p>
    <w:p w14:paraId="1E0960CC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 SA BAWA'T TAONG NAGMAHAL</w:t>
      </w:r>
    </w:p>
    <w:p w14:paraId="68D3341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SALAMAT, SALAMAT SA'YO</w:t>
      </w:r>
    </w:p>
    <w:p w14:paraId="09836414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10A30C70" w14:textId="77777777" w:rsidR="002E1F88" w:rsidRPr="002E1F88" w:rsidRDefault="002E1F88" w:rsidP="002E1F88">
      <w:pPr>
        <w:rPr>
          <w:rFonts w:asciiTheme="majorHAnsi" w:hAnsiTheme="majorHAnsi"/>
          <w:b/>
          <w:bCs/>
          <w:sz w:val="24"/>
          <w:szCs w:val="28"/>
        </w:rPr>
      </w:pPr>
      <w:r w:rsidRPr="002E1F88">
        <w:rPr>
          <w:rFonts w:asciiTheme="majorHAnsi" w:hAnsiTheme="majorHAnsi"/>
          <w:b/>
          <w:bCs/>
          <w:sz w:val="24"/>
          <w:szCs w:val="28"/>
        </w:rPr>
        <w:t>Koro:</w:t>
      </w:r>
    </w:p>
    <w:p w14:paraId="5A20EED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WALANG HANGGANG PASASALAMAT</w:t>
      </w:r>
    </w:p>
    <w:p w14:paraId="3C788DBF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ANG SA IYO AMING SASAMBITIN</w:t>
      </w:r>
    </w:p>
    <w:p w14:paraId="77E29CB8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MAGING SA HULING SANDALI NG AMING BUHAY</w:t>
      </w:r>
    </w:p>
    <w:p w14:paraId="4BA331DC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PASASALAMAT SA IYO'Y WALANG HANGGAN</w:t>
      </w:r>
    </w:p>
    <w:p w14:paraId="4EBC97DE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341AFC69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WALANG HANGGANG PASASALAMAT</w:t>
      </w:r>
    </w:p>
    <w:p w14:paraId="0A521D0B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ANG SA IYO AMING SASAMBITIN</w:t>
      </w:r>
    </w:p>
    <w:p w14:paraId="0B30DAC2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MAGING SA HULING SANDALI NG AMING BUHAY</w:t>
      </w:r>
    </w:p>
    <w:p w14:paraId="6C44FAF2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</w:p>
    <w:p w14:paraId="2D5C1824" w14:textId="77777777" w:rsidR="002E1F88" w:rsidRPr="002E1F88" w:rsidRDefault="002E1F88" w:rsidP="002E1F88">
      <w:pPr>
        <w:rPr>
          <w:rFonts w:asciiTheme="majorHAnsi" w:hAnsiTheme="majorHAnsi"/>
          <w:b/>
          <w:bCs/>
          <w:sz w:val="24"/>
          <w:szCs w:val="28"/>
        </w:rPr>
      </w:pPr>
      <w:r w:rsidRPr="002E1F88">
        <w:rPr>
          <w:rFonts w:asciiTheme="majorHAnsi" w:hAnsiTheme="majorHAnsi"/>
          <w:b/>
          <w:bCs/>
          <w:sz w:val="24"/>
          <w:szCs w:val="28"/>
        </w:rPr>
        <w:t>Koda:</w:t>
      </w:r>
    </w:p>
    <w:p w14:paraId="4116EB3B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 xml:space="preserve">PASASALAMAT SA'YO </w:t>
      </w:r>
    </w:p>
    <w:p w14:paraId="274AFB38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PASASALAMAT SA'YO</w:t>
      </w:r>
    </w:p>
    <w:p w14:paraId="02946372" w14:textId="77777777" w:rsidR="002E1F88" w:rsidRPr="002E1F88" w:rsidRDefault="002E1F88" w:rsidP="002E1F88">
      <w:pPr>
        <w:rPr>
          <w:rFonts w:asciiTheme="majorHAnsi" w:hAnsiTheme="majorHAnsi"/>
          <w:sz w:val="24"/>
          <w:szCs w:val="28"/>
        </w:rPr>
      </w:pPr>
      <w:r w:rsidRPr="002E1F88">
        <w:rPr>
          <w:rFonts w:asciiTheme="majorHAnsi" w:hAnsiTheme="majorHAnsi"/>
          <w:sz w:val="24"/>
          <w:szCs w:val="28"/>
        </w:rPr>
        <w:t>PASASALAMAT SA'YO</w:t>
      </w:r>
    </w:p>
    <w:p w14:paraId="3E947566" w14:textId="77777777" w:rsidR="002E1F88" w:rsidRDefault="002E1F88" w:rsidP="002E1F88">
      <w:pPr>
        <w:rPr>
          <w:rFonts w:asciiTheme="majorHAnsi" w:hAnsiTheme="majorHAnsi"/>
          <w:sz w:val="32"/>
          <w:szCs w:val="32"/>
        </w:rPr>
        <w:sectPr w:rsidR="002E1F88" w:rsidSect="002E1F88">
          <w:type w:val="continuous"/>
          <w:pgSz w:w="12240" w:h="15840"/>
          <w:pgMar w:top="568" w:right="1440" w:bottom="1440" w:left="1440" w:header="720" w:footer="720" w:gutter="0"/>
          <w:cols w:num="2" w:space="720"/>
        </w:sectPr>
      </w:pPr>
      <w:r w:rsidRPr="002E1F88">
        <w:rPr>
          <w:rFonts w:asciiTheme="majorHAnsi" w:hAnsiTheme="majorHAnsi"/>
          <w:sz w:val="24"/>
          <w:szCs w:val="28"/>
        </w:rPr>
        <w:t>WALANG HANGGAN</w:t>
      </w:r>
      <w:r>
        <w:rPr>
          <w:rFonts w:asciiTheme="majorHAnsi" w:hAnsiTheme="majorHAnsi"/>
          <w:sz w:val="32"/>
          <w:szCs w:val="32"/>
        </w:rPr>
        <w:br w:type="page"/>
      </w:r>
    </w:p>
    <w:p w14:paraId="67BDC76A" w14:textId="11B7C690" w:rsidR="002E1F88" w:rsidRDefault="002E1F88" w:rsidP="002E1F88">
      <w:pPr>
        <w:rPr>
          <w:rFonts w:asciiTheme="majorHAnsi" w:hAnsiTheme="majorHAnsi"/>
          <w:sz w:val="32"/>
          <w:szCs w:val="32"/>
        </w:rPr>
      </w:pPr>
    </w:p>
    <w:p w14:paraId="55FC5170" w14:textId="77777777" w:rsidR="00687B4D" w:rsidRPr="00715316" w:rsidRDefault="00687B4D" w:rsidP="00687B4D">
      <w:pPr>
        <w:rPr>
          <w:rFonts w:asciiTheme="majorHAnsi" w:hAnsiTheme="majorHAnsi"/>
          <w:sz w:val="32"/>
          <w:szCs w:val="32"/>
        </w:rPr>
      </w:pPr>
    </w:p>
    <w:p w14:paraId="391E1D2A" w14:textId="32DF513E" w:rsidR="00276353" w:rsidRPr="00715316" w:rsidRDefault="00687B4D" w:rsidP="00EB64BA">
      <w:pPr>
        <w:rPr>
          <w:sz w:val="24"/>
        </w:rPr>
      </w:pPr>
      <w:r w:rsidRPr="00715316">
        <w:rPr>
          <w:rFonts w:eastAsia="Times New Roman" w:cs="Arial"/>
          <w:i/>
          <w:smallCaps/>
          <w:color w:val="333333"/>
          <w:sz w:val="24"/>
        </w:rPr>
        <w:br/>
      </w:r>
    </w:p>
    <w:p w14:paraId="509F7234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0FED261C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17DBC542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652B3A95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46735C84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52B10D7E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6D5F76EF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026298B4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1B88D7D5" w14:textId="77777777" w:rsidR="00267A2D" w:rsidRPr="002C139B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</w:p>
    <w:p w14:paraId="506917B7" w14:textId="41A79440" w:rsidR="00267A2D" w:rsidRPr="002C139B" w:rsidRDefault="00000000" w:rsidP="005E7D12">
      <w:pPr>
        <w:pStyle w:val="Heading1"/>
        <w:jc w:val="center"/>
        <w:rPr>
          <w:rFonts w:eastAsia="Times New Roman"/>
          <w:sz w:val="144"/>
          <w:szCs w:val="144"/>
          <w:lang w:eastAsia="en-CA"/>
        </w:rPr>
      </w:pPr>
      <w:hyperlink w:anchor="_top" w:history="1">
        <w:bookmarkStart w:id="95" w:name="_Toc186886637"/>
        <w:r w:rsidR="00267A2D" w:rsidRPr="002C139B">
          <w:rPr>
            <w:rStyle w:val="Hyperlink"/>
            <w:rFonts w:eastAsia="Times New Roman"/>
            <w:sz w:val="144"/>
            <w:szCs w:val="144"/>
            <w:u w:val="none"/>
            <w:lang w:eastAsia="en-CA"/>
          </w:rPr>
          <w:t>ENGLISH SONGS</w:t>
        </w:r>
        <w:bookmarkEnd w:id="95"/>
      </w:hyperlink>
    </w:p>
    <w:p w14:paraId="378A5303" w14:textId="77777777" w:rsidR="00267A2D" w:rsidRPr="00715316" w:rsidRDefault="00267A2D">
      <w:pPr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</w:pPr>
      <w:r w:rsidRPr="00715316"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  <w:br w:type="page"/>
      </w:r>
    </w:p>
    <w:p w14:paraId="2F66CE1B" w14:textId="5B797D49" w:rsidR="006352F3" w:rsidRPr="003A7A64" w:rsidRDefault="00000000" w:rsidP="006352F3">
      <w:pPr>
        <w:pStyle w:val="Heading1"/>
        <w:spacing w:before="0"/>
        <w:rPr>
          <w:sz w:val="40"/>
        </w:rPr>
      </w:pPr>
      <w:hyperlink w:anchor="_top" w:history="1">
        <w:bookmarkStart w:id="96" w:name="_Toc186886638"/>
        <w:r w:rsidR="006352F3" w:rsidRPr="00626466">
          <w:rPr>
            <w:rStyle w:val="Hyperlink"/>
            <w:sz w:val="48"/>
            <w:szCs w:val="40"/>
            <w:u w:val="none"/>
          </w:rPr>
          <w:t>A CHRISTMAS PRAISE</w:t>
        </w:r>
        <w:bookmarkEnd w:id="96"/>
      </w:hyperlink>
      <w:r w:rsidR="006352F3" w:rsidRPr="00626466">
        <w:rPr>
          <w:sz w:val="48"/>
          <w:szCs w:val="40"/>
        </w:rPr>
        <w:t xml:space="preserve"> </w:t>
      </w:r>
      <w:r w:rsidR="006352F3" w:rsidRPr="003A7A64">
        <w:rPr>
          <w:sz w:val="40"/>
        </w:rPr>
        <w:br/>
      </w:r>
    </w:p>
    <w:p w14:paraId="15FDA300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Sing! Rejoice in gladness! A King is born in Bethlehem! </w:t>
      </w:r>
    </w:p>
    <w:p w14:paraId="3E62EB86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A star in heaven descends, descends with angels' Glory and praise </w:t>
      </w:r>
    </w:p>
    <w:p w14:paraId="73F25A2E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Let all the earth raise her voice upon Him Who is the Lord of all </w:t>
      </w:r>
    </w:p>
    <w:p w14:paraId="337A8322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Sing my soul a pah-pa-rap-pa-rap-pah </w:t>
      </w:r>
    </w:p>
    <w:p w14:paraId="7E0582E5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And hallelujah, hallelujah, hallelujah! </w:t>
      </w:r>
    </w:p>
    <w:p w14:paraId="347B7956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</w:p>
    <w:p w14:paraId="7FEAB2AD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REFRAIN: </w:t>
      </w:r>
    </w:p>
    <w:p w14:paraId="69D5A044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Jesus Christ is born in Bethlehem today </w:t>
      </w:r>
    </w:p>
    <w:p w14:paraId="43722FA3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Behold the gentle one and say </w:t>
      </w:r>
    </w:p>
    <w:p w14:paraId="0E9A5F61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"Our lives are Yours today!" </w:t>
      </w:r>
    </w:p>
    <w:p w14:paraId="5349B393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</w:p>
    <w:p w14:paraId="4D7AF61A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Receive our praise to Thee and see us raise our arms </w:t>
      </w:r>
    </w:p>
    <w:p w14:paraId="01402C46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Lord Jesus, take our arms </w:t>
      </w:r>
    </w:p>
    <w:p w14:paraId="15EF3154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And bring us to the joy of Christmas today </w:t>
      </w:r>
    </w:p>
    <w:p w14:paraId="14442A54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</w:p>
    <w:p w14:paraId="16188A15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Wake, o lonely stranger! Arise, o sleepy shepherd </w:t>
      </w:r>
    </w:p>
    <w:p w14:paraId="4676143E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Kings of all ye nations, come see the lowly manger of Christ </w:t>
      </w:r>
    </w:p>
    <w:p w14:paraId="3AF37118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Redeemer and Son of God the True One! </w:t>
      </w:r>
    </w:p>
    <w:p w14:paraId="28466A5B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Come and exalt Him now </w:t>
      </w:r>
    </w:p>
    <w:p w14:paraId="306AE739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Sing my soul a pah-pa-rap-pa-rap-pah </w:t>
      </w:r>
    </w:p>
    <w:p w14:paraId="10353819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And hallelujah, hallelujah, hallelujah! </w:t>
      </w:r>
    </w:p>
    <w:p w14:paraId="64B5C802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</w:p>
    <w:p w14:paraId="2CC6E605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REFRAIN 2: </w:t>
      </w:r>
    </w:p>
    <w:p w14:paraId="657319DE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Jesus Christ is born in Bethlehem today </w:t>
      </w:r>
    </w:p>
    <w:p w14:paraId="0BB44181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Behold the gentle one and pray </w:t>
      </w:r>
    </w:p>
    <w:p w14:paraId="1D419BE7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"My life is Yours today!" </w:t>
      </w:r>
    </w:p>
    <w:p w14:paraId="79069C92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With Mary’s hand on me, I touch You with my hand </w:t>
      </w:r>
    </w:p>
    <w:p w14:paraId="0DB17AF6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And take You in my arms, O Jesus </w:t>
      </w:r>
    </w:p>
    <w:p w14:paraId="6CC6F4D3" w14:textId="77777777" w:rsidR="006352F3" w:rsidRPr="00EC5EAB" w:rsidRDefault="006352F3" w:rsidP="006352F3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 xml:space="preserve">Bring me to the </w:t>
      </w:r>
      <w:r>
        <w:rPr>
          <w:rFonts w:asciiTheme="majorHAnsi" w:hAnsiTheme="majorHAnsi"/>
          <w:sz w:val="28"/>
          <w:szCs w:val="28"/>
        </w:rPr>
        <w:t>joy of Christmas today (REFRAIN</w:t>
      </w:r>
      <w:r w:rsidRPr="00EC5EAB">
        <w:rPr>
          <w:rFonts w:asciiTheme="majorHAnsi" w:hAnsiTheme="majorHAnsi"/>
          <w:sz w:val="28"/>
          <w:szCs w:val="28"/>
        </w:rPr>
        <w:t>)</w:t>
      </w:r>
    </w:p>
    <w:p w14:paraId="25AE6BB5" w14:textId="77777777" w:rsidR="006352F3" w:rsidRDefault="006352F3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sz w:val="40"/>
        </w:rPr>
        <w:br w:type="page"/>
      </w:r>
    </w:p>
    <w:p w14:paraId="006FE98D" w14:textId="706D2196" w:rsidR="00496B25" w:rsidRPr="009208B6" w:rsidRDefault="00000000" w:rsidP="00496B25">
      <w:pPr>
        <w:pStyle w:val="Heading1"/>
        <w:rPr>
          <w:sz w:val="48"/>
          <w:szCs w:val="40"/>
        </w:rPr>
      </w:pPr>
      <w:hyperlink w:anchor="_top" w:history="1">
        <w:bookmarkStart w:id="97" w:name="_Toc186886639"/>
        <w:r w:rsidR="00496B25" w:rsidRPr="009208B6">
          <w:rPr>
            <w:rStyle w:val="Hyperlink"/>
            <w:sz w:val="48"/>
            <w:szCs w:val="40"/>
            <w:u w:val="none"/>
          </w:rPr>
          <w:t>BLEST BE THE LORD</w:t>
        </w:r>
        <w:bookmarkEnd w:id="97"/>
      </w:hyperlink>
    </w:p>
    <w:p w14:paraId="605F793F" w14:textId="77777777" w:rsidR="00496B25" w:rsidRDefault="00496B25" w:rsidP="00496B25">
      <w:pPr>
        <w:rPr>
          <w:rFonts w:asciiTheme="majorHAnsi" w:hAnsiTheme="majorHAnsi"/>
          <w:b/>
        </w:rPr>
      </w:pPr>
    </w:p>
    <w:p w14:paraId="49BB5A7A" w14:textId="77777777" w:rsidR="00496B25" w:rsidRPr="0006696C" w:rsidRDefault="00496B25" w:rsidP="00496B25">
      <w:pPr>
        <w:rPr>
          <w:rFonts w:asciiTheme="majorHAnsi" w:hAnsiTheme="majorHAnsi"/>
          <w:b/>
          <w:sz w:val="32"/>
        </w:rPr>
      </w:pPr>
      <w:r w:rsidRPr="0006696C">
        <w:rPr>
          <w:rFonts w:asciiTheme="majorHAnsi" w:hAnsiTheme="majorHAnsi"/>
          <w:b/>
          <w:sz w:val="32"/>
        </w:rPr>
        <w:t>CHORUS:</w:t>
      </w:r>
    </w:p>
    <w:p w14:paraId="338AD18A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Blest be the Lord (2x)</w:t>
      </w:r>
    </w:p>
    <w:p w14:paraId="6F955F17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The God of Mercy, The God who saves</w:t>
      </w:r>
    </w:p>
    <w:p w14:paraId="506DEBE4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I shall not fear, The dark of night</w:t>
      </w:r>
    </w:p>
    <w:p w14:paraId="23FF7175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Nor the arrow that flies by Day</w:t>
      </w:r>
    </w:p>
    <w:p w14:paraId="19B05100" w14:textId="77777777" w:rsidR="00496B25" w:rsidRDefault="00496B25" w:rsidP="00496B25">
      <w:pPr>
        <w:ind w:left="720"/>
        <w:rPr>
          <w:rFonts w:asciiTheme="majorHAnsi" w:hAnsiTheme="majorHAnsi"/>
          <w:sz w:val="32"/>
        </w:rPr>
      </w:pPr>
    </w:p>
    <w:p w14:paraId="1C202905" w14:textId="77777777" w:rsidR="00496B25" w:rsidRPr="0006696C" w:rsidRDefault="00496B25" w:rsidP="00496B25">
      <w:pPr>
        <w:ind w:left="720"/>
        <w:rPr>
          <w:rFonts w:asciiTheme="majorHAnsi" w:hAnsiTheme="majorHAnsi"/>
          <w:b/>
          <w:sz w:val="32"/>
        </w:rPr>
      </w:pPr>
      <w:r w:rsidRPr="0006696C">
        <w:rPr>
          <w:rFonts w:asciiTheme="majorHAnsi" w:hAnsiTheme="majorHAnsi"/>
          <w:b/>
          <w:sz w:val="32"/>
        </w:rPr>
        <w:t>Verse I</w:t>
      </w:r>
    </w:p>
    <w:p w14:paraId="18D26B40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He will release me from the nets of all my foes</w:t>
      </w:r>
    </w:p>
    <w:p w14:paraId="5B694632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He will release me from their wicked hands</w:t>
      </w:r>
    </w:p>
    <w:p w14:paraId="70B6E518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Beneath the shadow of His wings I will rejoice</w:t>
      </w:r>
    </w:p>
    <w:p w14:paraId="337FD05E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To find a dwelling place secure</w:t>
      </w:r>
    </w:p>
    <w:p w14:paraId="4969695C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</w:p>
    <w:p w14:paraId="6BFBC5A3" w14:textId="77777777" w:rsidR="00496B25" w:rsidRPr="0006696C" w:rsidRDefault="00496B25" w:rsidP="00496B25">
      <w:pPr>
        <w:ind w:left="720"/>
        <w:rPr>
          <w:rFonts w:asciiTheme="majorHAnsi" w:hAnsiTheme="majorHAnsi"/>
          <w:b/>
          <w:sz w:val="32"/>
        </w:rPr>
      </w:pPr>
      <w:r w:rsidRPr="0006696C">
        <w:rPr>
          <w:rFonts w:asciiTheme="majorHAnsi" w:hAnsiTheme="majorHAnsi"/>
          <w:b/>
          <w:sz w:val="32"/>
        </w:rPr>
        <w:t>Verse II</w:t>
      </w:r>
    </w:p>
    <w:p w14:paraId="34D9E88A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I need not shrink before the terrors of the night</w:t>
      </w:r>
    </w:p>
    <w:p w14:paraId="26BAC662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Nor stand alone before the light of day</w:t>
      </w:r>
    </w:p>
    <w:p w14:paraId="665965AE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No harm shall come to me no arrow strikes me down</w:t>
      </w:r>
    </w:p>
    <w:p w14:paraId="0E9EBA60" w14:textId="77777777" w:rsidR="00496B25" w:rsidRPr="0006696C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No evil settle in my soul</w:t>
      </w:r>
    </w:p>
    <w:p w14:paraId="7A60B982" w14:textId="5264CDAC" w:rsidR="00B978F1" w:rsidRDefault="00496B25" w:rsidP="00496B25">
      <w:pPr>
        <w:ind w:left="720"/>
        <w:rPr>
          <w:rFonts w:asciiTheme="majorHAnsi" w:hAnsiTheme="majorHAnsi"/>
          <w:sz w:val="32"/>
        </w:rPr>
      </w:pPr>
      <w:r w:rsidRPr="0006696C">
        <w:rPr>
          <w:rFonts w:asciiTheme="majorHAnsi" w:hAnsiTheme="majorHAnsi"/>
          <w:sz w:val="32"/>
        </w:rPr>
        <w:t>(CHORUS)</w:t>
      </w:r>
    </w:p>
    <w:p w14:paraId="00331D4D" w14:textId="77777777" w:rsidR="00B978F1" w:rsidRDefault="00B978F1">
      <w:pPr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br w:type="page"/>
      </w:r>
    </w:p>
    <w:p w14:paraId="34996124" w14:textId="3A649321" w:rsidR="00E236C5" w:rsidRDefault="00000000" w:rsidP="00512A46">
      <w:pPr>
        <w:pStyle w:val="Heading1"/>
        <w:rPr>
          <w:rStyle w:val="Heading1Char"/>
          <w:sz w:val="40"/>
        </w:rPr>
      </w:pPr>
      <w:hyperlink w:anchor="_top" w:history="1">
        <w:bookmarkStart w:id="98" w:name="_Toc186886640"/>
        <w:r w:rsidR="00165FC2" w:rsidRPr="00166547">
          <w:rPr>
            <w:rStyle w:val="Hyperlink"/>
            <w:sz w:val="48"/>
            <w:szCs w:val="40"/>
            <w:u w:val="none"/>
          </w:rPr>
          <w:t>CHRIST IN US, OUR HOPE OF GLORY</w:t>
        </w:r>
      </w:hyperlink>
      <w:r w:rsidR="00165FC2" w:rsidRPr="00166547">
        <w:rPr>
          <w:rStyle w:val="Hyperlink"/>
          <w:sz w:val="48"/>
          <w:szCs w:val="40"/>
          <w:u w:val="none"/>
        </w:rPr>
        <w:t xml:space="preserve"> </w:t>
      </w:r>
      <w:r w:rsidR="00165FC2" w:rsidRPr="00166547">
        <w:rPr>
          <w:rStyle w:val="Heading1Char"/>
          <w:i/>
          <w:sz w:val="24"/>
        </w:rPr>
        <w:t>(</w:t>
      </w:r>
      <w:r w:rsidR="00165FC2" w:rsidRPr="00C93DC2">
        <w:rPr>
          <w:rStyle w:val="Heading1Char"/>
          <w:i/>
          <w:sz w:val="24"/>
        </w:rPr>
        <w:t>JAY-ARR F. LIBRANDO)</w:t>
      </w:r>
      <w:bookmarkEnd w:id="98"/>
    </w:p>
    <w:p w14:paraId="7F47908A" w14:textId="77777777" w:rsidR="00512022" w:rsidRDefault="00512022" w:rsidP="00EE68E8">
      <w:pPr>
        <w:rPr>
          <w:rStyle w:val="Heading1Char"/>
          <w:b/>
          <w:color w:val="auto"/>
          <w:sz w:val="24"/>
        </w:rPr>
      </w:pPr>
    </w:p>
    <w:p w14:paraId="35D02FD2" w14:textId="61CFE315" w:rsidR="003F7BD0" w:rsidRPr="00E07E0C" w:rsidRDefault="003F7BD0" w:rsidP="00E07E0C">
      <w:pPr>
        <w:rPr>
          <w:rFonts w:asciiTheme="majorHAnsi" w:hAnsiTheme="majorHAnsi"/>
          <w:b/>
          <w:sz w:val="24"/>
        </w:rPr>
      </w:pPr>
      <w:r w:rsidRPr="00E07E0C">
        <w:rPr>
          <w:rFonts w:asciiTheme="majorHAnsi" w:hAnsiTheme="majorHAnsi"/>
          <w:b/>
          <w:sz w:val="24"/>
        </w:rPr>
        <w:t>Verse I</w:t>
      </w:r>
    </w:p>
    <w:p w14:paraId="0EC75C5D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We felt your word burning within us</w:t>
      </w:r>
    </w:p>
    <w:p w14:paraId="112F23CB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Your word unlocked the hardness of our hearts</w:t>
      </w:r>
    </w:p>
    <w:p w14:paraId="587CEB93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And opened our eyes that we may see you</w:t>
      </w:r>
    </w:p>
    <w:p w14:paraId="4B665585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Hidden in the broken bread</w:t>
      </w:r>
    </w:p>
    <w:p w14:paraId="2FEBB778" w14:textId="77777777" w:rsidR="003F7BD0" w:rsidRPr="00E07E0C" w:rsidRDefault="003F7BD0" w:rsidP="00E07E0C">
      <w:pPr>
        <w:rPr>
          <w:rFonts w:asciiTheme="majorHAnsi" w:hAnsiTheme="majorHAnsi"/>
          <w:sz w:val="24"/>
        </w:rPr>
      </w:pPr>
    </w:p>
    <w:p w14:paraId="00EA3C82" w14:textId="4257418D" w:rsidR="003F7BD0" w:rsidRPr="00E07E0C" w:rsidRDefault="00A812DF" w:rsidP="00E07E0C">
      <w:pPr>
        <w:rPr>
          <w:rFonts w:asciiTheme="majorHAnsi" w:hAnsiTheme="majorHAnsi"/>
          <w:b/>
          <w:sz w:val="24"/>
        </w:rPr>
      </w:pPr>
      <w:r w:rsidRPr="00E07E0C">
        <w:rPr>
          <w:rFonts w:asciiTheme="majorHAnsi" w:hAnsiTheme="majorHAnsi"/>
          <w:b/>
          <w:sz w:val="24"/>
        </w:rPr>
        <w:t>Chorus</w:t>
      </w:r>
    </w:p>
    <w:p w14:paraId="351FE666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Lord you laid down your life as bread and wine we see</w:t>
      </w:r>
    </w:p>
    <w:p w14:paraId="23D6A01D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Gave strength to our hearts and made us shine with glee</w:t>
      </w:r>
    </w:p>
    <w:p w14:paraId="7BC93B55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When we eat the bread and drink the cup of wine</w:t>
      </w:r>
    </w:p>
    <w:p w14:paraId="71F61650" w14:textId="626A3428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 xml:space="preserve">We believe that Christ in us, </w:t>
      </w:r>
      <w:r w:rsidR="00F64919">
        <w:rPr>
          <w:rFonts w:asciiTheme="majorHAnsi" w:hAnsiTheme="majorHAnsi"/>
          <w:sz w:val="24"/>
        </w:rPr>
        <w:t xml:space="preserve">is </w:t>
      </w:r>
      <w:r w:rsidRPr="00E07E0C">
        <w:rPr>
          <w:rFonts w:asciiTheme="majorHAnsi" w:hAnsiTheme="majorHAnsi"/>
          <w:sz w:val="24"/>
        </w:rPr>
        <w:t>our hope of glory</w:t>
      </w:r>
    </w:p>
    <w:p w14:paraId="08C2E8FC" w14:textId="77777777" w:rsidR="003F7BD0" w:rsidRPr="00E07E0C" w:rsidRDefault="003F7BD0" w:rsidP="00E07E0C">
      <w:pPr>
        <w:rPr>
          <w:rFonts w:asciiTheme="majorHAnsi" w:hAnsiTheme="majorHAnsi"/>
          <w:sz w:val="24"/>
        </w:rPr>
      </w:pPr>
    </w:p>
    <w:p w14:paraId="3870D102" w14:textId="77777777" w:rsidR="003F7BD0" w:rsidRPr="00E07E0C" w:rsidRDefault="003F7BD0" w:rsidP="00E07E0C">
      <w:pPr>
        <w:rPr>
          <w:rFonts w:asciiTheme="majorHAnsi" w:hAnsiTheme="majorHAnsi"/>
          <w:b/>
          <w:sz w:val="24"/>
        </w:rPr>
      </w:pPr>
      <w:r w:rsidRPr="00E07E0C">
        <w:rPr>
          <w:rFonts w:asciiTheme="majorHAnsi" w:hAnsiTheme="majorHAnsi"/>
          <w:b/>
          <w:sz w:val="24"/>
        </w:rPr>
        <w:t>Verse 2</w:t>
      </w:r>
    </w:p>
    <w:p w14:paraId="5B0EFBD0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You brought a ray of light</w:t>
      </w:r>
    </w:p>
    <w:p w14:paraId="68DF3C57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And you rekindled our hope</w:t>
      </w:r>
    </w:p>
    <w:p w14:paraId="571AD761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And led our hearts to yearn for your love</w:t>
      </w:r>
    </w:p>
    <w:p w14:paraId="3BC59528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For in you is our hope of glory</w:t>
      </w:r>
    </w:p>
    <w:p w14:paraId="25F7EF1B" w14:textId="77777777" w:rsidR="003F7BD0" w:rsidRPr="00E07E0C" w:rsidRDefault="003F7BD0" w:rsidP="00E07E0C">
      <w:pPr>
        <w:rPr>
          <w:rFonts w:asciiTheme="majorHAnsi" w:hAnsiTheme="majorHAnsi"/>
          <w:sz w:val="24"/>
        </w:rPr>
      </w:pPr>
    </w:p>
    <w:p w14:paraId="339CB4E7" w14:textId="2EDB3D91" w:rsidR="003F7BD0" w:rsidRPr="00E07E0C" w:rsidRDefault="00A812DF" w:rsidP="00E07E0C">
      <w:pPr>
        <w:rPr>
          <w:rFonts w:asciiTheme="majorHAnsi" w:hAnsiTheme="majorHAnsi"/>
          <w:b/>
          <w:sz w:val="24"/>
        </w:rPr>
      </w:pPr>
      <w:r w:rsidRPr="00E07E0C">
        <w:rPr>
          <w:rFonts w:asciiTheme="majorHAnsi" w:hAnsiTheme="majorHAnsi"/>
          <w:b/>
          <w:sz w:val="24"/>
        </w:rPr>
        <w:t>Chorus</w:t>
      </w:r>
    </w:p>
    <w:p w14:paraId="1DD4D072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Lord you laid down your life as bread and wine we see</w:t>
      </w:r>
    </w:p>
    <w:p w14:paraId="084D66AE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Gave strength to our hearts and made us shine with glee</w:t>
      </w:r>
    </w:p>
    <w:p w14:paraId="1C68DCB5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When we eat the bread and drink the cup of wine</w:t>
      </w:r>
    </w:p>
    <w:p w14:paraId="7DE7C7C5" w14:textId="597F14BF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 xml:space="preserve">We believe that Christ in us, </w:t>
      </w:r>
      <w:r w:rsidR="00F64919">
        <w:rPr>
          <w:rFonts w:asciiTheme="majorHAnsi" w:hAnsiTheme="majorHAnsi"/>
          <w:sz w:val="24"/>
        </w:rPr>
        <w:t>is</w:t>
      </w:r>
      <w:r w:rsidR="00F64919" w:rsidRPr="00E07E0C">
        <w:rPr>
          <w:rFonts w:asciiTheme="majorHAnsi" w:hAnsiTheme="majorHAnsi"/>
          <w:sz w:val="24"/>
        </w:rPr>
        <w:t xml:space="preserve"> </w:t>
      </w:r>
      <w:r w:rsidRPr="00E07E0C">
        <w:rPr>
          <w:rFonts w:asciiTheme="majorHAnsi" w:hAnsiTheme="majorHAnsi"/>
          <w:sz w:val="24"/>
        </w:rPr>
        <w:t>our hope of glory</w:t>
      </w:r>
    </w:p>
    <w:p w14:paraId="3FE7BD5D" w14:textId="77777777" w:rsidR="003F7BD0" w:rsidRPr="00E07E0C" w:rsidRDefault="003F7BD0" w:rsidP="00E07E0C">
      <w:pPr>
        <w:rPr>
          <w:rFonts w:asciiTheme="majorHAnsi" w:hAnsiTheme="majorHAnsi"/>
          <w:sz w:val="24"/>
        </w:rPr>
      </w:pPr>
    </w:p>
    <w:p w14:paraId="385868BC" w14:textId="6E6CF60E" w:rsidR="003F7BD0" w:rsidRPr="00E07E0C" w:rsidRDefault="00A812DF" w:rsidP="00E07E0C">
      <w:pPr>
        <w:rPr>
          <w:rFonts w:asciiTheme="majorHAnsi" w:hAnsiTheme="majorHAnsi"/>
          <w:b/>
          <w:sz w:val="24"/>
        </w:rPr>
      </w:pPr>
      <w:r w:rsidRPr="00E07E0C">
        <w:rPr>
          <w:rFonts w:asciiTheme="majorHAnsi" w:hAnsiTheme="majorHAnsi"/>
          <w:b/>
          <w:sz w:val="24"/>
        </w:rPr>
        <w:t>Bridge</w:t>
      </w:r>
    </w:p>
    <w:p w14:paraId="32B6C6DE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Through your own flesh, now made living</w:t>
      </w:r>
    </w:p>
    <w:p w14:paraId="28F812EF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And by the Spirit made life-giving</w:t>
      </w:r>
    </w:p>
    <w:p w14:paraId="4FFB1DF6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You offer life to us</w:t>
      </w:r>
    </w:p>
    <w:p w14:paraId="6FB9369D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And as you sweat became like drops of blood</w:t>
      </w:r>
    </w:p>
    <w:p w14:paraId="2F71137B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Falling down upon the ground</w:t>
      </w:r>
    </w:p>
    <w:p w14:paraId="200525A2" w14:textId="19DF1480" w:rsidR="003F7BD0" w:rsidRPr="00E07E0C" w:rsidRDefault="00E07E0C" w:rsidP="00E07E0C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222BD3" wp14:editId="66B21060">
                <wp:simplePos x="0" y="0"/>
                <wp:positionH relativeFrom="column">
                  <wp:posOffset>388189</wp:posOffset>
                </wp:positionH>
                <wp:positionV relativeFrom="paragraph">
                  <wp:posOffset>172636</wp:posOffset>
                </wp:positionV>
                <wp:extent cx="8626" cy="146649"/>
                <wp:effectExtent l="76200" t="38100" r="67945" b="254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26" cy="1466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7D2A6" id="Straight Arrow Connector 3" o:spid="_x0000_s1026" type="#_x0000_t32" style="position:absolute;margin-left:30.55pt;margin-top:13.6pt;width:.7pt;height:11.55pt;flip:x 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 w:rsidR="003F7BD0" w:rsidRPr="00E07E0C">
        <w:rPr>
          <w:rFonts w:asciiTheme="majorHAnsi" w:hAnsiTheme="majorHAnsi"/>
          <w:sz w:val="24"/>
        </w:rPr>
        <w:t>You shed your blood for us</w:t>
      </w:r>
    </w:p>
    <w:p w14:paraId="00818A6D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Amen</w:t>
      </w:r>
    </w:p>
    <w:p w14:paraId="04A83185" w14:textId="77777777" w:rsidR="003F7BD0" w:rsidRPr="00E07E0C" w:rsidRDefault="003F7BD0" w:rsidP="00E07E0C">
      <w:pPr>
        <w:rPr>
          <w:rFonts w:asciiTheme="majorHAnsi" w:hAnsiTheme="majorHAnsi"/>
          <w:sz w:val="24"/>
        </w:rPr>
      </w:pPr>
    </w:p>
    <w:p w14:paraId="43807E74" w14:textId="34640B96" w:rsidR="003F7BD0" w:rsidRPr="00E07E0C" w:rsidRDefault="003F7BD0" w:rsidP="00E07E0C">
      <w:pPr>
        <w:rPr>
          <w:rFonts w:asciiTheme="majorHAnsi" w:hAnsiTheme="majorHAnsi"/>
          <w:b/>
          <w:sz w:val="24"/>
        </w:rPr>
      </w:pPr>
      <w:r w:rsidRPr="00E07E0C">
        <w:rPr>
          <w:rFonts w:asciiTheme="majorHAnsi" w:hAnsiTheme="majorHAnsi"/>
          <w:b/>
          <w:sz w:val="24"/>
        </w:rPr>
        <w:t>Chorus</w:t>
      </w:r>
    </w:p>
    <w:p w14:paraId="338003E3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Lord you laid down your life as bread and wine we see</w:t>
      </w:r>
    </w:p>
    <w:p w14:paraId="5121EA97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Gave strength to our hearts and made us shine with glee</w:t>
      </w:r>
    </w:p>
    <w:p w14:paraId="1D317581" w14:textId="77777777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When we eat the bread and drink the cup of wine</w:t>
      </w:r>
    </w:p>
    <w:p w14:paraId="0D7596C1" w14:textId="6381A9B3" w:rsidR="003F7BD0" w:rsidRPr="00E07E0C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We believe that Christ in us,</w:t>
      </w:r>
      <w:r w:rsidR="00F64919">
        <w:rPr>
          <w:rFonts w:asciiTheme="majorHAnsi" w:hAnsiTheme="majorHAnsi"/>
          <w:sz w:val="24"/>
        </w:rPr>
        <w:t xml:space="preserve"> is</w:t>
      </w:r>
      <w:r w:rsidRPr="00E07E0C">
        <w:rPr>
          <w:rFonts w:asciiTheme="majorHAnsi" w:hAnsiTheme="majorHAnsi"/>
          <w:sz w:val="24"/>
        </w:rPr>
        <w:t xml:space="preserve"> our hope of glory</w:t>
      </w:r>
    </w:p>
    <w:p w14:paraId="0571AD62" w14:textId="0ED405B4" w:rsidR="008D7E6F" w:rsidRDefault="003F7BD0" w:rsidP="00E07E0C">
      <w:pPr>
        <w:rPr>
          <w:rFonts w:asciiTheme="majorHAnsi" w:hAnsiTheme="majorHAnsi"/>
          <w:sz w:val="24"/>
        </w:rPr>
      </w:pPr>
      <w:r w:rsidRPr="00E07E0C">
        <w:rPr>
          <w:rFonts w:asciiTheme="majorHAnsi" w:hAnsiTheme="majorHAnsi"/>
          <w:sz w:val="24"/>
        </w:rPr>
        <w:t>We believe that Christ in us,</w:t>
      </w:r>
      <w:r w:rsidR="00F64919">
        <w:rPr>
          <w:rFonts w:asciiTheme="majorHAnsi" w:hAnsiTheme="majorHAnsi"/>
          <w:sz w:val="24"/>
        </w:rPr>
        <w:t xml:space="preserve"> is</w:t>
      </w:r>
      <w:r w:rsidRPr="00E07E0C">
        <w:rPr>
          <w:rFonts w:asciiTheme="majorHAnsi" w:hAnsiTheme="majorHAnsi"/>
          <w:sz w:val="24"/>
        </w:rPr>
        <w:t xml:space="preserve"> our hope of glory</w:t>
      </w:r>
    </w:p>
    <w:p w14:paraId="49CE6706" w14:textId="77777777" w:rsidR="008D7E6F" w:rsidRDefault="008D7E6F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br w:type="page"/>
      </w:r>
    </w:p>
    <w:p w14:paraId="0E53391C" w14:textId="237F1A3B" w:rsidR="008D7E6F" w:rsidRPr="0096176F" w:rsidRDefault="00000000" w:rsidP="008D7E6F">
      <w:pPr>
        <w:rPr>
          <w:rStyle w:val="Hyperlink"/>
          <w:rFonts w:asciiTheme="majorHAnsi" w:eastAsiaTheme="majorEastAsia" w:hAnsiTheme="majorHAnsi" w:cstheme="majorBidi"/>
          <w:sz w:val="48"/>
          <w:szCs w:val="40"/>
          <w:u w:val="none"/>
        </w:rPr>
      </w:pPr>
      <w:hyperlink w:anchor="_top" w:history="1">
        <w:r w:rsidR="008D7E6F" w:rsidRPr="0096176F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DIVINE MERCY</w:t>
        </w:r>
      </w:hyperlink>
    </w:p>
    <w:p w14:paraId="29C2982D" w14:textId="77777777" w:rsidR="008D7E6F" w:rsidRDefault="008D7E6F" w:rsidP="008D7E6F">
      <w:pPr>
        <w:rPr>
          <w:rFonts w:ascii="Verdana" w:hAnsi="Verdana"/>
          <w:b/>
          <w:bCs/>
          <w:sz w:val="28"/>
          <w:szCs w:val="28"/>
        </w:rPr>
      </w:pPr>
    </w:p>
    <w:p w14:paraId="7BE79DBB" w14:textId="77777777" w:rsidR="008D7E6F" w:rsidRDefault="008D7E6F" w:rsidP="008D7E6F">
      <w:pPr>
        <w:rPr>
          <w:rFonts w:asciiTheme="majorHAnsi" w:hAnsiTheme="majorHAnsi"/>
          <w:sz w:val="40"/>
          <w:szCs w:val="28"/>
        </w:rPr>
      </w:pPr>
    </w:p>
    <w:p w14:paraId="2954C83F" w14:textId="47A76557" w:rsidR="008D7E6F" w:rsidRPr="008D7E6F" w:rsidRDefault="008D7E6F" w:rsidP="008D7E6F">
      <w:pPr>
        <w:rPr>
          <w:rFonts w:asciiTheme="majorHAnsi" w:hAnsiTheme="majorHAnsi"/>
          <w:sz w:val="40"/>
          <w:szCs w:val="28"/>
        </w:rPr>
      </w:pPr>
      <w:r w:rsidRPr="008D7E6F">
        <w:rPr>
          <w:rFonts w:asciiTheme="majorHAnsi" w:hAnsiTheme="majorHAnsi"/>
          <w:sz w:val="40"/>
          <w:szCs w:val="28"/>
        </w:rPr>
        <w:t>O blood and water</w:t>
      </w:r>
    </w:p>
    <w:p w14:paraId="3492E0D2" w14:textId="77777777" w:rsidR="008D7E6F" w:rsidRPr="008D7E6F" w:rsidRDefault="008D7E6F" w:rsidP="008D7E6F">
      <w:pPr>
        <w:rPr>
          <w:rFonts w:asciiTheme="majorHAnsi" w:hAnsiTheme="majorHAnsi"/>
          <w:sz w:val="40"/>
          <w:szCs w:val="28"/>
        </w:rPr>
      </w:pPr>
      <w:r w:rsidRPr="008D7E6F">
        <w:rPr>
          <w:rFonts w:asciiTheme="majorHAnsi" w:hAnsiTheme="majorHAnsi"/>
          <w:sz w:val="40"/>
          <w:szCs w:val="28"/>
        </w:rPr>
        <w:t>Which gushed forth</w:t>
      </w:r>
    </w:p>
    <w:p w14:paraId="01C79A28" w14:textId="77777777" w:rsidR="008D7E6F" w:rsidRPr="008D7E6F" w:rsidRDefault="008D7E6F" w:rsidP="008D7E6F">
      <w:pPr>
        <w:rPr>
          <w:rFonts w:asciiTheme="majorHAnsi" w:hAnsiTheme="majorHAnsi"/>
          <w:sz w:val="40"/>
          <w:szCs w:val="28"/>
        </w:rPr>
      </w:pPr>
      <w:r w:rsidRPr="008D7E6F">
        <w:rPr>
          <w:rFonts w:asciiTheme="majorHAnsi" w:hAnsiTheme="majorHAnsi"/>
          <w:sz w:val="40"/>
          <w:szCs w:val="28"/>
        </w:rPr>
        <w:t>From the heart of Jesus</w:t>
      </w:r>
    </w:p>
    <w:p w14:paraId="6171970B" w14:textId="77777777" w:rsidR="008D7E6F" w:rsidRPr="008D7E6F" w:rsidRDefault="008D7E6F" w:rsidP="008D7E6F">
      <w:pPr>
        <w:rPr>
          <w:rFonts w:asciiTheme="majorHAnsi" w:hAnsiTheme="majorHAnsi"/>
          <w:sz w:val="40"/>
          <w:szCs w:val="28"/>
        </w:rPr>
      </w:pPr>
      <w:r w:rsidRPr="008D7E6F">
        <w:rPr>
          <w:rFonts w:asciiTheme="majorHAnsi" w:hAnsiTheme="majorHAnsi"/>
          <w:sz w:val="40"/>
          <w:szCs w:val="28"/>
        </w:rPr>
        <w:t>As a fount of mercy for us</w:t>
      </w:r>
    </w:p>
    <w:p w14:paraId="5DBC68C6" w14:textId="77777777" w:rsidR="008D7E6F" w:rsidRPr="008D7E6F" w:rsidRDefault="008D7E6F" w:rsidP="008D7E6F">
      <w:pPr>
        <w:rPr>
          <w:rFonts w:asciiTheme="majorHAnsi" w:hAnsiTheme="majorHAnsi"/>
          <w:sz w:val="40"/>
          <w:szCs w:val="28"/>
        </w:rPr>
      </w:pPr>
      <w:r w:rsidRPr="008D7E6F">
        <w:rPr>
          <w:rFonts w:asciiTheme="majorHAnsi" w:hAnsiTheme="majorHAnsi"/>
          <w:sz w:val="40"/>
          <w:szCs w:val="28"/>
        </w:rPr>
        <w:t>I trust in You</w:t>
      </w:r>
    </w:p>
    <w:p w14:paraId="0FE30810" w14:textId="7515363B" w:rsidR="00512A46" w:rsidRDefault="00512A46" w:rsidP="00E07E0C">
      <w:pPr>
        <w:rPr>
          <w:rStyle w:val="Heading1Char"/>
          <w:sz w:val="40"/>
        </w:rPr>
      </w:pPr>
      <w:r>
        <w:rPr>
          <w:rStyle w:val="Heading1Char"/>
          <w:sz w:val="40"/>
        </w:rPr>
        <w:br w:type="page"/>
      </w:r>
    </w:p>
    <w:p w14:paraId="026AB315" w14:textId="0F40A6EE" w:rsidR="00496B25" w:rsidRPr="0006696C" w:rsidRDefault="00000000" w:rsidP="00B978F1">
      <w:pPr>
        <w:rPr>
          <w:rFonts w:asciiTheme="majorHAnsi" w:hAnsiTheme="majorHAnsi"/>
          <w:sz w:val="32"/>
        </w:rPr>
      </w:pPr>
      <w:hyperlink w:anchor="_top" w:history="1">
        <w:r w:rsidR="00B978F1" w:rsidRPr="004F7B40">
          <w:rPr>
            <w:rStyle w:val="Hyperlink"/>
            <w:rFonts w:asciiTheme="majorHAnsi" w:eastAsiaTheme="majorEastAsia" w:hAnsiTheme="majorHAnsi" w:cstheme="majorBidi"/>
            <w:sz w:val="48"/>
            <w:szCs w:val="40"/>
            <w:u w:val="none"/>
          </w:rPr>
          <w:t>HOSANNA, SON OF DAVID</w:t>
        </w:r>
      </w:hyperlink>
      <w:r w:rsidR="00B978F1" w:rsidRPr="004F7B40">
        <w:rPr>
          <w:rFonts w:asciiTheme="majorHAnsi" w:hAnsiTheme="majorHAnsi"/>
          <w:sz w:val="40"/>
          <w:szCs w:val="30"/>
        </w:rPr>
        <w:t xml:space="preserve"> </w:t>
      </w:r>
      <w:r w:rsidR="00B978F1" w:rsidRPr="00B978F1">
        <w:rPr>
          <w:rFonts w:asciiTheme="majorHAnsi" w:hAnsiTheme="majorHAnsi"/>
          <w:i/>
          <w:sz w:val="20"/>
        </w:rPr>
        <w:t>(Dan Schutte)</w:t>
      </w:r>
    </w:p>
    <w:p w14:paraId="6BB998C0" w14:textId="3B1D3142" w:rsidR="00496B25" w:rsidRDefault="00496B25" w:rsidP="00496B2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398F22B7" w14:textId="36568BE4" w:rsidR="000D47FE" w:rsidRPr="000D47FE" w:rsidRDefault="000D47FE">
      <w:pPr>
        <w:rPr>
          <w:rFonts w:asciiTheme="majorHAnsi" w:hAnsiTheme="majorHAnsi"/>
          <w:b/>
          <w:color w:val="FF0000"/>
          <w:sz w:val="32"/>
        </w:rPr>
      </w:pPr>
      <w:r w:rsidRPr="000D47FE">
        <w:rPr>
          <w:rFonts w:asciiTheme="majorHAnsi" w:hAnsiTheme="majorHAnsi"/>
          <w:b/>
          <w:color w:val="FF0000"/>
          <w:sz w:val="32"/>
        </w:rPr>
        <w:t>CHORUS</w:t>
      </w:r>
    </w:p>
    <w:p w14:paraId="6055EA30" w14:textId="3F123BDB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Hosanna to the Son of David. </w:t>
      </w:r>
    </w:p>
    <w:p w14:paraId="051521DB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O blest is he; O blest is he who comes in the name of the Lord. </w:t>
      </w:r>
    </w:p>
    <w:p w14:paraId="2D03C35E" w14:textId="77777777" w:rsidR="000F40BE" w:rsidRPr="000D47FE" w:rsidRDefault="000F40BE">
      <w:pPr>
        <w:rPr>
          <w:rFonts w:asciiTheme="majorHAnsi" w:hAnsiTheme="majorHAnsi"/>
          <w:sz w:val="32"/>
        </w:rPr>
      </w:pPr>
    </w:p>
    <w:p w14:paraId="3F695651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Rejoice daughter of Zion, in the One who brings great joy! </w:t>
      </w:r>
    </w:p>
    <w:p w14:paraId="278752E7" w14:textId="355FBFED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Sing praise, children of Judah, for the Lord is close at hand. </w:t>
      </w:r>
      <w:r w:rsidR="000D47FE">
        <w:rPr>
          <w:rFonts w:asciiTheme="majorHAnsi" w:hAnsiTheme="majorHAnsi"/>
          <w:sz w:val="32"/>
        </w:rPr>
        <w:t xml:space="preserve"> </w:t>
      </w:r>
      <w:r w:rsidR="000D47FE" w:rsidRPr="000D47FE">
        <w:rPr>
          <w:rFonts w:asciiTheme="majorHAnsi" w:hAnsiTheme="majorHAnsi"/>
          <w:color w:val="FF0000"/>
          <w:sz w:val="32"/>
        </w:rPr>
        <w:t>**</w:t>
      </w:r>
    </w:p>
    <w:p w14:paraId="0A48CBFA" w14:textId="77777777" w:rsidR="000F40BE" w:rsidRPr="000D47FE" w:rsidRDefault="000F40BE">
      <w:pPr>
        <w:rPr>
          <w:rFonts w:asciiTheme="majorHAnsi" w:hAnsiTheme="majorHAnsi"/>
          <w:sz w:val="32"/>
        </w:rPr>
      </w:pPr>
    </w:p>
    <w:p w14:paraId="21CBAAA6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Rejoice, all who are thirsting for the stream of living joy! </w:t>
      </w:r>
    </w:p>
    <w:p w14:paraId="7996387A" w14:textId="2949601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Sing praise, children of Judah, for the Lord is close at hand. </w:t>
      </w:r>
      <w:r w:rsidR="008F3B4B" w:rsidRPr="008F3B4B">
        <w:rPr>
          <w:rFonts w:asciiTheme="majorHAnsi" w:hAnsiTheme="majorHAnsi"/>
          <w:color w:val="FF0000"/>
          <w:sz w:val="32"/>
        </w:rPr>
        <w:t>**</w:t>
      </w:r>
    </w:p>
    <w:p w14:paraId="7D6B3323" w14:textId="77777777" w:rsidR="000F40BE" w:rsidRPr="000D47FE" w:rsidRDefault="000F40BE">
      <w:pPr>
        <w:rPr>
          <w:rFonts w:asciiTheme="majorHAnsi" w:hAnsiTheme="majorHAnsi"/>
          <w:sz w:val="32"/>
        </w:rPr>
      </w:pPr>
    </w:p>
    <w:p w14:paraId="4B63E9C7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>Rejoice, all who are longing to be hold the face of God!</w:t>
      </w:r>
    </w:p>
    <w:p w14:paraId="21A3C80D" w14:textId="0964F38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Sing praise, children of Judah, for the Lord is close at hand. </w:t>
      </w:r>
      <w:r w:rsidR="003033C3" w:rsidRPr="003033C3">
        <w:rPr>
          <w:rFonts w:asciiTheme="majorHAnsi" w:hAnsiTheme="majorHAnsi"/>
          <w:color w:val="FF0000"/>
          <w:sz w:val="32"/>
        </w:rPr>
        <w:t>**</w:t>
      </w:r>
    </w:p>
    <w:p w14:paraId="558591D1" w14:textId="77777777" w:rsidR="000F40BE" w:rsidRPr="000D47FE" w:rsidRDefault="000F40BE">
      <w:pPr>
        <w:rPr>
          <w:rFonts w:asciiTheme="majorHAnsi" w:hAnsiTheme="majorHAnsi"/>
          <w:sz w:val="32"/>
        </w:rPr>
      </w:pPr>
    </w:p>
    <w:p w14:paraId="64827FC3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Rejoice, all who are searching for the truth of holy light! </w:t>
      </w:r>
    </w:p>
    <w:p w14:paraId="017DE295" w14:textId="4B426C65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Sing praise, children of Judah, for the Lord is close at hand. </w:t>
      </w:r>
      <w:r w:rsidR="003033C3" w:rsidRPr="003033C3">
        <w:rPr>
          <w:rFonts w:asciiTheme="majorHAnsi" w:hAnsiTheme="majorHAnsi"/>
          <w:color w:val="FF0000"/>
          <w:sz w:val="32"/>
        </w:rPr>
        <w:t>**</w:t>
      </w:r>
    </w:p>
    <w:p w14:paraId="3F8E738C" w14:textId="77777777" w:rsidR="000F40BE" w:rsidRPr="000D47FE" w:rsidRDefault="000F40BE">
      <w:pPr>
        <w:rPr>
          <w:rFonts w:asciiTheme="majorHAnsi" w:hAnsiTheme="majorHAnsi"/>
          <w:sz w:val="32"/>
        </w:rPr>
      </w:pPr>
    </w:p>
    <w:p w14:paraId="5E49074C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Rejoice, all who are hoping for the reign of peace and love! </w:t>
      </w:r>
    </w:p>
    <w:p w14:paraId="0BB2BDAD" w14:textId="212D012E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Sing praise, children of Judah, for the Lord is close at hand. </w:t>
      </w:r>
      <w:r w:rsidR="003033C3" w:rsidRPr="003033C3">
        <w:rPr>
          <w:rFonts w:asciiTheme="majorHAnsi" w:hAnsiTheme="majorHAnsi"/>
          <w:color w:val="FF0000"/>
          <w:sz w:val="32"/>
        </w:rPr>
        <w:t>**</w:t>
      </w:r>
    </w:p>
    <w:p w14:paraId="0B7DE73C" w14:textId="77777777" w:rsidR="000F40BE" w:rsidRPr="000D47FE" w:rsidRDefault="000F40BE">
      <w:pPr>
        <w:rPr>
          <w:rFonts w:asciiTheme="majorHAnsi" w:hAnsiTheme="majorHAnsi"/>
          <w:sz w:val="32"/>
        </w:rPr>
      </w:pPr>
    </w:p>
    <w:p w14:paraId="6E0F3FC5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Rejoice, all who are waiting for the dawn of heaven’s light! </w:t>
      </w:r>
    </w:p>
    <w:p w14:paraId="17148FEA" w14:textId="74C180C6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Sing praise, children of Judah, for the Lord is close at hand. </w:t>
      </w:r>
      <w:r w:rsidR="003033C3" w:rsidRPr="003033C3">
        <w:rPr>
          <w:rFonts w:asciiTheme="majorHAnsi" w:hAnsiTheme="majorHAnsi"/>
          <w:color w:val="FF0000"/>
          <w:sz w:val="32"/>
        </w:rPr>
        <w:t>**</w:t>
      </w:r>
    </w:p>
    <w:p w14:paraId="55C04D80" w14:textId="77777777" w:rsidR="000F40BE" w:rsidRPr="000D47FE" w:rsidRDefault="000F40BE">
      <w:pPr>
        <w:rPr>
          <w:rFonts w:asciiTheme="majorHAnsi" w:hAnsiTheme="majorHAnsi"/>
          <w:sz w:val="32"/>
        </w:rPr>
      </w:pPr>
    </w:p>
    <w:p w14:paraId="5FF1EC1E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Rejoice, all who are calling on the name of God on high! </w:t>
      </w:r>
    </w:p>
    <w:p w14:paraId="38A869BE" w14:textId="361388A9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Sing praise, children of Judah, for the Lord is close at hand. </w:t>
      </w:r>
      <w:r w:rsidR="003033C3" w:rsidRPr="003033C3">
        <w:rPr>
          <w:rFonts w:asciiTheme="majorHAnsi" w:hAnsiTheme="majorHAnsi"/>
          <w:color w:val="FF0000"/>
          <w:sz w:val="32"/>
        </w:rPr>
        <w:t>**</w:t>
      </w:r>
    </w:p>
    <w:p w14:paraId="71695755" w14:textId="77777777" w:rsidR="000F40BE" w:rsidRPr="000D47FE" w:rsidRDefault="000F40BE">
      <w:pPr>
        <w:rPr>
          <w:rFonts w:asciiTheme="majorHAnsi" w:hAnsiTheme="majorHAnsi"/>
          <w:sz w:val="32"/>
        </w:rPr>
      </w:pPr>
    </w:p>
    <w:p w14:paraId="2E15C659" w14:textId="77777777" w:rsidR="000F40BE" w:rsidRPr="000D47FE" w:rsidRDefault="000F40BE">
      <w:pPr>
        <w:rPr>
          <w:rFonts w:asciiTheme="majorHAnsi" w:hAnsiTheme="majorHAnsi"/>
          <w:sz w:val="32"/>
        </w:rPr>
      </w:pPr>
      <w:r w:rsidRPr="000D47FE">
        <w:rPr>
          <w:rFonts w:asciiTheme="majorHAnsi" w:hAnsiTheme="majorHAnsi"/>
          <w:sz w:val="32"/>
        </w:rPr>
        <w:t xml:space="preserve">Rejoice, all who are hungry for the taste of living bread! </w:t>
      </w:r>
    </w:p>
    <w:p w14:paraId="377C580D" w14:textId="33D83198" w:rsidR="00A32DDA" w:rsidRPr="000D47FE" w:rsidRDefault="000F40B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0D47FE">
        <w:rPr>
          <w:rFonts w:asciiTheme="majorHAnsi" w:hAnsiTheme="majorHAnsi"/>
          <w:sz w:val="32"/>
        </w:rPr>
        <w:t>Sing praise, children of Judah, for the lord is close at hand.</w:t>
      </w:r>
      <w:r w:rsidR="007D4542">
        <w:rPr>
          <w:rFonts w:asciiTheme="majorHAnsi" w:hAnsiTheme="majorHAnsi"/>
          <w:sz w:val="32"/>
        </w:rPr>
        <w:t xml:space="preserve"> </w:t>
      </w:r>
      <w:r w:rsidR="007D4542" w:rsidRPr="007D4542">
        <w:rPr>
          <w:rFonts w:asciiTheme="majorHAnsi" w:hAnsiTheme="majorHAnsi"/>
          <w:color w:val="FF0000"/>
          <w:sz w:val="32"/>
        </w:rPr>
        <w:t>**</w:t>
      </w:r>
      <w:r w:rsidR="00A32DDA" w:rsidRPr="000D47FE">
        <w:rPr>
          <w:rFonts w:asciiTheme="majorHAnsi" w:hAnsiTheme="majorHAnsi"/>
        </w:rPr>
        <w:br w:type="page"/>
      </w:r>
    </w:p>
    <w:p w14:paraId="4177E78F" w14:textId="150B00E9" w:rsidR="00E340D8" w:rsidRPr="00E340D8" w:rsidRDefault="00000000" w:rsidP="00E340D8">
      <w:pPr>
        <w:rPr>
          <w:i/>
          <w:iCs/>
        </w:rPr>
      </w:pPr>
      <w:hyperlink w:anchor="_top" w:history="1">
        <w:r w:rsidR="00E340D8" w:rsidRPr="00E76239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</w:rPr>
          <w:t>IMMACULATE MOTHER</w:t>
        </w:r>
      </w:hyperlink>
      <w:r w:rsidR="00E340D8" w:rsidRPr="00E340D8">
        <w:rPr>
          <w:rStyle w:val="Heading1Char"/>
          <w:sz w:val="48"/>
          <w:szCs w:val="48"/>
        </w:rPr>
        <w:t xml:space="preserve"> </w:t>
      </w:r>
      <w:r w:rsidR="00E340D8" w:rsidRPr="00E340D8">
        <w:rPr>
          <w:rStyle w:val="Heading1Char"/>
          <w:sz w:val="48"/>
          <w:szCs w:val="48"/>
        </w:rPr>
        <w:br/>
      </w:r>
      <w:r w:rsidR="00E340D8" w:rsidRPr="00E340D8">
        <w:rPr>
          <w:i/>
          <w:iCs/>
        </w:rPr>
        <w:t>by: Abbe Gaignet</w:t>
      </w:r>
    </w:p>
    <w:p w14:paraId="2FFB3F3A" w14:textId="77777777" w:rsidR="00E340D8" w:rsidRDefault="00E340D8" w:rsidP="00E340D8"/>
    <w:p w14:paraId="4D0941BD" w14:textId="77777777" w:rsidR="007964BF" w:rsidRDefault="007964BF" w:rsidP="00E340D8">
      <w:pPr>
        <w:rPr>
          <w:rFonts w:asciiTheme="majorHAnsi" w:hAnsiTheme="majorHAnsi" w:cstheme="majorHAnsi"/>
          <w:sz w:val="32"/>
          <w:szCs w:val="32"/>
        </w:rPr>
      </w:pPr>
    </w:p>
    <w:p w14:paraId="403A20F3" w14:textId="4A9B90A7" w:rsid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 xml:space="preserve">Immaculate Mother we come at thy call </w:t>
      </w:r>
    </w:p>
    <w:p w14:paraId="54B56B96" w14:textId="4DB1FCC0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And low at thy altar before thee we call</w:t>
      </w:r>
    </w:p>
    <w:p w14:paraId="4EED3953" w14:textId="77777777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</w:p>
    <w:p w14:paraId="5863B2DD" w14:textId="1EB9A58B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Refrain:</w:t>
      </w:r>
    </w:p>
    <w:p w14:paraId="03D1B48F" w14:textId="77777777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Ave, Ave, Ave Maria</w:t>
      </w:r>
    </w:p>
    <w:p w14:paraId="27A8391B" w14:textId="77777777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Ave, Ave, Ave Maria</w:t>
      </w:r>
    </w:p>
    <w:p w14:paraId="7BA3781A" w14:textId="77777777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</w:p>
    <w:p w14:paraId="3D82D7B1" w14:textId="53108602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In grief and temptation</w:t>
      </w:r>
    </w:p>
    <w:p w14:paraId="1A80EF02" w14:textId="3BF1E3A0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In joy and in pain</w:t>
      </w:r>
    </w:p>
    <w:p w14:paraId="731BA3BE" w14:textId="77777777" w:rsidR="00D67DBD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 xml:space="preserve">We'll seek thee our Mother </w:t>
      </w:r>
    </w:p>
    <w:p w14:paraId="5F5DDD04" w14:textId="49B6565A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Nor seek thee in vain</w:t>
      </w:r>
    </w:p>
    <w:p w14:paraId="2EF4D29F" w14:textId="77777777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</w:p>
    <w:p w14:paraId="33EC062E" w14:textId="0665A331" w:rsidR="00E340D8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(Refrain)</w:t>
      </w:r>
    </w:p>
    <w:p w14:paraId="1833A350" w14:textId="77777777" w:rsidR="00D67DBD" w:rsidRPr="00DB4E15" w:rsidRDefault="00D67DBD" w:rsidP="00E340D8">
      <w:pPr>
        <w:rPr>
          <w:rFonts w:asciiTheme="majorHAnsi" w:hAnsiTheme="majorHAnsi" w:cstheme="majorHAnsi"/>
          <w:sz w:val="32"/>
          <w:szCs w:val="32"/>
        </w:rPr>
      </w:pPr>
    </w:p>
    <w:p w14:paraId="597A720C" w14:textId="77777777" w:rsidR="00D67DBD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 xml:space="preserve">We'll pray for our Mother </w:t>
      </w:r>
    </w:p>
    <w:p w14:paraId="515E05F1" w14:textId="77777777" w:rsidR="00D67DBD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 xml:space="preserve">The Church upon earth </w:t>
      </w:r>
    </w:p>
    <w:p w14:paraId="5C10608D" w14:textId="77777777" w:rsidR="0040617A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 xml:space="preserve">And bless sweetest Lady </w:t>
      </w:r>
    </w:p>
    <w:p w14:paraId="00B5DD7F" w14:textId="43096FBC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  <w:r w:rsidRPr="00DB4E15">
        <w:rPr>
          <w:rFonts w:asciiTheme="majorHAnsi" w:hAnsiTheme="majorHAnsi" w:cstheme="majorHAnsi"/>
          <w:sz w:val="32"/>
          <w:szCs w:val="32"/>
        </w:rPr>
        <w:t>The land of our birth</w:t>
      </w:r>
    </w:p>
    <w:p w14:paraId="5BFEF464" w14:textId="77777777" w:rsidR="00E340D8" w:rsidRPr="00DB4E15" w:rsidRDefault="00E340D8" w:rsidP="00E340D8">
      <w:pPr>
        <w:rPr>
          <w:rFonts w:asciiTheme="majorHAnsi" w:hAnsiTheme="majorHAnsi" w:cstheme="majorHAnsi"/>
          <w:sz w:val="32"/>
          <w:szCs w:val="32"/>
        </w:rPr>
      </w:pPr>
    </w:p>
    <w:p w14:paraId="608D459F" w14:textId="7ED962EA" w:rsidR="00E340D8" w:rsidRPr="00DB4E15" w:rsidRDefault="00E340D8" w:rsidP="00E340D8">
      <w:pPr>
        <w:rPr>
          <w:rFonts w:asciiTheme="majorHAnsi" w:eastAsiaTheme="majorEastAsia" w:hAnsiTheme="majorHAnsi" w:cstheme="majorHAnsi"/>
          <w:color w:val="2E74B5" w:themeColor="accent1" w:themeShade="BF"/>
          <w:sz w:val="44"/>
          <w:szCs w:val="44"/>
        </w:rPr>
      </w:pPr>
      <w:r w:rsidRPr="00DB4E15">
        <w:rPr>
          <w:rFonts w:asciiTheme="majorHAnsi" w:hAnsiTheme="majorHAnsi" w:cstheme="majorHAnsi"/>
          <w:sz w:val="32"/>
          <w:szCs w:val="32"/>
        </w:rPr>
        <w:t xml:space="preserve">(Refrain) </w:t>
      </w:r>
    </w:p>
    <w:p w14:paraId="05D15389" w14:textId="77777777" w:rsidR="0040617A" w:rsidRDefault="0040617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2500FD1" w14:textId="7B54F895" w:rsidR="000709DA" w:rsidRPr="00202521" w:rsidRDefault="00000000" w:rsidP="000709DA">
      <w:pPr>
        <w:pStyle w:val="Heading1"/>
      </w:pPr>
      <w:hyperlink w:anchor="_top" w:history="1">
        <w:bookmarkStart w:id="99" w:name="_Toc186886641"/>
        <w:r w:rsidR="000709DA" w:rsidRPr="00202521">
          <w:rPr>
            <w:rStyle w:val="Hyperlink"/>
            <w:rFonts w:eastAsia="Times New Roman"/>
            <w:sz w:val="48"/>
            <w:szCs w:val="48"/>
            <w:u w:val="none"/>
          </w:rPr>
          <w:t>GLORY IN THE CROSS</w:t>
        </w:r>
        <w:bookmarkEnd w:id="99"/>
      </w:hyperlink>
    </w:p>
    <w:p w14:paraId="347BB3AC" w14:textId="77777777" w:rsidR="000709DA" w:rsidRPr="000709DA" w:rsidRDefault="000709DA" w:rsidP="000709DA">
      <w:pPr>
        <w:rPr>
          <w:i/>
          <w:iCs/>
          <w:sz w:val="26"/>
          <w:szCs w:val="26"/>
        </w:rPr>
      </w:pPr>
      <w:r w:rsidRPr="000709DA">
        <w:rPr>
          <w:i/>
          <w:iCs/>
          <w:sz w:val="26"/>
          <w:szCs w:val="26"/>
        </w:rPr>
        <w:t xml:space="preserve">Dan Schutte, 2000 </w:t>
      </w:r>
    </w:p>
    <w:p w14:paraId="08A8A9CD" w14:textId="77777777" w:rsidR="000709DA" w:rsidRPr="000709DA" w:rsidRDefault="000709DA" w:rsidP="000709DA">
      <w:pPr>
        <w:rPr>
          <w:sz w:val="26"/>
          <w:szCs w:val="26"/>
        </w:rPr>
      </w:pPr>
    </w:p>
    <w:p w14:paraId="4986C88E" w14:textId="77777777" w:rsidR="000709DA" w:rsidRPr="000709DA" w:rsidRDefault="000709DA" w:rsidP="000709DA">
      <w:pPr>
        <w:rPr>
          <w:sz w:val="26"/>
          <w:szCs w:val="26"/>
        </w:rPr>
      </w:pPr>
    </w:p>
    <w:p w14:paraId="52C8DA6F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[Verse 1] </w:t>
      </w:r>
    </w:p>
    <w:p w14:paraId="7E70AEE9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Let us ever glory in the cross of Christ, our salvation and our hope. </w:t>
      </w:r>
    </w:p>
    <w:p w14:paraId="43F311A3" w14:textId="08B778F6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Let us bow in homage to the Lord of Life, </w:t>
      </w:r>
      <w:r w:rsidR="00BF0CC8" w:rsidRPr="00202521">
        <w:rPr>
          <w:sz w:val="28"/>
          <w:szCs w:val="28"/>
        </w:rPr>
        <w:t>w</w:t>
      </w:r>
      <w:r w:rsidRPr="00202521">
        <w:rPr>
          <w:sz w:val="28"/>
          <w:szCs w:val="28"/>
        </w:rPr>
        <w:t xml:space="preserve">ho was broken to make us whole. </w:t>
      </w:r>
    </w:p>
    <w:p w14:paraId="5EF870C1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There is no greater love, as blessed as this: to lay down one's life for a friend. </w:t>
      </w:r>
    </w:p>
    <w:p w14:paraId="7C0A9472" w14:textId="77777777" w:rsidR="000709DA" w:rsidRPr="00202521" w:rsidRDefault="000709DA" w:rsidP="000709DA">
      <w:pPr>
        <w:rPr>
          <w:sz w:val="28"/>
          <w:szCs w:val="28"/>
        </w:rPr>
      </w:pPr>
    </w:p>
    <w:p w14:paraId="3CEDCEAD" w14:textId="77777777" w:rsidR="000709DA" w:rsidRPr="00202521" w:rsidRDefault="000709DA" w:rsidP="000709DA">
      <w:pPr>
        <w:rPr>
          <w:color w:val="FF0000"/>
          <w:sz w:val="28"/>
          <w:szCs w:val="28"/>
        </w:rPr>
      </w:pPr>
      <w:r w:rsidRPr="00202521">
        <w:rPr>
          <w:color w:val="FF0000"/>
          <w:sz w:val="28"/>
          <w:szCs w:val="28"/>
        </w:rPr>
        <w:t xml:space="preserve">[Refrain] </w:t>
      </w:r>
    </w:p>
    <w:p w14:paraId="0A1EA708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Let us ever glory in the cross of Christ and the triumph of God's great love. </w:t>
      </w:r>
    </w:p>
    <w:p w14:paraId="54FA8BC3" w14:textId="77777777" w:rsidR="000709DA" w:rsidRPr="00202521" w:rsidRDefault="000709DA" w:rsidP="000709DA">
      <w:pPr>
        <w:rPr>
          <w:sz w:val="28"/>
          <w:szCs w:val="28"/>
        </w:rPr>
      </w:pPr>
    </w:p>
    <w:p w14:paraId="2AD097F9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[Verse 2] </w:t>
      </w:r>
    </w:p>
    <w:p w14:paraId="1F630706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Let us make our journey to the cross of Christ, who surrendered glory and grace </w:t>
      </w:r>
    </w:p>
    <w:p w14:paraId="3511234F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To become a servant of the great and small, that all people may know God's face. </w:t>
      </w:r>
    </w:p>
    <w:p w14:paraId="6D845507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Though his birth was divine, he knelt as a slave, to wash common dust from our feet. </w:t>
      </w:r>
    </w:p>
    <w:p w14:paraId="08BEEAC0" w14:textId="77777777" w:rsidR="000709DA" w:rsidRPr="00202521" w:rsidRDefault="000709DA" w:rsidP="000709DA">
      <w:pPr>
        <w:rPr>
          <w:color w:val="FF0000"/>
          <w:sz w:val="28"/>
          <w:szCs w:val="28"/>
        </w:rPr>
      </w:pPr>
      <w:r w:rsidRPr="00202521">
        <w:rPr>
          <w:color w:val="FF0000"/>
          <w:sz w:val="28"/>
          <w:szCs w:val="28"/>
        </w:rPr>
        <w:t xml:space="preserve">[Refrain] </w:t>
      </w:r>
    </w:p>
    <w:p w14:paraId="1F408F4F" w14:textId="77777777" w:rsidR="000709DA" w:rsidRPr="00202521" w:rsidRDefault="000709DA" w:rsidP="000709DA">
      <w:pPr>
        <w:rPr>
          <w:sz w:val="28"/>
          <w:szCs w:val="28"/>
        </w:rPr>
      </w:pPr>
    </w:p>
    <w:p w14:paraId="0AC68F16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[Verse 3] </w:t>
      </w:r>
    </w:p>
    <w:p w14:paraId="7E6BFA1B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Let us tell the story of the cross of Christ as we share this heavenly feast. </w:t>
      </w:r>
    </w:p>
    <w:p w14:paraId="0F66EA14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We become one body in the blood of Christ, from the great to the very least. </w:t>
      </w:r>
    </w:p>
    <w:p w14:paraId="7A2EB5F0" w14:textId="77777777" w:rsidR="000709DA" w:rsidRPr="00202521" w:rsidRDefault="000709DA" w:rsidP="000709DA">
      <w:pPr>
        <w:rPr>
          <w:sz w:val="28"/>
          <w:szCs w:val="28"/>
        </w:rPr>
      </w:pPr>
      <w:r w:rsidRPr="00202521">
        <w:rPr>
          <w:sz w:val="28"/>
          <w:szCs w:val="28"/>
        </w:rPr>
        <w:t xml:space="preserve">When we eat of this bread, and drink of this cup, we honor the death of the Lord. </w:t>
      </w:r>
    </w:p>
    <w:p w14:paraId="51C75154" w14:textId="6D06ACA0" w:rsidR="000709DA" w:rsidRPr="00202521" w:rsidRDefault="000709DA" w:rsidP="000709DA">
      <w:pPr>
        <w:rPr>
          <w:rFonts w:asciiTheme="majorHAnsi" w:eastAsiaTheme="majorEastAsia" w:hAnsiTheme="majorHAnsi" w:cstheme="majorBidi"/>
          <w:color w:val="2E74B5" w:themeColor="accent1" w:themeShade="BF"/>
          <w:sz w:val="34"/>
          <w:szCs w:val="34"/>
        </w:rPr>
      </w:pPr>
      <w:r w:rsidRPr="00202521">
        <w:rPr>
          <w:color w:val="FF0000"/>
          <w:sz w:val="28"/>
          <w:szCs w:val="28"/>
        </w:rPr>
        <w:t>[Refrain]</w:t>
      </w:r>
      <w:r w:rsidRPr="00202521">
        <w:rPr>
          <w:color w:val="FF0000"/>
          <w:sz w:val="30"/>
          <w:szCs w:val="30"/>
        </w:rPr>
        <w:t xml:space="preserve"> </w:t>
      </w:r>
      <w:r w:rsidRPr="00202521">
        <w:rPr>
          <w:sz w:val="24"/>
          <w:szCs w:val="24"/>
        </w:rPr>
        <w:br w:type="page"/>
      </w:r>
    </w:p>
    <w:p w14:paraId="45EDD6A7" w14:textId="15329D40" w:rsidR="002C54FA" w:rsidRPr="00F639C9" w:rsidRDefault="00000000" w:rsidP="002C54FA">
      <w:pPr>
        <w:pStyle w:val="Heading1"/>
        <w:rPr>
          <w:rFonts w:eastAsia="Times New Roman"/>
          <w:sz w:val="48"/>
          <w:szCs w:val="48"/>
        </w:rPr>
      </w:pPr>
      <w:hyperlink w:anchor="_top" w:history="1">
        <w:bookmarkStart w:id="100" w:name="_Toc186886642"/>
        <w:r w:rsidR="002C54FA" w:rsidRPr="00F639C9">
          <w:rPr>
            <w:rStyle w:val="Hyperlink"/>
            <w:rFonts w:eastAsia="Times New Roman"/>
            <w:sz w:val="48"/>
            <w:szCs w:val="48"/>
            <w:u w:val="none"/>
          </w:rPr>
          <w:t>JOY TO THE WORLD</w:t>
        </w:r>
        <w:bookmarkEnd w:id="100"/>
      </w:hyperlink>
    </w:p>
    <w:p w14:paraId="50509AFC" w14:textId="77777777" w:rsidR="002C54FA" w:rsidRPr="006E3900" w:rsidRDefault="002C54FA" w:rsidP="002C54FA">
      <w:pPr>
        <w:spacing w:before="100" w:beforeAutospacing="1" w:after="100" w:afterAutospacing="1" w:line="240" w:lineRule="atLeast"/>
        <w:rPr>
          <w:rFonts w:asciiTheme="majorHAnsi" w:eastAsia="Times New Roman" w:hAnsiTheme="majorHAnsi" w:cs="Arial"/>
          <w:color w:val="000000"/>
          <w:sz w:val="32"/>
          <w:szCs w:val="32"/>
        </w:rPr>
      </w:pP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t>Joy to the world! The Lord has come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Let earth receive her King!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Let every heart prepare Him room</w:t>
      </w:r>
    </w:p>
    <w:p w14:paraId="3F5698FA" w14:textId="77777777" w:rsidR="002C54FA" w:rsidRPr="006E3900" w:rsidRDefault="002C54FA" w:rsidP="002C54FA">
      <w:pPr>
        <w:spacing w:before="100" w:beforeAutospacing="1" w:after="100" w:afterAutospacing="1" w:line="240" w:lineRule="atLeast"/>
        <w:rPr>
          <w:rFonts w:asciiTheme="majorHAnsi" w:eastAsia="Times New Roman" w:hAnsiTheme="majorHAnsi" w:cs="Arial"/>
          <w:color w:val="000000"/>
          <w:sz w:val="32"/>
          <w:szCs w:val="32"/>
        </w:rPr>
      </w:pP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t>And heaven and nature sing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And heaven and nature sing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And heaven, and heaven and nature sing</w:t>
      </w:r>
    </w:p>
    <w:p w14:paraId="78378A14" w14:textId="77777777" w:rsidR="002C54FA" w:rsidRPr="006E3900" w:rsidRDefault="002C54FA" w:rsidP="002C54FA">
      <w:pPr>
        <w:spacing w:before="100" w:beforeAutospacing="1" w:after="100" w:afterAutospacing="1" w:line="240" w:lineRule="atLeast"/>
        <w:rPr>
          <w:rFonts w:asciiTheme="majorHAnsi" w:eastAsia="Times New Roman" w:hAnsiTheme="majorHAnsi" w:cs="Arial"/>
          <w:color w:val="000000"/>
          <w:sz w:val="32"/>
          <w:szCs w:val="32"/>
        </w:rPr>
      </w:pP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t>Joy to the world! the Savior reigns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Let men their songs employ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While fields and floods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Rocks, hills and plains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Repeat the sounding joy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Repeat the sounding joy</w:t>
      </w:r>
      <w:r w:rsidRPr="006E3900">
        <w:rPr>
          <w:rFonts w:asciiTheme="majorHAnsi" w:eastAsia="Times New Roman" w:hAnsiTheme="majorHAnsi" w:cs="Arial"/>
          <w:color w:val="000000"/>
          <w:sz w:val="32"/>
          <w:szCs w:val="32"/>
        </w:rPr>
        <w:br/>
        <w:t>Repeat, repeat the sounding joy</w:t>
      </w:r>
    </w:p>
    <w:p w14:paraId="05B92A9D" w14:textId="77777777" w:rsidR="002C54FA" w:rsidRPr="00B610ED" w:rsidRDefault="002C54FA" w:rsidP="002C54FA">
      <w:pPr>
        <w:shd w:val="clear" w:color="auto" w:fill="FFFFFF"/>
        <w:spacing w:line="333" w:lineRule="atLeast"/>
        <w:rPr>
          <w:rFonts w:asciiTheme="majorHAnsi" w:eastAsia="Times New Roman" w:hAnsiTheme="majorHAnsi" w:cs="Arial"/>
          <w:b/>
          <w:color w:val="333333"/>
          <w:sz w:val="32"/>
          <w:szCs w:val="32"/>
        </w:rPr>
      </w:pPr>
      <w:r w:rsidRPr="00B610ED">
        <w:rPr>
          <w:rFonts w:asciiTheme="majorHAnsi" w:eastAsia="Times New Roman" w:hAnsiTheme="majorHAnsi" w:cs="Arial"/>
          <w:b/>
          <w:color w:val="333333"/>
          <w:sz w:val="32"/>
          <w:szCs w:val="32"/>
        </w:rPr>
        <w:t xml:space="preserve">Tagalog Version: </w:t>
      </w:r>
    </w:p>
    <w:p w14:paraId="2BA47A90" w14:textId="77777777" w:rsidR="002C54FA" w:rsidRPr="008670D6" w:rsidRDefault="002C54FA" w:rsidP="002C54FA">
      <w:pPr>
        <w:shd w:val="clear" w:color="auto" w:fill="FFFFFF"/>
        <w:spacing w:line="333" w:lineRule="atLeast"/>
        <w:rPr>
          <w:rFonts w:asciiTheme="majorHAnsi" w:eastAsia="Times New Roman" w:hAnsiTheme="majorHAnsi" w:cs="Arial"/>
          <w:color w:val="333333"/>
          <w:sz w:val="32"/>
          <w:szCs w:val="32"/>
        </w:rPr>
      </w:pPr>
      <w:r w:rsidRPr="008670D6">
        <w:rPr>
          <w:rFonts w:asciiTheme="majorHAnsi" w:eastAsia="Times New Roman" w:hAnsiTheme="majorHAnsi" w:cs="Arial"/>
          <w:color w:val="333333"/>
          <w:sz w:val="32"/>
          <w:szCs w:val="32"/>
        </w:rPr>
        <w:t>O magsaya at magdiwang, pagka’t sinilang na.</w:t>
      </w:r>
    </w:p>
    <w:p w14:paraId="5FFEC29F" w14:textId="77777777" w:rsidR="002C54FA" w:rsidRPr="008670D6" w:rsidRDefault="002C54FA" w:rsidP="002C54FA">
      <w:pPr>
        <w:shd w:val="clear" w:color="auto" w:fill="FFFFFF"/>
        <w:spacing w:line="333" w:lineRule="atLeast"/>
        <w:rPr>
          <w:rFonts w:asciiTheme="majorHAnsi" w:eastAsia="Times New Roman" w:hAnsiTheme="majorHAnsi" w:cs="Arial"/>
          <w:color w:val="333333"/>
          <w:sz w:val="32"/>
          <w:szCs w:val="32"/>
        </w:rPr>
      </w:pPr>
      <w:r w:rsidRPr="008670D6">
        <w:rPr>
          <w:rFonts w:asciiTheme="majorHAnsi" w:eastAsia="Times New Roman" w:hAnsiTheme="majorHAnsi" w:cs="Arial"/>
          <w:color w:val="333333"/>
          <w:sz w:val="32"/>
          <w:szCs w:val="32"/>
        </w:rPr>
        <w:t>Ang Hari ng lahat, ang Hari ng lahat</w:t>
      </w:r>
    </w:p>
    <w:p w14:paraId="4B7D4592" w14:textId="77777777" w:rsidR="002C54FA" w:rsidRPr="008670D6" w:rsidRDefault="002C54FA" w:rsidP="002C54FA">
      <w:pPr>
        <w:shd w:val="clear" w:color="auto" w:fill="FFFFFF"/>
        <w:spacing w:line="333" w:lineRule="atLeast"/>
        <w:rPr>
          <w:rFonts w:asciiTheme="majorHAnsi" w:eastAsia="Times New Roman" w:hAnsiTheme="majorHAnsi" w:cs="Arial"/>
          <w:color w:val="333333"/>
          <w:sz w:val="32"/>
          <w:szCs w:val="32"/>
        </w:rPr>
      </w:pPr>
      <w:r w:rsidRPr="008670D6">
        <w:rPr>
          <w:rFonts w:asciiTheme="majorHAnsi" w:eastAsia="Times New Roman" w:hAnsiTheme="majorHAnsi" w:cs="Arial"/>
          <w:color w:val="333333"/>
          <w:sz w:val="32"/>
          <w:szCs w:val="32"/>
        </w:rPr>
        <w:t>Kaya’t ating buksan, kaya’t ating buksan</w:t>
      </w:r>
    </w:p>
    <w:p w14:paraId="1FE2DCE4" w14:textId="77777777" w:rsidR="002C54FA" w:rsidRPr="008670D6" w:rsidRDefault="002C54FA" w:rsidP="002C54FA">
      <w:pPr>
        <w:shd w:val="clear" w:color="auto" w:fill="FFFFFF"/>
        <w:spacing w:line="333" w:lineRule="atLeast"/>
        <w:rPr>
          <w:rFonts w:asciiTheme="majorHAnsi" w:eastAsia="Times New Roman" w:hAnsiTheme="majorHAnsi" w:cs="Arial"/>
          <w:color w:val="333333"/>
          <w:sz w:val="32"/>
          <w:szCs w:val="32"/>
        </w:rPr>
      </w:pPr>
      <w:r w:rsidRPr="008670D6">
        <w:rPr>
          <w:rFonts w:asciiTheme="majorHAnsi" w:eastAsia="Times New Roman" w:hAnsiTheme="majorHAnsi" w:cs="Arial"/>
          <w:color w:val="333333"/>
          <w:sz w:val="32"/>
          <w:szCs w:val="32"/>
        </w:rPr>
        <w:t>Ang pinto ng ating pagmamahalan.</w:t>
      </w:r>
    </w:p>
    <w:p w14:paraId="6A89DCF0" w14:textId="77777777" w:rsidR="002C54FA" w:rsidRDefault="002C54FA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sz w:val="40"/>
        </w:rPr>
        <w:br w:type="page"/>
      </w:r>
    </w:p>
    <w:p w14:paraId="6204443B" w14:textId="452D00F0" w:rsidR="00267A2D" w:rsidRPr="00500B05" w:rsidRDefault="00000000" w:rsidP="004A477B">
      <w:pPr>
        <w:pStyle w:val="Heading1"/>
        <w:rPr>
          <w:sz w:val="40"/>
          <w:szCs w:val="40"/>
        </w:rPr>
      </w:pPr>
      <w:hyperlink w:anchor="_top" w:history="1">
        <w:bookmarkStart w:id="101" w:name="_Toc186886643"/>
        <w:r w:rsidR="001E4986" w:rsidRPr="00500B05">
          <w:rPr>
            <w:rStyle w:val="Hyperlink"/>
            <w:color w:val="2E74B5" w:themeColor="accent1" w:themeShade="BF"/>
            <w:sz w:val="48"/>
            <w:szCs w:val="40"/>
            <w:u w:val="none"/>
          </w:rPr>
          <w:t>LET THERE BE PEACE ON EARTH</w:t>
        </w:r>
        <w:bookmarkEnd w:id="101"/>
      </w:hyperlink>
      <w:r w:rsidR="001E4986" w:rsidRPr="00500B05">
        <w:rPr>
          <w:sz w:val="40"/>
          <w:szCs w:val="40"/>
        </w:rPr>
        <w:t xml:space="preserve"> </w:t>
      </w:r>
    </w:p>
    <w:p w14:paraId="58BA8963" w14:textId="7262EAD2" w:rsidR="00267A2D" w:rsidRPr="00715316" w:rsidRDefault="00057D4D" w:rsidP="003D5479">
      <w:pPr>
        <w:rPr>
          <w:rFonts w:ascii="Arial" w:eastAsia="Times New Roman" w:hAnsi="Arial" w:cs="Arial"/>
          <w:bCs/>
          <w:color w:val="000000"/>
          <w:sz w:val="18"/>
          <w:szCs w:val="18"/>
          <w:lang w:eastAsia="en-CA"/>
        </w:rPr>
      </w:pPr>
      <w:r w:rsidRPr="00715316">
        <w:rPr>
          <w:rFonts w:ascii="Arial" w:eastAsia="Times New Roman" w:hAnsi="Arial" w:cs="Arial"/>
          <w:bCs/>
          <w:color w:val="000000"/>
          <w:sz w:val="18"/>
          <w:szCs w:val="18"/>
          <w:lang w:eastAsia="en-CA"/>
        </w:rPr>
        <w:t>By</w:t>
      </w:r>
      <w:r w:rsidR="00267A2D" w:rsidRPr="00715316">
        <w:rPr>
          <w:rFonts w:ascii="Arial" w:eastAsia="Times New Roman" w:hAnsi="Arial" w:cs="Arial"/>
          <w:bCs/>
          <w:color w:val="000000"/>
          <w:sz w:val="18"/>
          <w:szCs w:val="18"/>
          <w:lang w:eastAsia="en-CA"/>
        </w:rPr>
        <w:t xml:space="preserve"> Sy Miller &amp; Jill Jackson</w:t>
      </w:r>
    </w:p>
    <w:p w14:paraId="073581C5" w14:textId="77777777" w:rsidR="00267A2D" w:rsidRPr="00715316" w:rsidRDefault="00267A2D" w:rsidP="00267A2D">
      <w:pPr>
        <w:spacing w:after="150" w:line="450" w:lineRule="atLeast"/>
        <w:rPr>
          <w:rFonts w:ascii="Arial" w:eastAsia="Times New Roman" w:hAnsi="Arial" w:cs="Arial"/>
          <w:color w:val="474747"/>
          <w:sz w:val="26"/>
          <w:szCs w:val="26"/>
          <w:lang w:eastAsia="en-CA"/>
        </w:rPr>
      </w:pPr>
    </w:p>
    <w:p w14:paraId="2AC01E23" w14:textId="77777777" w:rsidR="00267A2D" w:rsidRPr="00715316" w:rsidRDefault="00267A2D" w:rsidP="00267A2D">
      <w:pPr>
        <w:spacing w:after="150" w:line="450" w:lineRule="atLeast"/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t xml:space="preserve">Let there be peace on earth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(Choir)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And let it begin with me 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(Solo/W)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t xml:space="preserve">Let There Be Peace on Earth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(Choir)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The peace that was meant to be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(Solo/M)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With God as our Father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(Choir)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Brothers all are we 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 xml:space="preserve">(Choir)  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t>/   We are Family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Let me walk with my brother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(Solo/W)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t xml:space="preserve">  /  Let us walk with each other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In perfect harmony.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(Choir)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Let peace begin with me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(Solo/M)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t xml:space="preserve">Let this be the moment now.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(Choir)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With ev'ry step I take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(Solo/W)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Let this be my solemn vow.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(Duet/M/W)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br/>
      </w:r>
    </w:p>
    <w:p w14:paraId="2750E7B4" w14:textId="77777777" w:rsidR="00267A2D" w:rsidRPr="00715316" w:rsidRDefault="00267A2D" w:rsidP="00267A2D">
      <w:pPr>
        <w:spacing w:after="150" w:line="450" w:lineRule="atLeast"/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</w:pP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t xml:space="preserve">To take each moment and live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(Choir)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Each moment in peace eternally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(Choir)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t xml:space="preserve">Let there be peace on earth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(Choir)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br/>
        <w:t xml:space="preserve">And let it begin with me  </w:t>
      </w:r>
      <w:r w:rsidRPr="00715316">
        <w:rPr>
          <w:rFonts w:asciiTheme="majorHAnsi" w:eastAsia="Times New Roman" w:hAnsiTheme="majorHAnsi" w:cs="Arial"/>
          <w:color w:val="474747"/>
          <w:sz w:val="24"/>
          <w:szCs w:val="32"/>
          <w:lang w:eastAsia="en-CA"/>
        </w:rPr>
        <w:t>(Duet/M/W)</w:t>
      </w:r>
      <w:r w:rsidRPr="00715316">
        <w:rPr>
          <w:rFonts w:asciiTheme="majorHAnsi" w:eastAsia="Times New Roman" w:hAnsiTheme="majorHAnsi" w:cs="Arial"/>
          <w:color w:val="474747"/>
          <w:sz w:val="32"/>
          <w:szCs w:val="32"/>
          <w:lang w:eastAsia="en-CA"/>
        </w:rPr>
        <w:t xml:space="preserve">  </w:t>
      </w:r>
      <w:r w:rsidRPr="00715316">
        <w:rPr>
          <w:rFonts w:asciiTheme="majorHAnsi" w:eastAsia="Times New Roman" w:hAnsiTheme="majorHAnsi" w:cs="Arial"/>
          <w:color w:val="2F5496" w:themeColor="accent5" w:themeShade="BF"/>
          <w:sz w:val="32"/>
          <w:szCs w:val="32"/>
          <w:lang w:eastAsia="en-CA"/>
        </w:rPr>
        <w:t>( Repeat all )</w:t>
      </w:r>
    </w:p>
    <w:p w14:paraId="70917256" w14:textId="0F5E52E4" w:rsidR="0015345B" w:rsidRPr="00715316" w:rsidRDefault="0015345B">
      <w:pPr>
        <w:rPr>
          <w:sz w:val="28"/>
        </w:rPr>
      </w:pPr>
      <w:r w:rsidRPr="00715316">
        <w:rPr>
          <w:sz w:val="28"/>
        </w:rPr>
        <w:br w:type="page"/>
      </w:r>
    </w:p>
    <w:p w14:paraId="1FAB3B63" w14:textId="7252FE76" w:rsidR="001C1DA4" w:rsidRPr="00F2409F" w:rsidRDefault="00000000" w:rsidP="001C1DA4">
      <w:pPr>
        <w:pStyle w:val="Heading1"/>
      </w:pPr>
      <w:hyperlink w:anchor="_top" w:history="1">
        <w:bookmarkStart w:id="102" w:name="_Toc186886644"/>
        <w:r w:rsidR="001C1DA4" w:rsidRPr="00CD7F3B">
          <w:rPr>
            <w:rStyle w:val="Hyperlink"/>
            <w:sz w:val="48"/>
            <w:szCs w:val="40"/>
            <w:u w:val="none"/>
          </w:rPr>
          <w:t>LORD, I COME TO YOU</w:t>
        </w:r>
        <w:r w:rsidR="001C1DA4" w:rsidRPr="00F2409F">
          <w:rPr>
            <w:rStyle w:val="Hyperlink"/>
            <w:sz w:val="40"/>
            <w:u w:val="none"/>
          </w:rPr>
          <w:t xml:space="preserve"> </w:t>
        </w:r>
        <w:r w:rsidR="001C1DA4" w:rsidRPr="00F2409F">
          <w:rPr>
            <w:rStyle w:val="Hyperlink"/>
            <w:sz w:val="30"/>
            <w:u w:val="none"/>
          </w:rPr>
          <w:t>(THE POWER OF YOUR LOVE)</w:t>
        </w:r>
        <w:bookmarkEnd w:id="102"/>
      </w:hyperlink>
      <w:r w:rsidR="001C1DA4" w:rsidRPr="00F2409F">
        <w:t xml:space="preserve"> </w:t>
      </w:r>
    </w:p>
    <w:p w14:paraId="07120448" w14:textId="77777777" w:rsidR="001C1DA4" w:rsidRPr="00F2409F" w:rsidRDefault="001C1DA4" w:rsidP="001C1DA4">
      <w:pPr>
        <w:pStyle w:val="Default"/>
        <w:rPr>
          <w:sz w:val="23"/>
          <w:szCs w:val="23"/>
        </w:rPr>
      </w:pPr>
      <w:r w:rsidRPr="00F2409F">
        <w:rPr>
          <w:sz w:val="23"/>
          <w:szCs w:val="23"/>
        </w:rPr>
        <w:t xml:space="preserve">BY: Geoff Bullock </w:t>
      </w:r>
    </w:p>
    <w:p w14:paraId="4ADCBE20" w14:textId="77777777" w:rsidR="00914197" w:rsidRPr="00F2409F" w:rsidRDefault="00914197" w:rsidP="001C1DA4">
      <w:pPr>
        <w:pStyle w:val="Default"/>
        <w:rPr>
          <w:sz w:val="23"/>
          <w:szCs w:val="23"/>
        </w:rPr>
      </w:pPr>
    </w:p>
    <w:p w14:paraId="593B044A" w14:textId="5FA6E9B8" w:rsidR="001C1DA4" w:rsidRPr="00F2409F" w:rsidRDefault="00914197" w:rsidP="001C1DA4">
      <w:pPr>
        <w:pStyle w:val="Default"/>
        <w:rPr>
          <w:b/>
          <w:sz w:val="23"/>
          <w:szCs w:val="23"/>
        </w:rPr>
      </w:pPr>
      <w:r w:rsidRPr="00F2409F">
        <w:rPr>
          <w:b/>
          <w:sz w:val="23"/>
          <w:szCs w:val="23"/>
        </w:rPr>
        <w:t xml:space="preserve">VERSE I </w:t>
      </w:r>
    </w:p>
    <w:p w14:paraId="13F4576B" w14:textId="75C55B7B" w:rsidR="00914197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Lord I come to You </w:t>
      </w:r>
    </w:p>
    <w:p w14:paraId="5310F702" w14:textId="77777777" w:rsidR="00914197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Let my heart be changed, renewed </w:t>
      </w:r>
    </w:p>
    <w:p w14:paraId="3058224F" w14:textId="77777777" w:rsidR="00914197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Flowing from the grace </w:t>
      </w:r>
    </w:p>
    <w:p w14:paraId="0F67B835" w14:textId="77777777" w:rsidR="00914197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That I found in You. </w:t>
      </w:r>
    </w:p>
    <w:p w14:paraId="7B4B7F1B" w14:textId="77777777" w:rsidR="00914197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And Lord I've come to know </w:t>
      </w:r>
    </w:p>
    <w:p w14:paraId="67322CCC" w14:textId="77777777" w:rsidR="00914197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The weaknesses I see in me </w:t>
      </w:r>
    </w:p>
    <w:p w14:paraId="1E94B15B" w14:textId="77777777" w:rsidR="00914197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Will be stripped away </w:t>
      </w:r>
    </w:p>
    <w:p w14:paraId="4DDE3A4A" w14:textId="77777777" w:rsidR="00914197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>By the power of Your love.</w:t>
      </w:r>
    </w:p>
    <w:p w14:paraId="48206552" w14:textId="0A071C88" w:rsidR="001C1DA4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 </w:t>
      </w:r>
    </w:p>
    <w:p w14:paraId="1DDBDDD9" w14:textId="77777777" w:rsidR="001C1DA4" w:rsidRPr="00F2409F" w:rsidRDefault="001C1DA4" w:rsidP="001C1DA4">
      <w:pPr>
        <w:pStyle w:val="Default"/>
        <w:rPr>
          <w:rFonts w:asciiTheme="majorHAnsi" w:hAnsiTheme="majorHAnsi"/>
          <w:b/>
          <w:sz w:val="32"/>
          <w:szCs w:val="32"/>
        </w:rPr>
      </w:pPr>
      <w:r w:rsidRPr="00F2409F">
        <w:rPr>
          <w:rFonts w:asciiTheme="majorHAnsi" w:hAnsiTheme="majorHAnsi"/>
          <w:b/>
          <w:szCs w:val="32"/>
        </w:rPr>
        <w:t xml:space="preserve">CHORUS </w:t>
      </w:r>
    </w:p>
    <w:p w14:paraId="15682124" w14:textId="77777777" w:rsidR="00BF6211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Hold me close </w:t>
      </w:r>
    </w:p>
    <w:p w14:paraId="5A783EF6" w14:textId="77777777" w:rsidR="00BF6211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Let Your love surround me </w:t>
      </w:r>
    </w:p>
    <w:p w14:paraId="63BE8E81" w14:textId="77777777" w:rsidR="00BF6211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Bring me near </w:t>
      </w:r>
    </w:p>
    <w:p w14:paraId="5DC06A24" w14:textId="77777777" w:rsidR="00BF6211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Draw me to Your side. </w:t>
      </w:r>
    </w:p>
    <w:p w14:paraId="6FE93C7C" w14:textId="77777777" w:rsidR="00BF6211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And as I wait I'll rise up like the eagle </w:t>
      </w:r>
    </w:p>
    <w:p w14:paraId="7B143ABE" w14:textId="77777777" w:rsidR="00BF6211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And I will soar with You </w:t>
      </w:r>
    </w:p>
    <w:p w14:paraId="0524F1B2" w14:textId="77777777" w:rsidR="00BF6211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Your Spirit leads me on </w:t>
      </w:r>
    </w:p>
    <w:p w14:paraId="16DA8642" w14:textId="245FAAB7" w:rsidR="001C1DA4" w:rsidRPr="00F2409F" w:rsidRDefault="001C1DA4" w:rsidP="001C1DA4">
      <w:pPr>
        <w:pStyle w:val="Default"/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In the power of Your love. </w:t>
      </w:r>
    </w:p>
    <w:p w14:paraId="054FF349" w14:textId="77777777" w:rsidR="00914197" w:rsidRPr="00F2409F" w:rsidRDefault="00914197" w:rsidP="001C1DA4">
      <w:pPr>
        <w:pStyle w:val="Default"/>
        <w:rPr>
          <w:rFonts w:asciiTheme="majorHAnsi" w:hAnsiTheme="majorHAnsi"/>
          <w:sz w:val="32"/>
          <w:szCs w:val="32"/>
        </w:rPr>
      </w:pPr>
    </w:p>
    <w:p w14:paraId="585D3CD6" w14:textId="7E7062DB" w:rsidR="001C1DA4" w:rsidRPr="00F2409F" w:rsidRDefault="00914197" w:rsidP="001C1DA4">
      <w:pPr>
        <w:pStyle w:val="Default"/>
        <w:rPr>
          <w:rFonts w:asciiTheme="majorHAnsi" w:hAnsiTheme="majorHAnsi"/>
          <w:b/>
          <w:sz w:val="32"/>
          <w:szCs w:val="32"/>
        </w:rPr>
      </w:pPr>
      <w:r w:rsidRPr="00F2409F">
        <w:rPr>
          <w:rFonts w:asciiTheme="majorHAnsi" w:hAnsiTheme="majorHAnsi"/>
          <w:b/>
          <w:szCs w:val="32"/>
        </w:rPr>
        <w:t xml:space="preserve">VERSE II </w:t>
      </w:r>
    </w:p>
    <w:p w14:paraId="44C4D146" w14:textId="77777777" w:rsidR="00FA6AB1" w:rsidRPr="00F2409F" w:rsidRDefault="001C1DA4" w:rsidP="001C1DA4">
      <w:pPr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Lord unveil my eyes </w:t>
      </w:r>
    </w:p>
    <w:p w14:paraId="24D5AF2D" w14:textId="77777777" w:rsidR="00FA6AB1" w:rsidRPr="00F2409F" w:rsidRDefault="001C1DA4" w:rsidP="001C1DA4">
      <w:pPr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Let me see You face to face </w:t>
      </w:r>
    </w:p>
    <w:p w14:paraId="5A6DB248" w14:textId="77777777" w:rsidR="00FA6AB1" w:rsidRPr="00F2409F" w:rsidRDefault="001C1DA4" w:rsidP="001C1DA4">
      <w:pPr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The knowledge of Your love </w:t>
      </w:r>
    </w:p>
    <w:p w14:paraId="45B2645C" w14:textId="77777777" w:rsidR="00FA6AB1" w:rsidRPr="00F2409F" w:rsidRDefault="001C1DA4" w:rsidP="001C1DA4">
      <w:pPr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As You live in me. </w:t>
      </w:r>
    </w:p>
    <w:p w14:paraId="528AC440" w14:textId="77777777" w:rsidR="00FA6AB1" w:rsidRPr="00F2409F" w:rsidRDefault="001C1DA4" w:rsidP="001C1DA4">
      <w:pPr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Lord renew my mind </w:t>
      </w:r>
    </w:p>
    <w:p w14:paraId="135EAB28" w14:textId="77777777" w:rsidR="00FA6AB1" w:rsidRPr="00F2409F" w:rsidRDefault="001C1DA4" w:rsidP="001C1DA4">
      <w:pPr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As Your will unfolds in my life </w:t>
      </w:r>
    </w:p>
    <w:p w14:paraId="47A8DF55" w14:textId="77777777" w:rsidR="00FA6AB1" w:rsidRPr="00F2409F" w:rsidRDefault="001C1DA4" w:rsidP="001C1DA4">
      <w:pPr>
        <w:rPr>
          <w:rFonts w:asciiTheme="majorHAnsi" w:hAnsiTheme="majorHAnsi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In living every day </w:t>
      </w:r>
    </w:p>
    <w:p w14:paraId="5B35DDC8" w14:textId="09EC41E7" w:rsidR="001C1DA4" w:rsidRPr="00F2409F" w:rsidRDefault="001C1DA4" w:rsidP="001C1DA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2409F">
        <w:rPr>
          <w:rFonts w:asciiTheme="majorHAnsi" w:hAnsiTheme="majorHAnsi"/>
          <w:sz w:val="32"/>
          <w:szCs w:val="32"/>
        </w:rPr>
        <w:t xml:space="preserve">In the power of Your love. </w:t>
      </w:r>
      <w:r w:rsidRPr="00F2409F">
        <w:rPr>
          <w:rFonts w:asciiTheme="majorHAnsi" w:hAnsiTheme="majorHAnsi"/>
          <w:sz w:val="32"/>
          <w:szCs w:val="32"/>
        </w:rPr>
        <w:br w:type="page"/>
      </w:r>
    </w:p>
    <w:p w14:paraId="5B9D82B4" w14:textId="3282B3BB" w:rsidR="0043049D" w:rsidRPr="00CB41BC" w:rsidRDefault="00000000" w:rsidP="0043049D">
      <w:pPr>
        <w:pStyle w:val="Heading1"/>
        <w:rPr>
          <w:sz w:val="48"/>
          <w:szCs w:val="40"/>
        </w:rPr>
      </w:pPr>
      <w:hyperlink w:anchor="_top" w:history="1">
        <w:bookmarkStart w:id="103" w:name="_Toc186886645"/>
        <w:r w:rsidR="0043049D" w:rsidRPr="00CB41BC">
          <w:rPr>
            <w:rStyle w:val="Hyperlink"/>
            <w:sz w:val="48"/>
            <w:szCs w:val="40"/>
            <w:u w:val="none"/>
          </w:rPr>
          <w:t>MARY’S SONG</w:t>
        </w:r>
        <w:bookmarkEnd w:id="103"/>
      </w:hyperlink>
    </w:p>
    <w:p w14:paraId="44AC0A3C" w14:textId="77777777" w:rsidR="0043049D" w:rsidRDefault="0043049D" w:rsidP="0043049D">
      <w:pPr>
        <w:rPr>
          <w:rFonts w:asciiTheme="majorHAnsi" w:hAnsiTheme="majorHAnsi"/>
          <w:color w:val="333333"/>
          <w:sz w:val="32"/>
          <w:szCs w:val="32"/>
          <w:shd w:val="clear" w:color="auto" w:fill="FFFFFF"/>
        </w:rPr>
      </w:pPr>
    </w:p>
    <w:p w14:paraId="17116748" w14:textId="77777777" w:rsidR="0043049D" w:rsidRPr="00303608" w:rsidRDefault="0043049D" w:rsidP="0043049D">
      <w:pPr>
        <w:rPr>
          <w:rFonts w:asciiTheme="majorHAnsi" w:hAnsiTheme="majorHAnsi"/>
          <w:b/>
          <w:color w:val="333333"/>
          <w:sz w:val="32"/>
          <w:szCs w:val="32"/>
          <w:shd w:val="clear" w:color="auto" w:fill="FFFFFF"/>
        </w:rPr>
      </w:pPr>
      <w:r w:rsidRPr="00303608">
        <w:rPr>
          <w:rFonts w:asciiTheme="majorHAnsi" w:hAnsiTheme="majorHAnsi"/>
          <w:b/>
          <w:color w:val="333333"/>
          <w:sz w:val="32"/>
          <w:szCs w:val="32"/>
          <w:shd w:val="clear" w:color="auto" w:fill="FFFFFF"/>
        </w:rPr>
        <w:t xml:space="preserve">Verse I </w:t>
      </w:r>
    </w:p>
    <w:p w14:paraId="11B3F393" w14:textId="77777777" w:rsidR="0043049D" w:rsidRPr="00303608" w:rsidRDefault="0043049D" w:rsidP="0043049D">
      <w:pPr>
        <w:rPr>
          <w:rFonts w:asciiTheme="majorHAnsi" w:hAnsiTheme="majorHAnsi"/>
          <w:color w:val="333333"/>
          <w:sz w:val="32"/>
          <w:szCs w:val="32"/>
          <w:shd w:val="clear" w:color="auto" w:fill="FFFFFF"/>
        </w:rPr>
      </w:pP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t>My soul doth glory in your love, O Lord.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My soul doth glory in your love, O Lord.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For you gazed on your servant with compassion,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And you reached out and took me by the hand.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</w:r>
      <w:r w:rsidRPr="00303608">
        <w:rPr>
          <w:rFonts w:asciiTheme="majorHAnsi" w:hAnsiTheme="majorHAnsi"/>
          <w:b/>
          <w:color w:val="333333"/>
          <w:sz w:val="32"/>
          <w:szCs w:val="32"/>
          <w:shd w:val="clear" w:color="auto" w:fill="FFFFFF"/>
        </w:rPr>
        <w:t>Verse II</w:t>
      </w:r>
    </w:p>
    <w:p w14:paraId="3F940DA4" w14:textId="77777777" w:rsidR="0043049D" w:rsidRPr="00303608" w:rsidRDefault="0043049D" w:rsidP="0043049D">
      <w:pPr>
        <w:rPr>
          <w:rFonts w:asciiTheme="majorHAnsi" w:hAnsiTheme="majorHAnsi"/>
          <w:b/>
          <w:color w:val="333333"/>
          <w:sz w:val="32"/>
          <w:szCs w:val="32"/>
          <w:shd w:val="clear" w:color="auto" w:fill="FFFFFF"/>
        </w:rPr>
      </w:pP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t>Great are you, God, and holy is your name.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Your mercy reaches to the end of time.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Ah, the lowly your raise to the heavens,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And the proud-hearted have no part with you.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</w:r>
      <w:r w:rsidRPr="00303608">
        <w:rPr>
          <w:rFonts w:asciiTheme="majorHAnsi" w:hAnsiTheme="majorHAnsi"/>
          <w:b/>
          <w:color w:val="333333"/>
          <w:sz w:val="32"/>
          <w:szCs w:val="32"/>
          <w:shd w:val="clear" w:color="auto" w:fill="FFFFFF"/>
        </w:rPr>
        <w:t xml:space="preserve">Verse III </w:t>
      </w:r>
    </w:p>
    <w:p w14:paraId="2DDC321B" w14:textId="77777777" w:rsidR="0043049D" w:rsidRPr="00303608" w:rsidRDefault="0043049D" w:rsidP="0043049D">
      <w:pPr>
        <w:rPr>
          <w:rFonts w:asciiTheme="majorHAnsi" w:hAnsiTheme="majorHAnsi"/>
          <w:color w:val="333333"/>
          <w:sz w:val="32"/>
          <w:szCs w:val="32"/>
          <w:shd w:val="clear" w:color="auto" w:fill="FFFFFF"/>
        </w:rPr>
      </w:pP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t>Ah, how you fill the hungry with your love.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With empty hands the rich are sent away.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You will always be mindful of your mercy,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As you promised your people long ago.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</w:r>
      <w:r w:rsidRPr="00303608">
        <w:rPr>
          <w:rFonts w:asciiTheme="majorHAnsi" w:hAnsiTheme="majorHAnsi"/>
          <w:b/>
          <w:color w:val="333333"/>
          <w:sz w:val="32"/>
          <w:szCs w:val="32"/>
          <w:shd w:val="clear" w:color="auto" w:fill="FFFFFF"/>
        </w:rPr>
        <w:t>Verse IV</w:t>
      </w:r>
    </w:p>
    <w:p w14:paraId="7E7090F3" w14:textId="77777777" w:rsidR="00615664" w:rsidRDefault="0043049D" w:rsidP="0043049D">
      <w:pPr>
        <w:rPr>
          <w:rFonts w:asciiTheme="majorHAnsi" w:hAnsiTheme="majorHAnsi"/>
          <w:color w:val="333333"/>
          <w:sz w:val="32"/>
          <w:szCs w:val="32"/>
          <w:shd w:val="clear" w:color="auto" w:fill="FFFFFF"/>
        </w:rPr>
      </w:pP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t>My soul doth glory in your love, O Lord.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My soul doth glory in your love, O Lord.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For you smiled on your servant with compassion,</w:t>
      </w:r>
      <w:r w:rsidRPr="00303608"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/>
        <w:t>And you reached out and took me by the hand.</w:t>
      </w:r>
    </w:p>
    <w:p w14:paraId="24293F4B" w14:textId="77777777" w:rsidR="00615664" w:rsidRDefault="00615664">
      <w:pPr>
        <w:rPr>
          <w:rFonts w:asciiTheme="majorHAnsi" w:hAnsiTheme="majorHAnsi"/>
          <w:color w:val="333333"/>
          <w:sz w:val="32"/>
          <w:szCs w:val="32"/>
          <w:shd w:val="clear" w:color="auto" w:fill="FFFFFF"/>
        </w:rPr>
      </w:pPr>
      <w:r>
        <w:rPr>
          <w:rFonts w:asciiTheme="majorHAnsi" w:hAnsiTheme="majorHAnsi"/>
          <w:color w:val="333333"/>
          <w:sz w:val="32"/>
          <w:szCs w:val="32"/>
          <w:shd w:val="clear" w:color="auto" w:fill="FFFFFF"/>
        </w:rPr>
        <w:br w:type="page"/>
      </w:r>
    </w:p>
    <w:p w14:paraId="1B3EA543" w14:textId="39522660" w:rsidR="00F128C8" w:rsidRPr="00715316" w:rsidRDefault="00000000" w:rsidP="006725D4">
      <w:hyperlink w:anchor="_top" w:history="1">
        <w:bookmarkStart w:id="104" w:name="_Toc186886646"/>
        <w:r w:rsidR="00C55DC2" w:rsidRPr="007F28EA">
          <w:rPr>
            <w:rStyle w:val="Heading1Char"/>
            <w:sz w:val="48"/>
            <w:szCs w:val="40"/>
          </w:rPr>
          <w:t>ONE MORE GIFT</w:t>
        </w:r>
        <w:bookmarkEnd w:id="104"/>
      </w:hyperlink>
      <w:r w:rsidR="00F128C8" w:rsidRPr="00715316"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  <w:t xml:space="preserve"> </w:t>
      </w:r>
      <w:r w:rsidR="00F128C8" w:rsidRPr="00715316">
        <w:t>Manoling Francisco SJ</w:t>
      </w:r>
    </w:p>
    <w:p w14:paraId="4D56ADC4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  <w:t>Intro: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E B/D# C#m C#m/B AM7 B7 E B7</w:t>
      </w:r>
    </w:p>
    <w:p w14:paraId="11551B69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09095182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  <w:t>Refrain:</w:t>
      </w:r>
    </w:p>
    <w:p w14:paraId="45888AD8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  <w:t xml:space="preserve">      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>E        B/D#     C#m           E/B</w:t>
      </w:r>
    </w:p>
    <w:p w14:paraId="2243572A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IF THERE'S ONE MORE GIFT I'D ASK OF YOU LORD,</w:t>
      </w:r>
    </w:p>
    <w:p w14:paraId="0C739FCE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  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  AM7  A/B      E   E/G# AM9</w:t>
      </w:r>
    </w:p>
    <w:p w14:paraId="4AC6687E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IT WOULD BE PEACE HERE ON EARTH</w:t>
      </w:r>
    </w:p>
    <w:p w14:paraId="38A38EA1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         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 G#m7       C#m7           DM7         A/B  B</w:t>
      </w:r>
    </w:p>
    <w:p w14:paraId="75A37CB1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AS GENTLE AS YOUR CHILDREN'S LAUGHTER, ALL AROUND, ALL AROUND</w:t>
      </w:r>
    </w:p>
    <w:p w14:paraId="1BF39A13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6B6A8379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  <w:t>Verse1</w:t>
      </w:r>
    </w:p>
    <w:p w14:paraId="7042981D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>AM9                     EM7  AM9              EM7</w:t>
      </w:r>
    </w:p>
    <w:p w14:paraId="45D284C0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YOUR PEOPLE HAVE GROWN WEARY OF LIVING IN CONFUSION</w:t>
      </w:r>
    </w:p>
    <w:p w14:paraId="383B891A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>AM9           DM7                  C#m      E/B  F#sus F#7</w:t>
      </w:r>
    </w:p>
    <w:p w14:paraId="5F076BA2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WHEN WILL WE REALIZE THAT NEITHER HEAVEN IS  AT PEACE</w:t>
      </w:r>
    </w:p>
    <w:p w14:paraId="3AB900BD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    A/B          B</w:t>
      </w:r>
    </w:p>
    <w:p w14:paraId="665E3929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WHEN WE LIVE NOT IN PEACE</w:t>
      </w:r>
    </w:p>
    <w:p w14:paraId="47C3C651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F3F3F3"/>
          <w:sz w:val="16"/>
          <w:szCs w:val="15"/>
          <w:lang w:eastAsia="en-CA"/>
        </w:rPr>
        <w:t>catholicsongbook.blogspot.com</w:t>
      </w:r>
    </w:p>
    <w:p w14:paraId="3C9BE4E5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43A90C5E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i/>
          <w:iCs/>
          <w:color w:val="333333"/>
          <w:szCs w:val="20"/>
          <w:lang w:eastAsia="en-CA"/>
        </w:rPr>
        <w:t>Refrain1</w:t>
      </w:r>
    </w:p>
    <w:p w14:paraId="474C508F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  <w:t xml:space="preserve">      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>E        B/D#     C#m           E/B</w:t>
      </w:r>
    </w:p>
    <w:p w14:paraId="55BB52B1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IF THERE'S ONE MORE GIFT I'D ASK OF YOU LORD,</w:t>
      </w:r>
    </w:p>
    <w:p w14:paraId="0E603ADA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     AM7  A/B      E   E/G# AM9</w:t>
      </w:r>
    </w:p>
    <w:p w14:paraId="1CBE7BEA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IT WOULD BE PEACE HERE ON EARTH</w:t>
      </w:r>
    </w:p>
    <w:p w14:paraId="52A474C2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       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   G#m7       C#m7           DM7         A/B  B</w:t>
      </w:r>
    </w:p>
    <w:p w14:paraId="0A200B86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AS GENTLE AS YOUR CHILDREN'S LAUGHTER, ALL AROUND, ALL AROUND</w:t>
      </w:r>
    </w:p>
    <w:p w14:paraId="0A66CD61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24E1B079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013BC836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i/>
          <w:iCs/>
          <w:color w:val="333333"/>
          <w:szCs w:val="20"/>
          <w:lang w:eastAsia="en-CA"/>
        </w:rPr>
        <w:t>Verse2</w:t>
      </w:r>
    </w:p>
    <w:p w14:paraId="6D7C6035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>AM7         EM7  E/G# AM9  A  EM7 E/G# AM9          DM7</w:t>
      </w:r>
    </w:p>
    <w:p w14:paraId="5783D1FB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GRANT ME SERENI-TY        WITHIN,       FOR THE CONFUSIONS AROUND</w:t>
      </w:r>
    </w:p>
    <w:p w14:paraId="771B71CE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       C#m7        E/B         F#4 F#7         A/B  B7</w:t>
      </w:r>
    </w:p>
    <w:p w14:paraId="72E9F40E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ARE MERE REFLECTIONS OF  WHAT'S WITHIN,  WHAT'S WITHIN  ME</w:t>
      </w:r>
    </w:p>
    <w:p w14:paraId="14449F9F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27AC44D8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16D9E125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i/>
          <w:iCs/>
          <w:color w:val="333333"/>
          <w:szCs w:val="20"/>
          <w:lang w:eastAsia="en-CA"/>
        </w:rPr>
        <w:t>Refrain2</w:t>
      </w:r>
    </w:p>
    <w:p w14:paraId="3F9F17A4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  <w:t xml:space="preserve">   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  F        F/E      Dm            F/C</w:t>
      </w:r>
    </w:p>
    <w:p w14:paraId="555AC831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IF THERE'S ONE MORE GIFT I'D ASK OF YOU LORD,</w:t>
      </w:r>
    </w:p>
    <w:p w14:paraId="16BEE2EF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     BbM9  Bb/C      F  F/A BbM9</w:t>
      </w:r>
    </w:p>
    <w:p w14:paraId="3414AA37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IT WOULD BE PEACE   HERE ON EARTH</w:t>
      </w:r>
    </w:p>
    <w:p w14:paraId="17D2CD16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C/Bb            Am7       Dm              EbM7 Bbm7 Bb/C</w:t>
      </w:r>
    </w:p>
    <w:p w14:paraId="0D1274F3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AS GENTLE AS YOUR CHILDREN'S LAUGHTER, ALL AROUND, </w:t>
      </w:r>
    </w:p>
    <w:p w14:paraId="181D4B59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     </w:t>
      </w:r>
      <w:r w:rsidRPr="00715316">
        <w:rPr>
          <w:rFonts w:asciiTheme="majorHAnsi" w:eastAsia="Times New Roman" w:hAnsiTheme="majorHAnsi" w:cs="Arial"/>
          <w:b/>
          <w:bCs/>
          <w:color w:val="FF0000"/>
          <w:szCs w:val="20"/>
          <w:lang w:eastAsia="en-CA"/>
        </w:rPr>
        <w:t xml:space="preserve"> F F/A BbM7 Bb/C F</w:t>
      </w:r>
    </w:p>
    <w:p w14:paraId="36E04A3B" w14:textId="3C3D394E" w:rsidR="00A561CE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ALL AROUND</w:t>
      </w:r>
    </w:p>
    <w:p w14:paraId="13CC38A9" w14:textId="77777777" w:rsidR="00A561CE" w:rsidRDefault="00A561CE">
      <w:pPr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>
        <w:rPr>
          <w:rFonts w:asciiTheme="majorHAnsi" w:eastAsia="Times New Roman" w:hAnsiTheme="majorHAnsi" w:cs="Arial"/>
          <w:color w:val="333333"/>
          <w:szCs w:val="20"/>
          <w:lang w:eastAsia="en-CA"/>
        </w:rPr>
        <w:br w:type="page"/>
      </w:r>
    </w:p>
    <w:p w14:paraId="1CA65E46" w14:textId="77777777" w:rsidR="00A561CE" w:rsidRPr="00715316" w:rsidRDefault="00000000" w:rsidP="00A561CE">
      <w:hyperlink w:anchor="_top" w:history="1">
        <w:bookmarkStart w:id="105" w:name="_Toc186886647"/>
        <w:r w:rsidR="00A561CE" w:rsidRPr="007F28EA">
          <w:rPr>
            <w:rStyle w:val="Heading1Char"/>
            <w:sz w:val="48"/>
            <w:szCs w:val="40"/>
          </w:rPr>
          <w:t>ONE MORE GIFT</w:t>
        </w:r>
        <w:bookmarkEnd w:id="105"/>
      </w:hyperlink>
      <w:r w:rsidR="00A561CE" w:rsidRPr="00715316">
        <w:rPr>
          <w:rFonts w:ascii="Arial" w:eastAsia="Times New Roman" w:hAnsi="Arial" w:cs="Arial"/>
          <w:b/>
          <w:bCs/>
          <w:color w:val="000000"/>
          <w:sz w:val="33"/>
          <w:szCs w:val="33"/>
          <w:lang w:eastAsia="en-CA"/>
        </w:rPr>
        <w:t xml:space="preserve"> </w:t>
      </w:r>
      <w:r w:rsidR="00A561CE" w:rsidRPr="00715316">
        <w:t>Manoling Francisco SJ</w:t>
      </w:r>
    </w:p>
    <w:p w14:paraId="59AD5DD6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6AF5CC55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4" w:lineRule="atLeast"/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  <w:t>Refrain:</w:t>
      </w:r>
    </w:p>
    <w:p w14:paraId="686D7646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IF THERE'S ONE MORE GIFT I'D ASK OF YOU LORD,</w:t>
      </w:r>
    </w:p>
    <w:p w14:paraId="4728A913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IT WOULD BE PEACE HERE ON EARTH</w:t>
      </w:r>
    </w:p>
    <w:p w14:paraId="4092D355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AS GENTLE AS YOUR CHILDREN'S LAUGHTER, ALL AROUND, ALL AROUND</w:t>
      </w:r>
    </w:p>
    <w:p w14:paraId="5BC23387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443F9F1B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  <w:t>Verse1</w:t>
      </w:r>
    </w:p>
    <w:p w14:paraId="1F4D949F" w14:textId="44A1999C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YOUR PEOPLE HAVE GROWN WEARY OF LIVING IN CONFUSION</w:t>
      </w:r>
    </w:p>
    <w:p w14:paraId="2A3EAD13" w14:textId="068ECD1E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WHEN WILL WE REALIZE THAT NEITHER HEAVEN IS  AT PEACE</w:t>
      </w:r>
    </w:p>
    <w:p w14:paraId="459CE7B3" w14:textId="2F5FAA6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WHEN WE LIVE NOT IN PEACE</w:t>
      </w:r>
    </w:p>
    <w:p w14:paraId="2F71946C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color w:val="F3F3F3"/>
          <w:sz w:val="16"/>
          <w:szCs w:val="15"/>
          <w:lang w:eastAsia="en-CA"/>
        </w:rPr>
        <w:t>catholicsongbook.blogspot.com</w:t>
      </w:r>
    </w:p>
    <w:p w14:paraId="3357B745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471EA935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i/>
          <w:iCs/>
          <w:color w:val="333333"/>
          <w:szCs w:val="20"/>
          <w:lang w:eastAsia="en-CA"/>
        </w:rPr>
        <w:t>Refrain1</w:t>
      </w:r>
    </w:p>
    <w:p w14:paraId="1A04E9F8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IF THERE'S ONE MORE GIFT I'D ASK OF YOU LORD,</w:t>
      </w:r>
    </w:p>
    <w:p w14:paraId="49ED95B1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IT WOULD BE PEACE HERE ON EARTH</w:t>
      </w:r>
    </w:p>
    <w:p w14:paraId="6D679C8B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AS GENTLE AS YOUR CHILDREN'S LAUGHTER, ALL AROUND, ALL AROUND</w:t>
      </w:r>
    </w:p>
    <w:p w14:paraId="3AED6593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405E9397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0750E3DF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i/>
          <w:iCs/>
          <w:color w:val="333333"/>
          <w:szCs w:val="20"/>
          <w:lang w:eastAsia="en-CA"/>
        </w:rPr>
        <w:t>Verse2</w:t>
      </w:r>
    </w:p>
    <w:p w14:paraId="26BE2A76" w14:textId="0418F53B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GRANT ME SERENI-TY        WITHIN,       FOR THE CONFUSIONS AROUND</w:t>
      </w:r>
    </w:p>
    <w:p w14:paraId="23A394B9" w14:textId="4C849AAB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ARE MERE REFLECTIONS OF  WHAT'S WITHIN,  WHAT'S WITHIN  ME</w:t>
      </w:r>
    </w:p>
    <w:p w14:paraId="558D3314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24ED771C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</w:p>
    <w:p w14:paraId="44FF35C7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b/>
          <w:bCs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b/>
          <w:bCs/>
          <w:i/>
          <w:iCs/>
          <w:color w:val="333333"/>
          <w:szCs w:val="20"/>
          <w:lang w:eastAsia="en-CA"/>
        </w:rPr>
        <w:t>Refrain2</w:t>
      </w:r>
    </w:p>
    <w:p w14:paraId="70AA6260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IF THERE'S ONE MORE GIFT I'D ASK OF YOU LORD,</w:t>
      </w:r>
    </w:p>
    <w:p w14:paraId="5FADFE6D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IT WOULD BE PEACE   HERE ON EARTH</w:t>
      </w:r>
    </w:p>
    <w:p w14:paraId="62EA97CB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Arial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 xml:space="preserve">AS GENTLE AS YOUR CHILDREN'S LAUGHTER, ALL AROUND, </w:t>
      </w:r>
    </w:p>
    <w:p w14:paraId="6D572E8C" w14:textId="77777777" w:rsidR="00A561CE" w:rsidRPr="00715316" w:rsidRDefault="00A561CE" w:rsidP="00A56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Courier New"/>
          <w:color w:val="333333"/>
          <w:szCs w:val="20"/>
          <w:lang w:eastAsia="en-CA"/>
        </w:rPr>
      </w:pPr>
      <w:r w:rsidRPr="00715316">
        <w:rPr>
          <w:rFonts w:asciiTheme="majorHAnsi" w:eastAsia="Times New Roman" w:hAnsiTheme="majorHAnsi" w:cs="Arial"/>
          <w:color w:val="333333"/>
          <w:szCs w:val="20"/>
          <w:lang w:eastAsia="en-CA"/>
        </w:rPr>
        <w:t>ALL AROUND</w:t>
      </w:r>
    </w:p>
    <w:p w14:paraId="07E6CC6D" w14:textId="77777777" w:rsidR="00F128C8" w:rsidRPr="00715316" w:rsidRDefault="00F128C8" w:rsidP="00F128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="Courier New"/>
          <w:color w:val="333333"/>
          <w:szCs w:val="20"/>
          <w:lang w:eastAsia="en-CA"/>
        </w:rPr>
      </w:pPr>
    </w:p>
    <w:p w14:paraId="63867356" w14:textId="42A5E7BB" w:rsidR="00CC4DF7" w:rsidRPr="00C67AA4" w:rsidRDefault="00C43A84" w:rsidP="00C43A84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br w:type="page"/>
      </w:r>
      <w:hyperlink w:anchor="_top" w:history="1">
        <w:bookmarkStart w:id="106" w:name="_Toc186886648"/>
        <w:r w:rsidR="006F2C1E" w:rsidRPr="00106D4F">
          <w:rPr>
            <w:rStyle w:val="Heading1Char"/>
            <w:sz w:val="48"/>
            <w:szCs w:val="40"/>
          </w:rPr>
          <w:t>ONLY SELFLESS LOVE</w:t>
        </w:r>
        <w:bookmarkEnd w:id="106"/>
      </w:hyperlink>
      <w:r w:rsidR="00EF303D" w:rsidRPr="00715316">
        <w:rPr>
          <w:rStyle w:val="Heading1Char"/>
        </w:rPr>
        <w:t xml:space="preserve"> </w:t>
      </w:r>
      <w:r w:rsidR="00F128C8" w:rsidRPr="00715316">
        <w:t>by Jamie Rivera</w:t>
      </w:r>
    </w:p>
    <w:p w14:paraId="16B75380" w14:textId="77777777" w:rsidR="00F128C8" w:rsidRPr="005F4775" w:rsidRDefault="00F128C8" w:rsidP="00C67AA4">
      <w:pPr>
        <w:rPr>
          <w:rFonts w:asciiTheme="majorHAnsi" w:eastAsia="Times New Roman" w:hAnsiTheme="majorHAnsi" w:cs="Arial"/>
          <w:i/>
          <w:iCs/>
          <w:color w:val="474747"/>
          <w:szCs w:val="24"/>
          <w:lang w:eastAsia="en-CA"/>
        </w:rPr>
      </w:pP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t>Today in the world where life is born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There's a struggle that is fought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To be welcomed, to be cared for, to be at home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Today when all life seems bought and used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There's a struggled to belong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To be free and to be a gift to everyone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Refrain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We call all families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Rise up and raise your hands as one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Come show the world the love that binds all God's children into one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We call all families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Share the treasure that's in your hands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What can save us now, what can lead us now, what can make us all be one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Chorus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Only selfless love, Jesus show the world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That only selfless love can bring a hundred fold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Of fathers, mothers, brothers, sisters, homes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Where peace and mercy reign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Where faith and hope remain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Where life begins and ends in God's embrace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Calling all families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Let's make it happen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Through only selfless love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Bridge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Like the Holy Family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With Jesus, Joseph and Mary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Home is where true love begins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  <w:t>Love rejoices, love embraces</w:t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</w:r>
      <w:r w:rsidRPr="005F4775">
        <w:rPr>
          <w:rFonts w:asciiTheme="majorHAnsi" w:eastAsia="Times New Roman" w:hAnsiTheme="majorHAnsi" w:cs="Arial"/>
          <w:i/>
          <w:iCs/>
          <w:color w:val="474747"/>
          <w:szCs w:val="24"/>
          <w:lang w:eastAsia="en-CA"/>
        </w:rPr>
        <w:t>[Repeat refrain]</w:t>
      </w:r>
    </w:p>
    <w:p w14:paraId="446E3C04" w14:textId="257437DA" w:rsidR="00805E72" w:rsidRPr="00805E72" w:rsidRDefault="00F128C8" w:rsidP="00805E72">
      <w:pPr>
        <w:spacing w:after="150"/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</w:pPr>
      <w:r w:rsidRPr="005F4775">
        <w:rPr>
          <w:rFonts w:asciiTheme="majorHAnsi" w:eastAsia="Times New Roman" w:hAnsiTheme="majorHAnsi" w:cs="Arial"/>
          <w:i/>
          <w:iCs/>
          <w:color w:val="474747"/>
          <w:szCs w:val="24"/>
          <w:lang w:eastAsia="en-CA"/>
        </w:rPr>
        <w:t>[Repeat chorus except last line]</w:t>
      </w:r>
      <w:r w:rsidRPr="005F4775">
        <w:rPr>
          <w:rFonts w:asciiTheme="majorHAnsi" w:eastAsia="Times New Roman" w:hAnsiTheme="majorHAnsi" w:cs="Arial"/>
          <w:i/>
          <w:iCs/>
          <w:color w:val="474747"/>
          <w:szCs w:val="24"/>
          <w:lang w:eastAsia="en-CA"/>
        </w:rPr>
        <w:br/>
      </w:r>
      <w:r w:rsidRPr="00715316">
        <w:rPr>
          <w:rFonts w:asciiTheme="majorHAnsi" w:eastAsia="Times New Roman" w:hAnsiTheme="majorHAnsi" w:cs="Arial"/>
          <w:color w:val="474747"/>
          <w:sz w:val="26"/>
          <w:szCs w:val="26"/>
          <w:lang w:eastAsia="en-CA"/>
        </w:rPr>
        <w:br/>
      </w:r>
      <w:r w:rsidRPr="00C43A84"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  <w:t>Calling all families</w:t>
      </w:r>
      <w:r w:rsidRPr="00C43A84"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  <w:br/>
      </w:r>
      <w:r w:rsidR="00C43A84" w:rsidRPr="00C43A84"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  <w:t>Let</w:t>
      </w:r>
      <w:r w:rsidR="00C43A84"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  <w:t>’</w:t>
      </w:r>
      <w:r w:rsidR="00C43A84" w:rsidRPr="00C43A84"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  <w:t>s</w:t>
      </w:r>
      <w:r w:rsidRPr="00C43A84"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  <w:t xml:space="preserve"> make it happen</w:t>
      </w:r>
      <w:r w:rsidRPr="00C43A84"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  <w:br/>
        <w:t>Through only selfless love</w:t>
      </w:r>
      <w:r w:rsidR="00805E72" w:rsidRPr="00805E72">
        <w:rPr>
          <w:rFonts w:eastAsia="Times New Roman" w:cs="Arial"/>
          <w:color w:val="474747"/>
          <w:sz w:val="24"/>
          <w:szCs w:val="26"/>
          <w:lang w:eastAsia="en-CA"/>
        </w:rPr>
        <w:t xml:space="preserve"> </w:t>
      </w:r>
    </w:p>
    <w:p w14:paraId="37EF20E4" w14:textId="08E989D5" w:rsidR="00805E72" w:rsidRPr="00805E72" w:rsidRDefault="00000000" w:rsidP="00805E72">
      <w:pPr>
        <w:pStyle w:val="Heading1"/>
        <w:rPr>
          <w:rFonts w:eastAsia="Times New Roman" w:cs="Arial"/>
          <w:color w:val="474747"/>
          <w:sz w:val="24"/>
          <w:szCs w:val="26"/>
          <w:lang w:eastAsia="en-CA"/>
        </w:rPr>
      </w:pPr>
      <w:hyperlink w:anchor="_top" w:history="1">
        <w:bookmarkStart w:id="107" w:name="_Toc186886649"/>
        <w:r w:rsidR="00805E72">
          <w:rPr>
            <w:rStyle w:val="Hyperlink"/>
            <w:sz w:val="48"/>
            <w:szCs w:val="40"/>
            <w:u w:val="none"/>
          </w:rPr>
          <w:t>ONE LOVE RELEASED</w:t>
        </w:r>
      </w:hyperlink>
      <w:r w:rsidR="00805E72">
        <w:rPr>
          <w:rStyle w:val="Hyperlink"/>
          <w:sz w:val="48"/>
          <w:szCs w:val="40"/>
          <w:u w:val="none"/>
        </w:rPr>
        <w:br/>
      </w:r>
      <w:r w:rsidR="00805E72" w:rsidRPr="00650A02">
        <w:rPr>
          <w:i/>
          <w:iCs/>
          <w:sz w:val="26"/>
          <w:szCs w:val="26"/>
        </w:rPr>
        <w:t>Bob Frenzel &amp; Kevin Keil</w:t>
      </w:r>
      <w:bookmarkEnd w:id="107"/>
      <w:r w:rsidR="000072E8" w:rsidRPr="000072E8">
        <w:rPr>
          <w:rFonts w:eastAsia="Times New Roman" w:cs="Arial"/>
          <w:i/>
          <w:iCs/>
          <w:color w:val="474747"/>
          <w:sz w:val="24"/>
          <w:szCs w:val="26"/>
          <w:lang w:eastAsia="en-CA"/>
        </w:rPr>
        <w:br/>
      </w:r>
      <w:r w:rsidR="00805E72">
        <w:rPr>
          <w:rStyle w:val="Hyperlink"/>
          <w:sz w:val="48"/>
          <w:szCs w:val="40"/>
          <w:u w:val="none"/>
        </w:rPr>
        <w:br/>
      </w:r>
    </w:p>
    <w:p w14:paraId="54012D15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One bread, one body, one cup, one call, one faith, one Spirit present in us all. </w:t>
      </w:r>
    </w:p>
    <w:p w14:paraId="4C2B7158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One prayer, one blessing, one hope, one peace, one church, one people, one love released. </w:t>
      </w:r>
    </w:p>
    <w:p w14:paraId="39A81A55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</w:p>
    <w:p w14:paraId="0106EECC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Is not this bread we share, the body of our Lord? </w:t>
      </w:r>
    </w:p>
    <w:p w14:paraId="0203B944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Is not this wine we drink, the blood of Christ outpoured? </w:t>
      </w:r>
    </w:p>
    <w:p w14:paraId="63E71F2C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</w:p>
    <w:p w14:paraId="34A3CC89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One bread, one body, one cup, one call, one faith, one Spirit present in us all. </w:t>
      </w:r>
    </w:p>
    <w:p w14:paraId="0AEA846E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One prayer, one blessing, one hope, one peace, one church, one people, one love released. </w:t>
      </w:r>
    </w:p>
    <w:p w14:paraId="61E72F93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</w:p>
    <w:p w14:paraId="7D18FC68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I am the bread of life, eat and you shall live. </w:t>
      </w:r>
    </w:p>
    <w:p w14:paraId="42981219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To those who share this meal, my strength I'll always give. </w:t>
      </w:r>
    </w:p>
    <w:p w14:paraId="15CFA156" w14:textId="77777777" w:rsidR="009F4B84" w:rsidRPr="009F4B84" w:rsidRDefault="009F4B84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</w:p>
    <w:p w14:paraId="5EFB2DB6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One bread, one body, one cup, one call, one faith, one Spirit present in us all. </w:t>
      </w:r>
    </w:p>
    <w:p w14:paraId="651576C8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One prayer, one blessing, one hope, one peace, one church, one people, one love released. </w:t>
      </w:r>
    </w:p>
    <w:p w14:paraId="037AC46E" w14:textId="77777777" w:rsidR="00805E72" w:rsidRPr="009F4B84" w:rsidRDefault="00805E72" w:rsidP="00805E72">
      <w:pPr>
        <w:rPr>
          <w:rFonts w:eastAsia="Times New Roman" w:cs="Arial"/>
          <w:color w:val="474747"/>
          <w:sz w:val="28"/>
          <w:szCs w:val="28"/>
          <w:lang w:eastAsia="en-CA"/>
        </w:rPr>
      </w:pPr>
    </w:p>
    <w:p w14:paraId="7B82442A" w14:textId="17CE6769" w:rsidR="00805E72" w:rsidRDefault="00805E72" w:rsidP="00805E72">
      <w:pPr>
        <w:rPr>
          <w:rFonts w:asciiTheme="majorHAnsi" w:eastAsia="Times New Roman" w:hAnsiTheme="majorHAnsi" w:cs="Arial"/>
          <w:color w:val="474747"/>
          <w:sz w:val="24"/>
          <w:szCs w:val="26"/>
          <w:lang w:eastAsia="en-CA"/>
        </w:rPr>
      </w:pPr>
      <w:r w:rsidRPr="009F4B84">
        <w:rPr>
          <w:rFonts w:eastAsia="Times New Roman" w:cs="Arial"/>
          <w:color w:val="474747"/>
          <w:sz w:val="28"/>
          <w:szCs w:val="28"/>
          <w:lang w:eastAsia="en-CA"/>
        </w:rPr>
        <w:t xml:space="preserve">I am the living bread, as manna from the sky. This bread I give to you, that you may never die </w:t>
      </w:r>
      <w:r>
        <w:rPr>
          <w:rFonts w:eastAsia="Times New Roman" w:cs="Arial"/>
          <w:color w:val="474747"/>
          <w:sz w:val="24"/>
          <w:szCs w:val="26"/>
          <w:lang w:eastAsia="en-CA"/>
        </w:rPr>
        <w:br w:type="page"/>
      </w:r>
    </w:p>
    <w:p w14:paraId="32CA7D4D" w14:textId="2C998080" w:rsidR="003241A0" w:rsidRPr="001B2BCF" w:rsidRDefault="00000000" w:rsidP="003241A0">
      <w:pPr>
        <w:pStyle w:val="Heading1"/>
        <w:rPr>
          <w:sz w:val="48"/>
          <w:szCs w:val="48"/>
        </w:rPr>
      </w:pPr>
      <w:hyperlink w:anchor="_top" w:history="1">
        <w:bookmarkStart w:id="108" w:name="_Toc186886650"/>
        <w:r w:rsidR="003241A0" w:rsidRPr="001B2BCF">
          <w:rPr>
            <w:rStyle w:val="Hyperlink"/>
            <w:sz w:val="48"/>
            <w:szCs w:val="48"/>
            <w:u w:val="none"/>
          </w:rPr>
          <w:t>OUR LADY OF NAMACPACAN</w:t>
        </w:r>
        <w:bookmarkEnd w:id="108"/>
      </w:hyperlink>
    </w:p>
    <w:p w14:paraId="1D35C64C" w14:textId="77777777" w:rsidR="003241A0" w:rsidRDefault="003241A0" w:rsidP="003241A0"/>
    <w:p w14:paraId="6289EFB2" w14:textId="45C41B39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>Apo baket ti namacpacan</w:t>
      </w:r>
    </w:p>
    <w:p w14:paraId="52CCB1D9" w14:textId="77777777" w:rsidR="00D213F1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Our blessed mother of ilocandia </w:t>
      </w:r>
    </w:p>
    <w:p w14:paraId="6A60AFF8" w14:textId="77777777" w:rsidR="00D213F1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Will you show the light way to heaven </w:t>
      </w:r>
    </w:p>
    <w:p w14:paraId="60BD7A05" w14:textId="11CFC261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>Will you lead us to thy throne</w:t>
      </w:r>
    </w:p>
    <w:p w14:paraId="5FFF0368" w14:textId="77777777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</w:p>
    <w:p w14:paraId="78441880" w14:textId="77777777" w:rsidR="009C6074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Brightest starlight in the darkness </w:t>
      </w:r>
    </w:p>
    <w:p w14:paraId="58E0ED71" w14:textId="77777777" w:rsidR="009C6074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Shining guide for the lost and lame </w:t>
      </w:r>
    </w:p>
    <w:p w14:paraId="0E93B35A" w14:textId="77777777" w:rsidR="009C6074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You're the symbol of salvation </w:t>
      </w:r>
    </w:p>
    <w:p w14:paraId="553294B5" w14:textId="4801F7FE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>So keep us always by thy side</w:t>
      </w:r>
    </w:p>
    <w:p w14:paraId="107FBB20" w14:textId="77777777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</w:p>
    <w:p w14:paraId="1ED6A2FD" w14:textId="77777777" w:rsidR="009250B4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The sweetness of thy celestial love </w:t>
      </w:r>
    </w:p>
    <w:p w14:paraId="0DF0F457" w14:textId="77777777" w:rsidR="009250B4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Dear mother please do not delay </w:t>
      </w:r>
    </w:p>
    <w:p w14:paraId="2AD91120" w14:textId="77777777" w:rsidR="009250B4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To the sick and to the lonely </w:t>
      </w:r>
    </w:p>
    <w:p w14:paraId="0F3A6629" w14:textId="6FDA7576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>Give them joy and happiness</w:t>
      </w:r>
    </w:p>
    <w:p w14:paraId="4E6DFAD3" w14:textId="77777777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</w:p>
    <w:p w14:paraId="50AB8FCC" w14:textId="77777777" w:rsidR="00095BBA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We come to you dearest lady </w:t>
      </w:r>
    </w:p>
    <w:p w14:paraId="1A8A1430" w14:textId="77777777" w:rsidR="00095BBA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To crown you with our purest love </w:t>
      </w:r>
    </w:p>
    <w:p w14:paraId="6D9418AF" w14:textId="77777777" w:rsidR="00F5711B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Our troubled hearts weak and weary </w:t>
      </w:r>
    </w:p>
    <w:p w14:paraId="6C3C58E0" w14:textId="709DB776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>We humbly offer at they feet</w:t>
      </w:r>
    </w:p>
    <w:p w14:paraId="622A7C9D" w14:textId="77777777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</w:p>
    <w:p w14:paraId="034A3304" w14:textId="77777777" w:rsidR="006F505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We pray oh Mother most holy </w:t>
      </w:r>
    </w:p>
    <w:p w14:paraId="4D72F607" w14:textId="77777777" w:rsidR="00873F52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Accept our humble offering </w:t>
      </w:r>
    </w:p>
    <w:p w14:paraId="3A85FA3F" w14:textId="77777777" w:rsidR="00873F52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We declare and we all promise </w:t>
      </w:r>
    </w:p>
    <w:p w14:paraId="12FB7AF7" w14:textId="4E55540B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>To entrust our souls to thee</w:t>
      </w:r>
    </w:p>
    <w:p w14:paraId="54A906BC" w14:textId="77777777" w:rsidR="003241A0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</w:p>
    <w:p w14:paraId="3B1D3F97" w14:textId="77777777" w:rsidR="00033B5C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We seek refuge and shelter </w:t>
      </w:r>
    </w:p>
    <w:p w14:paraId="36573AE0" w14:textId="77777777" w:rsidR="008F61C7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In this stormy troubled life </w:t>
      </w:r>
    </w:p>
    <w:p w14:paraId="34FFFA35" w14:textId="77777777" w:rsidR="008F61C7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To be with thee up in heaven </w:t>
      </w:r>
    </w:p>
    <w:p w14:paraId="2225E33E" w14:textId="77777777" w:rsidR="008F61C7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Will be our joy beyond compare </w:t>
      </w:r>
    </w:p>
    <w:p w14:paraId="5F4D220B" w14:textId="77777777" w:rsidR="008F61C7" w:rsidRPr="00EE0F88" w:rsidRDefault="003241A0" w:rsidP="003241A0">
      <w:pPr>
        <w:rPr>
          <w:rFonts w:asciiTheme="majorHAnsi" w:hAnsiTheme="majorHAnsi" w:cstheme="majorHAnsi"/>
          <w:sz w:val="30"/>
          <w:szCs w:val="30"/>
        </w:rPr>
      </w:pPr>
      <w:r w:rsidRPr="00EE0F88">
        <w:rPr>
          <w:rFonts w:asciiTheme="majorHAnsi" w:hAnsiTheme="majorHAnsi" w:cstheme="majorHAnsi"/>
          <w:sz w:val="30"/>
          <w:szCs w:val="30"/>
        </w:rPr>
        <w:t xml:space="preserve">To be with thee up in heaven </w:t>
      </w:r>
    </w:p>
    <w:p w14:paraId="56D841E8" w14:textId="228B912D" w:rsidR="009D1AD6" w:rsidRPr="003241A0" w:rsidRDefault="003241A0" w:rsidP="003241A0">
      <w:pPr>
        <w:rPr>
          <w:rFonts w:asciiTheme="majorHAnsi" w:eastAsiaTheme="majorEastAsia" w:hAnsiTheme="majorHAnsi" w:cstheme="majorHAnsi"/>
          <w:color w:val="2E74B5" w:themeColor="accent1" w:themeShade="BF"/>
          <w:sz w:val="40"/>
          <w:szCs w:val="40"/>
        </w:rPr>
      </w:pPr>
      <w:r w:rsidRPr="00EE0F88">
        <w:rPr>
          <w:rFonts w:asciiTheme="majorHAnsi" w:hAnsiTheme="majorHAnsi" w:cstheme="majorHAnsi"/>
          <w:sz w:val="30"/>
          <w:szCs w:val="30"/>
        </w:rPr>
        <w:t>Will be our joy beyond compare</w:t>
      </w:r>
      <w:r w:rsidRPr="003241A0">
        <w:rPr>
          <w:rFonts w:asciiTheme="majorHAnsi" w:hAnsiTheme="majorHAnsi" w:cstheme="majorHAnsi"/>
          <w:sz w:val="28"/>
          <w:szCs w:val="28"/>
        </w:rPr>
        <w:t xml:space="preserve"> </w:t>
      </w:r>
      <w:r w:rsidR="009D1AD6" w:rsidRPr="003241A0">
        <w:rPr>
          <w:rFonts w:asciiTheme="majorHAnsi" w:hAnsiTheme="majorHAnsi" w:cstheme="majorHAnsi"/>
          <w:sz w:val="28"/>
          <w:szCs w:val="28"/>
        </w:rPr>
        <w:br w:type="page"/>
      </w:r>
    </w:p>
    <w:p w14:paraId="601CF2AD" w14:textId="3B5C1682" w:rsidR="00056ACD" w:rsidRPr="007858B3" w:rsidRDefault="00000000" w:rsidP="00056ACD">
      <w:pPr>
        <w:pStyle w:val="Heading1"/>
        <w:rPr>
          <w:sz w:val="40"/>
        </w:rPr>
      </w:pPr>
      <w:hyperlink w:anchor="_top" w:history="1">
        <w:bookmarkStart w:id="109" w:name="_Toc186886651"/>
        <w:r w:rsidR="00056ACD" w:rsidRPr="00E66EB0">
          <w:rPr>
            <w:rStyle w:val="Hyperlink"/>
            <w:sz w:val="48"/>
            <w:szCs w:val="40"/>
            <w:u w:val="none"/>
          </w:rPr>
          <w:t>PEOPLE NEED A LORD</w:t>
        </w:r>
        <w:bookmarkEnd w:id="109"/>
      </w:hyperlink>
    </w:p>
    <w:p w14:paraId="5196B58E" w14:textId="77777777" w:rsidR="00056ACD" w:rsidRDefault="00056ACD" w:rsidP="00056ACD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1DBFF935" w14:textId="77777777" w:rsidR="00056ACD" w:rsidRPr="00615664" w:rsidRDefault="00056ACD" w:rsidP="00056AC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Everyday they pass me by,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I can see it in their eyes.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Empty people filled with care,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Headed who knows where?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On they go through private pain,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Living fear to fear.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Laughter hides their silent cries,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Only Jesus hears.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People need the Lord, people need the Lord.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At the end of broken dreams, He's the open door.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People need the Lord, people need the Lord.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When will we realize, people need the Lord?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We are called to take His light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To a world where wrong seems right.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What could be too great a cost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For sharing Life with one who's lost?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Through His love our hearts can feel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All the grief they bear.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They must hear the Words of Life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Only we can share.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People need the Lord, people need the Lord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At the end of broken dreams, He's the open door.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People need the Lord, people need the Lord.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When will we realize that we must give our lives,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For peo-ple need the Lord.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8"/>
          <w:szCs w:val="21"/>
          <w:shd w:val="clear" w:color="auto" w:fill="FFFFFF"/>
        </w:rPr>
        <w:t>People need the Lord.</w:t>
      </w:r>
      <w:r w:rsidRPr="00615664">
        <w:rPr>
          <w:rFonts w:asciiTheme="majorHAnsi" w:hAnsiTheme="majorHAnsi" w:cs="Arial"/>
          <w:color w:val="000000"/>
          <w:sz w:val="28"/>
          <w:szCs w:val="21"/>
        </w:rPr>
        <w:br/>
      </w:r>
      <w:r w:rsidRPr="00615664">
        <w:rPr>
          <w:rFonts w:asciiTheme="majorHAnsi" w:hAnsiTheme="majorHAnsi" w:cs="Arial"/>
          <w:color w:val="000000"/>
          <w:sz w:val="21"/>
          <w:szCs w:val="21"/>
        </w:rPr>
        <w:br/>
      </w:r>
      <w:r w:rsidRPr="00615664">
        <w:rPr>
          <w:rFonts w:asciiTheme="majorHAnsi" w:hAnsiTheme="majorHAnsi"/>
        </w:rPr>
        <w:br w:type="page"/>
      </w:r>
    </w:p>
    <w:p w14:paraId="3D82167D" w14:textId="07888713" w:rsidR="00DF41F3" w:rsidRPr="00003062" w:rsidRDefault="00000000" w:rsidP="00DF41F3">
      <w:pPr>
        <w:pStyle w:val="Heading1"/>
        <w:rPr>
          <w:sz w:val="48"/>
          <w:szCs w:val="40"/>
        </w:rPr>
      </w:pPr>
      <w:hyperlink w:anchor="_top" w:history="1">
        <w:bookmarkStart w:id="110" w:name="_Toc186886652"/>
        <w:r w:rsidR="00DF41F3" w:rsidRPr="00003062">
          <w:rPr>
            <w:rStyle w:val="Hyperlink"/>
            <w:sz w:val="48"/>
            <w:szCs w:val="40"/>
            <w:u w:val="none"/>
          </w:rPr>
          <w:t>SHINE JESUS SHINE</w:t>
        </w:r>
        <w:bookmarkEnd w:id="110"/>
      </w:hyperlink>
    </w:p>
    <w:p w14:paraId="42A58AEF" w14:textId="77777777" w:rsidR="00DF41F3" w:rsidRDefault="00DF41F3" w:rsidP="00DF41F3"/>
    <w:p w14:paraId="63CFBE46" w14:textId="77777777" w:rsidR="00DF41F3" w:rsidRPr="00DF41F3" w:rsidRDefault="00DF41F3" w:rsidP="00DF41F3">
      <w:pPr>
        <w:rPr>
          <w:b/>
        </w:rPr>
      </w:pPr>
      <w:r w:rsidRPr="00DF41F3">
        <w:rPr>
          <w:b/>
        </w:rPr>
        <w:t>VERSE I</w:t>
      </w:r>
    </w:p>
    <w:p w14:paraId="33C38043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Lord, the light of your love is shining</w:t>
      </w:r>
    </w:p>
    <w:p w14:paraId="6E1C5557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In the midst of the darkness, shining</w:t>
      </w:r>
    </w:p>
    <w:p w14:paraId="5002E3FD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Jesus, Light of the world, shine upon us</w:t>
      </w:r>
    </w:p>
    <w:p w14:paraId="19F144A4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Set us free by the truth you now bring us</w:t>
      </w:r>
    </w:p>
    <w:p w14:paraId="57E3185A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Shine on me, shine on me</w:t>
      </w:r>
    </w:p>
    <w:p w14:paraId="01803AB0" w14:textId="77777777" w:rsidR="00DF41F3" w:rsidRDefault="00DF41F3" w:rsidP="00DF41F3">
      <w:pPr>
        <w:rPr>
          <w:b/>
        </w:rPr>
      </w:pPr>
    </w:p>
    <w:p w14:paraId="3E2A0731" w14:textId="63319DD1" w:rsidR="00DF41F3" w:rsidRPr="00DF41F3" w:rsidRDefault="00DF41F3" w:rsidP="00DF41F3">
      <w:pPr>
        <w:rPr>
          <w:b/>
        </w:rPr>
      </w:pPr>
      <w:r w:rsidRPr="00DF41F3">
        <w:rPr>
          <w:b/>
        </w:rPr>
        <w:t>CHORUS</w:t>
      </w:r>
    </w:p>
    <w:p w14:paraId="6D62BC1D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Shine, Jesus, shine</w:t>
      </w:r>
    </w:p>
    <w:p w14:paraId="7FD79227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Fill this land with the Father's glory</w:t>
      </w:r>
    </w:p>
    <w:p w14:paraId="0C0ED87C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Blaze, Spirit, blaze</w:t>
      </w:r>
    </w:p>
    <w:p w14:paraId="3093B955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Set our hearts on fire</w:t>
      </w:r>
    </w:p>
    <w:p w14:paraId="2E39B2C5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Flow, river, flow</w:t>
      </w:r>
    </w:p>
    <w:p w14:paraId="768BEE94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Flood the nations with grace and mercy</w:t>
      </w:r>
    </w:p>
    <w:p w14:paraId="714C9AC0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Send forth your word</w:t>
      </w:r>
    </w:p>
    <w:p w14:paraId="22D9A2AD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Lord, and let there be light</w:t>
      </w:r>
    </w:p>
    <w:p w14:paraId="1FBC25F2" w14:textId="77777777" w:rsidR="00DF41F3" w:rsidRDefault="00DF41F3" w:rsidP="00DF41F3">
      <w:pPr>
        <w:rPr>
          <w:b/>
        </w:rPr>
      </w:pPr>
    </w:p>
    <w:p w14:paraId="1242821E" w14:textId="510AA080" w:rsidR="00DF41F3" w:rsidRPr="00DF41F3" w:rsidRDefault="00DF41F3" w:rsidP="00DF41F3">
      <w:pPr>
        <w:rPr>
          <w:b/>
        </w:rPr>
      </w:pPr>
      <w:r w:rsidRPr="00DF41F3">
        <w:rPr>
          <w:b/>
        </w:rPr>
        <w:t>VERSE II</w:t>
      </w:r>
    </w:p>
    <w:p w14:paraId="1C868660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Lord, I come to your awesome presence</w:t>
      </w:r>
    </w:p>
    <w:p w14:paraId="6FDDE3AB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From the shadows into your radiance</w:t>
      </w:r>
    </w:p>
    <w:p w14:paraId="2E740C4F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By the blood I may enter your brightness</w:t>
      </w:r>
    </w:p>
    <w:p w14:paraId="35090FD6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Search me, try me, consume all my darkness</w:t>
      </w:r>
    </w:p>
    <w:p w14:paraId="37B1561D" w14:textId="77777777" w:rsidR="00DF41F3" w:rsidRDefault="00DF41F3" w:rsidP="00DF41F3">
      <w:r w:rsidRPr="00DF41F3">
        <w:rPr>
          <w:rFonts w:asciiTheme="majorHAnsi" w:hAnsiTheme="majorHAnsi"/>
          <w:sz w:val="32"/>
        </w:rPr>
        <w:t>Shine on me, shine on me</w:t>
      </w:r>
    </w:p>
    <w:p w14:paraId="5D45BC97" w14:textId="77777777" w:rsidR="00DF41F3" w:rsidRDefault="00DF41F3" w:rsidP="00DF41F3">
      <w:pPr>
        <w:rPr>
          <w:b/>
        </w:rPr>
      </w:pPr>
    </w:p>
    <w:p w14:paraId="29417A6B" w14:textId="2183EDC7" w:rsidR="00DF41F3" w:rsidRPr="00DF41F3" w:rsidRDefault="00DF41F3" w:rsidP="00DF41F3">
      <w:pPr>
        <w:rPr>
          <w:b/>
        </w:rPr>
      </w:pPr>
      <w:r w:rsidRPr="00DF41F3">
        <w:rPr>
          <w:b/>
        </w:rPr>
        <w:t>VERSE III</w:t>
      </w:r>
    </w:p>
    <w:p w14:paraId="50021337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As we gaze on your kingly brightness</w:t>
      </w:r>
    </w:p>
    <w:p w14:paraId="7AA81598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So our faces display your likeness</w:t>
      </w:r>
    </w:p>
    <w:p w14:paraId="1D5168A6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Ever changing from glory to glory</w:t>
      </w:r>
    </w:p>
    <w:p w14:paraId="572868AB" w14:textId="77777777" w:rsidR="00DF41F3" w:rsidRPr="00DF41F3" w:rsidRDefault="00DF41F3" w:rsidP="00DF41F3">
      <w:pPr>
        <w:rPr>
          <w:rFonts w:asciiTheme="majorHAnsi" w:hAnsiTheme="majorHAnsi"/>
          <w:sz w:val="32"/>
        </w:rPr>
      </w:pPr>
      <w:r w:rsidRPr="00DF41F3">
        <w:rPr>
          <w:rFonts w:asciiTheme="majorHAnsi" w:hAnsiTheme="majorHAnsi"/>
          <w:sz w:val="32"/>
        </w:rPr>
        <w:t>Mirrored here may our lives tell your story</w:t>
      </w:r>
    </w:p>
    <w:p w14:paraId="5BDFFA00" w14:textId="44444316" w:rsidR="00DF41F3" w:rsidRDefault="00DF41F3" w:rsidP="00DF41F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DF41F3">
        <w:rPr>
          <w:rFonts w:asciiTheme="majorHAnsi" w:hAnsiTheme="majorHAnsi"/>
          <w:sz w:val="32"/>
        </w:rPr>
        <w:t>Shine on me, shine on me</w:t>
      </w:r>
      <w:r>
        <w:br w:type="page"/>
      </w:r>
    </w:p>
    <w:p w14:paraId="7FE1897A" w14:textId="34131A2D" w:rsidR="003C7834" w:rsidRPr="00735738" w:rsidRDefault="00000000" w:rsidP="003C7834">
      <w:pPr>
        <w:pStyle w:val="Heading1"/>
        <w:rPr>
          <w:sz w:val="40"/>
        </w:rPr>
      </w:pPr>
      <w:hyperlink w:anchor="_top" w:history="1">
        <w:bookmarkStart w:id="111" w:name="_Toc186886653"/>
        <w:r w:rsidR="003C7834" w:rsidRPr="00F07239">
          <w:rPr>
            <w:rStyle w:val="Hyperlink"/>
            <w:sz w:val="48"/>
            <w:szCs w:val="40"/>
            <w:u w:val="none"/>
          </w:rPr>
          <w:t>SPIRIT SONG</w:t>
        </w:r>
        <w:bookmarkEnd w:id="111"/>
      </w:hyperlink>
      <w:r w:rsidR="003C7834" w:rsidRPr="00F07239">
        <w:rPr>
          <w:sz w:val="48"/>
          <w:szCs w:val="40"/>
        </w:rPr>
        <w:t xml:space="preserve"> </w:t>
      </w:r>
      <w:r w:rsidR="003C7834" w:rsidRPr="00735738">
        <w:rPr>
          <w:sz w:val="40"/>
        </w:rPr>
        <w:br/>
      </w:r>
    </w:p>
    <w:p w14:paraId="0A6414DF" w14:textId="77777777" w:rsidR="003C7834" w:rsidRPr="00D60CE8" w:rsidRDefault="003C7834" w:rsidP="003C7834">
      <w:pPr>
        <w:pStyle w:val="HTMLPreformatted"/>
        <w:rPr>
          <w:rFonts w:asciiTheme="majorHAnsi" w:hAnsiTheme="majorHAnsi"/>
          <w:sz w:val="32"/>
          <w:szCs w:val="32"/>
        </w:rPr>
      </w:pPr>
      <w:r w:rsidRPr="00D60CE8">
        <w:rPr>
          <w:rFonts w:asciiTheme="majorHAnsi" w:hAnsiTheme="majorHAnsi"/>
          <w:sz w:val="32"/>
          <w:szCs w:val="32"/>
        </w:rPr>
        <w:t xml:space="preserve">O let the Son of God enfold you </w:t>
      </w:r>
      <w:r w:rsidRPr="00D60CE8">
        <w:rPr>
          <w:rFonts w:asciiTheme="majorHAnsi" w:hAnsiTheme="majorHAnsi"/>
          <w:sz w:val="32"/>
          <w:szCs w:val="32"/>
        </w:rPr>
        <w:br/>
        <w:t xml:space="preserve">With His Spirit and His love </w:t>
      </w:r>
      <w:r w:rsidRPr="00D60CE8">
        <w:rPr>
          <w:rFonts w:asciiTheme="majorHAnsi" w:hAnsiTheme="majorHAnsi"/>
          <w:sz w:val="32"/>
          <w:szCs w:val="32"/>
        </w:rPr>
        <w:br/>
        <w:t xml:space="preserve">Let Him fill your heart and satisfy your soul </w:t>
      </w:r>
      <w:r w:rsidRPr="00D60CE8">
        <w:rPr>
          <w:rFonts w:asciiTheme="majorHAnsi" w:hAnsiTheme="majorHAnsi"/>
          <w:sz w:val="32"/>
          <w:szCs w:val="32"/>
        </w:rPr>
        <w:br/>
      </w:r>
      <w:r>
        <w:rPr>
          <w:rFonts w:asciiTheme="majorHAnsi" w:hAnsiTheme="majorHAnsi"/>
          <w:sz w:val="32"/>
          <w:szCs w:val="32"/>
        </w:rPr>
        <w:t>O let Him</w:t>
      </w:r>
      <w:r w:rsidRPr="00D60CE8">
        <w:rPr>
          <w:rFonts w:asciiTheme="majorHAnsi" w:hAnsiTheme="majorHAnsi"/>
          <w:sz w:val="32"/>
          <w:szCs w:val="32"/>
        </w:rPr>
        <w:t xml:space="preserve"> have the things that hold you </w:t>
      </w:r>
      <w:r w:rsidRPr="00D60CE8">
        <w:rPr>
          <w:rFonts w:asciiTheme="majorHAnsi" w:hAnsiTheme="majorHAnsi"/>
          <w:sz w:val="32"/>
          <w:szCs w:val="32"/>
        </w:rPr>
        <w:br/>
        <w:t xml:space="preserve">And His Spirit like a dove </w:t>
      </w:r>
      <w:r w:rsidRPr="00D60CE8">
        <w:rPr>
          <w:rFonts w:asciiTheme="majorHAnsi" w:hAnsiTheme="majorHAnsi"/>
          <w:sz w:val="32"/>
          <w:szCs w:val="32"/>
        </w:rPr>
        <w:br/>
        <w:t xml:space="preserve">Will descend upon your life and make you whole </w:t>
      </w:r>
      <w:r w:rsidRPr="00D60CE8">
        <w:rPr>
          <w:rFonts w:asciiTheme="majorHAnsi" w:hAnsiTheme="majorHAnsi"/>
          <w:sz w:val="32"/>
          <w:szCs w:val="32"/>
        </w:rPr>
        <w:br/>
      </w:r>
    </w:p>
    <w:p w14:paraId="3C8152C1" w14:textId="77777777" w:rsidR="003C7834" w:rsidRPr="00D60CE8" w:rsidRDefault="003C7834" w:rsidP="003C7834">
      <w:pPr>
        <w:pStyle w:val="HTMLPreformatted"/>
        <w:rPr>
          <w:rFonts w:asciiTheme="majorHAnsi" w:hAnsiTheme="majorHAnsi"/>
          <w:sz w:val="32"/>
          <w:szCs w:val="32"/>
        </w:rPr>
      </w:pPr>
    </w:p>
    <w:p w14:paraId="4850823E" w14:textId="77777777" w:rsidR="003C7834" w:rsidRPr="00D60CE8" w:rsidRDefault="003C7834" w:rsidP="003C7834">
      <w:pPr>
        <w:pStyle w:val="HTMLPreformatted"/>
        <w:rPr>
          <w:rFonts w:asciiTheme="majorHAnsi" w:hAnsiTheme="majorHAnsi"/>
          <w:sz w:val="32"/>
          <w:szCs w:val="32"/>
        </w:rPr>
      </w:pPr>
      <w:r w:rsidRPr="00D60CE8">
        <w:rPr>
          <w:rFonts w:asciiTheme="majorHAnsi" w:hAnsiTheme="majorHAnsi"/>
          <w:sz w:val="32"/>
          <w:szCs w:val="32"/>
        </w:rPr>
        <w:t xml:space="preserve">Refrain: </w:t>
      </w:r>
      <w:r w:rsidRPr="00D60CE8">
        <w:rPr>
          <w:rFonts w:asciiTheme="majorHAnsi" w:hAnsiTheme="majorHAnsi"/>
          <w:sz w:val="32"/>
          <w:szCs w:val="32"/>
        </w:rPr>
        <w:br/>
      </w:r>
    </w:p>
    <w:p w14:paraId="53A14CFA" w14:textId="77777777" w:rsidR="003C7834" w:rsidRPr="00D60CE8" w:rsidRDefault="003C7834" w:rsidP="003C7834">
      <w:pPr>
        <w:pStyle w:val="HTMLPreformatted"/>
        <w:rPr>
          <w:rFonts w:asciiTheme="majorHAnsi" w:hAnsiTheme="majorHAnsi"/>
          <w:sz w:val="32"/>
          <w:szCs w:val="32"/>
        </w:rPr>
      </w:pPr>
      <w:r w:rsidRPr="00D60CE8">
        <w:rPr>
          <w:rFonts w:asciiTheme="majorHAnsi" w:hAnsiTheme="majorHAnsi"/>
          <w:sz w:val="32"/>
          <w:szCs w:val="32"/>
        </w:rPr>
        <w:t xml:space="preserve">Jesus O Jesus come and fill your lambs </w:t>
      </w:r>
      <w:r w:rsidRPr="00D60CE8">
        <w:rPr>
          <w:rFonts w:asciiTheme="majorHAnsi" w:hAnsiTheme="majorHAnsi"/>
          <w:sz w:val="32"/>
          <w:szCs w:val="32"/>
        </w:rPr>
        <w:br/>
        <w:t xml:space="preserve">Jesus O Jesus come and fill your lambs </w:t>
      </w:r>
      <w:r w:rsidRPr="00D60CE8">
        <w:rPr>
          <w:rFonts w:asciiTheme="majorHAnsi" w:hAnsiTheme="majorHAnsi"/>
          <w:sz w:val="32"/>
          <w:szCs w:val="32"/>
        </w:rPr>
        <w:br/>
      </w:r>
    </w:p>
    <w:p w14:paraId="7E2E3079" w14:textId="77777777" w:rsidR="00EF1D35" w:rsidRDefault="003C7834">
      <w:pPr>
        <w:rPr>
          <w:rFonts w:asciiTheme="majorHAnsi" w:hAnsiTheme="majorHAnsi"/>
          <w:sz w:val="32"/>
          <w:szCs w:val="32"/>
        </w:rPr>
      </w:pPr>
      <w:r w:rsidRPr="00D60CE8">
        <w:rPr>
          <w:rFonts w:asciiTheme="majorHAnsi" w:hAnsiTheme="majorHAnsi"/>
          <w:sz w:val="32"/>
          <w:szCs w:val="32"/>
        </w:rPr>
        <w:t xml:space="preserve">O come and sing this song with gladness </w:t>
      </w:r>
      <w:r w:rsidRPr="00D60CE8">
        <w:rPr>
          <w:rFonts w:asciiTheme="majorHAnsi" w:hAnsiTheme="majorHAnsi"/>
          <w:sz w:val="32"/>
          <w:szCs w:val="32"/>
        </w:rPr>
        <w:br/>
        <w:t xml:space="preserve">As your hearts are filled with joy </w:t>
      </w:r>
      <w:r w:rsidRPr="00D60CE8">
        <w:rPr>
          <w:rFonts w:asciiTheme="majorHAnsi" w:hAnsiTheme="majorHAnsi"/>
          <w:sz w:val="32"/>
          <w:szCs w:val="32"/>
        </w:rPr>
        <w:br/>
        <w:t xml:space="preserve">Lift your hands in sweet surrender to His name </w:t>
      </w:r>
      <w:r w:rsidRPr="00D60CE8">
        <w:rPr>
          <w:rFonts w:asciiTheme="majorHAnsi" w:hAnsiTheme="majorHAnsi"/>
          <w:sz w:val="32"/>
          <w:szCs w:val="32"/>
        </w:rPr>
        <w:br/>
        <w:t xml:space="preserve">O give Him all your tears and sadness </w:t>
      </w:r>
      <w:r w:rsidRPr="00D60CE8">
        <w:rPr>
          <w:rFonts w:asciiTheme="majorHAnsi" w:hAnsiTheme="majorHAnsi"/>
          <w:sz w:val="32"/>
          <w:szCs w:val="32"/>
        </w:rPr>
        <w:br/>
        <w:t xml:space="preserve">Give Him all your years of pain </w:t>
      </w:r>
      <w:r w:rsidRPr="00D60CE8">
        <w:rPr>
          <w:rFonts w:asciiTheme="majorHAnsi" w:hAnsiTheme="majorHAnsi"/>
          <w:sz w:val="32"/>
          <w:szCs w:val="32"/>
        </w:rPr>
        <w:br/>
        <w:t xml:space="preserve">And you’ll enter into life in Jesus name </w:t>
      </w:r>
    </w:p>
    <w:p w14:paraId="0E3C3693" w14:textId="77777777" w:rsidR="00EF1D35" w:rsidRDefault="00EF1D3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br w:type="page"/>
      </w:r>
    </w:p>
    <w:p w14:paraId="37066C49" w14:textId="2CF0B8C2" w:rsidR="00EF1D35" w:rsidRPr="007D697D" w:rsidRDefault="00000000" w:rsidP="00EF1D35">
      <w:pPr>
        <w:pStyle w:val="Heading1"/>
        <w:rPr>
          <w:rStyle w:val="Hyperlink"/>
          <w:sz w:val="48"/>
          <w:szCs w:val="40"/>
          <w:u w:val="none"/>
        </w:rPr>
      </w:pPr>
      <w:hyperlink w:anchor="_top" w:history="1">
        <w:bookmarkStart w:id="112" w:name="_Toc186886654"/>
        <w:r w:rsidR="00EF1D35" w:rsidRPr="007D697D">
          <w:rPr>
            <w:rStyle w:val="Hyperlink"/>
            <w:sz w:val="48"/>
            <w:szCs w:val="40"/>
            <w:u w:val="none"/>
          </w:rPr>
          <w:t>ST. MARY’S WHERE WE BELONG</w:t>
        </w:r>
        <w:bookmarkEnd w:id="112"/>
      </w:hyperlink>
    </w:p>
    <w:p w14:paraId="0C74FFEB" w14:textId="77777777" w:rsidR="00EF1D35" w:rsidRDefault="00EF1D35" w:rsidP="00EF1D35">
      <w:pPr>
        <w:spacing w:line="276" w:lineRule="auto"/>
        <w:rPr>
          <w:rFonts w:ascii="Verdana" w:hAnsi="Verdana"/>
          <w:sz w:val="24"/>
          <w:szCs w:val="24"/>
        </w:rPr>
      </w:pPr>
    </w:p>
    <w:p w14:paraId="7F8A9436" w14:textId="77777777" w:rsidR="00EF1D35" w:rsidRPr="00EF1D35" w:rsidRDefault="00EF1D35" w:rsidP="00EF1D35">
      <w:pPr>
        <w:spacing w:line="276" w:lineRule="auto"/>
        <w:rPr>
          <w:rFonts w:asciiTheme="majorHAnsi" w:hAnsiTheme="majorHAnsi"/>
          <w:b/>
          <w:bCs/>
          <w:sz w:val="32"/>
          <w:szCs w:val="32"/>
        </w:rPr>
      </w:pPr>
      <w:r w:rsidRPr="00EF1D35">
        <w:rPr>
          <w:rFonts w:asciiTheme="majorHAnsi" w:hAnsiTheme="majorHAnsi"/>
          <w:b/>
          <w:bCs/>
          <w:sz w:val="32"/>
          <w:szCs w:val="32"/>
        </w:rPr>
        <w:t>I</w:t>
      </w:r>
    </w:p>
    <w:p w14:paraId="0264E484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In this place we find a home</w:t>
      </w:r>
    </w:p>
    <w:p w14:paraId="739F4A08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A family here we’re never alone</w:t>
      </w:r>
    </w:p>
    <w:p w14:paraId="40E809F2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A hundred years and more we stand strong</w:t>
      </w:r>
    </w:p>
    <w:p w14:paraId="20D26F32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St. Mary’s where we belong</w:t>
      </w:r>
    </w:p>
    <w:p w14:paraId="44008251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</w:p>
    <w:p w14:paraId="62943D42" w14:textId="77777777" w:rsidR="00EF1D35" w:rsidRPr="00EF1D35" w:rsidRDefault="00EF1D35" w:rsidP="00EF1D35">
      <w:pPr>
        <w:spacing w:line="276" w:lineRule="auto"/>
        <w:rPr>
          <w:rFonts w:asciiTheme="majorHAnsi" w:hAnsiTheme="majorHAnsi"/>
          <w:b/>
          <w:bCs/>
          <w:sz w:val="32"/>
          <w:szCs w:val="32"/>
        </w:rPr>
      </w:pPr>
      <w:r w:rsidRPr="00EF1D35">
        <w:rPr>
          <w:rFonts w:asciiTheme="majorHAnsi" w:hAnsiTheme="majorHAnsi"/>
          <w:b/>
          <w:bCs/>
          <w:sz w:val="32"/>
          <w:szCs w:val="32"/>
        </w:rPr>
        <w:t>II</w:t>
      </w:r>
    </w:p>
    <w:p w14:paraId="6BFEF307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Through thick and thin we stand by each other</w:t>
      </w:r>
    </w:p>
    <w:p w14:paraId="2EBE3C85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With open heart we welcome one another</w:t>
      </w:r>
    </w:p>
    <w:p w14:paraId="53248039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Faith unite us and give us hope</w:t>
      </w:r>
    </w:p>
    <w:p w14:paraId="3A57F69B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In St. Mary’s we find strength to cope</w:t>
      </w:r>
    </w:p>
    <w:p w14:paraId="5B9C615D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</w:p>
    <w:p w14:paraId="19500A73" w14:textId="77777777" w:rsidR="00EF1D35" w:rsidRPr="00EF1D35" w:rsidRDefault="00EF1D35" w:rsidP="00EF1D35">
      <w:pPr>
        <w:spacing w:line="276" w:lineRule="auto"/>
        <w:rPr>
          <w:rFonts w:asciiTheme="majorHAnsi" w:hAnsiTheme="majorHAnsi"/>
          <w:b/>
          <w:bCs/>
          <w:sz w:val="32"/>
          <w:szCs w:val="32"/>
        </w:rPr>
      </w:pPr>
      <w:r w:rsidRPr="00EF1D35">
        <w:rPr>
          <w:rFonts w:asciiTheme="majorHAnsi" w:hAnsiTheme="majorHAnsi"/>
          <w:b/>
          <w:bCs/>
          <w:sz w:val="32"/>
          <w:szCs w:val="32"/>
        </w:rPr>
        <w:t>CHORUS</w:t>
      </w:r>
    </w:p>
    <w:p w14:paraId="2EAD9334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 xml:space="preserve">We celebrate this milestone </w:t>
      </w:r>
    </w:p>
    <w:p w14:paraId="53F4F8EC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 xml:space="preserve">Our hearts full of joy in Christ with Mary </w:t>
      </w:r>
    </w:p>
    <w:p w14:paraId="77FE5710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Together in hope together we have grown</w:t>
      </w:r>
    </w:p>
    <w:p w14:paraId="735EFF24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And we’ll keep marching on</w:t>
      </w:r>
    </w:p>
    <w:p w14:paraId="1E6EEB83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 xml:space="preserve">St. Mary’s where our hearts belong </w:t>
      </w:r>
    </w:p>
    <w:p w14:paraId="204DB591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</w:p>
    <w:p w14:paraId="603B3F42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Look to the future we know</w:t>
      </w:r>
    </w:p>
    <w:p w14:paraId="5BF6C109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 xml:space="preserve">We’ll carry on with </w:t>
      </w:r>
    </w:p>
    <w:p w14:paraId="24584BFD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 xml:space="preserve">St. Mary in our hearts </w:t>
      </w:r>
    </w:p>
    <w:p w14:paraId="6A67FAF4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we’ll always be strong</w:t>
      </w:r>
    </w:p>
    <w:p w14:paraId="32135EDF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A family forever our love will endure</w:t>
      </w:r>
    </w:p>
    <w:p w14:paraId="2C2B70FF" w14:textId="77777777" w:rsidR="00EF1D35" w:rsidRPr="00EF1D35" w:rsidRDefault="00EF1D35" w:rsidP="00EF1D35">
      <w:pPr>
        <w:spacing w:line="276" w:lineRule="auto"/>
        <w:rPr>
          <w:rFonts w:asciiTheme="majorHAnsi" w:hAnsiTheme="majorHAnsi"/>
          <w:sz w:val="32"/>
          <w:szCs w:val="32"/>
        </w:rPr>
      </w:pPr>
      <w:r w:rsidRPr="00EF1D35">
        <w:rPr>
          <w:rFonts w:asciiTheme="majorHAnsi" w:hAnsiTheme="majorHAnsi"/>
          <w:sz w:val="32"/>
          <w:szCs w:val="32"/>
        </w:rPr>
        <w:t>Mary’s our home now and forever more</w:t>
      </w:r>
    </w:p>
    <w:p w14:paraId="115B640F" w14:textId="4D06857F" w:rsidR="00E64D20" w:rsidRDefault="00E64D20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br w:type="page"/>
      </w:r>
    </w:p>
    <w:p w14:paraId="3C441480" w14:textId="13C54DAB" w:rsidR="00732F64" w:rsidRPr="00226CC7" w:rsidRDefault="00000000" w:rsidP="00732F64">
      <w:pPr>
        <w:pStyle w:val="Heading1"/>
        <w:rPr>
          <w:sz w:val="44"/>
          <w:szCs w:val="36"/>
        </w:rPr>
      </w:pPr>
      <w:hyperlink w:anchor="_top" w:history="1">
        <w:bookmarkStart w:id="113" w:name="_Toc186886655"/>
        <w:r w:rsidR="00732F64" w:rsidRPr="00226CC7">
          <w:rPr>
            <w:rStyle w:val="Hyperlink"/>
            <w:sz w:val="44"/>
            <w:szCs w:val="36"/>
            <w:u w:val="none"/>
          </w:rPr>
          <w:t>T</w:t>
        </w:r>
        <w:r w:rsidR="00732F64">
          <w:rPr>
            <w:rStyle w:val="Hyperlink"/>
            <w:sz w:val="44"/>
            <w:szCs w:val="36"/>
            <w:u w:val="none"/>
          </w:rPr>
          <w:t>ELL THE WORLD OF HIS LOVE</w:t>
        </w:r>
        <w:bookmarkEnd w:id="113"/>
      </w:hyperlink>
      <w:r w:rsidR="00840322">
        <w:rPr>
          <w:rStyle w:val="Hyperlink"/>
          <w:sz w:val="44"/>
          <w:szCs w:val="36"/>
          <w:u w:val="none"/>
        </w:rPr>
        <w:tab/>
      </w:r>
    </w:p>
    <w:p w14:paraId="3089AAF1" w14:textId="51017589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</w:p>
    <w:p w14:paraId="2C6FBC63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</w:p>
    <w:p w14:paraId="559AFDD3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For God so loved the world</w:t>
      </w:r>
    </w:p>
    <w:p w14:paraId="36087C04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He gave us His only Son</w:t>
      </w:r>
    </w:p>
    <w:p w14:paraId="7E8A82A9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Jesus Christ our Savior</w:t>
      </w:r>
    </w:p>
    <w:p w14:paraId="22C38C1A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His Most Precious One</w:t>
      </w:r>
    </w:p>
    <w:p w14:paraId="42E27AEA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</w:p>
    <w:p w14:paraId="05924910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He has sent us His message of love</w:t>
      </w:r>
    </w:p>
    <w:p w14:paraId="5809AD6C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And sends those who hear</w:t>
      </w:r>
    </w:p>
    <w:p w14:paraId="064EF46F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To bring the message to everyone</w:t>
      </w:r>
    </w:p>
    <w:p w14:paraId="1E0404E4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In a voice loud and clear</w:t>
      </w:r>
    </w:p>
    <w:p w14:paraId="1B3C6C02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</w:p>
    <w:p w14:paraId="78083FA5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CHORUS:</w:t>
      </w:r>
    </w:p>
    <w:p w14:paraId="6F7EA29C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Let us tell the world of His love</w:t>
      </w:r>
    </w:p>
    <w:p w14:paraId="68313CAC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The greatest love the world has known</w:t>
      </w:r>
    </w:p>
    <w:p w14:paraId="43F17205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Search the world for those who have walked astray</w:t>
      </w:r>
    </w:p>
    <w:p w14:paraId="20AFF3FF" w14:textId="77777777" w:rsid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and lead them home</w:t>
      </w:r>
    </w:p>
    <w:p w14:paraId="138CB99F" w14:textId="77777777" w:rsidR="007C2895" w:rsidRPr="00C053D8" w:rsidRDefault="007C2895" w:rsidP="00C053D8">
      <w:pPr>
        <w:rPr>
          <w:rFonts w:asciiTheme="majorHAnsi" w:hAnsiTheme="majorHAnsi"/>
          <w:sz w:val="28"/>
          <w:szCs w:val="24"/>
        </w:rPr>
      </w:pPr>
    </w:p>
    <w:p w14:paraId="193050BC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Fill the world's darkest corners with His light from up above</w:t>
      </w:r>
    </w:p>
    <w:p w14:paraId="6D9600A1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Walk every step, every mile, every road</w:t>
      </w:r>
    </w:p>
    <w:p w14:paraId="2EA31381" w14:textId="77777777" w:rsidR="00C053D8" w:rsidRPr="00C053D8" w:rsidRDefault="00C053D8" w:rsidP="00C053D8">
      <w:pPr>
        <w:rPr>
          <w:rFonts w:asciiTheme="majorHAnsi" w:hAnsiTheme="majorHAnsi"/>
          <w:sz w:val="28"/>
          <w:szCs w:val="24"/>
        </w:rPr>
      </w:pPr>
      <w:r w:rsidRPr="00C053D8">
        <w:rPr>
          <w:rFonts w:asciiTheme="majorHAnsi" w:hAnsiTheme="majorHAnsi"/>
          <w:sz w:val="28"/>
          <w:szCs w:val="24"/>
        </w:rPr>
        <w:t>And tell the world</w:t>
      </w:r>
    </w:p>
    <w:p w14:paraId="194704F5" w14:textId="41300ECF" w:rsidR="00732F64" w:rsidRDefault="00C053D8" w:rsidP="00C053D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C053D8">
        <w:rPr>
          <w:rFonts w:asciiTheme="majorHAnsi" w:hAnsiTheme="majorHAnsi"/>
          <w:sz w:val="28"/>
          <w:szCs w:val="24"/>
        </w:rPr>
        <w:t>Tell the world of his love</w:t>
      </w:r>
      <w:r w:rsidR="00732F64">
        <w:t xml:space="preserve"> </w:t>
      </w:r>
      <w:r w:rsidR="00732F64">
        <w:br w:type="page"/>
      </w:r>
    </w:p>
    <w:p w14:paraId="2A43F724" w14:textId="342C0EF8" w:rsidR="00E64D20" w:rsidRPr="00226CC7" w:rsidRDefault="00000000" w:rsidP="00E64D20">
      <w:pPr>
        <w:pStyle w:val="Heading1"/>
        <w:rPr>
          <w:sz w:val="44"/>
          <w:szCs w:val="36"/>
        </w:rPr>
      </w:pPr>
      <w:hyperlink w:anchor="_top" w:history="1">
        <w:bookmarkStart w:id="114" w:name="_Toc186886656"/>
        <w:r w:rsidR="00E64D20" w:rsidRPr="00226CC7">
          <w:rPr>
            <w:rStyle w:val="Hyperlink"/>
            <w:sz w:val="44"/>
            <w:szCs w:val="36"/>
            <w:u w:val="none"/>
          </w:rPr>
          <w:t>THE FACE OF GOD</w:t>
        </w:r>
        <w:bookmarkEnd w:id="114"/>
      </w:hyperlink>
    </w:p>
    <w:p w14:paraId="0C6CE804" w14:textId="77777777" w:rsidR="00E64D20" w:rsidRPr="00715316" w:rsidRDefault="00E64D20" w:rsidP="00E64D20">
      <w:pPr>
        <w:rPr>
          <w:rFonts w:ascii="Lucida Sans" w:hAnsi="Lucida Sans"/>
          <w:b/>
          <w:sz w:val="28"/>
          <w:szCs w:val="28"/>
        </w:rPr>
      </w:pPr>
    </w:p>
    <w:p w14:paraId="490D8874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Women/Alto/Solo</w:t>
      </w:r>
    </w:p>
    <w:p w14:paraId="2738A5AB" w14:textId="77777777" w:rsidR="00E64D20" w:rsidRPr="00715316" w:rsidRDefault="00E64D20" w:rsidP="00E64D20">
      <w:pPr>
        <w:pStyle w:val="ListParagraph"/>
        <w:numPr>
          <w:ilvl w:val="0"/>
          <w:numId w:val="3"/>
        </w:numPr>
        <w:spacing w:after="200" w:line="276" w:lineRule="auto"/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To see the face of God is my heart’s desire</w:t>
      </w:r>
    </w:p>
    <w:p w14:paraId="433852E9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         To gaze upon the Lord is my one desire.</w:t>
      </w:r>
    </w:p>
    <w:p w14:paraId="62D17A8D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</w:p>
    <w:p w14:paraId="19575F1F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Men/Bass</w:t>
      </w:r>
    </w:p>
    <w:p w14:paraId="47E8F151" w14:textId="77777777" w:rsidR="00E64D20" w:rsidRPr="00715316" w:rsidRDefault="00E64D20" w:rsidP="00E64D20">
      <w:pPr>
        <w:pStyle w:val="ListParagraph"/>
        <w:numPr>
          <w:ilvl w:val="0"/>
          <w:numId w:val="3"/>
        </w:numPr>
        <w:spacing w:after="200" w:line="276" w:lineRule="auto"/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For God so love the world</w:t>
      </w:r>
    </w:p>
    <w:p w14:paraId="4E7E8E16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         He gave His son, His only begotten son</w:t>
      </w:r>
    </w:p>
    <w:p w14:paraId="681DBDC7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</w:p>
    <w:p w14:paraId="580668B0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Tenors:</w:t>
      </w:r>
    </w:p>
    <w:p w14:paraId="08EB0946" w14:textId="77777777" w:rsidR="00E64D20" w:rsidRPr="00715316" w:rsidRDefault="00E64D20" w:rsidP="00E64D20">
      <w:pPr>
        <w:pStyle w:val="ListParagraph"/>
        <w:numPr>
          <w:ilvl w:val="0"/>
          <w:numId w:val="3"/>
        </w:numPr>
        <w:spacing w:after="200" w:line="276" w:lineRule="auto"/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And they shall call Him Emmanuel</w:t>
      </w:r>
      <w:r w:rsidRPr="00715316">
        <w:rPr>
          <w:rFonts w:asciiTheme="majorHAnsi" w:hAnsiTheme="majorHAnsi"/>
          <w:sz w:val="28"/>
          <w:szCs w:val="24"/>
        </w:rPr>
        <w:tab/>
      </w:r>
      <w:r w:rsidRPr="00715316">
        <w:rPr>
          <w:rFonts w:asciiTheme="majorHAnsi" w:hAnsiTheme="majorHAnsi"/>
          <w:sz w:val="28"/>
          <w:szCs w:val="24"/>
        </w:rPr>
        <w:tab/>
      </w:r>
      <w:r w:rsidRPr="00715316">
        <w:rPr>
          <w:rFonts w:asciiTheme="majorHAnsi" w:hAnsiTheme="majorHAnsi"/>
          <w:i/>
          <w:color w:val="FF0000"/>
          <w:szCs w:val="24"/>
        </w:rPr>
        <w:t>**pasok sa Lo—ve (Bass)</w:t>
      </w:r>
    </w:p>
    <w:p w14:paraId="3BCF7408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        The Prince of peace</w:t>
      </w:r>
    </w:p>
    <w:p w14:paraId="20A33A30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        The hope of all the world.</w:t>
      </w:r>
    </w:p>
    <w:p w14:paraId="30FC10C4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</w:p>
    <w:p w14:paraId="511BF410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Soprano:</w:t>
      </w:r>
    </w:p>
    <w:p w14:paraId="386EE0E1" w14:textId="77777777" w:rsidR="00E64D20" w:rsidRPr="00715316" w:rsidRDefault="00E64D20" w:rsidP="00E64D20">
      <w:pPr>
        <w:pStyle w:val="ListParagraph"/>
        <w:numPr>
          <w:ilvl w:val="0"/>
          <w:numId w:val="3"/>
        </w:numPr>
        <w:spacing w:after="200" w:line="276" w:lineRule="auto"/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Emma—nuel----</w:t>
      </w:r>
    </w:p>
    <w:p w14:paraId="10B5F421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         Emma---nuel----</w:t>
      </w:r>
    </w:p>
    <w:p w14:paraId="2F63480B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         Emma-------nuel------</w:t>
      </w:r>
    </w:p>
    <w:p w14:paraId="0ECF8E5D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</w:p>
    <w:p w14:paraId="4B953A62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1..... 2......</w:t>
      </w:r>
    </w:p>
    <w:p w14:paraId="36EDAF13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1 and 2 and 3</w:t>
      </w:r>
    </w:p>
    <w:p w14:paraId="57622DD7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1 and 2 and 3 and 4 (this part will be repeated if needed)</w:t>
      </w:r>
    </w:p>
    <w:p w14:paraId="6C8564F3" w14:textId="77777777" w:rsidR="00E64D20" w:rsidRPr="00715316" w:rsidRDefault="00E64D20" w:rsidP="00E64D20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>Solo #1</w:t>
      </w:r>
    </w:p>
    <w:p w14:paraId="5701AE68" w14:textId="547EA1EE" w:rsidR="00E51622" w:rsidRDefault="00E64D20" w:rsidP="00E64D20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</w:rPr>
        <w:br w:type="page"/>
      </w:r>
    </w:p>
    <w:p w14:paraId="47862613" w14:textId="43A62B57" w:rsidR="000C3870" w:rsidRPr="00786B95" w:rsidRDefault="00000000" w:rsidP="000C3870">
      <w:pPr>
        <w:pStyle w:val="Heading1"/>
        <w:rPr>
          <w:sz w:val="44"/>
          <w:szCs w:val="36"/>
        </w:rPr>
      </w:pPr>
      <w:hyperlink w:anchor="_top" w:history="1">
        <w:bookmarkStart w:id="115" w:name="_Toc186886657"/>
        <w:r w:rsidR="0065465A" w:rsidRPr="00786B95">
          <w:rPr>
            <w:rStyle w:val="Hyperlink"/>
            <w:sz w:val="48"/>
            <w:szCs w:val="48"/>
            <w:u w:val="none"/>
          </w:rPr>
          <w:t>THE LORD BLESS YOU AND KEEP YOU</w:t>
        </w:r>
        <w:bookmarkStart w:id="116" w:name="_Toc441966146"/>
        <w:bookmarkEnd w:id="115"/>
      </w:hyperlink>
      <w:r w:rsidR="00671CCE" w:rsidRPr="00786B95">
        <w:rPr>
          <w:sz w:val="36"/>
          <w:szCs w:val="36"/>
        </w:rPr>
        <w:t xml:space="preserve"> </w:t>
      </w:r>
    </w:p>
    <w:p w14:paraId="006F7728" w14:textId="51975B96" w:rsidR="000C3870" w:rsidRPr="000448EB" w:rsidRDefault="00671CCE" w:rsidP="00526FB3">
      <w:pPr>
        <w:jc w:val="right"/>
        <w:rPr>
          <w:rFonts w:ascii="Lucida Sans" w:hAnsi="Lucida Sans"/>
          <w:b/>
          <w:i/>
          <w:iCs/>
          <w:sz w:val="28"/>
          <w:szCs w:val="28"/>
        </w:rPr>
      </w:pPr>
      <w:r w:rsidRPr="000448EB">
        <w:rPr>
          <w:rFonts w:asciiTheme="majorHAnsi" w:hAnsiTheme="majorHAnsi"/>
          <w:i/>
          <w:iCs/>
          <w:sz w:val="28"/>
          <w:szCs w:val="24"/>
        </w:rPr>
        <w:t>By. Peter C. Lutkin</w:t>
      </w:r>
    </w:p>
    <w:p w14:paraId="6E5F7DE0" w14:textId="1601135F" w:rsidR="00456B6C" w:rsidRDefault="00651D8A" w:rsidP="00456B6C">
      <w:r>
        <w:object w:dxaOrig="1488" w:dyaOrig="992" w14:anchorId="47955B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.9pt" o:ole="">
            <v:imagedata r:id="rId28" o:title=""/>
          </v:shape>
          <o:OLEObject Type="Embed" ProgID="Acrobat.Document.DC" ShapeID="_x0000_i1025" DrawAspect="Icon" ObjectID="_1797499433" r:id="rId29"/>
        </w:object>
      </w:r>
    </w:p>
    <w:p w14:paraId="6D11A5F7" w14:textId="77777777" w:rsidR="00526FB3" w:rsidRDefault="00526FB3" w:rsidP="00456B6C">
      <w:pPr>
        <w:rPr>
          <w:rFonts w:asciiTheme="majorHAnsi" w:hAnsiTheme="majorHAnsi"/>
          <w:sz w:val="28"/>
          <w:szCs w:val="24"/>
        </w:rPr>
      </w:pPr>
    </w:p>
    <w:p w14:paraId="1842F716" w14:textId="529D0690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The Lord bless you and keep you:</w:t>
      </w:r>
    </w:p>
    <w:p w14:paraId="5C0DB393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The Lord make His face to shine upon you,</w:t>
      </w:r>
    </w:p>
    <w:p w14:paraId="14AEEB2B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To shine upon you and be gracious, and be gracious unto you</w:t>
      </w:r>
    </w:p>
    <w:p w14:paraId="22810108" w14:textId="77777777" w:rsidR="00456B6C" w:rsidRDefault="00456B6C" w:rsidP="00456B6C">
      <w:pPr>
        <w:rPr>
          <w:rFonts w:asciiTheme="majorHAnsi" w:hAnsiTheme="majorHAnsi"/>
          <w:sz w:val="28"/>
          <w:szCs w:val="24"/>
        </w:rPr>
      </w:pPr>
    </w:p>
    <w:p w14:paraId="15807F28" w14:textId="53EF684C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The Lord bless you and keep you:</w:t>
      </w:r>
    </w:p>
    <w:p w14:paraId="7D9ACD49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The Lord make His face to shine upon you,</w:t>
      </w:r>
    </w:p>
    <w:p w14:paraId="36C26CB8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To shine upon you and be gracious, and be gracious unto you</w:t>
      </w:r>
    </w:p>
    <w:p w14:paraId="13BA539F" w14:textId="77777777" w:rsidR="00456B6C" w:rsidRDefault="00456B6C" w:rsidP="00456B6C">
      <w:pPr>
        <w:rPr>
          <w:rFonts w:asciiTheme="majorHAnsi" w:hAnsiTheme="majorHAnsi"/>
          <w:sz w:val="28"/>
          <w:szCs w:val="24"/>
        </w:rPr>
      </w:pPr>
    </w:p>
    <w:p w14:paraId="5BD1AAC8" w14:textId="4A114614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The Lord lift up the light</w:t>
      </w:r>
    </w:p>
    <w:p w14:paraId="15918FA1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Of His countenance upon you,</w:t>
      </w:r>
    </w:p>
    <w:p w14:paraId="0C3FC638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The Lord lift up the light</w:t>
      </w:r>
    </w:p>
    <w:p w14:paraId="05A404B3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Of His countenance upon you,</w:t>
      </w:r>
    </w:p>
    <w:p w14:paraId="5DA963D0" w14:textId="77777777" w:rsidR="00456B6C" w:rsidRDefault="00456B6C" w:rsidP="00456B6C">
      <w:pPr>
        <w:rPr>
          <w:rFonts w:asciiTheme="majorHAnsi" w:hAnsiTheme="majorHAnsi"/>
          <w:sz w:val="28"/>
          <w:szCs w:val="24"/>
        </w:rPr>
      </w:pPr>
    </w:p>
    <w:p w14:paraId="0054FCE8" w14:textId="6E26B2E1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And give you peace,</w:t>
      </w:r>
    </w:p>
    <w:p w14:paraId="5776F465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And give you peace,</w:t>
      </w:r>
    </w:p>
    <w:p w14:paraId="098AB5AA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And give you peace,</w:t>
      </w:r>
    </w:p>
    <w:p w14:paraId="2967FCFF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And give you peace</w:t>
      </w:r>
    </w:p>
    <w:p w14:paraId="5A5888D3" w14:textId="77777777" w:rsidR="007757EF" w:rsidRDefault="007757EF" w:rsidP="00456B6C">
      <w:pPr>
        <w:rPr>
          <w:rFonts w:asciiTheme="majorHAnsi" w:hAnsiTheme="majorHAnsi"/>
          <w:sz w:val="28"/>
          <w:szCs w:val="24"/>
        </w:rPr>
      </w:pPr>
    </w:p>
    <w:p w14:paraId="15618BFF" w14:textId="2DC42F55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Amen</w:t>
      </w:r>
    </w:p>
    <w:p w14:paraId="5A446271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Amen</w:t>
      </w:r>
    </w:p>
    <w:p w14:paraId="0C817AB8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Amen</w:t>
      </w:r>
    </w:p>
    <w:p w14:paraId="5E4DAD5F" w14:textId="77777777" w:rsidR="00456B6C" w:rsidRPr="00456B6C" w:rsidRDefault="00456B6C" w:rsidP="00456B6C">
      <w:pPr>
        <w:rPr>
          <w:rFonts w:asciiTheme="majorHAnsi" w:hAnsiTheme="majorHAnsi"/>
          <w:sz w:val="28"/>
          <w:szCs w:val="24"/>
        </w:rPr>
      </w:pPr>
      <w:r w:rsidRPr="00456B6C">
        <w:rPr>
          <w:rFonts w:asciiTheme="majorHAnsi" w:hAnsiTheme="majorHAnsi"/>
          <w:sz w:val="28"/>
          <w:szCs w:val="24"/>
        </w:rPr>
        <w:t>Amen</w:t>
      </w:r>
    </w:p>
    <w:p w14:paraId="4AD26A07" w14:textId="65010F1E" w:rsidR="00FD32F5" w:rsidRDefault="00456B6C" w:rsidP="00456B6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456B6C">
        <w:rPr>
          <w:rFonts w:asciiTheme="majorHAnsi" w:hAnsiTheme="majorHAnsi"/>
          <w:sz w:val="28"/>
          <w:szCs w:val="24"/>
        </w:rPr>
        <w:t>Amen</w:t>
      </w:r>
      <w:r w:rsidR="00FD32F5" w:rsidRPr="00456B6C">
        <w:rPr>
          <w:rFonts w:asciiTheme="majorHAnsi" w:hAnsiTheme="majorHAnsi"/>
          <w:sz w:val="28"/>
          <w:szCs w:val="24"/>
        </w:rPr>
        <w:br w:type="page"/>
      </w:r>
    </w:p>
    <w:p w14:paraId="7A1A4007" w14:textId="1950C641" w:rsidR="00E51622" w:rsidRPr="00282E80" w:rsidRDefault="00E51622" w:rsidP="00E51622">
      <w:pPr>
        <w:pStyle w:val="Heading1"/>
        <w:ind w:left="-270"/>
        <w:rPr>
          <w:sz w:val="40"/>
          <w:szCs w:val="40"/>
        </w:rPr>
      </w:pPr>
      <w:bookmarkStart w:id="117" w:name="_Toc186886658"/>
      <w:r w:rsidRPr="00282E80">
        <w:rPr>
          <w:noProof/>
          <w:sz w:val="48"/>
          <w:szCs w:val="40"/>
        </w:rPr>
        <w:lastRenderedPageBreak/>
        <w:drawing>
          <wp:anchor distT="0" distB="0" distL="114300" distR="114300" simplePos="0" relativeHeight="251655168" behindDoc="0" locked="0" layoutInCell="1" allowOverlap="1" wp14:anchorId="5C174FAB" wp14:editId="0558282B">
            <wp:simplePos x="0" y="0"/>
            <wp:positionH relativeFrom="column">
              <wp:posOffset>-780415</wp:posOffset>
            </wp:positionH>
            <wp:positionV relativeFrom="paragraph">
              <wp:posOffset>1638935</wp:posOffset>
            </wp:positionV>
            <wp:extent cx="7518400" cy="5614670"/>
            <wp:effectExtent l="0" t="635" r="5715" b="5715"/>
            <wp:wrapSquare wrapText="bothSides"/>
            <wp:docPr id="2" name="Picture 2" descr="C:\Users\Lenovo\Desktop\Choir\picture\IMG_07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Choir\picture\IMG_0778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518400" cy="561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w:anchor="_top" w:history="1">
        <w:r w:rsidRPr="00282E80">
          <w:rPr>
            <w:rStyle w:val="Hyperlink"/>
            <w:sz w:val="48"/>
            <w:szCs w:val="40"/>
            <w:u w:val="none"/>
          </w:rPr>
          <w:t>WE THREE KINGS</w:t>
        </w:r>
        <w:bookmarkEnd w:id="116"/>
        <w:bookmarkEnd w:id="117"/>
      </w:hyperlink>
    </w:p>
    <w:p w14:paraId="49E2C102" w14:textId="77777777" w:rsidR="00145E41" w:rsidRDefault="003C783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E82DC46" w14:textId="178F5D44" w:rsidR="00145E41" w:rsidRPr="00AD2CC7" w:rsidRDefault="00000000" w:rsidP="00145E41">
      <w:pPr>
        <w:pStyle w:val="Heading1"/>
        <w:rPr>
          <w:sz w:val="40"/>
          <w:szCs w:val="40"/>
        </w:rPr>
      </w:pPr>
      <w:hyperlink w:anchor="_top" w:history="1">
        <w:bookmarkStart w:id="118" w:name="_Toc186886659"/>
        <w:r w:rsidR="00145E41" w:rsidRPr="00AD2CC7">
          <w:rPr>
            <w:rStyle w:val="Hyperlink"/>
            <w:sz w:val="48"/>
            <w:szCs w:val="40"/>
            <w:u w:val="none"/>
          </w:rPr>
          <w:t>WE’LL BE FAITHFUL</w:t>
        </w:r>
        <w:bookmarkEnd w:id="118"/>
      </w:hyperlink>
    </w:p>
    <w:p w14:paraId="586A23E5" w14:textId="77777777" w:rsidR="00145E41" w:rsidRDefault="00145E41">
      <w:pPr>
        <w:rPr>
          <w:sz w:val="32"/>
          <w:szCs w:val="32"/>
        </w:rPr>
      </w:pPr>
    </w:p>
    <w:p w14:paraId="7DE4FAE9" w14:textId="0D473382" w:rsidR="00145E41" w:rsidRPr="00145E41" w:rsidRDefault="00145E41">
      <w:pPr>
        <w:rPr>
          <w:rFonts w:asciiTheme="majorHAnsi" w:hAnsiTheme="majorHAnsi"/>
          <w:b/>
          <w:sz w:val="24"/>
          <w:szCs w:val="32"/>
        </w:rPr>
      </w:pPr>
      <w:r w:rsidRPr="00145E41">
        <w:rPr>
          <w:rFonts w:asciiTheme="majorHAnsi" w:hAnsiTheme="majorHAnsi"/>
          <w:b/>
          <w:sz w:val="24"/>
          <w:szCs w:val="32"/>
        </w:rPr>
        <w:t xml:space="preserve">VERSE: </w:t>
      </w:r>
    </w:p>
    <w:p w14:paraId="6212EB42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Forgetting what lies behind </w:t>
      </w:r>
    </w:p>
    <w:p w14:paraId="75A76549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Setting our hearts on the prize </w:t>
      </w:r>
    </w:p>
    <w:p w14:paraId="32466E43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Always keeping our eyes on our lord Jesus </w:t>
      </w:r>
    </w:p>
    <w:p w14:paraId="2CC02C96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We're running the race to win </w:t>
      </w:r>
    </w:p>
    <w:p w14:paraId="09C33D8F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All the way to the end </w:t>
      </w:r>
    </w:p>
    <w:p w14:paraId="1A683B28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Laying down every sin </w:t>
      </w:r>
    </w:p>
    <w:p w14:paraId="0E0DFF62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That would seek to hinder us </w:t>
      </w:r>
    </w:p>
    <w:p w14:paraId="11707243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</w:p>
    <w:p w14:paraId="07823CDA" w14:textId="308A92B4" w:rsidR="00145E41" w:rsidRPr="00145E41" w:rsidRDefault="00145E41">
      <w:pPr>
        <w:rPr>
          <w:rFonts w:asciiTheme="majorHAnsi" w:hAnsiTheme="majorHAnsi"/>
          <w:b/>
          <w:sz w:val="24"/>
          <w:szCs w:val="32"/>
        </w:rPr>
      </w:pPr>
      <w:r w:rsidRPr="00145E41">
        <w:rPr>
          <w:rFonts w:asciiTheme="majorHAnsi" w:hAnsiTheme="majorHAnsi"/>
          <w:b/>
          <w:sz w:val="24"/>
          <w:szCs w:val="32"/>
        </w:rPr>
        <w:t xml:space="preserve">CHORUS: </w:t>
      </w:r>
    </w:p>
    <w:p w14:paraId="681B42FA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And we'll be faithful to our calling </w:t>
      </w:r>
    </w:p>
    <w:p w14:paraId="3171899E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For you are able to keep us from falling </w:t>
      </w:r>
    </w:p>
    <w:p w14:paraId="4D033041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For in your promise </w:t>
      </w:r>
    </w:p>
    <w:p w14:paraId="1E0292EE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We will trust </w:t>
      </w:r>
    </w:p>
    <w:p w14:paraId="06DCF95D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We'll be faithful to finish the work you began in us </w:t>
      </w:r>
    </w:p>
    <w:p w14:paraId="5B427DEC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</w:p>
    <w:p w14:paraId="4E97DB94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  <w:r w:rsidRPr="00145E41">
        <w:rPr>
          <w:rFonts w:asciiTheme="majorHAnsi" w:hAnsiTheme="majorHAnsi"/>
          <w:sz w:val="32"/>
          <w:szCs w:val="32"/>
        </w:rPr>
        <w:t xml:space="preserve">(Repeat verse and chorus2x) </w:t>
      </w:r>
    </w:p>
    <w:p w14:paraId="43CFC031" w14:textId="77777777" w:rsidR="00145E41" w:rsidRPr="00145E41" w:rsidRDefault="00145E41">
      <w:pPr>
        <w:rPr>
          <w:rFonts w:asciiTheme="majorHAnsi" w:hAnsiTheme="majorHAnsi"/>
          <w:sz w:val="32"/>
          <w:szCs w:val="32"/>
        </w:rPr>
      </w:pPr>
    </w:p>
    <w:p w14:paraId="596658B0" w14:textId="2A6CCA22" w:rsidR="000A33EE" w:rsidRPr="001F3ABF" w:rsidRDefault="00145E41" w:rsidP="000A33EE">
      <w:pPr>
        <w:rPr>
          <w:i/>
          <w:iCs/>
          <w:sz w:val="14"/>
          <w:szCs w:val="14"/>
        </w:rPr>
      </w:pPr>
      <w:r w:rsidRPr="00CB7695">
        <w:rPr>
          <w:rFonts w:asciiTheme="majorHAnsi" w:hAnsiTheme="majorHAnsi"/>
          <w:sz w:val="32"/>
          <w:szCs w:val="32"/>
        </w:rPr>
        <w:t>We'll be faithful to finish the work you began in us</w:t>
      </w:r>
      <w:r>
        <w:t xml:space="preserve"> </w:t>
      </w:r>
      <w:r w:rsidR="00403AAE">
        <w:rPr>
          <w:sz w:val="40"/>
          <w:szCs w:val="40"/>
        </w:rPr>
        <w:br w:type="page"/>
      </w:r>
      <w:hyperlink w:anchor="_top" w:history="1">
        <w:r w:rsidR="00651D8A" w:rsidRPr="00132CC9">
          <w:rPr>
            <w:rStyle w:val="Heading1Char"/>
            <w:sz w:val="48"/>
            <w:szCs w:val="48"/>
          </w:rPr>
          <w:t>WITH ONE VOICE</w:t>
        </w:r>
      </w:hyperlink>
      <w:r w:rsidR="00651D8A">
        <w:rPr>
          <w:rStyle w:val="Hyperlink"/>
          <w:sz w:val="48"/>
          <w:szCs w:val="40"/>
          <w:u w:val="none"/>
        </w:rPr>
        <w:br/>
      </w:r>
      <w:r w:rsidR="000A33EE" w:rsidRPr="001F3ABF">
        <w:rPr>
          <w:i/>
          <w:iCs/>
          <w:sz w:val="24"/>
          <w:szCs w:val="24"/>
        </w:rPr>
        <w:t>Ricky Manalo, CSP, 1998</w:t>
      </w:r>
    </w:p>
    <w:p w14:paraId="46654E79" w14:textId="77777777" w:rsidR="000A33EE" w:rsidRPr="000A33EE" w:rsidRDefault="000A33EE" w:rsidP="000A33EE">
      <w:pPr>
        <w:rPr>
          <w:sz w:val="40"/>
          <w:szCs w:val="40"/>
        </w:rPr>
      </w:pPr>
    </w:p>
    <w:p w14:paraId="063670B2" w14:textId="77777777" w:rsidR="00346128" w:rsidRDefault="00346128" w:rsidP="000A33EE">
      <w:pPr>
        <w:rPr>
          <w:rFonts w:asciiTheme="majorHAnsi" w:hAnsiTheme="majorHAnsi"/>
          <w:sz w:val="32"/>
          <w:szCs w:val="32"/>
        </w:rPr>
        <w:sectPr w:rsidR="00346128" w:rsidSect="0076777C">
          <w:type w:val="continuous"/>
          <w:pgSz w:w="12240" w:h="15840"/>
          <w:pgMar w:top="568" w:right="1440" w:bottom="1440" w:left="1440" w:header="720" w:footer="720" w:gutter="0"/>
          <w:cols w:space="720"/>
        </w:sectPr>
      </w:pPr>
    </w:p>
    <w:p w14:paraId="37805F6F" w14:textId="7AC64C43" w:rsidR="000A33EE" w:rsidRPr="005133CC" w:rsidRDefault="000A33EE" w:rsidP="000A33EE">
      <w:pPr>
        <w:rPr>
          <w:rFonts w:asciiTheme="majorHAnsi" w:hAnsiTheme="majorHAnsi"/>
          <w:b/>
          <w:bCs/>
          <w:i/>
          <w:iCs/>
          <w:color w:val="C00000"/>
          <w:sz w:val="24"/>
          <w:szCs w:val="24"/>
        </w:rPr>
      </w:pPr>
      <w:r w:rsidRPr="00327C57">
        <w:rPr>
          <w:rFonts w:asciiTheme="majorHAnsi" w:hAnsiTheme="majorHAnsi"/>
          <w:b/>
          <w:bCs/>
          <w:color w:val="C00000"/>
          <w:sz w:val="24"/>
          <w:szCs w:val="24"/>
        </w:rPr>
        <w:t>[Verse 1]</w:t>
      </w:r>
      <w:r w:rsidR="00C53B7E">
        <w:rPr>
          <w:rFonts w:asciiTheme="majorHAnsi" w:hAnsiTheme="majorHAnsi"/>
          <w:b/>
          <w:bCs/>
          <w:color w:val="C00000"/>
          <w:sz w:val="24"/>
          <w:szCs w:val="24"/>
        </w:rPr>
        <w:t xml:space="preserve"> </w:t>
      </w:r>
      <w:r w:rsidR="00C2151F">
        <w:rPr>
          <w:rFonts w:asciiTheme="majorHAnsi" w:hAnsiTheme="majorHAnsi"/>
          <w:b/>
          <w:bCs/>
          <w:color w:val="C00000"/>
          <w:sz w:val="24"/>
          <w:szCs w:val="24"/>
        </w:rPr>
        <w:t xml:space="preserve">- </w:t>
      </w:r>
      <w:r w:rsidR="00C2151F" w:rsidRPr="005133CC">
        <w:rPr>
          <w:rFonts w:asciiTheme="majorHAnsi" w:hAnsiTheme="majorHAnsi"/>
          <w:b/>
          <w:bCs/>
          <w:i/>
          <w:iCs/>
          <w:color w:val="C00000"/>
          <w:sz w:val="24"/>
          <w:szCs w:val="24"/>
        </w:rPr>
        <w:t>Women</w:t>
      </w:r>
    </w:p>
    <w:p w14:paraId="52D9F93E" w14:textId="77777777" w:rsidR="000A33EE" w:rsidRPr="002B4850" w:rsidRDefault="000A33EE" w:rsidP="000A33EE">
      <w:pPr>
        <w:rPr>
          <w:rFonts w:asciiTheme="majorHAnsi" w:hAnsiTheme="majorHAnsi"/>
          <w:color w:val="E20000"/>
          <w:sz w:val="24"/>
          <w:szCs w:val="24"/>
        </w:rPr>
      </w:pPr>
      <w:r w:rsidRPr="002B4850">
        <w:rPr>
          <w:rFonts w:asciiTheme="majorHAnsi" w:hAnsiTheme="majorHAnsi"/>
          <w:color w:val="E20000"/>
          <w:sz w:val="24"/>
          <w:szCs w:val="24"/>
        </w:rPr>
        <w:t>Take the Word and go out to ev'ry land:</w:t>
      </w:r>
    </w:p>
    <w:p w14:paraId="0F3BAA26" w14:textId="77777777" w:rsidR="000A33EE" w:rsidRPr="002B4850" w:rsidRDefault="000A33EE" w:rsidP="000A33EE">
      <w:pPr>
        <w:rPr>
          <w:rFonts w:asciiTheme="majorHAnsi" w:hAnsiTheme="majorHAnsi"/>
          <w:color w:val="E20000"/>
          <w:sz w:val="24"/>
          <w:szCs w:val="24"/>
        </w:rPr>
      </w:pPr>
      <w:r w:rsidRPr="002B4850">
        <w:rPr>
          <w:rFonts w:asciiTheme="majorHAnsi" w:hAnsiTheme="majorHAnsi"/>
          <w:color w:val="E20000"/>
          <w:sz w:val="24"/>
          <w:szCs w:val="24"/>
        </w:rPr>
        <w:t>shine the light of Christ for all to see!</w:t>
      </w:r>
    </w:p>
    <w:p w14:paraId="7EFB397C" w14:textId="77777777" w:rsidR="000A33EE" w:rsidRPr="002B4850" w:rsidRDefault="000A33EE" w:rsidP="000A33EE">
      <w:pPr>
        <w:rPr>
          <w:rFonts w:asciiTheme="majorHAnsi" w:hAnsiTheme="majorHAnsi"/>
          <w:color w:val="E20000"/>
          <w:sz w:val="24"/>
          <w:szCs w:val="24"/>
        </w:rPr>
      </w:pPr>
      <w:r w:rsidRPr="002B4850">
        <w:rPr>
          <w:rFonts w:asciiTheme="majorHAnsi" w:hAnsiTheme="majorHAnsi"/>
          <w:color w:val="E20000"/>
          <w:sz w:val="24"/>
          <w:szCs w:val="24"/>
        </w:rPr>
        <w:t>May the lives of those we touch sing praise to God above.</w:t>
      </w:r>
    </w:p>
    <w:p w14:paraId="06D94768" w14:textId="77777777" w:rsidR="000A33EE" w:rsidRPr="002B4850" w:rsidRDefault="000A33EE" w:rsidP="000A33EE">
      <w:pPr>
        <w:rPr>
          <w:rFonts w:asciiTheme="majorHAnsi" w:hAnsiTheme="majorHAnsi"/>
          <w:color w:val="E20000"/>
          <w:sz w:val="24"/>
          <w:szCs w:val="24"/>
        </w:rPr>
      </w:pPr>
      <w:r w:rsidRPr="002B4850">
        <w:rPr>
          <w:rFonts w:asciiTheme="majorHAnsi" w:hAnsiTheme="majorHAnsi"/>
          <w:color w:val="E20000"/>
          <w:sz w:val="24"/>
          <w:szCs w:val="24"/>
        </w:rPr>
        <w:t>Let us sing, we'll sing:</w:t>
      </w:r>
    </w:p>
    <w:p w14:paraId="58950FE9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</w:p>
    <w:p w14:paraId="69904126" w14:textId="0420A718" w:rsidR="000A33EE" w:rsidRPr="00346128" w:rsidRDefault="000A33EE" w:rsidP="000A33EE">
      <w:pPr>
        <w:rPr>
          <w:rFonts w:asciiTheme="majorHAnsi" w:hAnsiTheme="majorHAnsi"/>
          <w:b/>
          <w:bCs/>
          <w:color w:val="385623" w:themeColor="accent6" w:themeShade="80"/>
          <w:sz w:val="24"/>
          <w:szCs w:val="24"/>
        </w:rPr>
      </w:pPr>
      <w:r w:rsidRPr="00346128">
        <w:rPr>
          <w:rFonts w:asciiTheme="majorHAnsi" w:hAnsiTheme="majorHAnsi"/>
          <w:b/>
          <w:bCs/>
          <w:color w:val="385623" w:themeColor="accent6" w:themeShade="80"/>
          <w:sz w:val="24"/>
          <w:szCs w:val="24"/>
        </w:rPr>
        <w:t>[Refrain]</w:t>
      </w:r>
      <w:r w:rsidR="00C53B7E">
        <w:rPr>
          <w:rFonts w:asciiTheme="majorHAnsi" w:hAnsiTheme="majorHAnsi"/>
          <w:b/>
          <w:bCs/>
          <w:color w:val="385623" w:themeColor="accent6" w:themeShade="80"/>
          <w:sz w:val="24"/>
          <w:szCs w:val="24"/>
        </w:rPr>
        <w:t xml:space="preserve"> </w:t>
      </w:r>
      <w:r w:rsidR="00C2151F">
        <w:rPr>
          <w:rFonts w:asciiTheme="majorHAnsi" w:hAnsiTheme="majorHAnsi"/>
          <w:b/>
          <w:bCs/>
          <w:color w:val="385623" w:themeColor="accent6" w:themeShade="80"/>
          <w:sz w:val="24"/>
          <w:szCs w:val="24"/>
        </w:rPr>
        <w:t xml:space="preserve">- </w:t>
      </w:r>
      <w:r w:rsidR="00C2151F" w:rsidRPr="005133CC">
        <w:rPr>
          <w:rFonts w:asciiTheme="majorHAnsi" w:hAnsiTheme="majorHAnsi"/>
          <w:b/>
          <w:bCs/>
          <w:i/>
          <w:iCs/>
          <w:color w:val="385623" w:themeColor="accent6" w:themeShade="80"/>
          <w:sz w:val="24"/>
          <w:szCs w:val="24"/>
        </w:rPr>
        <w:t>All</w:t>
      </w:r>
    </w:p>
    <w:p w14:paraId="5E203109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one voice we'll pass the Word along;</w:t>
      </w:r>
    </w:p>
    <w:p w14:paraId="14060522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one voice, bring justice to the world.</w:t>
      </w:r>
    </w:p>
    <w:p w14:paraId="45FF9B2E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And with all the angels we'll spread the goodness of God.</w:t>
      </w:r>
    </w:p>
    <w:p w14:paraId="79F10588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all power and glory the Word of God shall reign.</w:t>
      </w:r>
    </w:p>
    <w:p w14:paraId="2E6E19BC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</w:p>
    <w:p w14:paraId="50DE075B" w14:textId="04165BE9" w:rsidR="000A33EE" w:rsidRPr="00F074A3" w:rsidRDefault="000A33EE" w:rsidP="000A33EE">
      <w:pPr>
        <w:rPr>
          <w:rFonts w:asciiTheme="majorHAnsi" w:hAnsiTheme="majorHAnsi"/>
          <w:b/>
          <w:bCs/>
          <w:color w:val="2F5496" w:themeColor="accent5" w:themeShade="BF"/>
          <w:sz w:val="24"/>
          <w:szCs w:val="24"/>
        </w:rPr>
      </w:pPr>
      <w:r w:rsidRPr="00F074A3">
        <w:rPr>
          <w:rFonts w:asciiTheme="majorHAnsi" w:hAnsiTheme="majorHAnsi"/>
          <w:b/>
          <w:bCs/>
          <w:color w:val="2F5496" w:themeColor="accent5" w:themeShade="BF"/>
          <w:sz w:val="24"/>
          <w:szCs w:val="24"/>
        </w:rPr>
        <w:t>[Verse 2]</w:t>
      </w:r>
      <w:r w:rsidR="00D61E3D">
        <w:rPr>
          <w:rFonts w:asciiTheme="majorHAnsi" w:hAnsiTheme="majorHAnsi"/>
          <w:b/>
          <w:bCs/>
          <w:color w:val="2F5496" w:themeColor="accent5" w:themeShade="BF"/>
          <w:sz w:val="24"/>
          <w:szCs w:val="24"/>
        </w:rPr>
        <w:t xml:space="preserve"> - </w:t>
      </w:r>
      <w:r w:rsidR="00D61E3D" w:rsidRPr="005133CC">
        <w:rPr>
          <w:rFonts w:asciiTheme="majorHAnsi" w:hAnsiTheme="majorHAnsi"/>
          <w:b/>
          <w:bCs/>
          <w:i/>
          <w:iCs/>
          <w:color w:val="2F5496" w:themeColor="accent5" w:themeShade="BF"/>
          <w:sz w:val="24"/>
          <w:szCs w:val="24"/>
        </w:rPr>
        <w:t>Men</w:t>
      </w:r>
    </w:p>
    <w:p w14:paraId="70CD0187" w14:textId="77777777" w:rsidR="000A33EE" w:rsidRPr="00F074A3" w:rsidRDefault="000A33EE" w:rsidP="000A33EE">
      <w:pPr>
        <w:rPr>
          <w:rFonts w:asciiTheme="majorHAnsi" w:hAnsiTheme="majorHAnsi"/>
          <w:color w:val="2F5496" w:themeColor="accent5" w:themeShade="BF"/>
          <w:sz w:val="24"/>
          <w:szCs w:val="24"/>
        </w:rPr>
      </w:pPr>
      <w:r w:rsidRPr="00F074A3">
        <w:rPr>
          <w:rFonts w:asciiTheme="majorHAnsi" w:hAnsiTheme="majorHAnsi"/>
          <w:color w:val="2F5496" w:themeColor="accent5" w:themeShade="BF"/>
          <w:sz w:val="24"/>
          <w:szCs w:val="24"/>
        </w:rPr>
        <w:t>Take the Word to our neighborhoods and streets:</w:t>
      </w:r>
    </w:p>
    <w:p w14:paraId="03C07F39" w14:textId="77777777" w:rsidR="000A33EE" w:rsidRPr="00F074A3" w:rsidRDefault="000A33EE" w:rsidP="000A33EE">
      <w:pPr>
        <w:rPr>
          <w:rFonts w:asciiTheme="majorHAnsi" w:hAnsiTheme="majorHAnsi"/>
          <w:color w:val="2F5496" w:themeColor="accent5" w:themeShade="BF"/>
          <w:sz w:val="24"/>
          <w:szCs w:val="24"/>
        </w:rPr>
      </w:pPr>
      <w:r w:rsidRPr="00F074A3">
        <w:rPr>
          <w:rFonts w:asciiTheme="majorHAnsi" w:hAnsiTheme="majorHAnsi"/>
          <w:color w:val="2F5496" w:themeColor="accent5" w:themeShade="BF"/>
          <w:sz w:val="24"/>
          <w:szCs w:val="24"/>
        </w:rPr>
        <w:t>shine the light of Christ for all to see!</w:t>
      </w:r>
    </w:p>
    <w:p w14:paraId="0ADD65D5" w14:textId="77777777" w:rsidR="000A33EE" w:rsidRPr="00F074A3" w:rsidRDefault="000A33EE" w:rsidP="000A33EE">
      <w:pPr>
        <w:rPr>
          <w:rFonts w:asciiTheme="majorHAnsi" w:hAnsiTheme="majorHAnsi"/>
          <w:color w:val="2F5496" w:themeColor="accent5" w:themeShade="BF"/>
          <w:sz w:val="24"/>
          <w:szCs w:val="24"/>
        </w:rPr>
      </w:pPr>
      <w:r w:rsidRPr="00F074A3">
        <w:rPr>
          <w:rFonts w:asciiTheme="majorHAnsi" w:hAnsiTheme="majorHAnsi"/>
          <w:color w:val="2F5496" w:themeColor="accent5" w:themeShade="BF"/>
          <w:sz w:val="24"/>
          <w:szCs w:val="24"/>
        </w:rPr>
        <w:t>May we all set out to live in peace and harmony.</w:t>
      </w:r>
    </w:p>
    <w:p w14:paraId="6A9851BA" w14:textId="77777777" w:rsidR="000A33EE" w:rsidRPr="00F074A3" w:rsidRDefault="000A33EE" w:rsidP="000A33EE">
      <w:pPr>
        <w:rPr>
          <w:rFonts w:asciiTheme="majorHAnsi" w:hAnsiTheme="majorHAnsi"/>
          <w:color w:val="2F5496" w:themeColor="accent5" w:themeShade="BF"/>
          <w:sz w:val="24"/>
          <w:szCs w:val="24"/>
        </w:rPr>
      </w:pPr>
      <w:r w:rsidRPr="00F074A3">
        <w:rPr>
          <w:rFonts w:asciiTheme="majorHAnsi" w:hAnsiTheme="majorHAnsi"/>
          <w:color w:val="2F5496" w:themeColor="accent5" w:themeShade="BF"/>
          <w:sz w:val="24"/>
          <w:szCs w:val="24"/>
        </w:rPr>
        <w:t>They will see and sing:</w:t>
      </w:r>
    </w:p>
    <w:p w14:paraId="708432FF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</w:p>
    <w:p w14:paraId="1AA54618" w14:textId="0CC6CEA9" w:rsidR="000A33EE" w:rsidRPr="00346128" w:rsidRDefault="000A33EE" w:rsidP="000A33EE">
      <w:pPr>
        <w:rPr>
          <w:rFonts w:asciiTheme="majorHAnsi" w:hAnsiTheme="majorHAnsi"/>
          <w:b/>
          <w:bCs/>
          <w:color w:val="385623" w:themeColor="accent6" w:themeShade="80"/>
          <w:sz w:val="24"/>
          <w:szCs w:val="24"/>
        </w:rPr>
      </w:pPr>
      <w:r w:rsidRPr="00346128">
        <w:rPr>
          <w:rFonts w:asciiTheme="majorHAnsi" w:hAnsiTheme="majorHAnsi"/>
          <w:b/>
          <w:bCs/>
          <w:color w:val="385623" w:themeColor="accent6" w:themeShade="80"/>
          <w:sz w:val="24"/>
          <w:szCs w:val="24"/>
        </w:rPr>
        <w:t>[Refrain</w:t>
      </w:r>
      <w:r w:rsidR="00BF6ACB" w:rsidRPr="00346128">
        <w:rPr>
          <w:rFonts w:asciiTheme="majorHAnsi" w:hAnsiTheme="majorHAnsi"/>
          <w:b/>
          <w:bCs/>
          <w:color w:val="385623" w:themeColor="accent6" w:themeShade="80"/>
          <w:sz w:val="24"/>
          <w:szCs w:val="24"/>
        </w:rPr>
        <w:t>]</w:t>
      </w:r>
      <w:r w:rsidR="00BF6ACB">
        <w:rPr>
          <w:rFonts w:asciiTheme="majorHAnsi" w:hAnsiTheme="majorHAnsi"/>
          <w:b/>
          <w:bCs/>
          <w:color w:val="385623" w:themeColor="accent6" w:themeShade="80"/>
          <w:sz w:val="24"/>
          <w:szCs w:val="24"/>
        </w:rPr>
        <w:t xml:space="preserve"> - </w:t>
      </w:r>
      <w:r w:rsidR="00BF6ACB" w:rsidRPr="005133CC">
        <w:rPr>
          <w:rFonts w:asciiTheme="majorHAnsi" w:hAnsiTheme="majorHAnsi"/>
          <w:b/>
          <w:bCs/>
          <w:i/>
          <w:iCs/>
          <w:color w:val="385623" w:themeColor="accent6" w:themeShade="80"/>
          <w:sz w:val="24"/>
          <w:szCs w:val="24"/>
        </w:rPr>
        <w:t>All</w:t>
      </w:r>
    </w:p>
    <w:p w14:paraId="517EB819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</w:p>
    <w:p w14:paraId="05696576" w14:textId="163C7E71" w:rsidR="000A33EE" w:rsidRPr="00F348AA" w:rsidRDefault="000A33EE" w:rsidP="000A33EE">
      <w:pPr>
        <w:rPr>
          <w:rFonts w:asciiTheme="majorHAnsi" w:hAnsiTheme="majorHAnsi"/>
          <w:b/>
          <w:bCs/>
          <w:sz w:val="24"/>
          <w:szCs w:val="24"/>
        </w:rPr>
      </w:pPr>
      <w:r w:rsidRPr="00F348AA">
        <w:rPr>
          <w:rFonts w:asciiTheme="majorHAnsi" w:hAnsiTheme="majorHAnsi"/>
          <w:b/>
          <w:bCs/>
          <w:sz w:val="24"/>
          <w:szCs w:val="24"/>
        </w:rPr>
        <w:t>[Verse 3]</w:t>
      </w:r>
      <w:r w:rsidR="00BF6ACB" w:rsidRPr="00F348AA">
        <w:rPr>
          <w:rFonts w:asciiTheme="majorHAnsi" w:hAnsiTheme="majorHAnsi"/>
          <w:b/>
          <w:bCs/>
          <w:sz w:val="24"/>
          <w:szCs w:val="24"/>
        </w:rPr>
        <w:t xml:space="preserve"> - </w:t>
      </w:r>
      <w:r w:rsidR="00BF6ACB" w:rsidRPr="00F348AA">
        <w:rPr>
          <w:rFonts w:asciiTheme="majorHAnsi" w:hAnsiTheme="majorHAnsi"/>
          <w:b/>
          <w:bCs/>
          <w:i/>
          <w:iCs/>
          <w:sz w:val="24"/>
          <w:szCs w:val="24"/>
        </w:rPr>
        <w:t>All</w:t>
      </w:r>
    </w:p>
    <w:p w14:paraId="37661332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Take the Word to the people in despair:</w:t>
      </w:r>
    </w:p>
    <w:p w14:paraId="61FB28E6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shine the light of Christ for all to see!</w:t>
      </w:r>
    </w:p>
    <w:p w14:paraId="7B5CE12F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May our actions and our deeds bring comfort to their needs.</w:t>
      </w:r>
    </w:p>
    <w:p w14:paraId="3537BBEA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And they'll know and sing:</w:t>
      </w:r>
    </w:p>
    <w:p w14:paraId="7CA1487E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</w:p>
    <w:p w14:paraId="52670FE5" w14:textId="2E69476F" w:rsidR="000A33EE" w:rsidRPr="008822C5" w:rsidRDefault="000A33EE" w:rsidP="000A33EE">
      <w:pPr>
        <w:rPr>
          <w:rFonts w:asciiTheme="majorHAnsi" w:hAnsiTheme="majorHAnsi"/>
          <w:b/>
          <w:bCs/>
          <w:i/>
          <w:iCs/>
          <w:sz w:val="24"/>
          <w:szCs w:val="24"/>
        </w:rPr>
      </w:pPr>
      <w:r w:rsidRPr="008822C5">
        <w:rPr>
          <w:rFonts w:asciiTheme="majorHAnsi" w:hAnsiTheme="majorHAnsi"/>
          <w:b/>
          <w:bCs/>
          <w:sz w:val="24"/>
          <w:szCs w:val="24"/>
        </w:rPr>
        <w:t>[Final Refrain]</w:t>
      </w:r>
      <w:r w:rsidR="008822C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8822C5" w:rsidRPr="001653CB">
        <w:rPr>
          <w:rFonts w:asciiTheme="majorHAnsi" w:hAnsiTheme="majorHAnsi"/>
          <w:b/>
          <w:bCs/>
          <w:i/>
          <w:iCs/>
          <w:sz w:val="24"/>
          <w:szCs w:val="24"/>
        </w:rPr>
        <w:t>- All</w:t>
      </w:r>
    </w:p>
    <w:p w14:paraId="56D9A36D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one voice we'll pass the Word along;</w:t>
      </w:r>
    </w:p>
    <w:p w14:paraId="765F6143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one voice, bring justice to the world.</w:t>
      </w:r>
    </w:p>
    <w:p w14:paraId="44235148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And with all the angels we'll spread the goodness of God.</w:t>
      </w:r>
    </w:p>
    <w:p w14:paraId="19F2206F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all power and glory the Word of God.</w:t>
      </w:r>
    </w:p>
    <w:p w14:paraId="78D2FDAA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one voice we'll pass the Word, pass the Word along;</w:t>
      </w:r>
    </w:p>
    <w:p w14:paraId="515A5D91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one voice, bring justice to, justice to the world.</w:t>
      </w:r>
    </w:p>
    <w:p w14:paraId="12C4526E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And with all the angels we'll spread the goodness of God.</w:t>
      </w:r>
    </w:p>
    <w:p w14:paraId="109AF5C5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all power and glory, with all power and glory,</w:t>
      </w:r>
    </w:p>
    <w:p w14:paraId="23D335B3" w14:textId="77777777" w:rsidR="000A33EE" w:rsidRPr="00346128" w:rsidRDefault="000A33EE" w:rsidP="000A33EE">
      <w:pPr>
        <w:rPr>
          <w:rFonts w:asciiTheme="majorHAnsi" w:hAnsiTheme="majorHAnsi"/>
          <w:sz w:val="24"/>
          <w:szCs w:val="24"/>
        </w:rPr>
      </w:pPr>
      <w:r w:rsidRPr="00346128">
        <w:rPr>
          <w:rFonts w:asciiTheme="majorHAnsi" w:hAnsiTheme="majorHAnsi"/>
          <w:sz w:val="24"/>
          <w:szCs w:val="24"/>
        </w:rPr>
        <w:t>with all power and glory the Word of God shall reign,</w:t>
      </w:r>
    </w:p>
    <w:p w14:paraId="718E17B4" w14:textId="77777777" w:rsidR="00346128" w:rsidRDefault="000A33EE" w:rsidP="000A33EE">
      <w:pPr>
        <w:rPr>
          <w:rFonts w:asciiTheme="majorHAnsi" w:hAnsiTheme="majorHAnsi"/>
          <w:sz w:val="32"/>
          <w:szCs w:val="32"/>
        </w:rPr>
        <w:sectPr w:rsidR="00346128" w:rsidSect="00A053F3">
          <w:type w:val="continuous"/>
          <w:pgSz w:w="12240" w:h="15840"/>
          <w:pgMar w:top="568" w:right="1440" w:bottom="1440" w:left="1440" w:header="720" w:footer="720" w:gutter="0"/>
          <w:cols w:space="720"/>
        </w:sectPr>
      </w:pPr>
      <w:r w:rsidRPr="00346128">
        <w:rPr>
          <w:rFonts w:asciiTheme="majorHAnsi" w:hAnsiTheme="majorHAnsi"/>
          <w:sz w:val="24"/>
          <w:szCs w:val="24"/>
        </w:rPr>
        <w:t>shall reign!</w:t>
      </w:r>
    </w:p>
    <w:p w14:paraId="4AA8C329" w14:textId="77777777" w:rsidR="00A04B36" w:rsidRDefault="00A04B36" w:rsidP="00A04B36">
      <w:pPr>
        <w:pStyle w:val="Title"/>
        <w:rPr>
          <w:rFonts w:eastAsia="Times New Roman"/>
          <w:sz w:val="96"/>
          <w:lang w:eastAsia="en-CA"/>
        </w:rPr>
      </w:pPr>
    </w:p>
    <w:p w14:paraId="4753C5D9" w14:textId="77777777" w:rsidR="00A04B36" w:rsidRDefault="00A04B36" w:rsidP="00A04B36">
      <w:pPr>
        <w:pStyle w:val="Title"/>
        <w:rPr>
          <w:rFonts w:eastAsia="Times New Roman"/>
          <w:sz w:val="96"/>
          <w:lang w:eastAsia="en-CA"/>
        </w:rPr>
      </w:pPr>
    </w:p>
    <w:p w14:paraId="73D9FA62" w14:textId="77777777" w:rsidR="00A04B36" w:rsidRDefault="00A04B36" w:rsidP="00A04B36">
      <w:pPr>
        <w:pStyle w:val="Title"/>
        <w:rPr>
          <w:rFonts w:eastAsia="Times New Roman"/>
          <w:sz w:val="96"/>
          <w:lang w:eastAsia="en-CA"/>
        </w:rPr>
      </w:pPr>
    </w:p>
    <w:p w14:paraId="0C6778AB" w14:textId="77777777" w:rsidR="00A04B36" w:rsidRPr="00D810AF" w:rsidRDefault="00A04B36" w:rsidP="00A04B36">
      <w:pPr>
        <w:pStyle w:val="Title"/>
        <w:jc w:val="center"/>
        <w:rPr>
          <w:rFonts w:eastAsia="Times New Roman"/>
          <w:sz w:val="96"/>
          <w:lang w:eastAsia="en-CA"/>
        </w:rPr>
      </w:pPr>
    </w:p>
    <w:p w14:paraId="34D7F3CE" w14:textId="5ACFCA0B" w:rsidR="00A04B36" w:rsidRPr="00D810AF" w:rsidRDefault="00000000" w:rsidP="00781AC3">
      <w:pPr>
        <w:pStyle w:val="Heading1"/>
        <w:jc w:val="center"/>
        <w:rPr>
          <w:rFonts w:eastAsia="Times New Roman"/>
          <w:sz w:val="144"/>
          <w:szCs w:val="144"/>
          <w:lang w:eastAsia="en-CA"/>
        </w:rPr>
      </w:pPr>
      <w:hyperlink w:anchor="_top" w:history="1">
        <w:bookmarkStart w:id="119" w:name="_Toc186886660"/>
        <w:r w:rsidR="00A04B36" w:rsidRPr="00D810AF">
          <w:rPr>
            <w:rStyle w:val="Hyperlink"/>
            <w:rFonts w:eastAsia="Times New Roman"/>
            <w:sz w:val="144"/>
            <w:szCs w:val="144"/>
            <w:u w:val="none"/>
            <w:lang w:eastAsia="en-CA"/>
          </w:rPr>
          <w:t>SPANISH SONGS</w:t>
        </w:r>
        <w:bookmarkEnd w:id="119"/>
      </w:hyperlink>
    </w:p>
    <w:p w14:paraId="03D59C40" w14:textId="77777777" w:rsidR="00A04B36" w:rsidRDefault="00A04B36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</w:p>
    <w:p w14:paraId="29D42554" w14:textId="77777777" w:rsidR="00A04B36" w:rsidRDefault="00A04B36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rPr>
          <w:sz w:val="40"/>
          <w:szCs w:val="40"/>
        </w:rPr>
        <w:br w:type="page"/>
      </w:r>
    </w:p>
    <w:p w14:paraId="159C45E3" w14:textId="2E98752E" w:rsidR="00C31179" w:rsidRPr="00FA118E" w:rsidRDefault="00000000" w:rsidP="00C31179">
      <w:pPr>
        <w:pStyle w:val="Heading1"/>
        <w:rPr>
          <w:sz w:val="48"/>
          <w:szCs w:val="48"/>
        </w:rPr>
      </w:pPr>
      <w:hyperlink w:anchor="_top" w:history="1">
        <w:bookmarkStart w:id="120" w:name="_Toc186886661"/>
        <w:r w:rsidR="00C31179" w:rsidRPr="00FA118E">
          <w:rPr>
            <w:rStyle w:val="Hyperlink"/>
            <w:sz w:val="48"/>
            <w:szCs w:val="48"/>
            <w:u w:val="none"/>
          </w:rPr>
          <w:t>DIOS TE SALVE, MARIA</w:t>
        </w:r>
        <w:bookmarkEnd w:id="120"/>
      </w:hyperlink>
    </w:p>
    <w:p w14:paraId="2731E0B2" w14:textId="77777777" w:rsidR="00C31179" w:rsidRDefault="00C31179" w:rsidP="00C31179">
      <w:pPr>
        <w:pStyle w:val="HTMLPreformatted"/>
      </w:pPr>
    </w:p>
    <w:p w14:paraId="3F85CE3A" w14:textId="4413B677" w:rsidR="00C31179" w:rsidRPr="00345DC6" w:rsidRDefault="00C31179" w:rsidP="00C31179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sz w:val="32"/>
          <w:szCs w:val="32"/>
        </w:rPr>
        <w:t xml:space="preserve">Dios te salve, Maria. 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Llena eres de gracia: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 xml:space="preserve">El Sefior es contigo. Y bendita tü eres entre todas las mujeres 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 xml:space="preserve">Y bendito es el fruto de tu vientre: 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 xml:space="preserve">Jesus. 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</w:r>
    </w:p>
    <w:p w14:paraId="28CCBD7F" w14:textId="77777777" w:rsidR="00F90DBC" w:rsidRDefault="00C31179" w:rsidP="00C31179">
      <w:pPr>
        <w:rPr>
          <w:rFonts w:asciiTheme="majorHAnsi" w:hAnsiTheme="majorHAnsi"/>
          <w:sz w:val="32"/>
          <w:szCs w:val="32"/>
        </w:rPr>
      </w:pPr>
      <w:r w:rsidRPr="00D60CE8">
        <w:rPr>
          <w:rFonts w:asciiTheme="majorHAnsi" w:hAnsiTheme="majorHAnsi"/>
          <w:sz w:val="32"/>
          <w:szCs w:val="32"/>
        </w:rPr>
        <w:t xml:space="preserve">Santa Maria, Madre de Dios, </w:t>
      </w:r>
      <w:r w:rsidRPr="00D60CE8">
        <w:rPr>
          <w:rFonts w:asciiTheme="majorHAnsi" w:hAnsiTheme="majorHAnsi"/>
          <w:sz w:val="32"/>
          <w:szCs w:val="32"/>
        </w:rPr>
        <w:br/>
        <w:t xml:space="preserve">ruega por nosotros pecadores, </w:t>
      </w:r>
      <w:r w:rsidRPr="00D60CE8">
        <w:rPr>
          <w:rFonts w:asciiTheme="majorHAnsi" w:hAnsiTheme="majorHAnsi"/>
          <w:sz w:val="32"/>
          <w:szCs w:val="32"/>
        </w:rPr>
        <w:br/>
        <w:t xml:space="preserve">ahora y en la hora de nuestra muerte. </w:t>
      </w:r>
      <w:r w:rsidRPr="00D60CE8">
        <w:rPr>
          <w:rFonts w:asciiTheme="majorHAnsi" w:hAnsiTheme="majorHAnsi"/>
          <w:sz w:val="32"/>
          <w:szCs w:val="32"/>
        </w:rPr>
        <w:br/>
        <w:t>Amén.</w:t>
      </w:r>
    </w:p>
    <w:p w14:paraId="64680B23" w14:textId="77777777" w:rsidR="00F90DBC" w:rsidRDefault="00F90DBC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br w:type="page"/>
      </w:r>
    </w:p>
    <w:p w14:paraId="06802BB7" w14:textId="29D87C8F" w:rsidR="00F90DBC" w:rsidRPr="00FA118E" w:rsidRDefault="00000000" w:rsidP="00F90DBC">
      <w:pPr>
        <w:pStyle w:val="Heading1"/>
        <w:rPr>
          <w:sz w:val="48"/>
          <w:szCs w:val="48"/>
        </w:rPr>
      </w:pPr>
      <w:hyperlink w:anchor="_top" w:history="1">
        <w:bookmarkStart w:id="121" w:name="_Toc186886662"/>
        <w:r w:rsidR="00F90DBC" w:rsidRPr="00FA118E">
          <w:rPr>
            <w:rStyle w:val="Hyperlink"/>
            <w:sz w:val="48"/>
            <w:szCs w:val="48"/>
            <w:u w:val="none"/>
          </w:rPr>
          <w:t>DIOS TE SALVE, MARIA</w:t>
        </w:r>
      </w:hyperlink>
      <w:r w:rsidR="00F90DBC">
        <w:rPr>
          <w:rStyle w:val="Hyperlink"/>
          <w:sz w:val="48"/>
          <w:szCs w:val="48"/>
          <w:u w:val="none"/>
        </w:rPr>
        <w:t xml:space="preserve"> (v2)</w:t>
      </w:r>
      <w:bookmarkEnd w:id="121"/>
    </w:p>
    <w:p w14:paraId="7E19B177" w14:textId="77777777" w:rsidR="00F90DBC" w:rsidRDefault="00F90DBC" w:rsidP="00F90DBC">
      <w:pPr>
        <w:pStyle w:val="HTMLPreformatted"/>
      </w:pPr>
    </w:p>
    <w:p w14:paraId="4CED566C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Dios te salve María</w:t>
      </w:r>
    </w:p>
    <w:p w14:paraId="481955AF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Llena eres de gracia</w:t>
      </w:r>
    </w:p>
    <w:p w14:paraId="0EF8FC5C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El señor es contigo</w:t>
      </w:r>
    </w:p>
    <w:p w14:paraId="00F60A7A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Y bendita tú eres</w:t>
      </w:r>
    </w:p>
    <w:p w14:paraId="79FC8E82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</w:p>
    <w:p w14:paraId="68F4072A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Entre todas las mujeres</w:t>
      </w:r>
    </w:p>
    <w:p w14:paraId="74C3B7E3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Entre todas las mujeres</w:t>
      </w:r>
    </w:p>
    <w:p w14:paraId="1372734F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Y bendito es el fruto</w:t>
      </w:r>
    </w:p>
    <w:p w14:paraId="28BE4A49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De tu vientre Jesús</w:t>
      </w:r>
    </w:p>
    <w:p w14:paraId="273488EB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</w:p>
    <w:p w14:paraId="25757444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Santa María, madre de Dios</w:t>
      </w:r>
    </w:p>
    <w:p w14:paraId="25FA26D4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Ruega por nosotros</w:t>
      </w:r>
    </w:p>
    <w:p w14:paraId="08B0497E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Por nosotros pecadores</w:t>
      </w:r>
    </w:p>
    <w:p w14:paraId="6E001C45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</w:p>
    <w:p w14:paraId="1549776F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Ahora y en la hora</w:t>
      </w:r>
    </w:p>
    <w:p w14:paraId="3E77943F" w14:textId="77777777" w:rsidR="009811B5" w:rsidRPr="009811B5" w:rsidRDefault="009811B5" w:rsidP="009811B5">
      <w:pPr>
        <w:rPr>
          <w:rFonts w:asciiTheme="majorHAnsi" w:hAnsiTheme="majorHAnsi"/>
          <w:sz w:val="32"/>
          <w:szCs w:val="32"/>
        </w:rPr>
      </w:pPr>
      <w:r w:rsidRPr="009811B5">
        <w:rPr>
          <w:rFonts w:asciiTheme="majorHAnsi" w:hAnsiTheme="majorHAnsi"/>
          <w:sz w:val="32"/>
          <w:szCs w:val="32"/>
        </w:rPr>
        <w:t>Ahora y en la hora</w:t>
      </w:r>
    </w:p>
    <w:p w14:paraId="25FDD334" w14:textId="0C7F1433" w:rsidR="00C31179" w:rsidRDefault="009811B5" w:rsidP="009811B5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 w:rsidRPr="009811B5">
        <w:rPr>
          <w:rFonts w:asciiTheme="majorHAnsi" w:hAnsiTheme="majorHAnsi"/>
          <w:sz w:val="32"/>
          <w:szCs w:val="32"/>
        </w:rPr>
        <w:t>De nuestra muerte, amén</w:t>
      </w:r>
      <w:r w:rsidR="00C31179">
        <w:rPr>
          <w:sz w:val="40"/>
          <w:szCs w:val="40"/>
        </w:rPr>
        <w:br w:type="page"/>
      </w:r>
    </w:p>
    <w:p w14:paraId="1C990DE4" w14:textId="094C4B02" w:rsidR="00EB5B5E" w:rsidRPr="00DB7BF2" w:rsidRDefault="00000000" w:rsidP="00EB5B5E">
      <w:pPr>
        <w:pStyle w:val="NormalWeb"/>
        <w:spacing w:before="0" w:beforeAutospacing="0" w:after="0" w:afterAutospacing="0" w:line="276" w:lineRule="auto"/>
        <w:ind w:right="225"/>
        <w:textAlignment w:val="baseline"/>
        <w:rPr>
          <w:rStyle w:val="Hyperlink"/>
          <w:rFonts w:asciiTheme="majorHAnsi" w:eastAsiaTheme="majorEastAsia" w:hAnsiTheme="majorHAnsi" w:cstheme="majorBidi"/>
          <w:sz w:val="48"/>
          <w:szCs w:val="48"/>
          <w:u w:val="none"/>
          <w:shd w:val="clear" w:color="auto" w:fill="FFFFFF"/>
          <w:lang w:val="en-US" w:eastAsia="en-US"/>
        </w:rPr>
      </w:pPr>
      <w:hyperlink w:anchor="_top" w:history="1">
        <w:r w:rsidR="00EB5B5E" w:rsidRPr="00DB7BF2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  <w:shd w:val="clear" w:color="auto" w:fill="FFFFFF"/>
            <w:lang w:val="en-US" w:eastAsia="en-US"/>
          </w:rPr>
          <w:t>IESU, PANIS VITAE</w:t>
        </w:r>
      </w:hyperlink>
    </w:p>
    <w:p w14:paraId="36B69402" w14:textId="77777777" w:rsidR="00EB5B5E" w:rsidRDefault="00EB5B5E" w:rsidP="00EB5B5E">
      <w:pPr>
        <w:pStyle w:val="NormalWeb"/>
        <w:spacing w:before="0" w:beforeAutospacing="0" w:after="0" w:afterAutospacing="0" w:line="276" w:lineRule="auto"/>
        <w:ind w:right="225"/>
        <w:textAlignment w:val="baseline"/>
        <w:rPr>
          <w:rFonts w:ascii="Verdana" w:hAnsi="Verdana" w:cs="Arial"/>
          <w:b/>
          <w:bCs/>
          <w:color w:val="000000"/>
          <w:sz w:val="28"/>
          <w:szCs w:val="28"/>
        </w:rPr>
      </w:pPr>
    </w:p>
    <w:p w14:paraId="1558E2B3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b/>
          <w:bCs/>
          <w:sz w:val="32"/>
          <w:szCs w:val="32"/>
        </w:rPr>
        <w:t>REFRAIN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Iesu, Panis Vitae, Donum Patris.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Iesu, Fons Vitae, Fons Vitae Aquae.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Cibus et potus noster, cibus et potus noster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in itinere, in itinere ad domum Dei.</w:t>
      </w:r>
    </w:p>
    <w:p w14:paraId="0DFDBBEE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</w:p>
    <w:p w14:paraId="5A1F5733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b/>
          <w:bCs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b/>
          <w:bCs/>
          <w:sz w:val="32"/>
          <w:szCs w:val="32"/>
        </w:rPr>
        <w:t>I</w:t>
      </w:r>
    </w:p>
    <w:p w14:paraId="7F613323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sz w:val="32"/>
          <w:szCs w:val="32"/>
        </w:rPr>
        <w:t>Mula sa lupa, sumibol kang masigla,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matapos kang yurakan ng mga masasama.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Sumilang ang liwanag ng mga nawawala,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Tinapay ng Buhay, Pagkain ng dukha. (REFRAIN)</w:t>
      </w:r>
    </w:p>
    <w:p w14:paraId="4EF3D055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b/>
          <w:bCs/>
          <w:sz w:val="32"/>
          <w:szCs w:val="32"/>
        </w:rPr>
      </w:pPr>
    </w:p>
    <w:p w14:paraId="7A8C2837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b/>
          <w:bCs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b/>
          <w:bCs/>
          <w:sz w:val="32"/>
          <w:szCs w:val="32"/>
        </w:rPr>
        <w:t>II</w:t>
      </w:r>
    </w:p>
    <w:p w14:paraId="6DEFAFED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sz w:val="32"/>
          <w:szCs w:val="32"/>
        </w:rPr>
        <w:t>Jesus, Food divine, be our strength each day,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so we don’t tire as we witness to your love and care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to those in greater need, both near and far away.</w:t>
      </w:r>
      <w:r w:rsidRPr="00345DC6">
        <w:rPr>
          <w:rFonts w:asciiTheme="majorHAnsi" w:eastAsiaTheme="minorHAnsi" w:hAnsiTheme="majorHAnsi" w:cstheme="minorBidi"/>
          <w:sz w:val="32"/>
          <w:szCs w:val="32"/>
        </w:rPr>
        <w:br/>
        <w:t>May we lead them back to you, all those who’ve gone astray. (REFRAIN)</w:t>
      </w:r>
    </w:p>
    <w:p w14:paraId="1F3D114F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</w:p>
    <w:p w14:paraId="04CDC112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b/>
          <w:bCs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b/>
          <w:bCs/>
          <w:sz w:val="32"/>
          <w:szCs w:val="32"/>
        </w:rPr>
        <w:t>III</w:t>
      </w:r>
    </w:p>
    <w:p w14:paraId="647479F2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sz w:val="32"/>
          <w:szCs w:val="32"/>
        </w:rPr>
        <w:t>Pagkain ng buhay, handog ng Ama,</w:t>
      </w:r>
    </w:p>
    <w:p w14:paraId="637731C6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sz w:val="32"/>
          <w:szCs w:val="32"/>
        </w:rPr>
        <w:t>Bukal ka ng buhay, batis ng biyaya.</w:t>
      </w:r>
    </w:p>
    <w:p w14:paraId="6EBD523E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sz w:val="32"/>
          <w:szCs w:val="32"/>
        </w:rPr>
        <w:t>Maging pagkain samin at inumin ng tanan,</w:t>
      </w:r>
    </w:p>
    <w:p w14:paraId="70090224" w14:textId="77777777" w:rsidR="00EB5B5E" w:rsidRPr="00345DC6" w:rsidRDefault="00EB5B5E" w:rsidP="00345DC6">
      <w:pPr>
        <w:pStyle w:val="HTMLPreformatted"/>
        <w:rPr>
          <w:rFonts w:asciiTheme="majorHAnsi" w:eastAsiaTheme="minorHAnsi" w:hAnsiTheme="majorHAnsi" w:cstheme="minorBidi"/>
          <w:sz w:val="32"/>
          <w:szCs w:val="32"/>
        </w:rPr>
      </w:pPr>
      <w:r w:rsidRPr="00345DC6">
        <w:rPr>
          <w:rFonts w:asciiTheme="majorHAnsi" w:eastAsiaTheme="minorHAnsi" w:hAnsiTheme="majorHAnsi" w:cstheme="minorBidi"/>
          <w:sz w:val="32"/>
          <w:szCs w:val="32"/>
        </w:rPr>
        <w:t xml:space="preserve">Sa paglalakbay namin sa tahanan ng Ama. </w:t>
      </w:r>
    </w:p>
    <w:p w14:paraId="144E582A" w14:textId="77777777" w:rsidR="00EB5B5E" w:rsidRPr="00345DC6" w:rsidRDefault="00EB5B5E">
      <w:pPr>
        <w:rPr>
          <w:rFonts w:cs="Arial"/>
          <w:color w:val="000000"/>
          <w:sz w:val="32"/>
          <w:szCs w:val="36"/>
          <w:shd w:val="clear" w:color="auto" w:fill="FFFFFF"/>
        </w:rPr>
      </w:pPr>
      <w:r w:rsidRPr="00345DC6">
        <w:rPr>
          <w:rFonts w:cs="Arial"/>
          <w:color w:val="000000"/>
          <w:sz w:val="32"/>
          <w:szCs w:val="36"/>
          <w:shd w:val="clear" w:color="auto" w:fill="FFFFFF"/>
        </w:rPr>
        <w:br w:type="page"/>
      </w:r>
    </w:p>
    <w:p w14:paraId="121BA879" w14:textId="7B0583EE" w:rsidR="00021729" w:rsidRPr="003B26FF" w:rsidRDefault="00000000" w:rsidP="00021729">
      <w:pPr>
        <w:pStyle w:val="Heading1"/>
        <w:rPr>
          <w:sz w:val="52"/>
          <w:szCs w:val="52"/>
          <w:shd w:val="clear" w:color="auto" w:fill="FFFFFF"/>
        </w:rPr>
      </w:pPr>
      <w:hyperlink w:anchor="_top" w:history="1">
        <w:bookmarkStart w:id="122" w:name="_Toc186886663"/>
        <w:r w:rsidR="008A598D" w:rsidRPr="003B26FF">
          <w:rPr>
            <w:rStyle w:val="Hyperlink"/>
            <w:sz w:val="52"/>
            <w:szCs w:val="52"/>
            <w:u w:val="none"/>
            <w:shd w:val="clear" w:color="auto" w:fill="FFFFFF"/>
          </w:rPr>
          <w:t>SALVE REGI</w:t>
        </w:r>
      </w:hyperlink>
      <w:r w:rsidR="00FE01BE" w:rsidRPr="003B26FF">
        <w:rPr>
          <w:rStyle w:val="Hyperlink"/>
          <w:sz w:val="52"/>
          <w:szCs w:val="52"/>
          <w:u w:val="none"/>
          <w:shd w:val="clear" w:color="auto" w:fill="FFFFFF"/>
        </w:rPr>
        <w:t>NA</w:t>
      </w:r>
      <w:bookmarkEnd w:id="122"/>
    </w:p>
    <w:p w14:paraId="589984BB" w14:textId="77777777" w:rsidR="00021729" w:rsidRPr="00715316" w:rsidRDefault="00021729" w:rsidP="00021729"/>
    <w:p w14:paraId="1485E802" w14:textId="77777777" w:rsidR="00021729" w:rsidRPr="00715316" w:rsidRDefault="00021729" w:rsidP="00021729"/>
    <w:p w14:paraId="7DB18C89" w14:textId="77777777" w:rsidR="00DA2FDB" w:rsidRDefault="00021729" w:rsidP="00021729">
      <w:pPr>
        <w:rPr>
          <w:rFonts w:asciiTheme="majorHAnsi" w:hAnsiTheme="majorHAnsi"/>
          <w:sz w:val="36"/>
          <w:szCs w:val="36"/>
        </w:rPr>
      </w:pPr>
      <w:r w:rsidRPr="00610D9A">
        <w:rPr>
          <w:rFonts w:asciiTheme="majorHAnsi" w:hAnsiTheme="majorHAnsi"/>
          <w:sz w:val="36"/>
          <w:szCs w:val="36"/>
        </w:rPr>
        <w:t>Salve Regi-na,</w:t>
      </w:r>
      <w:r w:rsidRPr="00610D9A">
        <w:rPr>
          <w:rFonts w:asciiTheme="majorHAnsi" w:hAnsiTheme="majorHAnsi"/>
          <w:sz w:val="26"/>
          <w:szCs w:val="36"/>
        </w:rPr>
        <w:t> </w:t>
      </w:r>
      <w:r w:rsidRPr="00610D9A">
        <w:rPr>
          <w:rFonts w:asciiTheme="majorHAnsi" w:hAnsiTheme="majorHAnsi"/>
          <w:sz w:val="36"/>
          <w:szCs w:val="36"/>
        </w:rPr>
        <w:br/>
      </w:r>
      <w:r w:rsidR="00DA2FDB">
        <w:rPr>
          <w:rFonts w:asciiTheme="majorHAnsi" w:hAnsiTheme="majorHAnsi"/>
          <w:sz w:val="36"/>
          <w:szCs w:val="36"/>
        </w:rPr>
        <w:t xml:space="preserve">  </w:t>
      </w:r>
      <w:r w:rsidRPr="00610D9A">
        <w:rPr>
          <w:rFonts w:asciiTheme="majorHAnsi" w:hAnsiTheme="majorHAnsi"/>
          <w:sz w:val="36"/>
          <w:szCs w:val="36"/>
        </w:rPr>
        <w:t>Mater Misericor-diae</w:t>
      </w:r>
      <w:r w:rsidRPr="00610D9A">
        <w:rPr>
          <w:rFonts w:asciiTheme="majorHAnsi" w:hAnsiTheme="majorHAnsi"/>
          <w:sz w:val="36"/>
          <w:szCs w:val="36"/>
        </w:rPr>
        <w:br/>
        <w:t>Vita dulce-do</w:t>
      </w:r>
      <w:r w:rsidRPr="00610D9A">
        <w:rPr>
          <w:rFonts w:asciiTheme="majorHAnsi" w:hAnsiTheme="majorHAnsi"/>
          <w:sz w:val="26"/>
          <w:szCs w:val="36"/>
        </w:rPr>
        <w:t> </w:t>
      </w:r>
      <w:r w:rsidRPr="00610D9A">
        <w:rPr>
          <w:rFonts w:asciiTheme="majorHAnsi" w:hAnsiTheme="majorHAnsi"/>
          <w:sz w:val="36"/>
          <w:szCs w:val="36"/>
        </w:rPr>
        <w:br/>
      </w:r>
      <w:r w:rsidR="00DA2FDB">
        <w:rPr>
          <w:rFonts w:asciiTheme="majorHAnsi" w:hAnsiTheme="majorHAnsi"/>
          <w:sz w:val="36"/>
          <w:szCs w:val="36"/>
        </w:rPr>
        <w:t xml:space="preserve">  </w:t>
      </w:r>
      <w:r w:rsidRPr="00610D9A">
        <w:rPr>
          <w:rFonts w:asciiTheme="majorHAnsi" w:hAnsiTheme="majorHAnsi"/>
          <w:sz w:val="36"/>
          <w:szCs w:val="36"/>
        </w:rPr>
        <w:t>et spes nostra sa-lve</w:t>
      </w:r>
      <w:r w:rsidRPr="00610D9A">
        <w:rPr>
          <w:rFonts w:asciiTheme="majorHAnsi" w:hAnsiTheme="majorHAnsi"/>
          <w:sz w:val="36"/>
          <w:szCs w:val="36"/>
        </w:rPr>
        <w:br/>
        <w:t>Ad te clamamus,</w:t>
      </w:r>
      <w:r w:rsidRPr="00610D9A">
        <w:rPr>
          <w:rFonts w:asciiTheme="majorHAnsi" w:hAnsiTheme="majorHAnsi"/>
          <w:sz w:val="26"/>
          <w:szCs w:val="36"/>
        </w:rPr>
        <w:t> </w:t>
      </w:r>
      <w:r w:rsidRPr="00610D9A">
        <w:rPr>
          <w:rFonts w:asciiTheme="majorHAnsi" w:hAnsiTheme="majorHAnsi"/>
          <w:sz w:val="36"/>
          <w:szCs w:val="36"/>
        </w:rPr>
        <w:br/>
      </w:r>
      <w:r w:rsidR="00DA2FDB">
        <w:rPr>
          <w:rFonts w:asciiTheme="majorHAnsi" w:hAnsiTheme="majorHAnsi"/>
          <w:sz w:val="36"/>
          <w:szCs w:val="36"/>
        </w:rPr>
        <w:t xml:space="preserve">  </w:t>
      </w:r>
      <w:r w:rsidRPr="00610D9A">
        <w:rPr>
          <w:rFonts w:asciiTheme="majorHAnsi" w:hAnsiTheme="majorHAnsi"/>
          <w:sz w:val="36"/>
          <w:szCs w:val="36"/>
        </w:rPr>
        <w:t>exsules fili-i Hevae</w:t>
      </w:r>
      <w:r w:rsidRPr="00610D9A">
        <w:rPr>
          <w:rFonts w:asciiTheme="majorHAnsi" w:hAnsiTheme="majorHAnsi"/>
          <w:sz w:val="26"/>
          <w:szCs w:val="36"/>
        </w:rPr>
        <w:t> </w:t>
      </w:r>
      <w:r w:rsidRPr="00610D9A">
        <w:rPr>
          <w:rFonts w:asciiTheme="majorHAnsi" w:hAnsiTheme="majorHAnsi"/>
          <w:sz w:val="36"/>
          <w:szCs w:val="36"/>
        </w:rPr>
        <w:br/>
        <w:t>Ad te suspiramus,</w:t>
      </w:r>
      <w:r w:rsidRPr="00610D9A">
        <w:rPr>
          <w:rFonts w:asciiTheme="majorHAnsi" w:hAnsiTheme="majorHAnsi"/>
          <w:sz w:val="26"/>
          <w:szCs w:val="36"/>
        </w:rPr>
        <w:t> </w:t>
      </w:r>
      <w:r w:rsidRPr="00610D9A">
        <w:rPr>
          <w:rFonts w:asciiTheme="majorHAnsi" w:hAnsiTheme="majorHAnsi"/>
          <w:sz w:val="36"/>
          <w:szCs w:val="36"/>
        </w:rPr>
        <w:br/>
      </w:r>
      <w:r w:rsidR="00DA2FDB">
        <w:rPr>
          <w:rFonts w:asciiTheme="majorHAnsi" w:hAnsiTheme="majorHAnsi"/>
          <w:sz w:val="36"/>
          <w:szCs w:val="36"/>
        </w:rPr>
        <w:t xml:space="preserve">  </w:t>
      </w:r>
      <w:r w:rsidRPr="00610D9A">
        <w:rPr>
          <w:rFonts w:asciiTheme="majorHAnsi" w:hAnsiTheme="majorHAnsi"/>
          <w:sz w:val="36"/>
          <w:szCs w:val="36"/>
        </w:rPr>
        <w:t>gementes et flentes-</w:t>
      </w:r>
      <w:r w:rsidRPr="00610D9A">
        <w:rPr>
          <w:rFonts w:asciiTheme="majorHAnsi" w:hAnsiTheme="majorHAnsi"/>
          <w:sz w:val="36"/>
          <w:szCs w:val="36"/>
        </w:rPr>
        <w:br/>
        <w:t>In hac lacrimarum val-le</w:t>
      </w:r>
      <w:r w:rsidRPr="00610D9A">
        <w:rPr>
          <w:rFonts w:asciiTheme="majorHAnsi" w:hAnsiTheme="majorHAnsi"/>
          <w:sz w:val="26"/>
          <w:szCs w:val="36"/>
        </w:rPr>
        <w:t> </w:t>
      </w:r>
      <w:r w:rsidRPr="00610D9A">
        <w:rPr>
          <w:rFonts w:asciiTheme="majorHAnsi" w:hAnsiTheme="majorHAnsi"/>
          <w:sz w:val="36"/>
          <w:szCs w:val="36"/>
        </w:rPr>
        <w:br/>
      </w:r>
    </w:p>
    <w:p w14:paraId="7F5DBF75" w14:textId="77777777" w:rsidR="00C367A7" w:rsidRDefault="00021729" w:rsidP="00021729">
      <w:pPr>
        <w:rPr>
          <w:rFonts w:asciiTheme="majorHAnsi" w:hAnsiTheme="majorHAnsi"/>
          <w:sz w:val="36"/>
          <w:szCs w:val="36"/>
        </w:rPr>
      </w:pPr>
      <w:r w:rsidRPr="00610D9A">
        <w:rPr>
          <w:rFonts w:asciiTheme="majorHAnsi" w:hAnsiTheme="majorHAnsi"/>
          <w:sz w:val="36"/>
          <w:szCs w:val="36"/>
        </w:rPr>
        <w:t>Eia, ergo-, advocata nostra</w:t>
      </w:r>
      <w:r w:rsidRPr="00610D9A">
        <w:rPr>
          <w:rFonts w:asciiTheme="majorHAnsi" w:hAnsiTheme="majorHAnsi"/>
          <w:sz w:val="26"/>
          <w:szCs w:val="36"/>
        </w:rPr>
        <w:t> </w:t>
      </w:r>
      <w:r w:rsidRPr="00610D9A">
        <w:rPr>
          <w:rFonts w:asciiTheme="majorHAnsi" w:hAnsiTheme="majorHAnsi"/>
          <w:sz w:val="36"/>
          <w:szCs w:val="36"/>
        </w:rPr>
        <w:br/>
        <w:t xml:space="preserve">illos tuos- misericordes oculos- </w:t>
      </w:r>
    </w:p>
    <w:p w14:paraId="2DD6522F" w14:textId="35CB07F7" w:rsidR="007514A4" w:rsidRPr="00610D9A" w:rsidRDefault="00C367A7" w:rsidP="00021729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  </w:t>
      </w:r>
      <w:r w:rsidR="00021729" w:rsidRPr="00610D9A">
        <w:rPr>
          <w:rFonts w:asciiTheme="majorHAnsi" w:hAnsiTheme="majorHAnsi"/>
          <w:sz w:val="36"/>
          <w:szCs w:val="36"/>
        </w:rPr>
        <w:t>ad nos conver-te</w:t>
      </w:r>
      <w:r w:rsidR="00021729" w:rsidRPr="00610D9A">
        <w:rPr>
          <w:rFonts w:asciiTheme="majorHAnsi" w:hAnsiTheme="majorHAnsi"/>
          <w:sz w:val="36"/>
          <w:szCs w:val="36"/>
        </w:rPr>
        <w:br/>
        <w:t>Et Iesum-, benedictum fructum ventris tui</w:t>
      </w:r>
      <w:r w:rsidR="00021729" w:rsidRPr="00610D9A">
        <w:rPr>
          <w:rFonts w:asciiTheme="majorHAnsi" w:hAnsiTheme="majorHAnsi"/>
          <w:sz w:val="26"/>
          <w:szCs w:val="36"/>
        </w:rPr>
        <w:t> </w:t>
      </w:r>
      <w:r w:rsidR="00021729" w:rsidRPr="00610D9A">
        <w:rPr>
          <w:rFonts w:asciiTheme="majorHAnsi" w:hAnsiTheme="majorHAnsi"/>
          <w:sz w:val="36"/>
          <w:szCs w:val="36"/>
        </w:rPr>
        <w:br/>
        <w:t>Nobis- post hoc exsilium ostende</w:t>
      </w:r>
      <w:r w:rsidR="00021729" w:rsidRPr="00610D9A">
        <w:rPr>
          <w:rFonts w:asciiTheme="majorHAnsi" w:hAnsiTheme="majorHAnsi"/>
          <w:sz w:val="36"/>
          <w:szCs w:val="36"/>
        </w:rPr>
        <w:br/>
        <w:t>O-- clemens, O--- pia, O-- O dulcis, Virgo- Mari-a</w:t>
      </w:r>
    </w:p>
    <w:p w14:paraId="4985E9F5" w14:textId="77777777" w:rsidR="007514A4" w:rsidRPr="001448E9" w:rsidRDefault="007514A4">
      <w:pPr>
        <w:rPr>
          <w:rFonts w:asciiTheme="majorHAnsi" w:hAnsiTheme="majorHAnsi"/>
          <w:sz w:val="32"/>
          <w:szCs w:val="32"/>
        </w:rPr>
      </w:pPr>
      <w:r w:rsidRPr="001448E9">
        <w:rPr>
          <w:rFonts w:asciiTheme="majorHAnsi" w:hAnsiTheme="majorHAnsi"/>
          <w:sz w:val="32"/>
          <w:szCs w:val="32"/>
        </w:rPr>
        <w:br w:type="page"/>
      </w:r>
    </w:p>
    <w:p w14:paraId="549DF3C9" w14:textId="153A7D31" w:rsidR="007514A4" w:rsidRPr="00D60CE8" w:rsidRDefault="007514A4" w:rsidP="007514A4">
      <w:pPr>
        <w:pStyle w:val="HTMLPreformatted"/>
        <w:rPr>
          <w:rFonts w:asciiTheme="majorHAnsi" w:hAnsiTheme="majorHAnsi"/>
          <w:sz w:val="32"/>
          <w:szCs w:val="32"/>
        </w:rPr>
      </w:pPr>
      <w:r w:rsidRPr="00D60CE8">
        <w:rPr>
          <w:rFonts w:asciiTheme="majorHAnsi" w:hAnsiTheme="majorHAnsi"/>
          <w:sz w:val="32"/>
          <w:szCs w:val="32"/>
        </w:rPr>
        <w:lastRenderedPageBreak/>
        <w:t xml:space="preserve"> </w:t>
      </w:r>
    </w:p>
    <w:p w14:paraId="54708EF9" w14:textId="77777777" w:rsidR="00021729" w:rsidRPr="002D3825" w:rsidRDefault="00021729" w:rsidP="00021729">
      <w:pPr>
        <w:rPr>
          <w:rFonts w:cs="Arial"/>
          <w:color w:val="000000"/>
          <w:sz w:val="32"/>
          <w:szCs w:val="36"/>
          <w:shd w:val="clear" w:color="auto" w:fill="FFFFFF"/>
        </w:rPr>
      </w:pPr>
    </w:p>
    <w:p w14:paraId="273297E2" w14:textId="2ED1A650" w:rsidR="00752285" w:rsidRPr="002D3825" w:rsidRDefault="00000000" w:rsidP="00752285">
      <w:pPr>
        <w:pStyle w:val="Heading1"/>
        <w:jc w:val="center"/>
        <w:rPr>
          <w:rFonts w:eastAsia="Times New Roman"/>
          <w:sz w:val="144"/>
          <w:szCs w:val="144"/>
          <w:lang w:eastAsia="en-CA"/>
        </w:rPr>
      </w:pPr>
      <w:hyperlink w:anchor="_top" w:history="1">
        <w:bookmarkStart w:id="123" w:name="_Toc186886664"/>
        <w:r w:rsidR="00752285" w:rsidRPr="002D3825">
          <w:rPr>
            <w:rStyle w:val="Hyperlink"/>
            <w:rFonts w:eastAsia="Times New Roman"/>
            <w:sz w:val="144"/>
            <w:szCs w:val="144"/>
            <w:u w:val="none"/>
            <w:lang w:eastAsia="en-CA"/>
          </w:rPr>
          <w:t>CHRISTMAS SONGS</w:t>
        </w:r>
        <w:bookmarkEnd w:id="123"/>
      </w:hyperlink>
    </w:p>
    <w:p w14:paraId="2996B734" w14:textId="7DEA848E" w:rsidR="009A48FE" w:rsidRDefault="009A48FE">
      <w:pPr>
        <w:rPr>
          <w:sz w:val="28"/>
        </w:rPr>
      </w:pPr>
      <w:r>
        <w:rPr>
          <w:sz w:val="28"/>
        </w:rPr>
        <w:br w:type="page"/>
      </w:r>
    </w:p>
    <w:p w14:paraId="0173FE1E" w14:textId="7C26023D" w:rsidR="00814380" w:rsidRPr="008E083B" w:rsidRDefault="00000000" w:rsidP="00814380">
      <w:pPr>
        <w:pStyle w:val="NormalWeb"/>
        <w:spacing w:before="0" w:beforeAutospacing="0" w:after="0" w:afterAutospacing="0" w:line="276" w:lineRule="auto"/>
        <w:jc w:val="both"/>
        <w:rPr>
          <w:rStyle w:val="Hyperlink"/>
          <w:rFonts w:asciiTheme="majorHAnsi" w:eastAsiaTheme="majorEastAsia" w:hAnsiTheme="majorHAnsi" w:cstheme="majorBidi"/>
          <w:sz w:val="48"/>
          <w:szCs w:val="48"/>
          <w:u w:val="none"/>
          <w:lang w:val="en-US" w:eastAsia="en-US"/>
        </w:rPr>
      </w:pPr>
      <w:hyperlink w:anchor="_top" w:history="1">
        <w:r w:rsidR="00814380" w:rsidRPr="008E083B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  <w:lang w:val="en-US" w:eastAsia="en-US"/>
          </w:rPr>
          <w:t>ALAY NAMIN</w:t>
        </w:r>
        <w:r w:rsidR="00190423" w:rsidRPr="008E083B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  <w:lang w:val="en-US" w:eastAsia="en-US"/>
          </w:rPr>
          <w:t xml:space="preserve"> </w:t>
        </w:r>
        <w:r w:rsidR="00CC7036" w:rsidRPr="008E083B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  <w:lang w:val="en-US" w:eastAsia="en-US"/>
          </w:rPr>
          <w:t>(For</w:t>
        </w:r>
        <w:r w:rsidR="00190423" w:rsidRPr="008E083B">
          <w:rPr>
            <w:rStyle w:val="Hyperlink"/>
            <w:rFonts w:asciiTheme="majorHAnsi" w:eastAsiaTheme="majorEastAsia" w:hAnsiTheme="majorHAnsi" w:cstheme="majorBidi"/>
            <w:i/>
            <w:iCs/>
            <w:sz w:val="48"/>
            <w:szCs w:val="48"/>
            <w:u w:val="none"/>
            <w:lang w:val="en-US" w:eastAsia="en-US"/>
          </w:rPr>
          <w:t xml:space="preserve"> CHRISTmas</w:t>
        </w:r>
        <w:r w:rsidR="00190423" w:rsidRPr="008E083B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  <w:lang w:val="en-US" w:eastAsia="en-US"/>
          </w:rPr>
          <w:t>)</w:t>
        </w:r>
      </w:hyperlink>
    </w:p>
    <w:tbl>
      <w:tblPr>
        <w:tblStyle w:val="TableGri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dotDash" w:sz="4" w:space="0" w:color="auto"/>
          <w:insideV w:val="dotDash" w:sz="4" w:space="0" w:color="auto"/>
        </w:tblBorders>
        <w:tblLook w:val="04A0" w:firstRow="1" w:lastRow="0" w:firstColumn="1" w:lastColumn="0" w:noHBand="0" w:noVBand="1"/>
      </w:tblPr>
      <w:tblGrid>
        <w:gridCol w:w="1558"/>
      </w:tblGrid>
      <w:tr w:rsidR="00683B47" w14:paraId="5C5409A3" w14:textId="77777777" w:rsidTr="00A678D1">
        <w:tc>
          <w:tcPr>
            <w:tcW w:w="1558" w:type="dxa"/>
          </w:tcPr>
          <w:p w14:paraId="424D3B2F" w14:textId="2AEB181C" w:rsidR="00683B47" w:rsidRDefault="00683B47" w:rsidP="00A678D1">
            <w:pPr>
              <w:rPr>
                <w:shd w:val="clear" w:color="auto" w:fill="FFFFFF"/>
              </w:rPr>
            </w:pPr>
            <w:hyperlink r:id="rId31" w:history="1">
              <w:r w:rsidRPr="00F40E6C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MUSIC SHEET</w:t>
              </w:r>
            </w:hyperlink>
          </w:p>
        </w:tc>
      </w:tr>
    </w:tbl>
    <w:p w14:paraId="4878545D" w14:textId="77777777" w:rsidR="00814380" w:rsidRDefault="00814380" w:rsidP="00814380">
      <w:pPr>
        <w:pStyle w:val="NormalWeb"/>
        <w:spacing w:before="0" w:beforeAutospacing="0" w:after="0" w:afterAutospacing="0" w:line="276" w:lineRule="auto"/>
        <w:jc w:val="both"/>
        <w:rPr>
          <w:rFonts w:ascii="Verdana" w:hAnsi="Verdana" w:cs="Lucida Sans Unicode"/>
          <w:color w:val="333333"/>
          <w:sz w:val="28"/>
          <w:szCs w:val="28"/>
        </w:rPr>
      </w:pPr>
    </w:p>
    <w:p w14:paraId="4B495544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b/>
          <w:bCs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b/>
          <w:bCs/>
          <w:sz w:val="32"/>
          <w:szCs w:val="32"/>
          <w:lang w:val="en-US" w:eastAsia="en-US"/>
        </w:rPr>
        <w:t>I</w:t>
      </w:r>
    </w:p>
    <w:p w14:paraId="5758F79B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 xml:space="preserve">Alay namin sa Iyong pagdating: </w:t>
      </w:r>
    </w:p>
    <w:p w14:paraId="0B1FD05A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 xml:space="preserve">kabutihan, pag-asa’t mga pusong tapat. </w:t>
      </w:r>
    </w:p>
    <w:p w14:paraId="5E88B468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 xml:space="preserve">Samo namin ay Iyong dinggin </w:t>
      </w:r>
    </w:p>
    <w:p w14:paraId="3D7DDDF6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>galak at kapayapaan nawa ay kamtin.</w:t>
      </w:r>
    </w:p>
    <w:p w14:paraId="20B8FA97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</w:p>
    <w:p w14:paraId="73722C9F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b/>
          <w:bCs/>
          <w:sz w:val="32"/>
          <w:szCs w:val="32"/>
          <w:lang w:val="en-US" w:eastAsia="en-US"/>
        </w:rPr>
        <w:t>KORO</w:t>
      </w:r>
    </w:p>
    <w:p w14:paraId="7E26D1AF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 xml:space="preserve">Itong alak at tinapay mga bungang alay. </w:t>
      </w:r>
    </w:p>
    <w:p w14:paraId="32472594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 xml:space="preserve">Halo ng pawis at biyaya ng langit </w:t>
      </w:r>
    </w:p>
    <w:p w14:paraId="6E79741B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 xml:space="preserve">Sa aming pag-ibig sa kapwang kapatid </w:t>
      </w:r>
    </w:p>
    <w:p w14:paraId="44682BBD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>Bubunga ng buhay na Iyong bigay.</w:t>
      </w:r>
    </w:p>
    <w:p w14:paraId="6B62DC48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</w:p>
    <w:p w14:paraId="68C07C08" w14:textId="75023B5B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sz w:val="32"/>
          <w:szCs w:val="32"/>
          <w:lang w:val="en-US" w:eastAsia="en-US"/>
        </w:rPr>
        <w:t>------------------------------------------------------</w:t>
      </w:r>
    </w:p>
    <w:p w14:paraId="3B632243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b/>
          <w:bCs/>
          <w:sz w:val="32"/>
          <w:szCs w:val="32"/>
          <w:lang w:val="en-US" w:eastAsia="en-US"/>
        </w:rPr>
      </w:pPr>
      <w:r w:rsidRPr="00866D5A">
        <w:rPr>
          <w:rFonts w:asciiTheme="majorHAnsi" w:eastAsiaTheme="minorHAnsi" w:hAnsiTheme="majorHAnsi" w:cstheme="minorBidi"/>
          <w:b/>
          <w:bCs/>
          <w:sz w:val="32"/>
          <w:szCs w:val="32"/>
          <w:lang w:val="en-US" w:eastAsia="en-US"/>
        </w:rPr>
        <w:t>(VERSE FOR CHRISTMAS)</w:t>
      </w:r>
    </w:p>
    <w:p w14:paraId="065785F5" w14:textId="77777777" w:rsidR="00814380" w:rsidRPr="00866D5A" w:rsidRDefault="00814380" w:rsidP="00FF0918">
      <w:pPr>
        <w:pStyle w:val="NormalWeb"/>
        <w:spacing w:before="0" w:beforeAutospacing="0" w:after="0" w:afterAutospacing="0"/>
        <w:jc w:val="both"/>
        <w:rPr>
          <w:rFonts w:asciiTheme="majorHAnsi" w:eastAsiaTheme="minorHAnsi" w:hAnsiTheme="majorHAnsi" w:cstheme="minorBidi"/>
          <w:sz w:val="32"/>
          <w:szCs w:val="32"/>
          <w:lang w:val="en-US" w:eastAsia="en-US"/>
        </w:rPr>
      </w:pPr>
    </w:p>
    <w:p w14:paraId="66BAB914" w14:textId="77777777" w:rsidR="00814380" w:rsidRPr="00866D5A" w:rsidRDefault="00814380" w:rsidP="00FF0918">
      <w:pPr>
        <w:jc w:val="both"/>
        <w:rPr>
          <w:rFonts w:asciiTheme="majorHAnsi" w:hAnsiTheme="majorHAnsi"/>
          <w:sz w:val="32"/>
          <w:szCs w:val="32"/>
        </w:rPr>
      </w:pPr>
      <w:r w:rsidRPr="00866D5A">
        <w:rPr>
          <w:rFonts w:asciiTheme="majorHAnsi" w:hAnsiTheme="majorHAnsi"/>
          <w:sz w:val="32"/>
          <w:szCs w:val="32"/>
        </w:rPr>
        <w:t>Alay naming sa Paskong dumating:</w:t>
      </w:r>
    </w:p>
    <w:p w14:paraId="245B337F" w14:textId="77777777" w:rsidR="00814380" w:rsidRPr="00866D5A" w:rsidRDefault="00814380" w:rsidP="00FF0918">
      <w:pPr>
        <w:jc w:val="both"/>
        <w:rPr>
          <w:rFonts w:asciiTheme="majorHAnsi" w:hAnsiTheme="majorHAnsi"/>
          <w:sz w:val="32"/>
          <w:szCs w:val="32"/>
        </w:rPr>
      </w:pPr>
      <w:r w:rsidRPr="00866D5A">
        <w:rPr>
          <w:rFonts w:asciiTheme="majorHAnsi" w:hAnsiTheme="majorHAnsi"/>
          <w:sz w:val="32"/>
          <w:szCs w:val="32"/>
        </w:rPr>
        <w:t>Pagkakaisa, pagmamahal at kabanalang taglay</w:t>
      </w:r>
    </w:p>
    <w:p w14:paraId="59D352F2" w14:textId="77777777" w:rsidR="00814380" w:rsidRPr="00866D5A" w:rsidRDefault="00814380" w:rsidP="00FF0918">
      <w:pPr>
        <w:jc w:val="both"/>
        <w:rPr>
          <w:rFonts w:asciiTheme="majorHAnsi" w:hAnsiTheme="majorHAnsi"/>
          <w:sz w:val="32"/>
          <w:szCs w:val="32"/>
        </w:rPr>
      </w:pPr>
      <w:r w:rsidRPr="00866D5A">
        <w:rPr>
          <w:rFonts w:asciiTheme="majorHAnsi" w:hAnsiTheme="majorHAnsi"/>
          <w:sz w:val="32"/>
          <w:szCs w:val="32"/>
        </w:rPr>
        <w:t>Dalangin naming manatili kaming</w:t>
      </w:r>
    </w:p>
    <w:p w14:paraId="1B21F684" w14:textId="77777777" w:rsidR="00814380" w:rsidRPr="00866D5A" w:rsidRDefault="00814380" w:rsidP="00FF0918">
      <w:pPr>
        <w:jc w:val="both"/>
        <w:rPr>
          <w:rFonts w:asciiTheme="majorHAnsi" w:hAnsiTheme="majorHAnsi"/>
          <w:sz w:val="32"/>
          <w:szCs w:val="32"/>
        </w:rPr>
      </w:pPr>
      <w:r w:rsidRPr="00866D5A">
        <w:rPr>
          <w:rFonts w:asciiTheme="majorHAnsi" w:hAnsiTheme="majorHAnsi"/>
          <w:sz w:val="32"/>
          <w:szCs w:val="32"/>
        </w:rPr>
        <w:t>Tapat sa pag-ibig na bigay Mo sa’min</w:t>
      </w:r>
    </w:p>
    <w:p w14:paraId="28EC313A" w14:textId="234DFDDF" w:rsidR="00E962F2" w:rsidRPr="00FA33DA" w:rsidRDefault="00E962F2" w:rsidP="00FF0918">
      <w:pPr>
        <w:rPr>
          <w:rFonts w:asciiTheme="majorHAnsi" w:hAnsiTheme="majorHAnsi"/>
          <w:sz w:val="34"/>
          <w:szCs w:val="34"/>
        </w:rPr>
      </w:pPr>
      <w:r w:rsidRPr="00FA33DA">
        <w:rPr>
          <w:rFonts w:asciiTheme="majorHAnsi" w:hAnsiTheme="majorHAnsi"/>
          <w:sz w:val="34"/>
          <w:szCs w:val="34"/>
        </w:rPr>
        <w:br w:type="page"/>
      </w:r>
    </w:p>
    <w:p w14:paraId="45906872" w14:textId="0A48F191" w:rsidR="00DB2894" w:rsidRPr="00AB257E" w:rsidRDefault="00000000" w:rsidP="00DB2894">
      <w:pPr>
        <w:autoSpaceDE w:val="0"/>
        <w:autoSpaceDN w:val="0"/>
        <w:adjustRightInd w:val="0"/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8"/>
          <w:u w:val="none"/>
        </w:rPr>
      </w:pPr>
      <w:hyperlink w:anchor="_top" w:history="1">
        <w:r w:rsidR="00DB2894" w:rsidRPr="00AB257E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</w:rPr>
          <w:t>ANG PASKO AY SUMAPIT</w:t>
        </w:r>
      </w:hyperlink>
    </w:p>
    <w:p w14:paraId="5003B335" w14:textId="77777777" w:rsidR="00DB2894" w:rsidRDefault="00DB2894" w:rsidP="00DB2894">
      <w:pPr>
        <w:autoSpaceDE w:val="0"/>
        <w:autoSpaceDN w:val="0"/>
        <w:adjustRightInd w:val="0"/>
        <w:spacing w:line="276" w:lineRule="auto"/>
        <w:rPr>
          <w:rFonts w:ascii="Verdana" w:hAnsi="Verdana" w:cs="Calibri Light"/>
          <w:b/>
          <w:bCs/>
          <w:color w:val="000000" w:themeColor="text1"/>
          <w:sz w:val="24"/>
          <w:szCs w:val="24"/>
        </w:rPr>
      </w:pPr>
    </w:p>
    <w:p w14:paraId="38FED145" w14:textId="77777777" w:rsidR="00DB2894" w:rsidRPr="00C416D5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b/>
          <w:bCs/>
          <w:sz w:val="32"/>
          <w:szCs w:val="32"/>
        </w:rPr>
      </w:pPr>
      <w:r w:rsidRPr="00C416D5">
        <w:rPr>
          <w:rFonts w:asciiTheme="majorHAnsi" w:hAnsiTheme="majorHAnsi"/>
          <w:b/>
          <w:bCs/>
          <w:sz w:val="32"/>
          <w:szCs w:val="32"/>
        </w:rPr>
        <w:t>I</w:t>
      </w:r>
    </w:p>
    <w:p w14:paraId="22AF15D1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 xml:space="preserve">Ang pasko ay sumapit </w:t>
      </w:r>
    </w:p>
    <w:p w14:paraId="31E4ACEC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Tayo ay mangagsiawit</w:t>
      </w:r>
    </w:p>
    <w:p w14:paraId="2CCAA3D7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 xml:space="preserve">Ng magagandang himig </w:t>
      </w:r>
    </w:p>
    <w:p w14:paraId="74FC3B3B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Dahil sa ang Diyos ay pag-ibig.</w:t>
      </w:r>
    </w:p>
    <w:p w14:paraId="0B793542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</w:p>
    <w:p w14:paraId="43FCCAF7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 xml:space="preserve">Nang si Kristo'y isilang </w:t>
      </w:r>
    </w:p>
    <w:p w14:paraId="54034317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May tatlong haring nagsidalaw</w:t>
      </w:r>
    </w:p>
    <w:p w14:paraId="1C31AFA3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 xml:space="preserve">At ang bawa't isa ay nagsipaghandog </w:t>
      </w:r>
    </w:p>
    <w:p w14:paraId="392BB15E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Ng tanging alay</w:t>
      </w:r>
    </w:p>
    <w:p w14:paraId="5C4042FB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</w:p>
    <w:p w14:paraId="28567D3D" w14:textId="77777777" w:rsidR="00DB2894" w:rsidRPr="00C416D5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b/>
          <w:bCs/>
          <w:sz w:val="32"/>
          <w:szCs w:val="32"/>
        </w:rPr>
      </w:pPr>
      <w:r w:rsidRPr="00C416D5">
        <w:rPr>
          <w:rFonts w:asciiTheme="majorHAnsi" w:hAnsiTheme="majorHAnsi"/>
          <w:b/>
          <w:bCs/>
          <w:sz w:val="32"/>
          <w:szCs w:val="32"/>
        </w:rPr>
        <w:t>Koro</w:t>
      </w:r>
    </w:p>
    <w:p w14:paraId="190F4FC6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Bagong taon ay magbagong buhay</w:t>
      </w:r>
    </w:p>
    <w:p w14:paraId="7B7424C2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Nang lumigaya ang ating bayan</w:t>
      </w:r>
    </w:p>
    <w:p w14:paraId="31B331C5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Tayo'y magsikap upang makamtan</w:t>
      </w:r>
    </w:p>
    <w:p w14:paraId="42891FD1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Natin ang kasaganaan</w:t>
      </w:r>
    </w:p>
    <w:p w14:paraId="2196792F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</w:p>
    <w:p w14:paraId="24B3B4E7" w14:textId="77777777" w:rsidR="00DB2894" w:rsidRPr="00C416D5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b/>
          <w:bCs/>
          <w:sz w:val="32"/>
          <w:szCs w:val="32"/>
        </w:rPr>
      </w:pPr>
      <w:r w:rsidRPr="00C416D5">
        <w:rPr>
          <w:rFonts w:asciiTheme="majorHAnsi" w:hAnsiTheme="majorHAnsi"/>
          <w:b/>
          <w:bCs/>
          <w:sz w:val="32"/>
          <w:szCs w:val="32"/>
        </w:rPr>
        <w:t>II</w:t>
      </w:r>
    </w:p>
    <w:p w14:paraId="1D2FB792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 xml:space="preserve">Tayo'y mangagsiawit </w:t>
      </w:r>
    </w:p>
    <w:p w14:paraId="4AA2119D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Habang ang mundo'y tahimik</w:t>
      </w:r>
    </w:p>
    <w:p w14:paraId="468A8901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 xml:space="preserve">Ang araw ay sumapit </w:t>
      </w:r>
    </w:p>
    <w:p w14:paraId="4BB6C474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Nang sanggol na dulot ng langit</w:t>
      </w:r>
    </w:p>
    <w:p w14:paraId="3D9B6EDB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 xml:space="preserve">Tayo ay magmahalan </w:t>
      </w:r>
    </w:p>
    <w:p w14:paraId="0EF8A3CC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Ating sundin ang gintong aral</w:t>
      </w:r>
    </w:p>
    <w:p w14:paraId="73B09396" w14:textId="77777777" w:rsidR="00DB2894" w:rsidRPr="00A94E54" w:rsidRDefault="00DB2894" w:rsidP="00DB2894">
      <w:pPr>
        <w:autoSpaceDE w:val="0"/>
        <w:autoSpaceDN w:val="0"/>
        <w:adjustRightInd w:val="0"/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At magbuhat ngayon</w:t>
      </w:r>
    </w:p>
    <w:p w14:paraId="581AD076" w14:textId="14D9E35B" w:rsidR="00C416D5" w:rsidRDefault="00DB2894" w:rsidP="00DB2894">
      <w:pPr>
        <w:spacing w:line="276" w:lineRule="auto"/>
        <w:rPr>
          <w:rFonts w:asciiTheme="majorHAnsi" w:hAnsiTheme="majorHAnsi"/>
          <w:sz w:val="32"/>
          <w:szCs w:val="32"/>
        </w:rPr>
      </w:pPr>
      <w:r w:rsidRPr="00A94E54">
        <w:rPr>
          <w:rFonts w:asciiTheme="majorHAnsi" w:hAnsiTheme="majorHAnsi"/>
          <w:sz w:val="32"/>
          <w:szCs w:val="32"/>
        </w:rPr>
        <w:t>Kahit hindi Pasko ay magbigayan.</w:t>
      </w:r>
    </w:p>
    <w:p w14:paraId="05F3C79E" w14:textId="77777777" w:rsidR="00C416D5" w:rsidRDefault="00C416D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br w:type="page"/>
      </w:r>
    </w:p>
    <w:p w14:paraId="067D6D61" w14:textId="77777777" w:rsidR="00DB2894" w:rsidRPr="00A94E54" w:rsidRDefault="00DB2894" w:rsidP="00DB2894">
      <w:pPr>
        <w:spacing w:line="276" w:lineRule="auto"/>
        <w:rPr>
          <w:rFonts w:asciiTheme="majorHAnsi" w:hAnsiTheme="majorHAnsi"/>
          <w:sz w:val="32"/>
          <w:szCs w:val="32"/>
        </w:rPr>
      </w:pPr>
    </w:p>
    <w:p w14:paraId="3724AA56" w14:textId="77777777" w:rsidR="001F7AC9" w:rsidRPr="00FE4E20" w:rsidRDefault="00000000" w:rsidP="001F7AC9">
      <w:pPr>
        <w:pStyle w:val="Heading1"/>
      </w:pPr>
      <w:hyperlink w:anchor="_top" w:history="1">
        <w:bookmarkStart w:id="124" w:name="_Toc186886665"/>
        <w:r w:rsidR="001F7AC9" w:rsidRPr="00446376">
          <w:rPr>
            <w:rStyle w:val="Hyperlink"/>
            <w:sz w:val="50"/>
            <w:szCs w:val="42"/>
            <w:u w:val="none"/>
          </w:rPr>
          <w:t>ANG PUSO KO’Y NAGPUPURI</w:t>
        </w:r>
        <w:bookmarkEnd w:id="124"/>
      </w:hyperlink>
      <w:r w:rsidR="001F7AC9" w:rsidRPr="00446376">
        <w:rPr>
          <w:sz w:val="42"/>
          <w:szCs w:val="42"/>
        </w:rPr>
        <w:t xml:space="preserve"> </w:t>
      </w:r>
      <w:r w:rsidR="001F7AC9" w:rsidRPr="00FE4E20">
        <w:br/>
      </w:r>
    </w:p>
    <w:p w14:paraId="14A763F6" w14:textId="77777777" w:rsidR="001F7AC9" w:rsidRPr="008869D9" w:rsidRDefault="001F7AC9" w:rsidP="001F7AC9"/>
    <w:p w14:paraId="74B2891D" w14:textId="77777777" w:rsidR="001F7AC9" w:rsidRPr="0002042C" w:rsidRDefault="001F7AC9" w:rsidP="001F7AC9">
      <w:pPr>
        <w:pStyle w:val="HTMLPreformatted"/>
        <w:rPr>
          <w:rFonts w:asciiTheme="majorHAnsi" w:hAnsiTheme="majorHAnsi"/>
          <w:sz w:val="32"/>
          <w:szCs w:val="32"/>
        </w:rPr>
      </w:pPr>
      <w:r w:rsidRPr="0002042C">
        <w:rPr>
          <w:rFonts w:asciiTheme="majorHAnsi" w:hAnsiTheme="majorHAnsi"/>
          <w:sz w:val="32"/>
          <w:szCs w:val="32"/>
        </w:rPr>
        <w:t xml:space="preserve">Ang puso ko'y nagpupuri, nagpupuri sa panginooon </w:t>
      </w:r>
      <w:r w:rsidRPr="0002042C">
        <w:rPr>
          <w:rFonts w:asciiTheme="majorHAnsi" w:hAnsiTheme="majorHAnsi"/>
          <w:sz w:val="32"/>
          <w:szCs w:val="32"/>
        </w:rPr>
        <w:br/>
        <w:t xml:space="preserve">Nagagalak ang aking eapiritu sa king tagapagligtas </w:t>
      </w:r>
      <w:r w:rsidRPr="0002042C">
        <w:rPr>
          <w:rFonts w:asciiTheme="majorHAnsi" w:hAnsiTheme="majorHAnsi"/>
          <w:sz w:val="32"/>
          <w:szCs w:val="32"/>
        </w:rPr>
        <w:br/>
      </w:r>
    </w:p>
    <w:p w14:paraId="004318F2" w14:textId="77777777" w:rsidR="001F7AC9" w:rsidRPr="0002042C" w:rsidRDefault="001F7AC9" w:rsidP="001F7AC9">
      <w:pPr>
        <w:pStyle w:val="HTMLPreformatted"/>
        <w:rPr>
          <w:rFonts w:asciiTheme="majorHAnsi" w:hAnsiTheme="majorHAnsi"/>
          <w:sz w:val="32"/>
          <w:szCs w:val="32"/>
        </w:rPr>
      </w:pPr>
      <w:r w:rsidRPr="0002042C">
        <w:rPr>
          <w:rFonts w:asciiTheme="majorHAnsi" w:hAnsiTheme="majorHAnsi"/>
          <w:sz w:val="32"/>
          <w:szCs w:val="32"/>
        </w:rPr>
        <w:t xml:space="preserve">1. Sapagka’t nilingap n’ya kababaan ng kayang alipin </w:t>
      </w:r>
      <w:r w:rsidRPr="0002042C">
        <w:rPr>
          <w:rFonts w:asciiTheme="majorHAnsi" w:hAnsiTheme="majorHAnsi"/>
          <w:sz w:val="32"/>
          <w:szCs w:val="32"/>
        </w:rPr>
        <w:br/>
        <w:t xml:space="preserve">   Mapalad ang pangalan ko sa lahat ng mga bansa </w:t>
      </w:r>
      <w:r w:rsidRPr="0002042C">
        <w:rPr>
          <w:rFonts w:asciiTheme="majorHAnsi" w:hAnsiTheme="majorHAnsi"/>
          <w:sz w:val="32"/>
          <w:szCs w:val="32"/>
        </w:rPr>
        <w:br/>
      </w:r>
    </w:p>
    <w:p w14:paraId="2920B5AF" w14:textId="77777777" w:rsidR="001F7AC9" w:rsidRPr="0002042C" w:rsidRDefault="001F7AC9" w:rsidP="001F7AC9">
      <w:pPr>
        <w:pStyle w:val="HTMLPreformatted"/>
        <w:rPr>
          <w:rFonts w:asciiTheme="majorHAnsi" w:hAnsiTheme="majorHAnsi"/>
          <w:sz w:val="32"/>
          <w:szCs w:val="32"/>
        </w:rPr>
      </w:pPr>
      <w:r w:rsidRPr="0002042C">
        <w:rPr>
          <w:rFonts w:asciiTheme="majorHAnsi" w:hAnsiTheme="majorHAnsi"/>
          <w:sz w:val="32"/>
          <w:szCs w:val="32"/>
        </w:rPr>
        <w:t xml:space="preserve">2. Sapagka't gumawa ang poon ng mga dakilang bagay; </w:t>
      </w:r>
      <w:r w:rsidRPr="0002042C">
        <w:rPr>
          <w:rFonts w:asciiTheme="majorHAnsi" w:hAnsiTheme="majorHAnsi"/>
          <w:sz w:val="32"/>
          <w:szCs w:val="32"/>
        </w:rPr>
        <w:br/>
        <w:t xml:space="preserve">   Banal sa lupa’t langit ng pangalan ng panginoon. </w:t>
      </w:r>
      <w:r w:rsidRPr="0002042C">
        <w:rPr>
          <w:rFonts w:asciiTheme="majorHAnsi" w:hAnsiTheme="majorHAnsi"/>
          <w:sz w:val="32"/>
          <w:szCs w:val="32"/>
        </w:rPr>
        <w:br/>
      </w:r>
    </w:p>
    <w:p w14:paraId="66E6D623" w14:textId="77777777" w:rsidR="001F7AC9" w:rsidRPr="0002042C" w:rsidRDefault="001F7AC9" w:rsidP="001F7AC9">
      <w:pPr>
        <w:pStyle w:val="HTMLPreformatted"/>
        <w:rPr>
          <w:rFonts w:asciiTheme="majorHAnsi" w:hAnsiTheme="majorHAnsi"/>
          <w:sz w:val="32"/>
          <w:szCs w:val="32"/>
        </w:rPr>
      </w:pPr>
      <w:r w:rsidRPr="0002042C">
        <w:rPr>
          <w:rFonts w:asciiTheme="majorHAnsi" w:hAnsiTheme="majorHAnsi"/>
          <w:sz w:val="32"/>
          <w:szCs w:val="32"/>
        </w:rPr>
        <w:t xml:space="preserve">3. At kinababagan n’ya ang mga sa kanya'y may takot, </w:t>
      </w:r>
      <w:r w:rsidRPr="0002042C">
        <w:rPr>
          <w:rFonts w:asciiTheme="majorHAnsi" w:hAnsiTheme="majorHAnsi"/>
          <w:sz w:val="32"/>
          <w:szCs w:val="32"/>
        </w:rPr>
        <w:br/>
        <w:t xml:space="preserve">   At sa lahat ng sanlahi ang awa nya’y walang hanggan </w:t>
      </w:r>
      <w:r w:rsidRPr="0002042C">
        <w:rPr>
          <w:rFonts w:asciiTheme="majorHAnsi" w:hAnsiTheme="majorHAnsi"/>
          <w:sz w:val="32"/>
          <w:szCs w:val="32"/>
        </w:rPr>
        <w:br/>
      </w:r>
    </w:p>
    <w:p w14:paraId="40B1E397" w14:textId="77777777" w:rsidR="001F7AC9" w:rsidRPr="0002042C" w:rsidRDefault="001F7AC9" w:rsidP="001F7AC9">
      <w:pPr>
        <w:pStyle w:val="HTMLPreformatted"/>
        <w:rPr>
          <w:rFonts w:asciiTheme="majorHAnsi" w:hAnsiTheme="majorHAnsi"/>
          <w:sz w:val="32"/>
          <w:szCs w:val="32"/>
        </w:rPr>
      </w:pPr>
      <w:r w:rsidRPr="0002042C">
        <w:rPr>
          <w:rFonts w:asciiTheme="majorHAnsi" w:hAnsiTheme="majorHAnsi"/>
          <w:sz w:val="32"/>
          <w:szCs w:val="32"/>
        </w:rPr>
        <w:t xml:space="preserve">4. At ipinakita n’ya ang lakas ng kayang bisig; </w:t>
      </w:r>
      <w:r w:rsidRPr="0002042C">
        <w:rPr>
          <w:rFonts w:asciiTheme="majorHAnsi" w:hAnsiTheme="majorHAnsi"/>
          <w:sz w:val="32"/>
          <w:szCs w:val="32"/>
        </w:rPr>
        <w:br/>
        <w:t xml:space="preserve">   At ang mga palalo'y pinalaya ng panginoon, </w:t>
      </w:r>
      <w:r w:rsidRPr="0002042C">
        <w:rPr>
          <w:rFonts w:asciiTheme="majorHAnsi" w:hAnsiTheme="majorHAnsi"/>
          <w:sz w:val="32"/>
          <w:szCs w:val="32"/>
        </w:rPr>
        <w:br/>
      </w:r>
    </w:p>
    <w:p w14:paraId="037500C2" w14:textId="77777777" w:rsidR="001F7AC9" w:rsidRPr="0002042C" w:rsidRDefault="001F7AC9" w:rsidP="001F7AC9">
      <w:pPr>
        <w:pStyle w:val="HTMLPreformatted"/>
        <w:rPr>
          <w:rFonts w:asciiTheme="majorHAnsi" w:hAnsiTheme="majorHAnsi"/>
          <w:sz w:val="32"/>
          <w:szCs w:val="32"/>
        </w:rPr>
      </w:pPr>
      <w:r w:rsidRPr="0002042C">
        <w:rPr>
          <w:rFonts w:asciiTheme="majorHAnsi" w:hAnsiTheme="majorHAnsi"/>
          <w:sz w:val="32"/>
          <w:szCs w:val="32"/>
        </w:rPr>
        <w:t xml:space="preserve">5. Ibinulid sa upuan ang mga makapangyarian; </w:t>
      </w:r>
      <w:r w:rsidRPr="0002042C">
        <w:rPr>
          <w:rFonts w:asciiTheme="majorHAnsi" w:hAnsiTheme="majorHAnsi"/>
          <w:sz w:val="32"/>
          <w:szCs w:val="32"/>
        </w:rPr>
        <w:br/>
        <w:t xml:space="preserve">   Itinampok, itinaas ang mga mabababang loob. </w:t>
      </w:r>
    </w:p>
    <w:p w14:paraId="3AAAD158" w14:textId="77777777" w:rsidR="001F7AC9" w:rsidRDefault="001F7AC9" w:rsidP="001F7AC9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rPr>
          <w:sz w:val="40"/>
        </w:rPr>
        <w:br w:type="page"/>
      </w:r>
    </w:p>
    <w:p w14:paraId="2FC22238" w14:textId="77777777" w:rsidR="00462327" w:rsidRPr="002235A8" w:rsidRDefault="00000000" w:rsidP="00462327">
      <w:pPr>
        <w:pStyle w:val="Heading1"/>
        <w:rPr>
          <w:sz w:val="48"/>
          <w:szCs w:val="48"/>
        </w:rPr>
      </w:pPr>
      <w:hyperlink w:anchor="_top" w:history="1">
        <w:bookmarkStart w:id="125" w:name="_Toc186886666"/>
        <w:r w:rsidR="00462327" w:rsidRPr="002235A8">
          <w:rPr>
            <w:rStyle w:val="Hyperlink"/>
            <w:sz w:val="48"/>
            <w:szCs w:val="48"/>
            <w:u w:val="none"/>
          </w:rPr>
          <w:t>BETHLEHEM</w:t>
        </w:r>
        <w:bookmarkEnd w:id="125"/>
      </w:hyperlink>
    </w:p>
    <w:p w14:paraId="45A77A36" w14:textId="77777777" w:rsidR="00462327" w:rsidRPr="00715316" w:rsidRDefault="00462327" w:rsidP="00462327">
      <w:pPr>
        <w:rPr>
          <w:rFonts w:ascii="Arial Black" w:hAnsi="Arial Black"/>
          <w:sz w:val="24"/>
          <w:szCs w:val="24"/>
        </w:rPr>
      </w:pPr>
    </w:p>
    <w:p w14:paraId="4508487A" w14:textId="77777777" w:rsidR="00462327" w:rsidRPr="00484918" w:rsidRDefault="00462327" w:rsidP="00462327">
      <w:pPr>
        <w:rPr>
          <w:rFonts w:asciiTheme="majorHAnsi" w:hAnsiTheme="majorHAnsi"/>
          <w:b/>
          <w:bCs/>
          <w:sz w:val="32"/>
          <w:szCs w:val="36"/>
        </w:rPr>
      </w:pPr>
      <w:r w:rsidRPr="00484918">
        <w:rPr>
          <w:rFonts w:asciiTheme="majorHAnsi" w:hAnsiTheme="majorHAnsi"/>
          <w:b/>
          <w:bCs/>
          <w:sz w:val="32"/>
          <w:szCs w:val="36"/>
        </w:rPr>
        <w:t>I</w:t>
      </w:r>
    </w:p>
    <w:p w14:paraId="69D14882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>Sa Lupain ng Judah,</w:t>
      </w:r>
    </w:p>
    <w:p w14:paraId="1CD79B6A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 xml:space="preserve"> Sa isang maliit na bayan.</w:t>
      </w:r>
    </w:p>
    <w:p w14:paraId="1671F279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>Ay ipanganganak ang Dakilang Manunubos</w:t>
      </w:r>
    </w:p>
    <w:p w14:paraId="2C6FD1F1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>Upang ang galak ng tao’y malubos.</w:t>
      </w:r>
    </w:p>
    <w:p w14:paraId="58D5D70D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</w:p>
    <w:p w14:paraId="1EA7F906" w14:textId="77777777" w:rsidR="00462327" w:rsidRPr="00484918" w:rsidRDefault="00462327" w:rsidP="00462327">
      <w:pPr>
        <w:rPr>
          <w:rFonts w:asciiTheme="majorHAnsi" w:hAnsiTheme="majorHAnsi"/>
          <w:b/>
          <w:bCs/>
          <w:sz w:val="32"/>
          <w:szCs w:val="36"/>
        </w:rPr>
      </w:pPr>
      <w:r w:rsidRPr="00484918">
        <w:rPr>
          <w:rFonts w:asciiTheme="majorHAnsi" w:hAnsiTheme="majorHAnsi"/>
          <w:b/>
          <w:bCs/>
          <w:sz w:val="32"/>
          <w:szCs w:val="36"/>
        </w:rPr>
        <w:t>II</w:t>
      </w:r>
    </w:p>
    <w:p w14:paraId="2D0912DA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>Isang lugar na-a  abala</w:t>
      </w:r>
    </w:p>
    <w:p w14:paraId="50250D76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>At hindi nga alintana</w:t>
      </w:r>
    </w:p>
    <w:p w14:paraId="388240A8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>Na may magaganap na isang kasaysayan</w:t>
      </w:r>
    </w:p>
    <w:p w14:paraId="77F7503C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>Na hindi natin malilimutan.</w:t>
      </w:r>
    </w:p>
    <w:p w14:paraId="65CDFA84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</w:p>
    <w:p w14:paraId="2A108960" w14:textId="77777777" w:rsidR="00462327" w:rsidRPr="00484918" w:rsidRDefault="00462327" w:rsidP="00462327">
      <w:pPr>
        <w:rPr>
          <w:rFonts w:asciiTheme="majorHAnsi" w:hAnsiTheme="majorHAnsi"/>
          <w:b/>
          <w:bCs/>
          <w:sz w:val="32"/>
          <w:szCs w:val="36"/>
        </w:rPr>
      </w:pPr>
      <w:r w:rsidRPr="00484918">
        <w:rPr>
          <w:rFonts w:asciiTheme="majorHAnsi" w:hAnsiTheme="majorHAnsi"/>
          <w:b/>
          <w:bCs/>
          <w:sz w:val="32"/>
          <w:szCs w:val="36"/>
        </w:rPr>
        <w:t>KORO</w:t>
      </w:r>
    </w:p>
    <w:p w14:paraId="5772DF2C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>**O Bethlehem, Bethlehem</w:t>
      </w:r>
    </w:p>
    <w:p w14:paraId="6CE876C5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 xml:space="preserve">    Bayang sinilangan ni Hesus</w:t>
      </w:r>
    </w:p>
    <w:p w14:paraId="2D2150F7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 xml:space="preserve">    Bethlehem, Bethlehem </w:t>
      </w:r>
    </w:p>
    <w:p w14:paraId="722BCEB2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t xml:space="preserve">    Pinili ka ng Diyos</w:t>
      </w:r>
    </w:p>
    <w:p w14:paraId="15A580FF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</w:p>
    <w:p w14:paraId="095273B5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AB39CC">
        <w:rPr>
          <w:rFonts w:asciiTheme="majorHAnsi" w:hAnsiTheme="majorHAnsi"/>
          <w:b/>
          <w:bCs/>
          <w:sz w:val="32"/>
          <w:szCs w:val="36"/>
        </w:rPr>
        <w:t>III</w:t>
      </w:r>
      <w:r w:rsidRPr="00AB39CC">
        <w:rPr>
          <w:rFonts w:asciiTheme="majorHAnsi" w:hAnsiTheme="majorHAnsi"/>
          <w:b/>
          <w:bCs/>
          <w:sz w:val="32"/>
          <w:szCs w:val="36"/>
        </w:rPr>
        <w:br/>
      </w:r>
      <w:r w:rsidRPr="00484918">
        <w:rPr>
          <w:rFonts w:asciiTheme="majorHAnsi" w:hAnsiTheme="majorHAnsi"/>
          <w:sz w:val="32"/>
          <w:szCs w:val="36"/>
        </w:rPr>
        <w:t>At ikaw, O Betlehem</w:t>
      </w:r>
      <w:r w:rsidRPr="00484918">
        <w:rPr>
          <w:rFonts w:asciiTheme="majorHAnsi" w:hAnsiTheme="majorHAnsi"/>
          <w:sz w:val="32"/>
          <w:szCs w:val="36"/>
        </w:rPr>
        <w:br/>
        <w:t>Ay hindi na hahamakin</w:t>
      </w:r>
      <w:r w:rsidRPr="00484918">
        <w:rPr>
          <w:rFonts w:asciiTheme="majorHAnsi" w:hAnsiTheme="majorHAnsi"/>
          <w:sz w:val="32"/>
          <w:szCs w:val="36"/>
        </w:rPr>
        <w:br/>
        <w:t>Pagkat magmumula sa’yo ang Emmanuel</w:t>
      </w:r>
      <w:r w:rsidRPr="00484918">
        <w:rPr>
          <w:rFonts w:asciiTheme="majorHAnsi" w:hAnsiTheme="majorHAnsi"/>
          <w:sz w:val="32"/>
          <w:szCs w:val="36"/>
        </w:rPr>
        <w:br/>
        <w:t>Na mamumuno sa bayang Israel</w:t>
      </w:r>
    </w:p>
    <w:p w14:paraId="3B2D9BA7" w14:textId="77777777" w:rsidR="00462327" w:rsidRPr="00484918" w:rsidRDefault="00462327" w:rsidP="00462327">
      <w:pPr>
        <w:rPr>
          <w:rFonts w:asciiTheme="majorHAnsi" w:hAnsiTheme="majorHAnsi"/>
          <w:sz w:val="32"/>
          <w:szCs w:val="36"/>
        </w:rPr>
      </w:pPr>
      <w:r w:rsidRPr="00484918">
        <w:rPr>
          <w:rFonts w:asciiTheme="majorHAnsi" w:hAnsiTheme="majorHAnsi"/>
          <w:sz w:val="32"/>
          <w:szCs w:val="36"/>
        </w:rPr>
        <w:br w:type="page"/>
      </w:r>
    </w:p>
    <w:p w14:paraId="5FBF101E" w14:textId="56AFC4EE" w:rsidR="00462327" w:rsidRPr="00BD7DAF" w:rsidRDefault="00000000" w:rsidP="00462327">
      <w:pPr>
        <w:pStyle w:val="Heading1"/>
        <w:spacing w:before="0"/>
        <w:rPr>
          <w:sz w:val="42"/>
          <w:szCs w:val="40"/>
        </w:rPr>
      </w:pPr>
      <w:hyperlink w:anchor="_top" w:history="1">
        <w:bookmarkStart w:id="126" w:name="_Toc186886667"/>
        <w:r w:rsidR="00462327" w:rsidRPr="00BD7DAF">
          <w:rPr>
            <w:rStyle w:val="Hyperlink"/>
            <w:sz w:val="48"/>
            <w:szCs w:val="40"/>
            <w:u w:val="none"/>
          </w:rPr>
          <w:t>BITUIN</w:t>
        </w:r>
        <w:bookmarkEnd w:id="126"/>
      </w:hyperlink>
      <w:r w:rsidR="00462327" w:rsidRPr="00BD7DAF">
        <w:rPr>
          <w:sz w:val="42"/>
          <w:szCs w:val="40"/>
        </w:rPr>
        <w:t xml:space="preserve"> </w:t>
      </w:r>
    </w:p>
    <w:p w14:paraId="3FDA4A9B" w14:textId="77777777" w:rsidR="00462327" w:rsidRPr="00EC5EAB" w:rsidRDefault="00462327" w:rsidP="00462327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>Do, do, do, do, do... do, do, do, do … do, do, do, do… do</w:t>
      </w:r>
    </w:p>
    <w:p w14:paraId="346CF1E1" w14:textId="77777777" w:rsidR="00462327" w:rsidRPr="00EC5EAB" w:rsidRDefault="00462327" w:rsidP="00462327">
      <w:pPr>
        <w:rPr>
          <w:rFonts w:asciiTheme="majorHAnsi" w:hAnsiTheme="majorHAnsi"/>
          <w:sz w:val="28"/>
          <w:szCs w:val="28"/>
        </w:rPr>
      </w:pPr>
      <w:r w:rsidRPr="00EC5EAB">
        <w:rPr>
          <w:rFonts w:asciiTheme="majorHAnsi" w:hAnsiTheme="majorHAnsi"/>
          <w:sz w:val="28"/>
          <w:szCs w:val="28"/>
        </w:rPr>
        <w:t>Do, do, do, do, do... do, do, do, do … do, do, do, do… do</w:t>
      </w:r>
    </w:p>
    <w:p w14:paraId="528808D9" w14:textId="77777777" w:rsidR="00462327" w:rsidRPr="00EC5EAB" w:rsidRDefault="00462327" w:rsidP="00462327">
      <w:pPr>
        <w:rPr>
          <w:rFonts w:asciiTheme="majorHAnsi" w:hAnsiTheme="majorHAnsi"/>
          <w:sz w:val="28"/>
          <w:szCs w:val="28"/>
        </w:rPr>
      </w:pPr>
    </w:p>
    <w:p w14:paraId="47C84AF1" w14:textId="77777777" w:rsidR="00462327" w:rsidRPr="0063432E" w:rsidRDefault="00462327" w:rsidP="00462327">
      <w:pPr>
        <w:rPr>
          <w:rFonts w:asciiTheme="majorHAnsi" w:hAnsiTheme="majorHAnsi"/>
          <w:b/>
          <w:sz w:val="30"/>
          <w:szCs w:val="30"/>
        </w:rPr>
      </w:pPr>
      <w:r w:rsidRPr="0063432E">
        <w:rPr>
          <w:rFonts w:asciiTheme="majorHAnsi" w:hAnsiTheme="majorHAnsi"/>
          <w:b/>
          <w:sz w:val="30"/>
          <w:szCs w:val="30"/>
        </w:rPr>
        <w:t>Verse I</w:t>
      </w:r>
    </w:p>
    <w:p w14:paraId="69EFDEC8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Sa isang mapayapang gabi </w:t>
      </w:r>
    </w:p>
    <w:p w14:paraId="324299B1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Kuminang ang marikit na bituin </w:t>
      </w:r>
    </w:p>
    <w:p w14:paraId="400ED884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At tumanod sa himbing na pastulan nag abang </w:t>
      </w:r>
    </w:p>
    <w:p w14:paraId="14952928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</w:p>
    <w:p w14:paraId="395897E8" w14:textId="77777777" w:rsidR="00462327" w:rsidRPr="0063432E" w:rsidRDefault="00462327" w:rsidP="00462327">
      <w:pPr>
        <w:rPr>
          <w:rFonts w:asciiTheme="majorHAnsi" w:hAnsiTheme="majorHAnsi"/>
          <w:b/>
          <w:sz w:val="30"/>
          <w:szCs w:val="30"/>
        </w:rPr>
      </w:pPr>
      <w:r w:rsidRPr="0063432E">
        <w:rPr>
          <w:rFonts w:asciiTheme="majorHAnsi" w:hAnsiTheme="majorHAnsi"/>
          <w:b/>
          <w:sz w:val="30"/>
          <w:szCs w:val="30"/>
        </w:rPr>
        <w:t>Verse II</w:t>
      </w:r>
    </w:p>
    <w:p w14:paraId="16C877D9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Pagkagising ng maralita </w:t>
      </w:r>
    </w:p>
    <w:p w14:paraId="23AA8E22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Nabighani sa bagong tala </w:t>
      </w:r>
    </w:p>
    <w:p w14:paraId="611B8112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Naglakad at tinungo sabsabang Aba </w:t>
      </w:r>
    </w:p>
    <w:p w14:paraId="77337DC1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</w:p>
    <w:p w14:paraId="0D6C5CBD" w14:textId="77777777" w:rsidR="00462327" w:rsidRPr="0063432E" w:rsidRDefault="00462327" w:rsidP="00462327">
      <w:pPr>
        <w:rPr>
          <w:rFonts w:asciiTheme="majorHAnsi" w:hAnsiTheme="majorHAnsi"/>
          <w:b/>
          <w:sz w:val="30"/>
          <w:szCs w:val="30"/>
        </w:rPr>
      </w:pPr>
      <w:r w:rsidRPr="0063432E">
        <w:rPr>
          <w:rFonts w:asciiTheme="majorHAnsi" w:hAnsiTheme="majorHAnsi"/>
          <w:b/>
          <w:sz w:val="30"/>
          <w:szCs w:val="30"/>
        </w:rPr>
        <w:t>REFRAIN:</w:t>
      </w:r>
    </w:p>
    <w:p w14:paraId="112E6973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>Hesus, bugtong na Anak ng Ama</w:t>
      </w:r>
    </w:p>
    <w:p w14:paraId="3C900964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>Tala ng aming buhay</w:t>
      </w:r>
    </w:p>
    <w:p w14:paraId="7CC50609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Liwanag kapayapaan, kahinahuhan </w:t>
      </w:r>
    </w:p>
    <w:p w14:paraId="2D8576C4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Kapanatagan ng puso, giliw ng Dyos </w:t>
      </w:r>
    </w:p>
    <w:p w14:paraId="7429FB77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At pag-asa ng maralita ng Abang ulila </w:t>
      </w:r>
    </w:p>
    <w:p w14:paraId="09A10243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Biyayaan mo kami ng pagtulad sa Iyo </w:t>
      </w:r>
    </w:p>
    <w:p w14:paraId="00E08BE7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>Ng magningninb bilang yong mga bituin</w:t>
      </w:r>
    </w:p>
    <w:p w14:paraId="4163BBF0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Do, do, do, do, do... do, do, do, do... do, do, do, do ... do </w:t>
      </w:r>
    </w:p>
    <w:p w14:paraId="2A2DC7AC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</w:p>
    <w:p w14:paraId="3951DC7D" w14:textId="77777777" w:rsidR="00462327" w:rsidRPr="0063432E" w:rsidRDefault="00462327" w:rsidP="00462327">
      <w:pPr>
        <w:rPr>
          <w:rFonts w:asciiTheme="majorHAnsi" w:hAnsiTheme="majorHAnsi"/>
          <w:b/>
          <w:sz w:val="30"/>
          <w:szCs w:val="30"/>
        </w:rPr>
      </w:pPr>
      <w:r w:rsidRPr="0063432E">
        <w:rPr>
          <w:rFonts w:asciiTheme="majorHAnsi" w:hAnsiTheme="majorHAnsi"/>
          <w:b/>
          <w:sz w:val="30"/>
          <w:szCs w:val="30"/>
        </w:rPr>
        <w:t>Verse III</w:t>
      </w:r>
    </w:p>
    <w:p w14:paraId="14847A6F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Sa isang pusong mapagtiis </w:t>
      </w:r>
    </w:p>
    <w:p w14:paraId="3959B1B1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Kuminang ang marikit na bituin </w:t>
      </w:r>
    </w:p>
    <w:p w14:paraId="4102A413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At duo'y nanatiling nag-alab, nagningning </w:t>
      </w:r>
    </w:p>
    <w:p w14:paraId="1D5D3F67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</w:p>
    <w:p w14:paraId="1D56055F" w14:textId="77777777" w:rsidR="00462327" w:rsidRPr="0063432E" w:rsidRDefault="00462327" w:rsidP="00462327">
      <w:pPr>
        <w:rPr>
          <w:rFonts w:asciiTheme="majorHAnsi" w:hAnsiTheme="majorHAnsi"/>
          <w:b/>
          <w:sz w:val="30"/>
          <w:szCs w:val="30"/>
        </w:rPr>
      </w:pPr>
      <w:r w:rsidRPr="0063432E">
        <w:rPr>
          <w:rFonts w:asciiTheme="majorHAnsi" w:hAnsiTheme="majorHAnsi"/>
          <w:b/>
          <w:sz w:val="30"/>
          <w:szCs w:val="30"/>
        </w:rPr>
        <w:t>Verse IV</w:t>
      </w:r>
    </w:p>
    <w:p w14:paraId="0818D4C6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Taimtim nating kalooban </w:t>
      </w:r>
    </w:p>
    <w:p w14:paraId="3BA75971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 xml:space="preserve">Ginawa nyang kanyang himlayan, dalanginan </w:t>
      </w:r>
    </w:p>
    <w:p w14:paraId="1E1F0FA8" w14:textId="77777777" w:rsidR="00462327" w:rsidRPr="0063432E" w:rsidRDefault="00462327" w:rsidP="00462327">
      <w:pPr>
        <w:rPr>
          <w:rFonts w:asciiTheme="majorHAnsi" w:hAnsiTheme="majorHAnsi"/>
          <w:sz w:val="30"/>
          <w:szCs w:val="30"/>
        </w:rPr>
      </w:pPr>
      <w:r w:rsidRPr="0063432E">
        <w:rPr>
          <w:rFonts w:asciiTheme="majorHAnsi" w:hAnsiTheme="majorHAnsi"/>
          <w:sz w:val="30"/>
          <w:szCs w:val="30"/>
        </w:rPr>
        <w:t>Nilikha Nyang sabsabang Aba.</w:t>
      </w:r>
    </w:p>
    <w:p w14:paraId="28A85E13" w14:textId="77777777" w:rsidR="00462327" w:rsidRPr="0063432E" w:rsidRDefault="00462327" w:rsidP="00462327">
      <w:pPr>
        <w:rPr>
          <w:rFonts w:asciiTheme="majorHAnsi" w:eastAsiaTheme="majorEastAsia" w:hAnsiTheme="majorHAnsi" w:cstheme="majorBidi"/>
          <w:color w:val="2E74B5" w:themeColor="accent1" w:themeShade="BF"/>
          <w:sz w:val="42"/>
          <w:szCs w:val="34"/>
        </w:rPr>
      </w:pPr>
      <w:r w:rsidRPr="0063432E">
        <w:rPr>
          <w:sz w:val="42"/>
          <w:szCs w:val="24"/>
        </w:rPr>
        <w:br w:type="page"/>
      </w:r>
    </w:p>
    <w:p w14:paraId="5422B352" w14:textId="26B9DB65" w:rsidR="00F853B4" w:rsidRPr="00FA2D8C" w:rsidRDefault="00000000" w:rsidP="00F853B4">
      <w:pPr>
        <w:pStyle w:val="Heading1"/>
        <w:spacing w:before="0"/>
        <w:rPr>
          <w:rStyle w:val="Hyperlink"/>
          <w:sz w:val="46"/>
          <w:szCs w:val="38"/>
          <w:u w:val="none"/>
        </w:rPr>
      </w:pPr>
      <w:hyperlink w:anchor="_top" w:history="1">
        <w:bookmarkStart w:id="127" w:name="_Toc186886668"/>
        <w:r w:rsidR="00F853B4" w:rsidRPr="00FA2D8C">
          <w:rPr>
            <w:rStyle w:val="Hyperlink"/>
            <w:sz w:val="48"/>
            <w:szCs w:val="40"/>
            <w:u w:val="none"/>
          </w:rPr>
          <w:t>BITUING NATATANGI</w:t>
        </w:r>
        <w:bookmarkEnd w:id="127"/>
      </w:hyperlink>
      <w:r w:rsidR="00F853B4" w:rsidRPr="00FA2D8C">
        <w:rPr>
          <w:rStyle w:val="Hyperlink"/>
          <w:sz w:val="46"/>
          <w:szCs w:val="38"/>
          <w:u w:val="none"/>
        </w:rPr>
        <w:t xml:space="preserve"> </w:t>
      </w:r>
    </w:p>
    <w:p w14:paraId="5246333E" w14:textId="77777777" w:rsidR="00F853B4" w:rsidRPr="00022445" w:rsidRDefault="00F853B4" w:rsidP="00F853B4">
      <w:pPr>
        <w:rPr>
          <w:rFonts w:ascii="Verdana" w:hAnsi="Verdana"/>
          <w:b/>
          <w:bCs/>
          <w:sz w:val="24"/>
          <w:szCs w:val="24"/>
        </w:rPr>
      </w:pPr>
    </w:p>
    <w:p w14:paraId="6A28C549" w14:textId="77777777" w:rsidR="00F853B4" w:rsidRPr="00752A58" w:rsidRDefault="00F853B4" w:rsidP="00F853B4">
      <w:pPr>
        <w:rPr>
          <w:rFonts w:asciiTheme="majorHAnsi" w:hAnsiTheme="majorHAnsi"/>
          <w:b/>
          <w:bCs/>
          <w:sz w:val="30"/>
          <w:szCs w:val="30"/>
        </w:rPr>
      </w:pPr>
      <w:r w:rsidRPr="00752A58">
        <w:rPr>
          <w:rFonts w:asciiTheme="majorHAnsi" w:hAnsiTheme="majorHAnsi"/>
          <w:b/>
          <w:bCs/>
          <w:sz w:val="30"/>
          <w:szCs w:val="30"/>
        </w:rPr>
        <w:t>I</w:t>
      </w:r>
    </w:p>
    <w:p w14:paraId="392573B6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Doon sa bayan ng Bethlehem,</w:t>
      </w:r>
    </w:p>
    <w:p w14:paraId="6CD4E00F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isang gabing kay dilim</w:t>
      </w:r>
    </w:p>
    <w:p w14:paraId="3DA4A293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Sa langit sumilay ang isang bituin,</w:t>
      </w:r>
    </w:p>
    <w:p w14:paraId="734D1378" w14:textId="29215716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 xml:space="preserve">liwanag nito’y kay ningning </w:t>
      </w:r>
    </w:p>
    <w:p w14:paraId="6EF0DDB3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Nagbigay ng tanglaw sa bawat nilalang (Ohh..)</w:t>
      </w:r>
    </w:p>
    <w:p w14:paraId="297606A7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 xml:space="preserve">Ang anak ng Diyos ay sumilang </w:t>
      </w:r>
    </w:p>
    <w:p w14:paraId="2FE9FA6D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</w:p>
    <w:p w14:paraId="3E39058F" w14:textId="77777777" w:rsidR="00F853B4" w:rsidRPr="00752A58" w:rsidRDefault="00F853B4" w:rsidP="00F853B4">
      <w:pPr>
        <w:rPr>
          <w:rFonts w:asciiTheme="majorHAnsi" w:hAnsiTheme="majorHAnsi"/>
          <w:b/>
          <w:bCs/>
          <w:sz w:val="30"/>
          <w:szCs w:val="30"/>
        </w:rPr>
      </w:pPr>
      <w:r w:rsidRPr="00752A58">
        <w:rPr>
          <w:rFonts w:asciiTheme="majorHAnsi" w:hAnsiTheme="majorHAnsi"/>
          <w:b/>
          <w:bCs/>
          <w:sz w:val="30"/>
          <w:szCs w:val="30"/>
        </w:rPr>
        <w:t>II</w:t>
      </w:r>
    </w:p>
    <w:p w14:paraId="2C97103F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Doon sa bayan ng Bethlehem,</w:t>
      </w:r>
    </w:p>
    <w:p w14:paraId="3A571DCC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may isang talang nagningning</w:t>
      </w:r>
    </w:p>
    <w:p w14:paraId="3B1EFDF1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Higit sa liwanag ng mga bituin</w:t>
      </w:r>
    </w:p>
    <w:p w14:paraId="2F00D06E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 xml:space="preserve">sa langit ay mapapansin </w:t>
      </w:r>
    </w:p>
    <w:p w14:paraId="4D48E98C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</w:p>
    <w:p w14:paraId="013474AF" w14:textId="77777777" w:rsidR="00F853B4" w:rsidRPr="001C2F48" w:rsidRDefault="00F853B4" w:rsidP="00F853B4">
      <w:pPr>
        <w:rPr>
          <w:rFonts w:asciiTheme="majorHAnsi" w:hAnsiTheme="majorHAnsi"/>
          <w:b/>
          <w:bCs/>
          <w:sz w:val="30"/>
          <w:szCs w:val="30"/>
        </w:rPr>
      </w:pPr>
      <w:r w:rsidRPr="001C2F48">
        <w:rPr>
          <w:rFonts w:asciiTheme="majorHAnsi" w:hAnsiTheme="majorHAnsi"/>
          <w:b/>
          <w:bCs/>
          <w:sz w:val="30"/>
          <w:szCs w:val="30"/>
        </w:rPr>
        <w:t xml:space="preserve">KORO </w:t>
      </w:r>
    </w:p>
    <w:p w14:paraId="546D025D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O bituing natatangi, sa ‘yong liwanag</w:t>
      </w:r>
    </w:p>
    <w:p w14:paraId="75008ABE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Pagsilang ni Kristo’y iyong inihahayag</w:t>
      </w:r>
    </w:p>
    <w:p w14:paraId="30D781FA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Purihin ang Diyos! Purihin ang Diyos!</w:t>
      </w:r>
    </w:p>
    <w:p w14:paraId="56A21D79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Sa pagdating ng manunubos</w:t>
      </w:r>
    </w:p>
    <w:p w14:paraId="24519A01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</w:p>
    <w:p w14:paraId="698DD32E" w14:textId="77777777" w:rsidR="00F853B4" w:rsidRPr="001C2F48" w:rsidRDefault="00F853B4" w:rsidP="00F853B4">
      <w:pPr>
        <w:rPr>
          <w:rFonts w:asciiTheme="majorHAnsi" w:hAnsiTheme="majorHAnsi"/>
          <w:b/>
          <w:bCs/>
          <w:sz w:val="30"/>
          <w:szCs w:val="30"/>
        </w:rPr>
      </w:pPr>
      <w:r w:rsidRPr="001C2F48">
        <w:rPr>
          <w:rFonts w:asciiTheme="majorHAnsi" w:hAnsiTheme="majorHAnsi"/>
          <w:b/>
          <w:bCs/>
          <w:sz w:val="30"/>
          <w:szCs w:val="30"/>
        </w:rPr>
        <w:t>III</w:t>
      </w:r>
    </w:p>
    <w:p w14:paraId="00EB7C1C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 xml:space="preserve">Doon sa bayan ng Bethlehem, </w:t>
      </w:r>
    </w:p>
    <w:p w14:paraId="6504DCF7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isang sanggol ang dumating</w:t>
      </w:r>
    </w:p>
    <w:p w14:paraId="069DE2AD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Higit sa liwanag ng mga bituin</w:t>
      </w:r>
    </w:p>
    <w:p w14:paraId="720DB7D9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minsan ay ‘di napapansin (KORO)</w:t>
      </w:r>
    </w:p>
    <w:p w14:paraId="1352F818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</w:p>
    <w:p w14:paraId="12EB782D" w14:textId="670DF58D" w:rsidR="00F853B4" w:rsidRPr="001C2F48" w:rsidRDefault="00F853B4" w:rsidP="00F853B4">
      <w:pPr>
        <w:rPr>
          <w:rFonts w:asciiTheme="majorHAnsi" w:hAnsiTheme="majorHAnsi"/>
          <w:b/>
          <w:bCs/>
          <w:sz w:val="30"/>
          <w:szCs w:val="30"/>
        </w:rPr>
      </w:pPr>
      <w:r w:rsidRPr="001C2F48">
        <w:rPr>
          <w:rFonts w:asciiTheme="majorHAnsi" w:hAnsiTheme="majorHAnsi"/>
          <w:b/>
          <w:bCs/>
          <w:sz w:val="30"/>
          <w:szCs w:val="30"/>
        </w:rPr>
        <w:t>ENDING</w:t>
      </w:r>
    </w:p>
    <w:p w14:paraId="6E6E1822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O bituing natatangi, sa’yong Liwanag</w:t>
      </w:r>
    </w:p>
    <w:p w14:paraId="10A0BCA0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Pag-asa ng tao iyong inihahayag</w:t>
      </w:r>
    </w:p>
    <w:p w14:paraId="01710BBD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Purihin ang Diyos! Purihin ang Diyos!</w:t>
      </w:r>
    </w:p>
    <w:p w14:paraId="68DBFB51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 xml:space="preserve">Sa pagdating ni Kristo, </w:t>
      </w:r>
    </w:p>
    <w:p w14:paraId="5A455254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Sa pagdating ni Kristong Hesus!</w:t>
      </w:r>
    </w:p>
    <w:p w14:paraId="30744825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  <w:r w:rsidRPr="001B4879">
        <w:rPr>
          <w:rFonts w:asciiTheme="majorHAnsi" w:hAnsiTheme="majorHAnsi"/>
          <w:sz w:val="30"/>
          <w:szCs w:val="30"/>
        </w:rPr>
        <w:t>Hesus!</w:t>
      </w:r>
    </w:p>
    <w:p w14:paraId="78006EEE" w14:textId="77777777" w:rsidR="00F853B4" w:rsidRPr="001B4879" w:rsidRDefault="00F853B4" w:rsidP="00F853B4">
      <w:pPr>
        <w:rPr>
          <w:rFonts w:asciiTheme="majorHAnsi" w:hAnsiTheme="majorHAnsi"/>
          <w:sz w:val="30"/>
          <w:szCs w:val="30"/>
        </w:rPr>
      </w:pPr>
    </w:p>
    <w:p w14:paraId="35688D3A" w14:textId="5CC5AAF6" w:rsidR="006E0B20" w:rsidRPr="0018205D" w:rsidRDefault="00000000" w:rsidP="006E0B20">
      <w:pPr>
        <w:pStyle w:val="Heading1"/>
        <w:rPr>
          <w:sz w:val="44"/>
          <w:szCs w:val="44"/>
        </w:rPr>
      </w:pPr>
      <w:hyperlink w:anchor="_top" w:history="1">
        <w:bookmarkStart w:id="128" w:name="_Toc186886669"/>
        <w:r w:rsidR="006E0B20" w:rsidRPr="003E09B7">
          <w:rPr>
            <w:rStyle w:val="Hyperlink"/>
            <w:sz w:val="48"/>
            <w:szCs w:val="48"/>
            <w:u w:val="none"/>
          </w:rPr>
          <w:t>DALANGIN SA PASKO</w:t>
        </w:r>
        <w:bookmarkEnd w:id="128"/>
        <w:r w:rsidR="006E0B20" w:rsidRPr="0018205D">
          <w:rPr>
            <w:rStyle w:val="Hyperlink"/>
            <w:sz w:val="44"/>
            <w:szCs w:val="44"/>
            <w:u w:val="none"/>
          </w:rPr>
          <w:t xml:space="preserve"> </w:t>
        </w:r>
      </w:hyperlink>
    </w:p>
    <w:p w14:paraId="06FEC2A4" w14:textId="77777777" w:rsidR="006E0B20" w:rsidRPr="00715316" w:rsidRDefault="006E0B20" w:rsidP="006E0B20">
      <w:pPr>
        <w:jc w:val="center"/>
        <w:rPr>
          <w:rFonts w:ascii="Arial" w:hAnsi="Arial" w:cs="Arial"/>
          <w:b/>
          <w:sz w:val="32"/>
          <w:szCs w:val="32"/>
        </w:rPr>
      </w:pPr>
    </w:p>
    <w:p w14:paraId="62EF4FCE" w14:textId="77777777" w:rsidR="00F623BC" w:rsidRDefault="00F623BC" w:rsidP="006E0B20">
      <w:pPr>
        <w:pStyle w:val="NoSpacing"/>
        <w:rPr>
          <w:rFonts w:asciiTheme="majorHAnsi" w:hAnsiTheme="majorHAnsi" w:cs="Arial"/>
          <w:b/>
          <w:bCs/>
          <w:sz w:val="32"/>
          <w:szCs w:val="32"/>
        </w:rPr>
      </w:pPr>
    </w:p>
    <w:p w14:paraId="767DB583" w14:textId="1C361C7B" w:rsidR="006E0B20" w:rsidRPr="00715316" w:rsidRDefault="00472996" w:rsidP="006E0B20">
      <w:pPr>
        <w:pStyle w:val="NoSpacing"/>
        <w:rPr>
          <w:rFonts w:asciiTheme="majorHAnsi" w:hAnsiTheme="majorHAnsi" w:cs="Arial"/>
          <w:sz w:val="32"/>
          <w:szCs w:val="32"/>
        </w:rPr>
      </w:pPr>
      <w:r w:rsidRPr="00472996">
        <w:rPr>
          <w:rFonts w:asciiTheme="majorHAnsi" w:hAnsiTheme="majorHAnsi" w:cs="Arial"/>
          <w:b/>
          <w:bCs/>
          <w:sz w:val="32"/>
          <w:szCs w:val="32"/>
        </w:rPr>
        <w:t>KORO</w:t>
      </w:r>
      <w:r>
        <w:rPr>
          <w:rFonts w:asciiTheme="majorHAnsi" w:hAnsiTheme="majorHAnsi" w:cs="Arial"/>
          <w:sz w:val="32"/>
          <w:szCs w:val="32"/>
        </w:rPr>
        <w:br/>
      </w:r>
      <w:r w:rsidR="006E0B20" w:rsidRPr="00715316">
        <w:rPr>
          <w:rFonts w:asciiTheme="majorHAnsi" w:hAnsiTheme="majorHAnsi" w:cs="Arial"/>
          <w:sz w:val="32"/>
          <w:szCs w:val="32"/>
        </w:rPr>
        <w:t>Maligayang Pasko sa bawat tahanan</w:t>
      </w:r>
    </w:p>
    <w:p w14:paraId="4FA95BAC" w14:textId="77777777" w:rsidR="006E0B20" w:rsidRPr="00715316" w:rsidRDefault="006E0B20" w:rsidP="006E0B20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Ang dalangin namin sana ay makamtan</w:t>
      </w:r>
    </w:p>
    <w:p w14:paraId="2F2EC3B5" w14:textId="77777777" w:rsidR="006E0B20" w:rsidRPr="00715316" w:rsidRDefault="006E0B20" w:rsidP="006E0B20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Masangan buhay sa taong darating</w:t>
      </w:r>
    </w:p>
    <w:p w14:paraId="3016B1A6" w14:textId="77777777" w:rsidR="006E0B20" w:rsidRPr="00715316" w:rsidRDefault="006E0B20" w:rsidP="006E0B20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Ang maging palad sana natin</w:t>
      </w:r>
    </w:p>
    <w:p w14:paraId="71A9FE4D" w14:textId="12442A90" w:rsidR="006E0B20" w:rsidRPr="00470A9D" w:rsidRDefault="00470A9D" w:rsidP="006E0B20">
      <w:pPr>
        <w:pStyle w:val="NoSpacing"/>
        <w:rPr>
          <w:rFonts w:asciiTheme="majorHAnsi" w:hAnsiTheme="majorHAnsi" w:cs="Arial"/>
          <w:b/>
          <w:bCs/>
          <w:sz w:val="32"/>
          <w:szCs w:val="32"/>
        </w:rPr>
      </w:pPr>
      <w:r>
        <w:rPr>
          <w:rFonts w:asciiTheme="majorHAnsi" w:hAnsiTheme="majorHAnsi" w:cs="Arial"/>
          <w:sz w:val="32"/>
          <w:szCs w:val="32"/>
        </w:rPr>
        <w:br/>
      </w:r>
      <w:r w:rsidRPr="00470A9D">
        <w:rPr>
          <w:rFonts w:asciiTheme="majorHAnsi" w:hAnsiTheme="majorHAnsi" w:cs="Arial"/>
          <w:b/>
          <w:bCs/>
          <w:sz w:val="32"/>
          <w:szCs w:val="32"/>
        </w:rPr>
        <w:t>Verse 1</w:t>
      </w:r>
    </w:p>
    <w:p w14:paraId="218DB760" w14:textId="77777777" w:rsidR="006E0B20" w:rsidRPr="00715316" w:rsidRDefault="006E0B20" w:rsidP="006E0B20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Dinggin lamang ang dalangin darating ang hangarin</w:t>
      </w:r>
    </w:p>
    <w:p w14:paraId="54C0AAD3" w14:textId="77777777" w:rsidR="006E0B20" w:rsidRPr="00715316" w:rsidRDefault="006E0B20" w:rsidP="006E0B20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Sama-sama sa awitin ang isang panalangin</w:t>
      </w:r>
    </w:p>
    <w:p w14:paraId="7E664F65" w14:textId="77777777" w:rsidR="006E0B20" w:rsidRPr="00715316" w:rsidRDefault="006E0B20" w:rsidP="006E0B20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Dinggin lamang ang dalangin darating and hangarin</w:t>
      </w:r>
    </w:p>
    <w:p w14:paraId="3600C15D" w14:textId="77777777" w:rsidR="006E0B20" w:rsidRPr="00715316" w:rsidRDefault="006E0B20" w:rsidP="006E0B20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Tayo sana’y pagpalain dito sa pagpanalangin.</w:t>
      </w:r>
    </w:p>
    <w:p w14:paraId="1F574D7D" w14:textId="77777777" w:rsidR="00427197" w:rsidRDefault="00427197" w:rsidP="006E0B20">
      <w:pPr>
        <w:pStyle w:val="NoSpacing"/>
        <w:rPr>
          <w:rFonts w:asciiTheme="majorHAnsi" w:hAnsiTheme="majorHAnsi" w:cs="Arial"/>
          <w:sz w:val="32"/>
          <w:szCs w:val="32"/>
        </w:rPr>
      </w:pPr>
    </w:p>
    <w:p w14:paraId="73447452" w14:textId="5097D11C" w:rsidR="00427197" w:rsidRPr="00F31942" w:rsidRDefault="00F31942" w:rsidP="00F31942">
      <w:pPr>
        <w:pStyle w:val="NoSpacing"/>
        <w:rPr>
          <w:rFonts w:asciiTheme="majorHAnsi" w:hAnsiTheme="majorHAnsi" w:cs="Arial"/>
          <w:b/>
          <w:bCs/>
          <w:sz w:val="32"/>
          <w:szCs w:val="32"/>
        </w:rPr>
      </w:pPr>
      <w:r w:rsidRPr="00F31942">
        <w:rPr>
          <w:rFonts w:asciiTheme="majorHAnsi" w:hAnsiTheme="majorHAnsi" w:cs="Arial"/>
          <w:b/>
          <w:bCs/>
          <w:sz w:val="32"/>
          <w:szCs w:val="32"/>
        </w:rPr>
        <w:t>Verse 2</w:t>
      </w:r>
    </w:p>
    <w:p w14:paraId="242F6BAC" w14:textId="77777777" w:rsidR="00427197" w:rsidRPr="00F31942" w:rsidRDefault="00427197" w:rsidP="00F31942">
      <w:pPr>
        <w:pStyle w:val="NoSpacing"/>
        <w:rPr>
          <w:rFonts w:asciiTheme="majorHAnsi" w:hAnsiTheme="majorHAnsi" w:cs="Arial"/>
          <w:sz w:val="32"/>
          <w:szCs w:val="32"/>
        </w:rPr>
      </w:pPr>
      <w:r w:rsidRPr="00F31942">
        <w:rPr>
          <w:rFonts w:asciiTheme="majorHAnsi" w:hAnsiTheme="majorHAnsi" w:cs="Arial"/>
          <w:sz w:val="32"/>
          <w:szCs w:val="32"/>
        </w:rPr>
        <w:t>Dinggin lamang ang dalangin</w:t>
      </w:r>
    </w:p>
    <w:p w14:paraId="4A425EF4" w14:textId="77777777" w:rsidR="00427197" w:rsidRPr="00F31942" w:rsidRDefault="00427197" w:rsidP="00F31942">
      <w:pPr>
        <w:pStyle w:val="NoSpacing"/>
        <w:rPr>
          <w:rFonts w:asciiTheme="majorHAnsi" w:hAnsiTheme="majorHAnsi" w:cs="Arial"/>
          <w:sz w:val="32"/>
          <w:szCs w:val="32"/>
        </w:rPr>
      </w:pPr>
      <w:r w:rsidRPr="00F31942">
        <w:rPr>
          <w:rFonts w:asciiTheme="majorHAnsi" w:hAnsiTheme="majorHAnsi" w:cs="Arial"/>
          <w:sz w:val="32"/>
          <w:szCs w:val="32"/>
        </w:rPr>
        <w:t>Darating ang hangarin</w:t>
      </w:r>
    </w:p>
    <w:p w14:paraId="6F419CB1" w14:textId="77777777" w:rsidR="00427197" w:rsidRPr="00F31942" w:rsidRDefault="00427197" w:rsidP="00F31942">
      <w:pPr>
        <w:pStyle w:val="NoSpacing"/>
        <w:rPr>
          <w:rFonts w:asciiTheme="majorHAnsi" w:hAnsiTheme="majorHAnsi" w:cs="Arial"/>
          <w:sz w:val="32"/>
          <w:szCs w:val="32"/>
        </w:rPr>
      </w:pPr>
      <w:r w:rsidRPr="00F31942">
        <w:rPr>
          <w:rFonts w:asciiTheme="majorHAnsi" w:hAnsiTheme="majorHAnsi" w:cs="Arial"/>
          <w:sz w:val="32"/>
          <w:szCs w:val="32"/>
        </w:rPr>
        <w:t>Tayo sana’y pagpalain</w:t>
      </w:r>
    </w:p>
    <w:p w14:paraId="43251B47" w14:textId="77777777" w:rsidR="00427197" w:rsidRPr="00F31942" w:rsidRDefault="00427197" w:rsidP="00F31942">
      <w:pPr>
        <w:pStyle w:val="NoSpacing"/>
        <w:rPr>
          <w:rFonts w:asciiTheme="majorHAnsi" w:hAnsiTheme="majorHAnsi" w:cs="Arial"/>
          <w:sz w:val="32"/>
          <w:szCs w:val="32"/>
        </w:rPr>
      </w:pPr>
      <w:r w:rsidRPr="00F31942">
        <w:rPr>
          <w:rFonts w:asciiTheme="majorHAnsi" w:hAnsiTheme="majorHAnsi" w:cs="Arial"/>
          <w:sz w:val="32"/>
          <w:szCs w:val="32"/>
        </w:rPr>
        <w:t>Dito sa pananalangin</w:t>
      </w:r>
    </w:p>
    <w:p w14:paraId="55AB4346" w14:textId="4A28EEA0" w:rsidR="007C460A" w:rsidRDefault="007C460A" w:rsidP="006E0B20">
      <w:pPr>
        <w:pStyle w:val="NoSpacing"/>
        <w:rPr>
          <w:rFonts w:asciiTheme="majorHAnsi" w:hAnsiTheme="majorHAnsi" w:cs="Arial"/>
          <w:sz w:val="32"/>
          <w:szCs w:val="32"/>
        </w:rPr>
      </w:pPr>
      <w:r>
        <w:rPr>
          <w:rFonts w:asciiTheme="majorHAnsi" w:hAnsiTheme="majorHAnsi" w:cs="Arial"/>
          <w:sz w:val="32"/>
          <w:szCs w:val="32"/>
        </w:rPr>
        <w:br/>
      </w:r>
    </w:p>
    <w:p w14:paraId="1E24B3CE" w14:textId="77777777" w:rsidR="007C460A" w:rsidRDefault="007C460A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>
        <w:rPr>
          <w:rFonts w:asciiTheme="majorHAnsi" w:hAnsiTheme="majorHAnsi" w:cs="Arial"/>
          <w:sz w:val="32"/>
          <w:szCs w:val="32"/>
        </w:rPr>
        <w:br w:type="page"/>
      </w:r>
    </w:p>
    <w:p w14:paraId="36292995" w14:textId="25BD4412" w:rsidR="001A5355" w:rsidRPr="003E04EB" w:rsidRDefault="00000000" w:rsidP="001A5355">
      <w:pPr>
        <w:spacing w:line="360" w:lineRule="auto"/>
        <w:rPr>
          <w:rStyle w:val="Hyperlink"/>
          <w:rFonts w:asciiTheme="majorHAnsi" w:eastAsiaTheme="majorEastAsia" w:hAnsiTheme="majorHAnsi" w:cstheme="majorBidi"/>
          <w:sz w:val="48"/>
          <w:szCs w:val="48"/>
          <w:u w:val="none"/>
        </w:rPr>
      </w:pPr>
      <w:hyperlink w:anchor="_top" w:history="1">
        <w:r w:rsidR="00EE5B8D" w:rsidRPr="003E04EB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</w:rPr>
          <w:t>CHRISTMAS MEDLEY</w:t>
        </w:r>
      </w:hyperlink>
    </w:p>
    <w:p w14:paraId="642D131E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30434582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O come, Divine Messiah</w:t>
      </w:r>
    </w:p>
    <w:p w14:paraId="1FCE5D60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The world in silence waits the day</w:t>
      </w:r>
    </w:p>
    <w:p w14:paraId="4AE0FAD9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When hope shall sing its triumph</w:t>
      </w:r>
    </w:p>
    <w:p w14:paraId="340441E8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And sadness flee away</w:t>
      </w:r>
    </w:p>
    <w:p w14:paraId="22612A6A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04A4E2C7" w14:textId="77777777" w:rsidR="001A5355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 xml:space="preserve">Dear Savior, haste! </w:t>
      </w:r>
    </w:p>
    <w:p w14:paraId="449C9D99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Come, come to earth.</w:t>
      </w:r>
    </w:p>
    <w:p w14:paraId="4756BDFD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Dispel the night and show your face,</w:t>
      </w:r>
    </w:p>
    <w:p w14:paraId="65C370B8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and bid us hail the dawn of grace.</w:t>
      </w:r>
    </w:p>
    <w:p w14:paraId="15C82C92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3B629BD4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O come, let us adore Him;</w:t>
      </w:r>
    </w:p>
    <w:p w14:paraId="5100F619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O come, let us adore Him;</w:t>
      </w:r>
    </w:p>
    <w:p w14:paraId="2CEDEE02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O come, let us adore Him, Christ, the Lord!</w:t>
      </w:r>
    </w:p>
    <w:p w14:paraId="3ED07CCC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5F506F2E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Halina, sambahin Siya</w:t>
      </w:r>
    </w:p>
    <w:p w14:paraId="2BC62615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Halina, sambahin Siya</w:t>
      </w:r>
    </w:p>
    <w:p w14:paraId="6BAFBC75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</w:rPr>
        <w:t>Halina, sambahin Kristong Panginoon</w:t>
      </w:r>
    </w:p>
    <w:p w14:paraId="4FDDC39F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</w:p>
    <w:p w14:paraId="09A692FE" w14:textId="77777777" w:rsidR="001A5355" w:rsidRPr="00931A8F" w:rsidRDefault="001A5355" w:rsidP="001A5355">
      <w:pPr>
        <w:spacing w:line="360" w:lineRule="auto"/>
        <w:rPr>
          <w:rFonts w:ascii="Arial" w:hAnsi="Arial" w:cs="Arial"/>
          <w:color w:val="000000" w:themeColor="text1"/>
          <w:sz w:val="32"/>
          <w:szCs w:val="32"/>
        </w:rPr>
      </w:pPr>
      <w:r w:rsidRPr="00931A8F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Gloria, in excelsis Deo!</w:t>
      </w:r>
      <w:r w:rsidRPr="00931A8F">
        <w:rPr>
          <w:rFonts w:ascii="Arial" w:hAnsi="Arial" w:cs="Arial"/>
          <w:color w:val="000000" w:themeColor="text1"/>
          <w:sz w:val="32"/>
          <w:szCs w:val="32"/>
        </w:rPr>
        <w:br/>
      </w:r>
      <w:r w:rsidRPr="00931A8F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Gloria, in excelsis Deo!</w:t>
      </w:r>
    </w:p>
    <w:p w14:paraId="64CC83CD" w14:textId="77777777" w:rsidR="00121362" w:rsidRDefault="00121362">
      <w:pPr>
        <w:rPr>
          <w:rStyle w:val="Hyperlink"/>
          <w:rFonts w:eastAsiaTheme="majorEastAsia" w:cstheme="majorBidi"/>
          <w:sz w:val="46"/>
          <w:szCs w:val="46"/>
          <w:u w:val="none"/>
        </w:rPr>
      </w:pPr>
      <w:r>
        <w:rPr>
          <w:rStyle w:val="Hyperlink"/>
          <w:rFonts w:eastAsiaTheme="majorEastAsia" w:cstheme="majorBidi"/>
          <w:sz w:val="46"/>
          <w:szCs w:val="46"/>
          <w:u w:val="none"/>
        </w:rPr>
        <w:br w:type="page"/>
      </w:r>
    </w:p>
    <w:p w14:paraId="3DBB4153" w14:textId="77777777" w:rsidR="00DF18F5" w:rsidRPr="001D6A00" w:rsidRDefault="00000000" w:rsidP="008E3718">
      <w:pPr>
        <w:pStyle w:val="Heading1"/>
        <w:ind w:left="432" w:hanging="432"/>
        <w:rPr>
          <w:rStyle w:val="textexposedshow"/>
          <w:rFonts w:eastAsia="Times New Roman" w:cs="Helvetica"/>
          <w:b/>
          <w:color w:val="141823"/>
          <w:sz w:val="40"/>
          <w:szCs w:val="40"/>
        </w:rPr>
      </w:pPr>
      <w:hyperlink w:anchor="_top" w:history="1">
        <w:bookmarkStart w:id="129" w:name="_Toc186886670"/>
        <w:r w:rsidR="008E3718" w:rsidRPr="001D6A00">
          <w:rPr>
            <w:rStyle w:val="Hyperlink"/>
            <w:rFonts w:eastAsia="Times New Roman" w:cs="Helvetica"/>
            <w:color w:val="034990" w:themeColor="hyperlink" w:themeShade="BF"/>
            <w:sz w:val="48"/>
            <w:szCs w:val="40"/>
            <w:u w:val="none"/>
          </w:rPr>
          <w:t>EMMANUEL</w:t>
        </w:r>
        <w:bookmarkEnd w:id="129"/>
      </w:hyperlink>
      <w:r w:rsidR="008E3718" w:rsidRPr="001D6A00">
        <w:rPr>
          <w:rStyle w:val="textexposedshow"/>
          <w:rFonts w:eastAsia="Times New Roman" w:cs="Helvetica"/>
          <w:color w:val="141823"/>
          <w:sz w:val="48"/>
          <w:szCs w:val="40"/>
        </w:rPr>
        <w:t xml:space="preserve"> </w:t>
      </w:r>
    </w:p>
    <w:tbl>
      <w:tblPr>
        <w:tblStyle w:val="TableGri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dotDash" w:sz="4" w:space="0" w:color="auto"/>
          <w:insideV w:val="dotDash" w:sz="4" w:space="0" w:color="auto"/>
        </w:tblBorders>
        <w:tblLook w:val="04A0" w:firstRow="1" w:lastRow="0" w:firstColumn="1" w:lastColumn="0" w:noHBand="0" w:noVBand="1"/>
      </w:tblPr>
      <w:tblGrid>
        <w:gridCol w:w="1522"/>
      </w:tblGrid>
      <w:tr w:rsidR="00DF18F5" w14:paraId="1857468E" w14:textId="77777777" w:rsidTr="00DF18F5">
        <w:tc>
          <w:tcPr>
            <w:tcW w:w="1522" w:type="dxa"/>
          </w:tcPr>
          <w:p w14:paraId="53C5CF77" w14:textId="27F908A8" w:rsidR="00DF18F5" w:rsidRDefault="00DF18F5" w:rsidP="00A678D1">
            <w:pPr>
              <w:rPr>
                <w:shd w:val="clear" w:color="auto" w:fill="FFFFFF"/>
              </w:rPr>
            </w:pPr>
            <w:hyperlink r:id="rId32" w:history="1">
              <w:r w:rsidRPr="00F40E6C">
                <w:rPr>
                  <w:rStyle w:val="Hyperlink"/>
                  <w:rFonts w:ascii="Arial Rounded MT Bold" w:hAnsi="Arial Rounded MT Bold" w:cs="Arial"/>
                  <w:sz w:val="28"/>
                  <w:szCs w:val="28"/>
                  <w:shd w:val="clear" w:color="auto" w:fill="FFFFFF"/>
                </w:rPr>
                <w:t>MUSIC SHEET</w:t>
              </w:r>
            </w:hyperlink>
          </w:p>
        </w:tc>
      </w:tr>
    </w:tbl>
    <w:p w14:paraId="495BF496" w14:textId="77777777" w:rsidR="008E3718" w:rsidRPr="00715316" w:rsidRDefault="008E3718" w:rsidP="008E3718">
      <w:pPr>
        <w:rPr>
          <w:rStyle w:val="textexposedshow"/>
          <w:rFonts w:eastAsia="Times New Roman" w:cs="Helvetica"/>
          <w:color w:val="141823"/>
          <w:sz w:val="28"/>
          <w:szCs w:val="21"/>
        </w:rPr>
      </w:pPr>
    </w:p>
    <w:p w14:paraId="67C2E7C5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30"/>
          <w:szCs w:val="21"/>
        </w:rPr>
      </w:pPr>
      <w:r w:rsidRPr="00891027">
        <w:rPr>
          <w:rStyle w:val="textexposedshow"/>
          <w:rFonts w:asciiTheme="majorHAnsi" w:eastAsia="Times New Roman" w:hAnsiTheme="majorHAnsi" w:cs="Helvetica"/>
          <w:b/>
          <w:bCs/>
          <w:color w:val="141823"/>
          <w:sz w:val="28"/>
          <w:szCs w:val="21"/>
        </w:rPr>
        <w:t>VERSE I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 </w:t>
      </w:r>
      <w:r w:rsidRPr="00715316">
        <w:rPr>
          <w:rStyle w:val="textexposedshow"/>
          <w:rFonts w:asciiTheme="majorHAnsi" w:eastAsia="Times New Roman" w:hAnsiTheme="majorHAnsi" w:cs="Helvetica"/>
          <w:color w:val="FF0000"/>
          <w:szCs w:val="21"/>
        </w:rPr>
        <w:t xml:space="preserve"> (</w:t>
      </w:r>
      <w:r w:rsidRPr="00715316">
        <w:rPr>
          <w:rStyle w:val="textexposedshow"/>
          <w:rFonts w:asciiTheme="majorHAnsi" w:eastAsia="Times New Roman" w:hAnsiTheme="majorHAnsi" w:cs="Helvetica"/>
          <w:color w:val="1F4E79" w:themeColor="accent1" w:themeShade="80"/>
          <w:szCs w:val="21"/>
        </w:rPr>
        <w:t xml:space="preserve">Verse I – Men  </w:t>
      </w:r>
      <w:r w:rsidRPr="00715316">
        <w:rPr>
          <w:rStyle w:val="textexposedshow"/>
          <w:rFonts w:asciiTheme="majorHAnsi" w:eastAsia="Times New Roman" w:hAnsiTheme="majorHAnsi" w:cs="Helvetica"/>
          <w:sz w:val="24"/>
          <w:szCs w:val="21"/>
        </w:rPr>
        <w:t xml:space="preserve">then repeat </w:t>
      </w:r>
      <w:r w:rsidRPr="00715316">
        <w:rPr>
          <w:rStyle w:val="textexposedshow"/>
          <w:rFonts w:asciiTheme="majorHAnsi" w:eastAsia="Times New Roman" w:hAnsiTheme="majorHAnsi" w:cs="Helvetica"/>
          <w:color w:val="FF0000"/>
          <w:szCs w:val="21"/>
        </w:rPr>
        <w:t>Verse I-Women )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30"/>
          <w:szCs w:val="21"/>
        </w:rPr>
        <w:t xml:space="preserve">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30"/>
          <w:szCs w:val="21"/>
        </w:rPr>
        <w:tab/>
      </w:r>
    </w:p>
    <w:p w14:paraId="3B426322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Isang dalaga'y maglilihi, batang lalaki and sanggol, </w:t>
      </w:r>
    </w:p>
    <w:p w14:paraId="7CE1DEC6" w14:textId="17C3BC11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>T</w:t>
      </w:r>
      <w:r w:rsidR="009A6335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>a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tawagin S'yang Emmanuel, Emmanuel." </w:t>
      </w:r>
    </w:p>
    <w:p w14:paraId="002C4074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</w:p>
    <w:p w14:paraId="3CB1529F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(repeat 1 with Humming) </w:t>
      </w:r>
    </w:p>
    <w:p w14:paraId="79BB653E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</w:p>
    <w:p w14:paraId="2527EEB1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891027">
        <w:rPr>
          <w:rStyle w:val="textexposedshow"/>
          <w:rFonts w:asciiTheme="majorHAnsi" w:eastAsia="Times New Roman" w:hAnsiTheme="majorHAnsi" w:cs="Helvetica"/>
          <w:b/>
          <w:bCs/>
          <w:color w:val="141823"/>
          <w:sz w:val="28"/>
          <w:szCs w:val="21"/>
        </w:rPr>
        <w:t>VERSE II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 </w:t>
      </w:r>
      <w:r w:rsidRPr="00715316">
        <w:rPr>
          <w:rStyle w:val="textexposedshow"/>
          <w:rFonts w:asciiTheme="majorHAnsi" w:eastAsia="Times New Roman" w:hAnsiTheme="majorHAnsi" w:cs="Helvetica"/>
          <w:color w:val="C45911" w:themeColor="accent2" w:themeShade="BF"/>
          <w:sz w:val="28"/>
          <w:szCs w:val="21"/>
        </w:rPr>
        <w:t>(All)</w:t>
      </w:r>
    </w:p>
    <w:p w14:paraId="07FCB6D3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Magalak! Isinilang and Poon, sa sabsaban Siya'y nakahimlay. </w:t>
      </w:r>
    </w:p>
    <w:p w14:paraId="04FE6AD0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Nagpahayag and mga anghel, "Luwalhati sa Diyo-os." </w:t>
      </w:r>
    </w:p>
    <w:p w14:paraId="2F545CD8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(Key goes up) </w:t>
      </w:r>
    </w:p>
    <w:p w14:paraId="527A958C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</w:p>
    <w:p w14:paraId="43C7F5D9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891027">
        <w:rPr>
          <w:rStyle w:val="textexposedshow"/>
          <w:rFonts w:asciiTheme="majorHAnsi" w:eastAsia="Times New Roman" w:hAnsiTheme="majorHAnsi" w:cs="Helvetica"/>
          <w:b/>
          <w:bCs/>
          <w:color w:val="141823"/>
          <w:sz w:val="28"/>
          <w:szCs w:val="21"/>
        </w:rPr>
        <w:t>VERSE III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538135" w:themeColor="accent6" w:themeShade="BF"/>
          <w:sz w:val="28"/>
          <w:szCs w:val="21"/>
        </w:rPr>
        <w:t>(First)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538135" w:themeColor="accent6" w:themeShade="BF"/>
          <w:sz w:val="28"/>
          <w:szCs w:val="21"/>
        </w:rPr>
        <w:t>(Second)</w:t>
      </w:r>
    </w:p>
    <w:p w14:paraId="692F6570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Isang dalaga'y maglilihi,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FF0000"/>
          <w:sz w:val="28"/>
          <w:szCs w:val="21"/>
        </w:rPr>
        <w:t>(Women)</w:t>
      </w:r>
      <w:r w:rsidRPr="00715316">
        <w:rPr>
          <w:rStyle w:val="textexposedshow"/>
          <w:rFonts w:asciiTheme="majorHAnsi" w:eastAsia="Times New Roman" w:hAnsiTheme="majorHAnsi" w:cs="Helvetica"/>
          <w:color w:val="FF0000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FF0000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F4E79" w:themeColor="accent1" w:themeShade="80"/>
          <w:sz w:val="28"/>
          <w:szCs w:val="21"/>
        </w:rPr>
        <w:t>(Men)</w:t>
      </w:r>
    </w:p>
    <w:p w14:paraId="5A537132" w14:textId="77777777" w:rsidR="008E3718" w:rsidRPr="00715316" w:rsidRDefault="008E3718" w:rsidP="008E3718">
      <w:pPr>
        <w:ind w:firstLine="720"/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(Magalak! Isinilang and Poon)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F4E79" w:themeColor="accent1" w:themeShade="80"/>
          <w:sz w:val="28"/>
          <w:szCs w:val="21"/>
        </w:rPr>
        <w:t>(Men)</w:t>
      </w:r>
      <w:r w:rsidRPr="00715316">
        <w:rPr>
          <w:rStyle w:val="textexposedshow"/>
          <w:rFonts w:asciiTheme="majorHAnsi" w:eastAsia="Times New Roman" w:hAnsiTheme="majorHAnsi" w:cs="Helvetica"/>
          <w:color w:val="1F4E79" w:themeColor="accent1" w:themeShade="80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F4E79" w:themeColor="accent1" w:themeShade="80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F4E79" w:themeColor="accent1" w:themeShade="80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FF0000"/>
          <w:sz w:val="28"/>
          <w:szCs w:val="21"/>
        </w:rPr>
        <w:t>(Women)</w:t>
      </w:r>
    </w:p>
    <w:p w14:paraId="4E2A8080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batang lalaki and sanggol, </w:t>
      </w:r>
    </w:p>
    <w:p w14:paraId="4F909992" w14:textId="77777777" w:rsidR="008E3718" w:rsidRPr="00715316" w:rsidRDefault="008E3718" w:rsidP="008E3718">
      <w:pPr>
        <w:ind w:firstLine="720"/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(sa sabsaban Siya'y nakahimlay.) </w:t>
      </w:r>
    </w:p>
    <w:p w14:paraId="79606587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</w:p>
    <w:p w14:paraId="0223F70A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Tatawagin S'yang "Emmanuel, Emmanuel."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</w:p>
    <w:p w14:paraId="38C8EC03" w14:textId="77777777" w:rsidR="008E3718" w:rsidRPr="00715316" w:rsidRDefault="008E3718" w:rsidP="008E3718">
      <w:pPr>
        <w:ind w:firstLine="720"/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(Nagpahayag and mga anghel, "Luwalhati sa Diyos.")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</w:p>
    <w:p w14:paraId="0F12FD78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</w:p>
    <w:p w14:paraId="6692AEEC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Repeat III (Key goes up at D'yo-os) </w:t>
      </w:r>
    </w:p>
    <w:p w14:paraId="244D74C5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</w:p>
    <w:p w14:paraId="4A8565A9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Isang dalaga'y maglilihi,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FF0000"/>
          <w:sz w:val="28"/>
          <w:szCs w:val="21"/>
        </w:rPr>
        <w:t>(Women)</w:t>
      </w:r>
    </w:p>
    <w:p w14:paraId="7A99D1CB" w14:textId="77777777" w:rsidR="008E3718" w:rsidRPr="00715316" w:rsidRDefault="008E3718" w:rsidP="008E3718">
      <w:pPr>
        <w:ind w:firstLine="720"/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(Magalak! Isinilang and Poon)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1F4E79" w:themeColor="accent1" w:themeShade="80"/>
          <w:sz w:val="28"/>
          <w:szCs w:val="21"/>
        </w:rPr>
        <w:t>(Men)</w:t>
      </w:r>
    </w:p>
    <w:p w14:paraId="7A124AEF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batang lalaki and sanggol,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</w:p>
    <w:p w14:paraId="2AD1AC22" w14:textId="77777777" w:rsidR="008E3718" w:rsidRPr="00715316" w:rsidRDefault="008E3718" w:rsidP="008E3718">
      <w:pPr>
        <w:ind w:firstLine="720"/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(sa sabsaban Siya'y nakahimlay.) </w:t>
      </w:r>
    </w:p>
    <w:p w14:paraId="48C57130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Tatawagin siyang Emmanuel, Emmanuel </w:t>
      </w:r>
    </w:p>
    <w:p w14:paraId="59941A4C" w14:textId="77777777" w:rsidR="008E3718" w:rsidRPr="00715316" w:rsidRDefault="008E3718" w:rsidP="008E3718">
      <w:pPr>
        <w:ind w:firstLine="720"/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(Nagpahayag and mga anghel, "Luwalhati) </w:t>
      </w:r>
    </w:p>
    <w:p w14:paraId="21C1C9FA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</w:p>
    <w:p w14:paraId="226E32AC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Coda: </w:t>
      </w: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ab/>
      </w:r>
      <w:r w:rsidRPr="00715316">
        <w:rPr>
          <w:rStyle w:val="textexposedshow"/>
          <w:rFonts w:asciiTheme="majorHAnsi" w:eastAsia="Times New Roman" w:hAnsiTheme="majorHAnsi" w:cs="Helvetica"/>
          <w:color w:val="C45911" w:themeColor="accent2" w:themeShade="BF"/>
          <w:sz w:val="28"/>
          <w:szCs w:val="21"/>
        </w:rPr>
        <w:t>(ALL)</w:t>
      </w:r>
    </w:p>
    <w:p w14:paraId="789AA275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 xml:space="preserve">Kahuluga'y nasa atin ang D'yo-os, </w:t>
      </w:r>
    </w:p>
    <w:p w14:paraId="5F5768A0" w14:textId="77777777" w:rsidR="008E3718" w:rsidRPr="00715316" w:rsidRDefault="008E3718" w:rsidP="008E3718">
      <w:pPr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</w:pPr>
      <w:r w:rsidRPr="00715316">
        <w:rPr>
          <w:rStyle w:val="textexposedshow"/>
          <w:rFonts w:asciiTheme="majorHAnsi" w:eastAsia="Times New Roman" w:hAnsiTheme="majorHAnsi" w:cs="Helvetica"/>
          <w:color w:val="141823"/>
          <w:sz w:val="28"/>
          <w:szCs w:val="21"/>
        </w:rPr>
        <w:t>Nasa atin ang D'yo-os, Nasa atin ang D'yos</w:t>
      </w:r>
    </w:p>
    <w:p w14:paraId="02111068" w14:textId="4BA7D844" w:rsidR="008E3718" w:rsidRDefault="008E3718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br w:type="page"/>
      </w:r>
    </w:p>
    <w:p w14:paraId="2C8C1202" w14:textId="77777777" w:rsidR="002F6747" w:rsidRPr="00906FC9" w:rsidRDefault="00000000" w:rsidP="002F6747">
      <w:pPr>
        <w:pStyle w:val="Heading1"/>
        <w:rPr>
          <w:sz w:val="40"/>
          <w:szCs w:val="40"/>
        </w:rPr>
      </w:pPr>
      <w:hyperlink w:anchor="_top" w:history="1">
        <w:bookmarkStart w:id="130" w:name="_Toc186886671"/>
        <w:r w:rsidR="002F6747" w:rsidRPr="00906FC9">
          <w:rPr>
            <w:rStyle w:val="Hyperlink"/>
            <w:color w:val="2E74B5" w:themeColor="accent1" w:themeShade="BF"/>
            <w:sz w:val="48"/>
            <w:szCs w:val="40"/>
            <w:u w:val="none"/>
          </w:rPr>
          <w:t>GUMISING</w:t>
        </w:r>
        <w:bookmarkEnd w:id="130"/>
      </w:hyperlink>
      <w:r w:rsidR="002F6747" w:rsidRPr="00906FC9">
        <w:rPr>
          <w:sz w:val="40"/>
          <w:szCs w:val="40"/>
        </w:rPr>
        <w:t xml:space="preserve">  </w:t>
      </w:r>
    </w:p>
    <w:p w14:paraId="149B9BAA" w14:textId="77777777" w:rsidR="002F6747" w:rsidRPr="00715316" w:rsidRDefault="002F6747" w:rsidP="002F6747">
      <w:pPr>
        <w:rPr>
          <w:rFonts w:ascii="Lucida Sans" w:hAnsi="Lucida Sans"/>
          <w:sz w:val="24"/>
          <w:szCs w:val="24"/>
        </w:rPr>
      </w:pPr>
      <w:r w:rsidRPr="00715316">
        <w:rPr>
          <w:rFonts w:ascii="Lucida Sans" w:hAnsi="Lucida Sans"/>
          <w:sz w:val="24"/>
          <w:szCs w:val="24"/>
        </w:rPr>
        <w:t>by M. Francisco/ A.Rodrigo</w:t>
      </w:r>
    </w:p>
    <w:p w14:paraId="30AF806E" w14:textId="77777777" w:rsidR="002F6747" w:rsidRPr="00715316" w:rsidRDefault="002F6747" w:rsidP="002F6747">
      <w:pPr>
        <w:rPr>
          <w:rFonts w:ascii="Arial Black" w:hAnsi="Arial Black"/>
          <w:sz w:val="24"/>
          <w:szCs w:val="24"/>
        </w:rPr>
      </w:pPr>
    </w:p>
    <w:p w14:paraId="57DED43A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Koro:</w:t>
      </w:r>
    </w:p>
    <w:p w14:paraId="1A808DDD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Gumising! Gumising! Mga nahihimbing</w:t>
      </w:r>
    </w:p>
    <w:p w14:paraId="50CF1420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Tala’y nagniningning</w:t>
      </w:r>
    </w:p>
    <w:p w14:paraId="3343FC59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Pasko na! Gumising!</w:t>
      </w:r>
    </w:p>
    <w:p w14:paraId="5234AB50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</w:p>
    <w:p w14:paraId="499CF2C1" w14:textId="77777777" w:rsidR="002F6747" w:rsidRPr="00715316" w:rsidRDefault="002F6747" w:rsidP="002F6747">
      <w:pPr>
        <w:pStyle w:val="ListParagraph"/>
        <w:numPr>
          <w:ilvl w:val="0"/>
          <w:numId w:val="1"/>
        </w:numPr>
        <w:spacing w:after="200" w:line="276" w:lineRule="auto"/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Kampana’t kuliling Kumalembang</w:t>
      </w:r>
    </w:p>
    <w:p w14:paraId="2519B606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 xml:space="preserve">          Kling! Kling!</w:t>
      </w:r>
    </w:p>
    <w:p w14:paraId="6668CAD6" w14:textId="460839DF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 xml:space="preserve">          Ang Ni</w:t>
      </w:r>
      <w:r w:rsidR="00D86FE6" w:rsidRPr="00AB153D">
        <w:rPr>
          <w:rFonts w:asciiTheme="majorHAnsi" w:hAnsiTheme="majorHAnsi"/>
          <w:sz w:val="32"/>
          <w:szCs w:val="24"/>
        </w:rPr>
        <w:t>ñ</w:t>
      </w:r>
      <w:r w:rsidRPr="00715316">
        <w:rPr>
          <w:rFonts w:asciiTheme="majorHAnsi" w:hAnsiTheme="majorHAnsi"/>
          <w:sz w:val="32"/>
          <w:szCs w:val="24"/>
        </w:rPr>
        <w:t>o’y darating</w:t>
      </w:r>
    </w:p>
    <w:p w14:paraId="5D3A5898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 xml:space="preserve">          Sa Belen pagaling!</w:t>
      </w:r>
    </w:p>
    <w:p w14:paraId="2265ABCB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</w:p>
    <w:p w14:paraId="317C45CA" w14:textId="68594131" w:rsidR="002F6747" w:rsidRPr="00715316" w:rsidRDefault="002F6747" w:rsidP="002F6747">
      <w:pPr>
        <w:pStyle w:val="ListParagraph"/>
        <w:numPr>
          <w:ilvl w:val="0"/>
          <w:numId w:val="1"/>
        </w:numPr>
        <w:spacing w:after="200" w:line="276" w:lineRule="auto"/>
        <w:rPr>
          <w:rFonts w:asciiTheme="majorHAnsi" w:hAnsiTheme="majorHAnsi"/>
          <w:i/>
          <w:sz w:val="24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Kahit puso’y himbing.</w:t>
      </w:r>
      <w:r w:rsidRPr="00715316">
        <w:rPr>
          <w:rFonts w:asciiTheme="majorHAnsi" w:hAnsiTheme="majorHAnsi"/>
          <w:sz w:val="28"/>
          <w:szCs w:val="24"/>
        </w:rPr>
        <w:tab/>
      </w:r>
      <w:r w:rsidRPr="00715316">
        <w:rPr>
          <w:rFonts w:asciiTheme="majorHAnsi" w:hAnsiTheme="majorHAnsi"/>
          <w:sz w:val="28"/>
          <w:szCs w:val="24"/>
        </w:rPr>
        <w:tab/>
      </w:r>
      <w:r w:rsidRPr="00715316">
        <w:rPr>
          <w:rFonts w:asciiTheme="majorHAnsi" w:hAnsiTheme="majorHAnsi"/>
          <w:i/>
          <w:color w:val="2F5496" w:themeColor="accent5" w:themeShade="BF"/>
          <w:sz w:val="24"/>
          <w:szCs w:val="24"/>
        </w:rPr>
        <w:t>Men: Kahit puso’y himbing</w:t>
      </w:r>
    </w:p>
    <w:p w14:paraId="078E3552" w14:textId="3996C6E6" w:rsidR="002F6747" w:rsidRPr="00715316" w:rsidRDefault="002F6747" w:rsidP="002F6747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28"/>
          <w:szCs w:val="24"/>
        </w:rPr>
        <w:t xml:space="preserve">          </w:t>
      </w:r>
      <w:r w:rsidR="002A59D5">
        <w:rPr>
          <w:rFonts w:asciiTheme="majorHAnsi" w:hAnsiTheme="majorHAnsi"/>
          <w:sz w:val="28"/>
          <w:szCs w:val="24"/>
        </w:rPr>
        <w:t xml:space="preserve"> </w:t>
      </w:r>
      <w:r w:rsidRPr="00715316">
        <w:rPr>
          <w:rFonts w:asciiTheme="majorHAnsi" w:hAnsiTheme="majorHAnsi"/>
          <w:sz w:val="32"/>
          <w:szCs w:val="24"/>
        </w:rPr>
        <w:t>Masda’t masasaling</w:t>
      </w:r>
      <w:r w:rsidRPr="00715316">
        <w:rPr>
          <w:rFonts w:asciiTheme="majorHAnsi" w:hAnsiTheme="majorHAnsi"/>
          <w:sz w:val="32"/>
          <w:szCs w:val="24"/>
        </w:rPr>
        <w:tab/>
      </w:r>
      <w:r w:rsidRPr="00715316">
        <w:rPr>
          <w:rFonts w:asciiTheme="majorHAnsi" w:hAnsiTheme="majorHAnsi"/>
          <w:sz w:val="32"/>
          <w:szCs w:val="24"/>
        </w:rPr>
        <w:tab/>
      </w:r>
      <w:r w:rsidRPr="00715316">
        <w:rPr>
          <w:rFonts w:asciiTheme="majorHAnsi" w:hAnsiTheme="majorHAnsi"/>
          <w:sz w:val="28"/>
          <w:szCs w:val="24"/>
        </w:rPr>
        <w:tab/>
      </w:r>
      <w:r w:rsidRPr="00715316">
        <w:rPr>
          <w:rFonts w:asciiTheme="majorHAnsi" w:hAnsiTheme="majorHAnsi"/>
          <w:i/>
          <w:sz w:val="24"/>
          <w:szCs w:val="24"/>
        </w:rPr>
        <w:t xml:space="preserve">          </w:t>
      </w:r>
      <w:r w:rsidRPr="00715316">
        <w:rPr>
          <w:rFonts w:asciiTheme="majorHAnsi" w:hAnsiTheme="majorHAnsi"/>
          <w:i/>
          <w:color w:val="2F5496" w:themeColor="accent5" w:themeShade="BF"/>
          <w:sz w:val="24"/>
          <w:szCs w:val="24"/>
        </w:rPr>
        <w:t>Masasaling</w:t>
      </w:r>
    </w:p>
    <w:p w14:paraId="75A04395" w14:textId="65A04B03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 xml:space="preserve">          </w:t>
      </w:r>
      <w:r w:rsidR="000845A0" w:rsidRPr="00AB153D">
        <w:rPr>
          <w:rFonts w:asciiTheme="majorHAnsi" w:hAnsiTheme="majorHAnsi"/>
          <w:sz w:val="32"/>
          <w:szCs w:val="24"/>
        </w:rPr>
        <w:t>Niñong</w:t>
      </w:r>
      <w:r w:rsidR="000845A0" w:rsidRPr="008F2008">
        <w:rPr>
          <w:rFonts w:ascii="Verdana" w:eastAsia="Times New Roman" w:hAnsi="Verdana" w:cs="Arial"/>
          <w:color w:val="444444"/>
          <w:sz w:val="28"/>
          <w:szCs w:val="28"/>
          <w:lang w:eastAsia="en-CA"/>
        </w:rPr>
        <w:t xml:space="preserve"> </w:t>
      </w:r>
      <w:r w:rsidRPr="00715316">
        <w:rPr>
          <w:rFonts w:asciiTheme="majorHAnsi" w:hAnsiTheme="majorHAnsi"/>
          <w:sz w:val="32"/>
          <w:szCs w:val="24"/>
        </w:rPr>
        <w:t>naglalambing</w:t>
      </w:r>
    </w:p>
    <w:p w14:paraId="204D9F32" w14:textId="77777777" w:rsidR="002F6747" w:rsidRPr="00715316" w:rsidRDefault="002F6747" w:rsidP="002F6747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 xml:space="preserve">          Sa Inang ka’y ningning.</w:t>
      </w:r>
    </w:p>
    <w:p w14:paraId="5CE10293" w14:textId="77777777" w:rsidR="002F6747" w:rsidRPr="00715316" w:rsidRDefault="002F6747" w:rsidP="002F6747">
      <w:pPr>
        <w:rPr>
          <w:rFonts w:asciiTheme="majorHAnsi" w:hAnsiTheme="majorHAnsi"/>
          <w:sz w:val="28"/>
          <w:szCs w:val="24"/>
        </w:rPr>
      </w:pPr>
    </w:p>
    <w:p w14:paraId="3F2CB132" w14:textId="77777777" w:rsidR="002F6747" w:rsidRPr="00715316" w:rsidRDefault="002F6747" w:rsidP="002F6747">
      <w:pPr>
        <w:pStyle w:val="ListParagraph"/>
        <w:numPr>
          <w:ilvl w:val="0"/>
          <w:numId w:val="1"/>
        </w:numPr>
        <w:spacing w:after="200" w:line="276" w:lineRule="auto"/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Puso’y masasaling.</w:t>
      </w:r>
      <w:r w:rsidRPr="00715316">
        <w:rPr>
          <w:rFonts w:asciiTheme="majorHAnsi" w:hAnsiTheme="majorHAnsi"/>
          <w:sz w:val="32"/>
          <w:szCs w:val="24"/>
        </w:rPr>
        <w:tab/>
      </w:r>
      <w:r w:rsidRPr="00715316">
        <w:rPr>
          <w:rFonts w:asciiTheme="majorHAnsi" w:hAnsiTheme="majorHAnsi"/>
          <w:sz w:val="28"/>
          <w:szCs w:val="24"/>
        </w:rPr>
        <w:tab/>
      </w:r>
      <w:r w:rsidRPr="00715316">
        <w:rPr>
          <w:rFonts w:asciiTheme="majorHAnsi" w:hAnsiTheme="majorHAnsi"/>
          <w:sz w:val="28"/>
          <w:szCs w:val="24"/>
        </w:rPr>
        <w:tab/>
      </w:r>
      <w:r w:rsidRPr="00715316">
        <w:rPr>
          <w:rFonts w:asciiTheme="majorHAnsi" w:hAnsiTheme="majorHAnsi"/>
          <w:i/>
          <w:color w:val="2F5496" w:themeColor="accent5" w:themeShade="BF"/>
          <w:sz w:val="24"/>
          <w:szCs w:val="24"/>
        </w:rPr>
        <w:t>Men: Puso’y masasaling</w:t>
      </w:r>
      <w:r w:rsidRPr="00715316">
        <w:rPr>
          <w:rFonts w:asciiTheme="majorHAnsi" w:hAnsiTheme="majorHAnsi"/>
          <w:sz w:val="28"/>
          <w:szCs w:val="24"/>
        </w:rPr>
        <w:tab/>
      </w:r>
    </w:p>
    <w:p w14:paraId="3096A54E" w14:textId="36DBB64B" w:rsidR="002F6747" w:rsidRPr="00715316" w:rsidRDefault="002F6747" w:rsidP="002F6747">
      <w:pPr>
        <w:rPr>
          <w:rFonts w:asciiTheme="majorHAnsi" w:hAnsiTheme="majorHAnsi"/>
          <w:sz w:val="28"/>
          <w:szCs w:val="24"/>
        </w:rPr>
      </w:pPr>
      <w:r w:rsidRPr="00715316">
        <w:rPr>
          <w:rFonts w:asciiTheme="majorHAnsi" w:hAnsiTheme="majorHAnsi"/>
          <w:sz w:val="32"/>
          <w:szCs w:val="24"/>
        </w:rPr>
        <w:t xml:space="preserve">         </w:t>
      </w:r>
      <w:r w:rsidR="001A60F4">
        <w:rPr>
          <w:rFonts w:asciiTheme="majorHAnsi" w:hAnsiTheme="majorHAnsi"/>
          <w:sz w:val="32"/>
          <w:szCs w:val="24"/>
        </w:rPr>
        <w:t xml:space="preserve"> </w:t>
      </w:r>
      <w:r w:rsidRPr="00715316">
        <w:rPr>
          <w:rFonts w:asciiTheme="majorHAnsi" w:hAnsiTheme="majorHAnsi"/>
          <w:sz w:val="32"/>
          <w:szCs w:val="24"/>
        </w:rPr>
        <w:t>Luha ang pupuwing.</w:t>
      </w:r>
      <w:r w:rsidRPr="00715316">
        <w:rPr>
          <w:rFonts w:asciiTheme="majorHAnsi" w:hAnsiTheme="majorHAnsi"/>
          <w:sz w:val="32"/>
          <w:szCs w:val="24"/>
        </w:rPr>
        <w:tab/>
      </w:r>
      <w:r w:rsidRPr="00715316">
        <w:rPr>
          <w:rFonts w:asciiTheme="majorHAnsi" w:hAnsiTheme="majorHAnsi"/>
          <w:sz w:val="28"/>
          <w:szCs w:val="24"/>
        </w:rPr>
        <w:tab/>
      </w:r>
      <w:r w:rsidRPr="00715316">
        <w:rPr>
          <w:rFonts w:asciiTheme="majorHAnsi" w:hAnsiTheme="majorHAnsi"/>
          <w:sz w:val="28"/>
          <w:szCs w:val="24"/>
        </w:rPr>
        <w:tab/>
        <w:t xml:space="preserve">         </w:t>
      </w:r>
      <w:r w:rsidRPr="00715316">
        <w:rPr>
          <w:rFonts w:asciiTheme="majorHAnsi" w:hAnsiTheme="majorHAnsi"/>
          <w:i/>
          <w:color w:val="2F5496" w:themeColor="accent5" w:themeShade="BF"/>
          <w:sz w:val="24"/>
          <w:szCs w:val="24"/>
          <w:lang w:val="en-CA"/>
        </w:rPr>
        <w:t>Pupuwing</w:t>
      </w:r>
    </w:p>
    <w:p w14:paraId="3AD9F025" w14:textId="77777777" w:rsidR="001A60F4" w:rsidRDefault="002F6747" w:rsidP="001A60F4">
      <w:pPr>
        <w:rPr>
          <w:rFonts w:asciiTheme="majorHAnsi" w:hAnsiTheme="majorHAnsi"/>
          <w:sz w:val="32"/>
          <w:szCs w:val="24"/>
        </w:rPr>
      </w:pPr>
      <w:r w:rsidRPr="00E61506">
        <w:rPr>
          <w:rFonts w:asciiTheme="majorHAnsi" w:hAnsiTheme="majorHAnsi"/>
          <w:sz w:val="32"/>
          <w:szCs w:val="24"/>
        </w:rPr>
        <w:t xml:space="preserve">         </w:t>
      </w:r>
      <w:r w:rsidR="00EA599C" w:rsidRPr="00E61506">
        <w:rPr>
          <w:rFonts w:asciiTheme="majorHAnsi" w:hAnsiTheme="majorHAnsi"/>
          <w:sz w:val="32"/>
          <w:szCs w:val="24"/>
        </w:rPr>
        <w:t xml:space="preserve"> </w:t>
      </w:r>
      <w:r w:rsidRPr="00715316">
        <w:rPr>
          <w:rFonts w:asciiTheme="majorHAnsi" w:hAnsiTheme="majorHAnsi"/>
          <w:sz w:val="32"/>
          <w:szCs w:val="24"/>
        </w:rPr>
        <w:t>Mag-inang kay lambing</w:t>
      </w:r>
    </w:p>
    <w:p w14:paraId="377DB7A6" w14:textId="55DE9BB9" w:rsidR="007C5551" w:rsidRPr="001A60F4" w:rsidRDefault="001A60F4" w:rsidP="001A60F4">
      <w:pPr>
        <w:ind w:firstLine="720"/>
        <w:rPr>
          <w:rFonts w:asciiTheme="majorHAnsi" w:hAnsiTheme="majorHAnsi"/>
          <w:sz w:val="32"/>
          <w:szCs w:val="24"/>
        </w:rPr>
      </w:pPr>
      <w:r w:rsidRPr="00E61506">
        <w:rPr>
          <w:rFonts w:asciiTheme="majorHAnsi" w:hAnsiTheme="majorHAnsi"/>
          <w:sz w:val="32"/>
          <w:szCs w:val="24"/>
        </w:rPr>
        <w:t>Puso mo ang hiling</w:t>
      </w:r>
      <w:r w:rsidR="002F6747" w:rsidRPr="00E61506">
        <w:rPr>
          <w:rFonts w:asciiTheme="majorHAnsi" w:hAnsiTheme="majorHAnsi"/>
          <w:sz w:val="32"/>
          <w:szCs w:val="24"/>
        </w:rPr>
        <w:t xml:space="preserve">       </w:t>
      </w:r>
      <w:r w:rsidR="002F6747" w:rsidRPr="00715316">
        <w:rPr>
          <w:rFonts w:asciiTheme="majorHAnsi" w:hAnsiTheme="majorHAnsi"/>
        </w:rPr>
        <w:br w:type="page"/>
      </w:r>
      <w:hyperlink w:anchor="_top" w:history="1">
        <w:r w:rsidR="007C5551" w:rsidRPr="00C847A4">
          <w:rPr>
            <w:rStyle w:val="Hyperlink"/>
            <w:sz w:val="48"/>
            <w:szCs w:val="40"/>
            <w:u w:val="none"/>
          </w:rPr>
          <w:t>HALINA D’YOS MESIAS</w:t>
        </w:r>
      </w:hyperlink>
    </w:p>
    <w:p w14:paraId="6CFB1DC3" w14:textId="77777777" w:rsidR="007C5551" w:rsidRDefault="007C5551" w:rsidP="007C5551">
      <w:pPr>
        <w:rPr>
          <w:rFonts w:ascii="Lucida Sans" w:hAnsi="Lucida Sans"/>
          <w:sz w:val="24"/>
          <w:szCs w:val="24"/>
        </w:rPr>
      </w:pPr>
    </w:p>
    <w:p w14:paraId="3091C711" w14:textId="77777777" w:rsidR="004E632A" w:rsidRPr="00715316" w:rsidRDefault="004E632A" w:rsidP="007C5551">
      <w:pPr>
        <w:rPr>
          <w:rFonts w:ascii="Lucida Sans" w:hAnsi="Lucida Sans"/>
          <w:sz w:val="24"/>
          <w:szCs w:val="24"/>
        </w:rPr>
      </w:pPr>
    </w:p>
    <w:p w14:paraId="78B1C676" w14:textId="31EAD7CD" w:rsidR="007C5551" w:rsidRPr="006E2BC1" w:rsidRDefault="006E2BC1" w:rsidP="007C5551">
      <w:pPr>
        <w:rPr>
          <w:rFonts w:asciiTheme="majorHAnsi" w:hAnsiTheme="majorHAnsi"/>
          <w:b/>
          <w:bCs/>
          <w:sz w:val="32"/>
          <w:szCs w:val="24"/>
        </w:rPr>
      </w:pPr>
      <w:r w:rsidRPr="006E2BC1">
        <w:rPr>
          <w:rFonts w:asciiTheme="majorHAnsi" w:hAnsiTheme="majorHAnsi"/>
          <w:b/>
          <w:bCs/>
          <w:sz w:val="32"/>
          <w:szCs w:val="24"/>
        </w:rPr>
        <w:t xml:space="preserve">Verse </w:t>
      </w:r>
      <w:r w:rsidR="007C5551" w:rsidRPr="006E2BC1">
        <w:rPr>
          <w:rFonts w:asciiTheme="majorHAnsi" w:hAnsiTheme="majorHAnsi"/>
          <w:b/>
          <w:bCs/>
          <w:sz w:val="32"/>
          <w:szCs w:val="24"/>
        </w:rPr>
        <w:t>1</w:t>
      </w:r>
    </w:p>
    <w:p w14:paraId="57178A30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Halina D’yos Mesias, Buong mundo’y hinihintay Ka</w:t>
      </w:r>
    </w:p>
    <w:p w14:paraId="3D1D2DE0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Magwawagi’y pag-asa, Mapapawi ang lumbay.</w:t>
      </w:r>
    </w:p>
    <w:p w14:paraId="2375CD6F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</w:p>
    <w:p w14:paraId="7956D3BE" w14:textId="124CAFCC" w:rsidR="007C5551" w:rsidRPr="006E2BC1" w:rsidRDefault="007C5551" w:rsidP="007C5551">
      <w:pPr>
        <w:rPr>
          <w:rFonts w:asciiTheme="majorHAnsi" w:hAnsiTheme="majorHAnsi"/>
          <w:b/>
          <w:bCs/>
          <w:sz w:val="32"/>
          <w:szCs w:val="24"/>
        </w:rPr>
      </w:pPr>
      <w:r w:rsidRPr="006E2BC1">
        <w:rPr>
          <w:rFonts w:asciiTheme="majorHAnsi" w:hAnsiTheme="majorHAnsi"/>
          <w:b/>
          <w:bCs/>
          <w:sz w:val="32"/>
          <w:szCs w:val="24"/>
        </w:rPr>
        <w:t>Ref</w:t>
      </w:r>
      <w:r w:rsidR="006E2BC1" w:rsidRPr="006E2BC1">
        <w:rPr>
          <w:rFonts w:asciiTheme="majorHAnsi" w:hAnsiTheme="majorHAnsi"/>
          <w:b/>
          <w:bCs/>
          <w:sz w:val="32"/>
          <w:szCs w:val="24"/>
        </w:rPr>
        <w:t>rain</w:t>
      </w:r>
    </w:p>
    <w:p w14:paraId="1306179D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Poong Mahal, lapit Ka na</w:t>
      </w:r>
    </w:p>
    <w:p w14:paraId="6BC4919D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Kadilima’y pawiin na, Iyong mukha’y pakita na</w:t>
      </w:r>
    </w:p>
    <w:p w14:paraId="6F131AFC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Halina, D’yos Mesias, buong mundo’y hinihintay Ka,</w:t>
      </w:r>
    </w:p>
    <w:p w14:paraId="4AFF2590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Magwawagi’y pag-asa, mapapawi ang lumbay.</w:t>
      </w:r>
    </w:p>
    <w:p w14:paraId="3950F46F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</w:p>
    <w:p w14:paraId="71BE081C" w14:textId="441AA043" w:rsidR="007C5551" w:rsidRPr="007A184D" w:rsidRDefault="006E2BC1" w:rsidP="007C5551">
      <w:pPr>
        <w:rPr>
          <w:rFonts w:asciiTheme="majorHAnsi" w:hAnsiTheme="majorHAnsi"/>
          <w:b/>
          <w:bCs/>
          <w:sz w:val="32"/>
          <w:szCs w:val="24"/>
        </w:rPr>
      </w:pPr>
      <w:r w:rsidRPr="007A184D">
        <w:rPr>
          <w:rFonts w:asciiTheme="majorHAnsi" w:hAnsiTheme="majorHAnsi"/>
          <w:b/>
          <w:bCs/>
          <w:sz w:val="32"/>
          <w:szCs w:val="24"/>
        </w:rPr>
        <w:t xml:space="preserve">Verse </w:t>
      </w:r>
      <w:r w:rsidR="007C5551" w:rsidRPr="007A184D">
        <w:rPr>
          <w:rFonts w:asciiTheme="majorHAnsi" w:hAnsiTheme="majorHAnsi"/>
          <w:b/>
          <w:bCs/>
          <w:sz w:val="32"/>
          <w:szCs w:val="24"/>
        </w:rPr>
        <w:t>2</w:t>
      </w:r>
    </w:p>
    <w:p w14:paraId="224A0672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Sabik sa’yo ang bayan mula pa n’ong mga propeta</w:t>
      </w:r>
    </w:p>
    <w:p w14:paraId="0CE60907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Bigyan kami ng laya, sa sala ay tubusin.</w:t>
      </w:r>
    </w:p>
    <w:p w14:paraId="6FF4FB33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</w:p>
    <w:p w14:paraId="2455D36F" w14:textId="5E204B52" w:rsidR="007C5551" w:rsidRPr="007A184D" w:rsidRDefault="00687956" w:rsidP="007C5551">
      <w:pPr>
        <w:rPr>
          <w:rFonts w:asciiTheme="majorHAnsi" w:hAnsiTheme="majorHAnsi"/>
          <w:b/>
          <w:bCs/>
          <w:sz w:val="32"/>
          <w:szCs w:val="24"/>
        </w:rPr>
      </w:pPr>
      <w:r w:rsidRPr="007A184D">
        <w:rPr>
          <w:rFonts w:asciiTheme="majorHAnsi" w:hAnsiTheme="majorHAnsi"/>
          <w:b/>
          <w:bCs/>
          <w:sz w:val="32"/>
          <w:szCs w:val="24"/>
        </w:rPr>
        <w:t xml:space="preserve">Verse </w:t>
      </w:r>
      <w:r w:rsidR="007C5551" w:rsidRPr="007A184D">
        <w:rPr>
          <w:rFonts w:asciiTheme="majorHAnsi" w:hAnsiTheme="majorHAnsi"/>
          <w:b/>
          <w:bCs/>
          <w:sz w:val="32"/>
          <w:szCs w:val="24"/>
        </w:rPr>
        <w:t>3</w:t>
      </w:r>
    </w:p>
    <w:p w14:paraId="0B9CFF34" w14:textId="77777777" w:rsidR="007C5551" w:rsidRPr="00715316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Dala’y kapayapaan, ang pagkatao’y sinuot Mo</w:t>
      </w:r>
    </w:p>
    <w:p w14:paraId="20F71202" w14:textId="77777777" w:rsidR="007C5551" w:rsidRDefault="007C5551" w:rsidP="007C5551">
      <w:pPr>
        <w:rPr>
          <w:rFonts w:asciiTheme="majorHAnsi" w:hAnsiTheme="majorHAnsi"/>
          <w:sz w:val="32"/>
          <w:szCs w:val="24"/>
        </w:rPr>
      </w:pPr>
      <w:r w:rsidRPr="00715316">
        <w:rPr>
          <w:rFonts w:asciiTheme="majorHAnsi" w:hAnsiTheme="majorHAnsi"/>
          <w:sz w:val="32"/>
          <w:szCs w:val="24"/>
        </w:rPr>
        <w:t>Upang ang pagka-Diyos Mo ay aming masilayan.</w:t>
      </w:r>
    </w:p>
    <w:p w14:paraId="417A9F55" w14:textId="77777777" w:rsidR="007C5551" w:rsidRDefault="007C5551" w:rsidP="007C5551">
      <w:pPr>
        <w:rPr>
          <w:rFonts w:asciiTheme="majorHAnsi" w:hAnsiTheme="majorHAnsi"/>
          <w:sz w:val="32"/>
          <w:szCs w:val="24"/>
        </w:rPr>
      </w:pPr>
      <w:r>
        <w:rPr>
          <w:rFonts w:asciiTheme="majorHAnsi" w:hAnsiTheme="majorHAnsi"/>
          <w:sz w:val="32"/>
          <w:szCs w:val="24"/>
        </w:rPr>
        <w:br w:type="page"/>
      </w:r>
    </w:p>
    <w:bookmarkStart w:id="131" w:name="_Toc437113436"/>
    <w:p w14:paraId="463FE7D8" w14:textId="5320F8BA" w:rsidR="0076777C" w:rsidRPr="003F3FDB" w:rsidRDefault="0076777C" w:rsidP="0076777C">
      <w:pPr>
        <w:pStyle w:val="Heading1"/>
        <w:ind w:left="432" w:hanging="432"/>
        <w:rPr>
          <w:smallCaps/>
          <w:sz w:val="34"/>
          <w:szCs w:val="34"/>
        </w:rPr>
      </w:pPr>
      <w:r w:rsidRPr="003F3FDB">
        <w:rPr>
          <w:sz w:val="42"/>
          <w:szCs w:val="34"/>
        </w:rPr>
        <w:lastRenderedPageBreak/>
        <w:fldChar w:fldCharType="begin"/>
      </w:r>
      <w:r w:rsidRPr="003F3FDB">
        <w:rPr>
          <w:sz w:val="42"/>
          <w:szCs w:val="34"/>
        </w:rPr>
        <w:instrText xml:space="preserve"> HYPERLINK  \l "_top" \o "click to go back to Table of Contents" </w:instrText>
      </w:r>
      <w:r w:rsidRPr="003F3FDB">
        <w:rPr>
          <w:sz w:val="42"/>
          <w:szCs w:val="34"/>
        </w:rPr>
      </w:r>
      <w:r w:rsidRPr="003F3FDB">
        <w:rPr>
          <w:sz w:val="42"/>
          <w:szCs w:val="34"/>
        </w:rPr>
        <w:fldChar w:fldCharType="separate"/>
      </w:r>
      <w:bookmarkStart w:id="132" w:name="_Toc186886672"/>
      <w:r w:rsidRPr="003F3FDB">
        <w:rPr>
          <w:rStyle w:val="Hyperlink"/>
          <w:sz w:val="42"/>
          <w:szCs w:val="34"/>
          <w:u w:val="none"/>
        </w:rPr>
        <w:t>HALINA, HESUS, HALINA</w:t>
      </w:r>
      <w:bookmarkEnd w:id="131"/>
      <w:r w:rsidRPr="003F3FDB">
        <w:rPr>
          <w:sz w:val="42"/>
          <w:szCs w:val="34"/>
        </w:rPr>
        <w:fldChar w:fldCharType="end"/>
      </w:r>
      <w:r w:rsidRPr="003F3FDB">
        <w:rPr>
          <w:sz w:val="34"/>
          <w:szCs w:val="34"/>
        </w:rPr>
        <w:t xml:space="preserve"> </w:t>
      </w:r>
      <w:r w:rsidR="00791EFA" w:rsidRPr="003F3FDB">
        <w:rPr>
          <w:sz w:val="34"/>
          <w:szCs w:val="34"/>
        </w:rPr>
        <w:t xml:space="preserve"> </w:t>
      </w:r>
      <w:r w:rsidR="00C0169B" w:rsidRPr="003F3FDB">
        <w:rPr>
          <w:sz w:val="34"/>
          <w:szCs w:val="34"/>
        </w:rPr>
        <w:t>(with chords)</w:t>
      </w:r>
      <w:bookmarkEnd w:id="132"/>
      <w:r w:rsidRPr="003F3FDB">
        <w:rPr>
          <w:sz w:val="34"/>
          <w:szCs w:val="34"/>
        </w:rPr>
        <w:tab/>
      </w:r>
      <w:r w:rsidRPr="003F3FDB">
        <w:rPr>
          <w:sz w:val="34"/>
          <w:szCs w:val="34"/>
        </w:rPr>
        <w:tab/>
      </w:r>
      <w:r w:rsidRPr="003F3FDB">
        <w:rPr>
          <w:sz w:val="34"/>
          <w:szCs w:val="34"/>
        </w:rPr>
        <w:tab/>
      </w:r>
      <w:r w:rsidRPr="003F3FDB">
        <w:rPr>
          <w:sz w:val="34"/>
          <w:szCs w:val="34"/>
        </w:rPr>
        <w:tab/>
      </w:r>
      <w:r w:rsidRPr="003F3FDB">
        <w:rPr>
          <w:sz w:val="34"/>
          <w:szCs w:val="34"/>
        </w:rPr>
        <w:tab/>
      </w:r>
    </w:p>
    <w:p w14:paraId="1CAE330C" w14:textId="77777777" w:rsidR="0076777C" w:rsidRPr="00715316" w:rsidRDefault="0076777C" w:rsidP="0076777C">
      <w:pPr>
        <w:rPr>
          <w:i/>
        </w:rPr>
      </w:pPr>
      <w:bookmarkStart w:id="133" w:name="_Toc437113437"/>
    </w:p>
    <w:p w14:paraId="61E90436" w14:textId="77777777" w:rsidR="0076777C" w:rsidRPr="00715316" w:rsidRDefault="0076777C" w:rsidP="0076777C">
      <w:pPr>
        <w:rPr>
          <w:i/>
        </w:rPr>
      </w:pPr>
      <w:r w:rsidRPr="00715316">
        <w:rPr>
          <w:i/>
        </w:rPr>
        <w:t>Eddie Hontiveros, SJ</w:t>
      </w:r>
      <w:bookmarkEnd w:id="133"/>
    </w:p>
    <w:p w14:paraId="435375F1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color w:val="333333"/>
          <w:sz w:val="22"/>
          <w:szCs w:val="22"/>
        </w:rPr>
        <w:sectPr w:rsidR="0076777C" w:rsidRPr="00715316" w:rsidSect="0076777C">
          <w:type w:val="continuous"/>
          <w:pgSz w:w="12240" w:h="15840"/>
          <w:pgMar w:top="568" w:right="1440" w:bottom="1440" w:left="1440" w:header="720" w:footer="720" w:gutter="0"/>
          <w:cols w:space="720"/>
        </w:sectPr>
      </w:pPr>
    </w:p>
    <w:p w14:paraId="73E06EB9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i/>
          <w:color w:val="333333"/>
          <w:sz w:val="26"/>
          <w:szCs w:val="22"/>
        </w:rPr>
      </w:pPr>
      <w:r w:rsidRPr="00715316">
        <w:rPr>
          <w:rFonts w:asciiTheme="majorHAnsi" w:hAnsiTheme="majorHAnsi" w:cs="Arial"/>
          <w:b/>
          <w:bCs/>
          <w:i/>
          <w:color w:val="333333"/>
          <w:sz w:val="26"/>
          <w:szCs w:val="22"/>
        </w:rPr>
        <w:t>Koro:</w:t>
      </w:r>
    </w:p>
    <w:p w14:paraId="040496B0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D      Em     A    Bm</w:t>
      </w:r>
    </w:p>
    <w:p w14:paraId="3F158B92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eastAsiaTheme="minorEastAsia" w:hAnsiTheme="majorHAnsi" w:cstheme="minorBidi"/>
          <w:sz w:val="22"/>
          <w:szCs w:val="22"/>
          <w:lang w:eastAsia="ja-JP"/>
        </w:rPr>
      </w:pPr>
      <w:r w:rsidRPr="00715316">
        <w:rPr>
          <w:rFonts w:asciiTheme="majorHAnsi" w:eastAsiaTheme="minorEastAsia" w:hAnsiTheme="majorHAnsi" w:cstheme="minorBidi"/>
          <w:sz w:val="22"/>
          <w:szCs w:val="22"/>
          <w:lang w:eastAsia="ja-JP"/>
        </w:rPr>
        <w:t>Halina Hesus, Hali - na</w:t>
      </w:r>
    </w:p>
    <w:p w14:paraId="38982B45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eastAsiaTheme="minorEastAsia" w:hAnsiTheme="majorHAnsi" w:cstheme="minorBidi"/>
          <w:b/>
          <w:color w:val="FF0000"/>
          <w:sz w:val="22"/>
          <w:szCs w:val="22"/>
          <w:lang w:eastAsia="ja-JP"/>
        </w:rPr>
      </w:pPr>
      <w:r w:rsidRPr="00715316">
        <w:rPr>
          <w:rFonts w:asciiTheme="majorHAnsi" w:eastAsiaTheme="minorEastAsia" w:hAnsiTheme="majorHAnsi" w:cstheme="minorBidi"/>
          <w:b/>
          <w:color w:val="FF0000"/>
          <w:sz w:val="22"/>
          <w:szCs w:val="22"/>
          <w:lang w:eastAsia="ja-JP"/>
        </w:rPr>
        <w:t xml:space="preserve">  G      D      A7   D</w:t>
      </w:r>
    </w:p>
    <w:p w14:paraId="40C0B7A1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eastAsiaTheme="minorEastAsia" w:hAnsiTheme="majorHAnsi" w:cstheme="minorBidi"/>
          <w:sz w:val="22"/>
          <w:szCs w:val="22"/>
          <w:lang w:eastAsia="ja-JP"/>
        </w:rPr>
      </w:pPr>
      <w:r w:rsidRPr="00715316">
        <w:rPr>
          <w:rFonts w:asciiTheme="majorHAnsi" w:eastAsiaTheme="minorEastAsia" w:hAnsiTheme="majorHAnsi" w:cstheme="minorBidi"/>
          <w:sz w:val="22"/>
          <w:szCs w:val="22"/>
          <w:lang w:eastAsia="ja-JP"/>
        </w:rPr>
        <w:t>Halina Hesus, Hali - na</w:t>
      </w:r>
    </w:p>
    <w:p w14:paraId="3C5172DB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eastAsiaTheme="minorEastAsia" w:hAnsiTheme="majorHAnsi" w:cstheme="minorBidi"/>
          <w:sz w:val="22"/>
          <w:szCs w:val="22"/>
          <w:lang w:eastAsia="ja-JP"/>
        </w:rPr>
      </w:pPr>
    </w:p>
    <w:p w14:paraId="1BB00D75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bookmarkStart w:id="134" w:name="more"/>
      <w:bookmarkEnd w:id="134"/>
    </w:p>
    <w:p w14:paraId="4C01096F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  <w:t>Verse 1</w:t>
      </w:r>
    </w:p>
    <w:p w14:paraId="5ED3CF8C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D               A</w:t>
      </w:r>
    </w:p>
    <w:p w14:paraId="7ECE2118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Sa simula'y isinaloob Mo </w:t>
      </w:r>
    </w:p>
    <w:p w14:paraId="44D8A3DC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   </w:t>
      </w: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Bm        G        A</w:t>
      </w:r>
    </w:p>
    <w:p w14:paraId="4612F86D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O Diyos, kaligtasan ng tao</w:t>
      </w:r>
    </w:p>
    <w:p w14:paraId="60D14EB4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      </w:t>
      </w: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>D        G        A     Bm</w:t>
      </w:r>
    </w:p>
    <w:p w14:paraId="58C538D0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Sa takdang panahon ay tinawag Mo</w:t>
      </w:r>
    </w:p>
    <w:p w14:paraId="21217335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   G          A       D</w:t>
      </w:r>
    </w:p>
    <w:p w14:paraId="1B4D8475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Isang bayang lingkod sa Iyo </w:t>
      </w:r>
    </w:p>
    <w:p w14:paraId="07DF4BEF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  <w:t>(Ulitin ang Koro)</w:t>
      </w:r>
    </w:p>
    <w:p w14:paraId="1C70B19F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</w:p>
    <w:p w14:paraId="2A5AD12B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  <w:t>Verse 2</w:t>
      </w:r>
    </w:p>
    <w:p w14:paraId="79171F22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   D                 A</w:t>
      </w:r>
    </w:p>
    <w:p w14:paraId="07124441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Gabay ng Iyong bayang hinirang</w:t>
      </w:r>
    </w:p>
    <w:p w14:paraId="62D1307A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     Bm     G       A</w:t>
      </w:r>
    </w:p>
    <w:p w14:paraId="0E3DA160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Ang pag-asa sa Iyong Mesiya</w:t>
      </w:r>
    </w:p>
    <w:p w14:paraId="6D648650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      </w:t>
      </w: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>D        G         A         Bm</w:t>
      </w:r>
    </w:p>
    <w:p w14:paraId="44818BDF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Emmanuel ang pangalang bigay sa Kanya</w:t>
      </w:r>
    </w:p>
    <w:p w14:paraId="38DFB790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  </w:t>
      </w: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G          A       D</w:t>
      </w:r>
    </w:p>
    <w:p w14:paraId="7991E913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Nasa atin ang Diyos tuwina </w:t>
      </w:r>
    </w:p>
    <w:p w14:paraId="6DA76EF7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i/>
          <w:color w:val="333333"/>
          <w:sz w:val="22"/>
          <w:szCs w:val="22"/>
        </w:rPr>
        <w:t>(Ulitin and Koro)</w:t>
      </w:r>
    </w:p>
    <w:p w14:paraId="4B58FDAE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</w:pPr>
    </w:p>
    <w:p w14:paraId="3008D11B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  <w:t>Verse 3</w:t>
      </w:r>
    </w:p>
    <w:p w14:paraId="5D4ACAEE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333333"/>
          <w:sz w:val="22"/>
          <w:szCs w:val="22"/>
        </w:rPr>
        <w:t xml:space="preserve">  </w:t>
      </w: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D                 A</w:t>
      </w:r>
    </w:p>
    <w:p w14:paraId="1957E94D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Isinilang Siya ni Maria</w:t>
      </w:r>
    </w:p>
    <w:p w14:paraId="5C9DE478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 </w:t>
      </w: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    Bm       G        A</w:t>
      </w:r>
    </w:p>
    <w:p w14:paraId="3052C3F5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Birheng tangi, hiyas ng Judea</w:t>
      </w:r>
    </w:p>
    <w:p w14:paraId="72346B36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   D           G        A         Bm</w:t>
      </w:r>
    </w:p>
    <w:p w14:paraId="6001F552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At 'Hesus' ang pangalang bigay sa Kanya</w:t>
      </w:r>
    </w:p>
    <w:p w14:paraId="462D2A9F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    </w:t>
      </w: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  G        A       D</w:t>
      </w:r>
    </w:p>
    <w:p w14:paraId="4DC8FBD0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'Aming Diyos ay tagapag-adya'</w:t>
      </w:r>
    </w:p>
    <w:p w14:paraId="3271438A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  <w:t>(Ulitin ang Koro)</w:t>
      </w:r>
    </w:p>
    <w:p w14:paraId="3E38CAF7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/>
          <w:color w:val="333333"/>
          <w:sz w:val="22"/>
          <w:szCs w:val="22"/>
        </w:rPr>
      </w:pPr>
    </w:p>
    <w:p w14:paraId="23CF4AA9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  <w:t>Verse 4</w:t>
      </w:r>
    </w:p>
    <w:p w14:paraId="62700292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333333"/>
          <w:sz w:val="22"/>
          <w:szCs w:val="22"/>
        </w:rPr>
        <w:t xml:space="preserve">  </w:t>
      </w: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D                    A</w:t>
      </w:r>
    </w:p>
    <w:p w14:paraId="7E1F7852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Darating muli sa takdang araw</w:t>
      </w:r>
    </w:p>
    <w:p w14:paraId="1857E777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Bm          G        A</w:t>
      </w:r>
    </w:p>
    <w:p w14:paraId="7F577580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U-pang tanang tao'y tawagin </w:t>
      </w:r>
    </w:p>
    <w:p w14:paraId="5943B552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   D       G      A         Bm</w:t>
      </w:r>
    </w:p>
    <w:p w14:paraId="158FF484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>At sa puso Mo aming Ama'y bigkisin</w:t>
      </w:r>
    </w:p>
    <w:p w14:paraId="4EA42ABE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b/>
          <w:bCs/>
          <w:color w:val="FF0000"/>
          <w:sz w:val="22"/>
          <w:szCs w:val="22"/>
        </w:rPr>
        <w:t xml:space="preserve">       G       A      D</w:t>
      </w:r>
    </w:p>
    <w:p w14:paraId="0B089D1C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color w:val="333333"/>
          <w:sz w:val="22"/>
          <w:szCs w:val="22"/>
        </w:rPr>
      </w:pPr>
      <w:r w:rsidRPr="00715316">
        <w:rPr>
          <w:rFonts w:asciiTheme="majorHAnsi" w:hAnsiTheme="majorHAnsi" w:cs="Arial"/>
          <w:color w:val="333333"/>
          <w:sz w:val="22"/>
          <w:szCs w:val="22"/>
        </w:rPr>
        <w:t xml:space="preserve">Sa pag-ibig na 'di mamaliw </w:t>
      </w:r>
    </w:p>
    <w:p w14:paraId="647FE5BB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/>
        </w:rPr>
        <w:sectPr w:rsidR="0076777C" w:rsidRPr="00715316" w:rsidSect="00802370">
          <w:type w:val="continuous"/>
          <w:pgSz w:w="12240" w:h="15840"/>
          <w:pgMar w:top="1260" w:right="1440" w:bottom="1440" w:left="1440" w:header="720" w:footer="720" w:gutter="0"/>
          <w:cols w:num="2" w:space="720"/>
        </w:sectPr>
      </w:pPr>
      <w:r w:rsidRPr="00715316"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  <w:t>(Ulitin ang Koro)</w:t>
      </w:r>
    </w:p>
    <w:p w14:paraId="199D175E" w14:textId="77777777" w:rsidR="0076777C" w:rsidRPr="00715316" w:rsidRDefault="0076777C" w:rsidP="0076777C">
      <w:pPr>
        <w:pStyle w:val="HTMLPreformatted"/>
        <w:shd w:val="clear" w:color="auto" w:fill="FFFFFF"/>
        <w:spacing w:line="384" w:lineRule="atLeast"/>
        <w:rPr>
          <w:rFonts w:asciiTheme="majorHAnsi" w:hAnsiTheme="majorHAnsi" w:cs="Arial"/>
          <w:b/>
          <w:bCs/>
          <w:i/>
          <w:iCs/>
          <w:color w:val="333333"/>
          <w:sz w:val="22"/>
          <w:szCs w:val="22"/>
        </w:rPr>
      </w:pPr>
    </w:p>
    <w:p w14:paraId="2A6BDAD7" w14:textId="77777777" w:rsidR="004842A9" w:rsidRDefault="004842A9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br w:type="page"/>
      </w:r>
    </w:p>
    <w:p w14:paraId="5B063EFD" w14:textId="68E1A32B" w:rsidR="004842A9" w:rsidRPr="004D003C" w:rsidRDefault="00000000" w:rsidP="004842A9">
      <w:pPr>
        <w:rPr>
          <w:rStyle w:val="Hyperlink"/>
          <w:rFonts w:eastAsiaTheme="majorEastAsia" w:cstheme="majorBidi"/>
          <w:sz w:val="48"/>
          <w:szCs w:val="40"/>
          <w:u w:val="none"/>
        </w:rPr>
      </w:pPr>
      <w:hyperlink w:anchor="_top" w:history="1">
        <w:r w:rsidR="004842A9" w:rsidRPr="004D003C">
          <w:rPr>
            <w:rStyle w:val="Hyperlink"/>
            <w:rFonts w:eastAsiaTheme="majorEastAsia" w:cstheme="majorBidi"/>
            <w:sz w:val="48"/>
            <w:szCs w:val="40"/>
            <w:u w:val="none"/>
          </w:rPr>
          <w:t>HALINA, HESUS</w:t>
        </w:r>
      </w:hyperlink>
    </w:p>
    <w:p w14:paraId="19AB487A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</w:p>
    <w:p w14:paraId="5B083E9E" w14:textId="77777777" w:rsidR="004842A9" w:rsidRPr="002C7D32" w:rsidRDefault="004842A9" w:rsidP="004842A9">
      <w:pPr>
        <w:rPr>
          <w:rFonts w:asciiTheme="majorHAnsi" w:hAnsiTheme="majorHAnsi"/>
          <w:b/>
          <w:bCs/>
          <w:sz w:val="30"/>
          <w:szCs w:val="30"/>
        </w:rPr>
      </w:pPr>
      <w:r w:rsidRPr="002C7D32">
        <w:rPr>
          <w:rFonts w:asciiTheme="majorHAnsi" w:hAnsiTheme="majorHAnsi"/>
          <w:b/>
          <w:bCs/>
          <w:sz w:val="30"/>
          <w:szCs w:val="30"/>
        </w:rPr>
        <w:t>KORO:</w:t>
      </w:r>
    </w:p>
    <w:p w14:paraId="66572C7B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Halina, Hesus, halina! Halina, Hesus, halina!</w:t>
      </w:r>
    </w:p>
    <w:p w14:paraId="395258E7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</w:p>
    <w:p w14:paraId="2729772D" w14:textId="77777777" w:rsidR="004842A9" w:rsidRPr="002C7D32" w:rsidRDefault="004842A9" w:rsidP="004842A9">
      <w:pPr>
        <w:rPr>
          <w:rFonts w:asciiTheme="majorHAnsi" w:hAnsiTheme="majorHAnsi"/>
          <w:b/>
          <w:bCs/>
          <w:sz w:val="30"/>
          <w:szCs w:val="30"/>
        </w:rPr>
      </w:pPr>
      <w:r w:rsidRPr="002C7D32">
        <w:rPr>
          <w:rFonts w:asciiTheme="majorHAnsi" w:hAnsiTheme="majorHAnsi"/>
          <w:b/>
          <w:bCs/>
          <w:sz w:val="30"/>
          <w:szCs w:val="30"/>
        </w:rPr>
        <w:t>I</w:t>
      </w:r>
    </w:p>
    <w:p w14:paraId="7CCDCA57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 xml:space="preserve">Sa simula isinaloob Mo, </w:t>
      </w:r>
    </w:p>
    <w:p w14:paraId="7DD8795E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O Diyos, kaligtasan ng tao;</w:t>
      </w:r>
    </w:p>
    <w:p w14:paraId="74B4FE76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 xml:space="preserve">Sa takdang panahon ay tinawag Mo: </w:t>
      </w:r>
    </w:p>
    <w:p w14:paraId="5E92E3AF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isang bayang lingkod sa Iyo.</w:t>
      </w:r>
    </w:p>
    <w:p w14:paraId="4435A34A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</w:p>
    <w:p w14:paraId="58C62B3E" w14:textId="77777777" w:rsidR="004842A9" w:rsidRPr="002C7D32" w:rsidRDefault="004842A9" w:rsidP="004842A9">
      <w:pPr>
        <w:rPr>
          <w:rFonts w:asciiTheme="majorHAnsi" w:hAnsiTheme="majorHAnsi"/>
          <w:b/>
          <w:bCs/>
          <w:sz w:val="30"/>
          <w:szCs w:val="30"/>
        </w:rPr>
      </w:pPr>
      <w:r w:rsidRPr="002C7D32">
        <w:rPr>
          <w:rFonts w:asciiTheme="majorHAnsi" w:hAnsiTheme="majorHAnsi"/>
          <w:b/>
          <w:bCs/>
          <w:sz w:val="30"/>
          <w:szCs w:val="30"/>
        </w:rPr>
        <w:t>II</w:t>
      </w:r>
    </w:p>
    <w:p w14:paraId="4575CFCD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 xml:space="preserve">Gabay ng Iyong bayang hinirang, </w:t>
      </w:r>
    </w:p>
    <w:p w14:paraId="53B1C2FD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ang pag-asa sa Iyong Mesiya;</w:t>
      </w:r>
    </w:p>
    <w:p w14:paraId="659243BE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 xml:space="preserve">"Emmanuel" ang pangalang bigay sa Kanya: </w:t>
      </w:r>
    </w:p>
    <w:p w14:paraId="373DB614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"Nasa atin ang D'yos sa tuwina."</w:t>
      </w:r>
    </w:p>
    <w:p w14:paraId="557EDFE0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</w:p>
    <w:p w14:paraId="7F5F8091" w14:textId="77777777" w:rsidR="004842A9" w:rsidRPr="002C7D32" w:rsidRDefault="004842A9" w:rsidP="004842A9">
      <w:pPr>
        <w:rPr>
          <w:rFonts w:asciiTheme="majorHAnsi" w:hAnsiTheme="majorHAnsi"/>
          <w:b/>
          <w:bCs/>
          <w:sz w:val="30"/>
          <w:szCs w:val="30"/>
        </w:rPr>
      </w:pPr>
      <w:r w:rsidRPr="002C7D32">
        <w:rPr>
          <w:rFonts w:asciiTheme="majorHAnsi" w:hAnsiTheme="majorHAnsi"/>
          <w:b/>
          <w:bCs/>
          <w:sz w:val="30"/>
          <w:szCs w:val="30"/>
        </w:rPr>
        <w:t>III</w:t>
      </w:r>
    </w:p>
    <w:p w14:paraId="0DD445F9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 xml:space="preserve">Isinilang S'ya ni Maria, </w:t>
      </w:r>
    </w:p>
    <w:p w14:paraId="238D0859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Birheng tangi, Hiyas ng Hudea;</w:t>
      </w:r>
    </w:p>
    <w:p w14:paraId="7485FC38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 xml:space="preserve">At "Hesus" ang pangalang bigay sa Kanya: </w:t>
      </w:r>
    </w:p>
    <w:p w14:paraId="5329F1E5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"Aming D'yos ay tagapag-adya."</w:t>
      </w:r>
    </w:p>
    <w:p w14:paraId="0B31BA48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</w:p>
    <w:p w14:paraId="0DC418B4" w14:textId="77777777" w:rsidR="004842A9" w:rsidRPr="002C7D32" w:rsidRDefault="004842A9" w:rsidP="004842A9">
      <w:pPr>
        <w:rPr>
          <w:rFonts w:asciiTheme="majorHAnsi" w:hAnsiTheme="majorHAnsi"/>
          <w:b/>
          <w:bCs/>
          <w:sz w:val="30"/>
          <w:szCs w:val="30"/>
        </w:rPr>
      </w:pPr>
      <w:r w:rsidRPr="002C7D32">
        <w:rPr>
          <w:rFonts w:asciiTheme="majorHAnsi" w:hAnsiTheme="majorHAnsi"/>
          <w:b/>
          <w:bCs/>
          <w:sz w:val="30"/>
          <w:szCs w:val="30"/>
        </w:rPr>
        <w:t>IV</w:t>
      </w:r>
    </w:p>
    <w:p w14:paraId="36F45BE0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 xml:space="preserve">Darating muli sa takdang araw, </w:t>
      </w:r>
    </w:p>
    <w:p w14:paraId="577579D7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upang tanang tao'y tawagin,</w:t>
      </w:r>
    </w:p>
    <w:p w14:paraId="50D0024C" w14:textId="77777777" w:rsidR="004842A9" w:rsidRPr="004842A9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 xml:space="preserve">At sa puso Mo, aming Ama'y bigkisin, </w:t>
      </w:r>
    </w:p>
    <w:p w14:paraId="5E78B264" w14:textId="56F50B9A" w:rsidR="00C0169B" w:rsidRDefault="004842A9" w:rsidP="004842A9">
      <w:pPr>
        <w:rPr>
          <w:rFonts w:asciiTheme="majorHAnsi" w:hAnsiTheme="majorHAnsi"/>
          <w:sz w:val="30"/>
          <w:szCs w:val="30"/>
        </w:rPr>
      </w:pPr>
      <w:r w:rsidRPr="004842A9">
        <w:rPr>
          <w:rFonts w:asciiTheme="majorHAnsi" w:hAnsiTheme="majorHAnsi"/>
          <w:sz w:val="30"/>
          <w:szCs w:val="30"/>
        </w:rPr>
        <w:t>sa pag-ibig na 'di mamaliw.</w:t>
      </w:r>
      <w:r w:rsidR="00C0169B">
        <w:rPr>
          <w:rFonts w:asciiTheme="majorHAnsi" w:hAnsiTheme="majorHAnsi"/>
          <w:sz w:val="30"/>
          <w:szCs w:val="30"/>
        </w:rPr>
        <w:br w:type="page"/>
      </w:r>
    </w:p>
    <w:p w14:paraId="383ECC2A" w14:textId="49415A98" w:rsidR="00CD298A" w:rsidRDefault="00CD298A">
      <w:pPr>
        <w:rPr>
          <w:rFonts w:asciiTheme="majorHAnsi" w:hAnsiTheme="majorHAnsi"/>
          <w:sz w:val="30"/>
          <w:szCs w:val="30"/>
        </w:rPr>
      </w:pPr>
    </w:p>
    <w:p w14:paraId="3BF6D682" w14:textId="7E1E4183" w:rsidR="00BE6DEF" w:rsidRPr="00FD6BE8" w:rsidRDefault="00000000" w:rsidP="00BE6DEF">
      <w:pPr>
        <w:rPr>
          <w:rStyle w:val="Hyperlink"/>
          <w:rFonts w:asciiTheme="majorHAnsi" w:eastAsiaTheme="majorEastAsia" w:hAnsiTheme="majorHAnsi" w:cstheme="majorBidi"/>
          <w:sz w:val="48"/>
          <w:szCs w:val="30"/>
          <w:u w:val="none"/>
        </w:rPr>
      </w:pPr>
      <w:hyperlink w:anchor="_top" w:history="1">
        <w:r w:rsidR="00BE6DEF" w:rsidRPr="00FD6BE8">
          <w:rPr>
            <w:rStyle w:val="Hyperlink"/>
            <w:rFonts w:asciiTheme="majorHAnsi" w:eastAsiaTheme="majorEastAsia" w:hAnsiTheme="majorHAnsi" w:cstheme="majorBidi"/>
            <w:sz w:val="48"/>
            <w:szCs w:val="30"/>
            <w:u w:val="none"/>
          </w:rPr>
          <w:t>HALINA KRISTIYANO</w:t>
        </w:r>
      </w:hyperlink>
    </w:p>
    <w:p w14:paraId="07900B34" w14:textId="77777777" w:rsidR="00BE6DEF" w:rsidRDefault="00BE6DEF" w:rsidP="00BE6DEF">
      <w:pPr>
        <w:rPr>
          <w:rFonts w:ascii="Verdana" w:hAnsi="Verdana"/>
          <w:b/>
          <w:bCs/>
          <w:sz w:val="28"/>
          <w:szCs w:val="28"/>
        </w:rPr>
      </w:pPr>
    </w:p>
    <w:p w14:paraId="3C0A726D" w14:textId="77777777" w:rsidR="00BE6DEF" w:rsidRPr="00BE6DEF" w:rsidRDefault="00BE6DEF" w:rsidP="00BE6DEF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I</w:t>
      </w:r>
    </w:p>
    <w:p w14:paraId="77D4A3B3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Halina, Krist’yano, masaya’t panalo</w:t>
      </w:r>
    </w:p>
    <w:p w14:paraId="3398FDA5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Halina, halina sa Bethlehem</w:t>
      </w:r>
    </w:p>
    <w:p w14:paraId="0F4760E9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Masdan: ‘sinilang Hari ng mga anghel</w:t>
      </w:r>
    </w:p>
    <w:p w14:paraId="405D8670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</w:p>
    <w:p w14:paraId="5EFB4E94" w14:textId="77777777" w:rsidR="00BE6DEF" w:rsidRPr="00BE6DEF" w:rsidRDefault="00BE6DEF" w:rsidP="00BE6DEF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KORO</w:t>
      </w:r>
    </w:p>
    <w:p w14:paraId="6A026013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Halina, sambahin Siya</w:t>
      </w:r>
    </w:p>
    <w:p w14:paraId="782CB0B6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Halina, sambahin Siya</w:t>
      </w:r>
    </w:p>
    <w:p w14:paraId="658420F7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Halina, sambahin Kristong Panginoon</w:t>
      </w:r>
    </w:p>
    <w:p w14:paraId="18F17E79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</w:p>
    <w:p w14:paraId="038D9A2A" w14:textId="77777777" w:rsidR="00BE6DEF" w:rsidRPr="00BE6DEF" w:rsidRDefault="00BE6DEF" w:rsidP="00BE6DEF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II</w:t>
      </w:r>
    </w:p>
    <w:p w14:paraId="6A5FE531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Anghel, umawit na, sa kaligayahan</w:t>
      </w:r>
    </w:p>
    <w:p w14:paraId="7BE881E2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Umawit kayong nasa kalangitan</w:t>
      </w:r>
    </w:p>
    <w:p w14:paraId="21CBA953" w14:textId="77777777" w:rsidR="00BE6DEF" w:rsidRPr="00BE6DEF" w:rsidRDefault="00BE6DEF" w:rsidP="00BE6DE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BE6DEF">
        <w:rPr>
          <w:rFonts w:asciiTheme="majorHAnsi" w:eastAsia="Times New Roman" w:hAnsiTheme="majorHAnsi" w:cs="Arial"/>
          <w:color w:val="333333"/>
          <w:sz w:val="30"/>
          <w:szCs w:val="30"/>
        </w:rPr>
        <w:t>Sa Diyos papuri sa kaitaasan</w:t>
      </w:r>
    </w:p>
    <w:p w14:paraId="1D2B9020" w14:textId="77777777" w:rsidR="00BE6DEF" w:rsidRPr="00267703" w:rsidRDefault="00BE6DEF" w:rsidP="00BE6DEF">
      <w:pPr>
        <w:rPr>
          <w:rFonts w:ascii="Verdana" w:hAnsi="Verdana"/>
          <w:sz w:val="28"/>
          <w:szCs w:val="28"/>
        </w:rPr>
      </w:pPr>
    </w:p>
    <w:p w14:paraId="43DD2492" w14:textId="2DF68103" w:rsidR="0096141F" w:rsidRDefault="0096141F">
      <w:pPr>
        <w:rPr>
          <w:rFonts w:asciiTheme="majorHAnsi" w:hAnsiTheme="majorHAnsi"/>
          <w:sz w:val="30"/>
          <w:szCs w:val="30"/>
        </w:rPr>
      </w:pPr>
      <w:r>
        <w:rPr>
          <w:rFonts w:asciiTheme="majorHAnsi" w:hAnsiTheme="majorHAnsi"/>
          <w:sz w:val="30"/>
          <w:szCs w:val="30"/>
        </w:rPr>
        <w:br w:type="page"/>
      </w:r>
    </w:p>
    <w:p w14:paraId="3BBEF981" w14:textId="77777777" w:rsidR="0096141F" w:rsidRPr="0056255A" w:rsidRDefault="0096141F" w:rsidP="0096141F">
      <w:pPr>
        <w:pStyle w:val="Heading1"/>
        <w:rPr>
          <w:rStyle w:val="Hyperlink"/>
          <w:b/>
          <w:bCs/>
          <w:smallCaps/>
          <w:sz w:val="34"/>
          <w:szCs w:val="34"/>
          <w:u w:val="none"/>
        </w:rPr>
      </w:pPr>
      <w:r w:rsidRPr="0056255A">
        <w:lastRenderedPageBreak/>
        <w:fldChar w:fldCharType="begin"/>
      </w:r>
      <w:r w:rsidRPr="00715316">
        <w:instrText xml:space="preserve"> HYPERLINK  \l "_top" \o "click to go back to Table of Contents" </w:instrText>
      </w:r>
      <w:r w:rsidRPr="0056255A">
        <w:fldChar w:fldCharType="separate"/>
      </w:r>
      <w:bookmarkStart w:id="135" w:name="_Toc186886673"/>
      <w:r w:rsidRPr="0056255A">
        <w:rPr>
          <w:rStyle w:val="Hyperlink"/>
          <w:sz w:val="42"/>
          <w:szCs w:val="34"/>
          <w:u w:val="none"/>
        </w:rPr>
        <w:t>HALINA MANANAKOP (O COME DIVINE MESSIAH)</w:t>
      </w:r>
      <w:bookmarkEnd w:id="135"/>
      <w:r w:rsidRPr="0056255A">
        <w:rPr>
          <w:noProof/>
          <w:color w:val="0070C0"/>
          <w:sz w:val="34"/>
          <w:szCs w:val="34"/>
        </w:rPr>
        <w:t xml:space="preserve"> </w:t>
      </w:r>
    </w:p>
    <w:p w14:paraId="2876964B" w14:textId="77777777" w:rsidR="0096141F" w:rsidRPr="00715316" w:rsidRDefault="0096141F" w:rsidP="0096141F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 w:rsidRPr="0056255A"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8"/>
          <w:szCs w:val="38"/>
        </w:rPr>
        <w:fldChar w:fldCharType="end"/>
      </w:r>
    </w:p>
    <w:p w14:paraId="68707936" w14:textId="77777777" w:rsidR="0096141F" w:rsidRPr="00715316" w:rsidRDefault="0096141F" w:rsidP="0096141F">
      <w:pPr>
        <w:rPr>
          <w:rFonts w:eastAsia="Times New Roman" w:cs="Arial"/>
          <w:b/>
          <w:smallCaps/>
          <w:color w:val="FF0000"/>
          <w:sz w:val="32"/>
        </w:rPr>
      </w:pPr>
      <w:r w:rsidRPr="00715316">
        <w:rPr>
          <w:rFonts w:eastAsia="Times New Roman" w:cs="Arial"/>
          <w:b/>
          <w:smallCaps/>
          <w:color w:val="FF0000"/>
          <w:sz w:val="32"/>
        </w:rPr>
        <w:t>Verse i</w:t>
      </w:r>
    </w:p>
    <w:p w14:paraId="3DE6EEC6" w14:textId="77777777" w:rsidR="0096141F" w:rsidRPr="00715316" w:rsidRDefault="0096141F" w:rsidP="0096141F">
      <w:pPr>
        <w:rPr>
          <w:rFonts w:eastAsia="Times New Roman" w:cs="Arial"/>
          <w:smallCaps/>
          <w:sz w:val="32"/>
        </w:rPr>
      </w:pPr>
      <w:r w:rsidRPr="00715316">
        <w:rPr>
          <w:rFonts w:eastAsia="Times New Roman" w:cs="Arial"/>
          <w:smallCaps/>
          <w:sz w:val="32"/>
        </w:rPr>
        <w:t>Halina mananakop, pag-ibig mo’y samin idulot</w:t>
      </w:r>
    </w:p>
    <w:p w14:paraId="5F62F9D2" w14:textId="77777777" w:rsidR="0096141F" w:rsidRPr="00715316" w:rsidRDefault="0096141F" w:rsidP="0096141F">
      <w:pPr>
        <w:rPr>
          <w:rFonts w:eastAsia="Times New Roman" w:cs="Arial"/>
          <w:smallCaps/>
          <w:sz w:val="32"/>
        </w:rPr>
      </w:pPr>
      <w:r w:rsidRPr="00715316">
        <w:rPr>
          <w:rFonts w:eastAsia="Times New Roman" w:cs="Arial"/>
          <w:smallCaps/>
          <w:sz w:val="32"/>
        </w:rPr>
        <w:t>Sa taong lumilimot, awa mo’y i--dulot</w:t>
      </w:r>
    </w:p>
    <w:p w14:paraId="737DC283" w14:textId="77777777" w:rsidR="00687823" w:rsidRDefault="00687823" w:rsidP="0096141F">
      <w:pPr>
        <w:rPr>
          <w:rFonts w:eastAsia="Times New Roman" w:cs="Arial"/>
          <w:b/>
          <w:smallCaps/>
          <w:color w:val="FF0000"/>
          <w:sz w:val="32"/>
        </w:rPr>
      </w:pPr>
    </w:p>
    <w:p w14:paraId="7316C999" w14:textId="3143075A" w:rsidR="0096141F" w:rsidRPr="00715316" w:rsidRDefault="0096141F" w:rsidP="0096141F">
      <w:pPr>
        <w:rPr>
          <w:rFonts w:eastAsia="Times New Roman" w:cs="Arial"/>
          <w:b/>
          <w:smallCaps/>
          <w:color w:val="FF0000"/>
          <w:sz w:val="32"/>
        </w:rPr>
      </w:pPr>
      <w:r w:rsidRPr="00715316">
        <w:rPr>
          <w:rFonts w:eastAsia="Times New Roman" w:cs="Arial"/>
          <w:b/>
          <w:smallCaps/>
          <w:color w:val="FF0000"/>
          <w:sz w:val="32"/>
        </w:rPr>
        <w:t>refrain</w:t>
      </w:r>
    </w:p>
    <w:p w14:paraId="4C40EA64" w14:textId="77777777" w:rsidR="0096141F" w:rsidRPr="00715316" w:rsidRDefault="0096141F" w:rsidP="0096141F">
      <w:pPr>
        <w:rPr>
          <w:rFonts w:eastAsia="Times New Roman" w:cs="Arial"/>
          <w:smallCaps/>
          <w:sz w:val="32"/>
        </w:rPr>
      </w:pPr>
      <w:r w:rsidRPr="00715316">
        <w:rPr>
          <w:rFonts w:eastAsia="Times New Roman" w:cs="Arial"/>
          <w:smallCaps/>
          <w:sz w:val="32"/>
        </w:rPr>
        <w:t>Pangi—noon, mapasaamin,</w:t>
      </w:r>
    </w:p>
    <w:p w14:paraId="716CE940" w14:textId="77777777" w:rsidR="0096141F" w:rsidRPr="00715316" w:rsidRDefault="0096141F" w:rsidP="0096141F">
      <w:pPr>
        <w:rPr>
          <w:rFonts w:eastAsia="Times New Roman" w:cs="Arial"/>
          <w:smallCaps/>
          <w:sz w:val="32"/>
        </w:rPr>
      </w:pPr>
      <w:r w:rsidRPr="00715316">
        <w:rPr>
          <w:rFonts w:eastAsia="Times New Roman" w:cs="Arial"/>
          <w:smallCaps/>
          <w:sz w:val="32"/>
        </w:rPr>
        <w:t>Ika’y tanglaw at syang Lakas sa pagbabago ng buhay</w:t>
      </w:r>
    </w:p>
    <w:p w14:paraId="7A3D1DCE" w14:textId="77777777" w:rsidR="0096141F" w:rsidRDefault="0096141F" w:rsidP="0096141F">
      <w:pPr>
        <w:rPr>
          <w:rFonts w:eastAsia="Times New Roman" w:cs="Arial"/>
          <w:i/>
          <w:smallCaps/>
          <w:sz w:val="28"/>
        </w:rPr>
      </w:pPr>
      <w:r w:rsidRPr="00715316">
        <w:rPr>
          <w:rFonts w:eastAsia="Times New Roman" w:cs="Arial"/>
          <w:i/>
          <w:smallCaps/>
          <w:sz w:val="28"/>
        </w:rPr>
        <w:t xml:space="preserve">(repeat </w:t>
      </w:r>
      <w:r w:rsidRPr="00715316">
        <w:rPr>
          <w:rFonts w:eastAsia="Times New Roman" w:cs="Arial"/>
          <w:i/>
          <w:smallCaps/>
          <w:color w:val="FF0000"/>
          <w:sz w:val="28"/>
        </w:rPr>
        <w:t>verse i</w:t>
      </w:r>
      <w:r w:rsidRPr="00715316">
        <w:rPr>
          <w:rFonts w:eastAsia="Times New Roman" w:cs="Arial"/>
          <w:i/>
          <w:smallCaps/>
          <w:sz w:val="28"/>
        </w:rPr>
        <w:t xml:space="preserve"> but without pause and will be high on taong..)</w:t>
      </w:r>
    </w:p>
    <w:p w14:paraId="36265AC3" w14:textId="77777777" w:rsidR="0096141F" w:rsidRPr="00715316" w:rsidRDefault="0096141F" w:rsidP="0096141F">
      <w:pPr>
        <w:rPr>
          <w:rFonts w:eastAsia="Times New Roman" w:cs="Arial"/>
          <w:i/>
          <w:smallCaps/>
          <w:sz w:val="28"/>
        </w:rPr>
      </w:pPr>
    </w:p>
    <w:p w14:paraId="15AD54DC" w14:textId="77777777" w:rsidR="0096141F" w:rsidRPr="00715316" w:rsidRDefault="0096141F" w:rsidP="0096141F">
      <w:pPr>
        <w:rPr>
          <w:rFonts w:eastAsia="Times New Roman" w:cs="Arial"/>
          <w:smallCaps/>
          <w:sz w:val="24"/>
        </w:rPr>
      </w:pPr>
      <w:r w:rsidRPr="00715316">
        <w:rPr>
          <w:rFonts w:eastAsia="Times New Roman" w:cs="Arial"/>
          <w:smallCaps/>
          <w:noProof/>
          <w:sz w:val="24"/>
        </w:rPr>
        <w:drawing>
          <wp:inline distT="0" distB="0" distL="0" distR="0" wp14:anchorId="160C49C8" wp14:editId="707736AD">
            <wp:extent cx="5943600" cy="33178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3A7D" w14:textId="77777777" w:rsidR="0096141F" w:rsidRPr="00715316" w:rsidRDefault="0096141F" w:rsidP="0096141F">
      <w:pPr>
        <w:rPr>
          <w:rFonts w:eastAsia="Times New Roman" w:cs="Arial"/>
          <w:smallCaps/>
          <w:sz w:val="24"/>
        </w:rPr>
      </w:pPr>
      <w:r w:rsidRPr="00715316">
        <w:rPr>
          <w:rFonts w:eastAsia="Times New Roman" w:cs="Arial"/>
          <w:smallCaps/>
          <w:noProof/>
          <w:sz w:val="24"/>
        </w:rPr>
        <w:lastRenderedPageBreak/>
        <w:drawing>
          <wp:inline distT="0" distB="0" distL="0" distR="0" wp14:anchorId="28796D74" wp14:editId="5568D67A">
            <wp:extent cx="5943600" cy="407289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9A95" w14:textId="77777777" w:rsidR="0096141F" w:rsidRPr="00715316" w:rsidRDefault="0096141F" w:rsidP="0096141F">
      <w:r w:rsidRPr="00715316">
        <w:br w:type="page"/>
      </w:r>
    </w:p>
    <w:p w14:paraId="0EB775BD" w14:textId="1242C266" w:rsidR="0083313E" w:rsidRPr="00BA02EF" w:rsidRDefault="00000000" w:rsidP="0083313E">
      <w:pPr>
        <w:rPr>
          <w:rStyle w:val="Hyperlink"/>
          <w:rFonts w:asciiTheme="majorHAnsi" w:eastAsiaTheme="majorEastAsia" w:hAnsiTheme="majorHAnsi" w:cstheme="majorBidi"/>
          <w:sz w:val="52"/>
          <w:szCs w:val="32"/>
          <w:u w:val="none"/>
        </w:rPr>
      </w:pPr>
      <w:hyperlink w:anchor="_top" w:history="1">
        <w:r w:rsidR="0038378B" w:rsidRPr="00BA02EF">
          <w:rPr>
            <w:rStyle w:val="Hyperlink"/>
            <w:rFonts w:asciiTheme="majorHAnsi" w:eastAsiaTheme="majorEastAsia" w:hAnsiTheme="majorHAnsi" w:cstheme="majorBidi"/>
            <w:sz w:val="52"/>
            <w:szCs w:val="32"/>
            <w:u w:val="none"/>
          </w:rPr>
          <w:t>HALINA O EMMANUEL</w:t>
        </w:r>
      </w:hyperlink>
    </w:p>
    <w:p w14:paraId="2F2C7FF2" w14:textId="333381AD" w:rsidR="0083313E" w:rsidRPr="00BA02EF" w:rsidRDefault="003A437F" w:rsidP="0083313E">
      <w:pPr>
        <w:rPr>
          <w:rFonts w:asciiTheme="majorHAnsi" w:hAnsiTheme="majorHAnsi" w:cstheme="majorHAnsi"/>
          <w:sz w:val="28"/>
          <w:szCs w:val="28"/>
        </w:rPr>
      </w:pPr>
      <w:r w:rsidRPr="00BA02EF">
        <w:rPr>
          <w:rFonts w:asciiTheme="majorHAnsi" w:hAnsiTheme="majorHAnsi" w:cstheme="majorHAnsi"/>
          <w:sz w:val="28"/>
          <w:szCs w:val="28"/>
        </w:rPr>
        <w:t>(O COME O COME EMMANUEL)</w:t>
      </w:r>
      <w:r w:rsidRPr="00BA02EF">
        <w:rPr>
          <w:rFonts w:asciiTheme="majorHAnsi" w:hAnsiTheme="majorHAnsi" w:cstheme="majorHAnsi"/>
          <w:sz w:val="28"/>
          <w:szCs w:val="28"/>
        </w:rPr>
        <w:br/>
      </w:r>
    </w:p>
    <w:p w14:paraId="593527CD" w14:textId="77777777" w:rsidR="0083313E" w:rsidRPr="0038378B" w:rsidRDefault="0083313E" w:rsidP="0083313E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I</w:t>
      </w:r>
    </w:p>
    <w:p w14:paraId="6744C8D9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Halina O Emmanuel</w:t>
      </w:r>
    </w:p>
    <w:p w14:paraId="54DA23D1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At tubusin ang Israel</w:t>
      </w:r>
    </w:p>
    <w:p w14:paraId="4F9CF3D9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Namimighati siya’ng lubos,</w:t>
      </w:r>
    </w:p>
    <w:p w14:paraId="5343AD63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Hinihintay Anak ng D’yos</w:t>
      </w:r>
    </w:p>
    <w:p w14:paraId="665F9BD5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</w:p>
    <w:p w14:paraId="7CEA37A8" w14:textId="77777777" w:rsidR="0083313E" w:rsidRPr="0038378B" w:rsidRDefault="0083313E" w:rsidP="0083313E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KORO</w:t>
      </w:r>
    </w:p>
    <w:p w14:paraId="40661CD8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Magdiwang na! Emmanuel</w:t>
      </w:r>
    </w:p>
    <w:p w14:paraId="286D6B34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Ay darating, O Israel</w:t>
      </w:r>
    </w:p>
    <w:p w14:paraId="08B6707A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</w:p>
    <w:p w14:paraId="5A05AFD7" w14:textId="77777777" w:rsidR="0083313E" w:rsidRPr="0038378B" w:rsidRDefault="0083313E" w:rsidP="0083313E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II</w:t>
      </w:r>
    </w:p>
    <w:p w14:paraId="2737BBCD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Halina, O karunungan</w:t>
      </w:r>
    </w:p>
    <w:p w14:paraId="202C6225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Tagapag-ayos ng tanan</w:t>
      </w:r>
    </w:p>
    <w:p w14:paraId="61BDE188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Sa landas ng katimpian</w:t>
      </w:r>
    </w:p>
    <w:p w14:paraId="4C82122C" w14:textId="77777777" w:rsidR="0083313E" w:rsidRPr="0038378B" w:rsidRDefault="0083313E" w:rsidP="0083313E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38378B">
        <w:rPr>
          <w:rFonts w:asciiTheme="majorHAnsi" w:eastAsia="Times New Roman" w:hAnsiTheme="majorHAnsi" w:cs="Arial"/>
          <w:color w:val="333333"/>
          <w:sz w:val="30"/>
          <w:szCs w:val="30"/>
        </w:rPr>
        <w:t>Kami’y turua’t gabayan</w:t>
      </w:r>
    </w:p>
    <w:p w14:paraId="1D120A17" w14:textId="2A950E43" w:rsidR="000E3C60" w:rsidRDefault="00017383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 w:type="page"/>
      </w:r>
    </w:p>
    <w:p w14:paraId="7486130E" w14:textId="70B541BA" w:rsidR="000E3C60" w:rsidRPr="00D9331B" w:rsidRDefault="00000000" w:rsidP="000E3C60">
      <w:pPr>
        <w:rPr>
          <w:rStyle w:val="Hyperlink"/>
          <w:rFonts w:asciiTheme="majorHAnsi" w:eastAsiaTheme="majorEastAsia" w:hAnsiTheme="majorHAnsi" w:cstheme="majorBidi"/>
          <w:sz w:val="48"/>
          <w:szCs w:val="30"/>
          <w:u w:val="none"/>
        </w:rPr>
      </w:pPr>
      <w:hyperlink w:anchor="_top" w:history="1">
        <w:r w:rsidR="000E3C60" w:rsidRPr="00D9331B">
          <w:rPr>
            <w:rStyle w:val="Hyperlink"/>
            <w:rFonts w:asciiTheme="majorHAnsi" w:eastAsiaTheme="majorEastAsia" w:hAnsiTheme="majorHAnsi" w:cstheme="majorBidi"/>
            <w:sz w:val="48"/>
            <w:szCs w:val="30"/>
            <w:u w:val="none"/>
          </w:rPr>
          <w:t>HALINA, O HESUS</w:t>
        </w:r>
      </w:hyperlink>
    </w:p>
    <w:p w14:paraId="5695FF8A" w14:textId="77777777" w:rsidR="000E3C60" w:rsidRPr="000E3C60" w:rsidRDefault="000E3C60" w:rsidP="000E3C60">
      <w:pPr>
        <w:rPr>
          <w:rFonts w:ascii="Verdana" w:hAnsi="Verdana"/>
          <w:sz w:val="28"/>
          <w:szCs w:val="28"/>
        </w:rPr>
      </w:pPr>
    </w:p>
    <w:p w14:paraId="537929EC" w14:textId="77777777" w:rsidR="000E3C60" w:rsidRPr="00FA1E56" w:rsidRDefault="000E3C60" w:rsidP="000E3C60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I</w:t>
      </w:r>
    </w:p>
    <w:p w14:paraId="6A4A25F0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Naghihintay kami sa Iyong pagbalik.</w:t>
      </w:r>
    </w:p>
    <w:p w14:paraId="399E54E9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Gabi at araw, kami'y nananabik.</w:t>
      </w:r>
    </w:p>
    <w:p w14:paraId="0A2C37A1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Ginapi ng sala, ng dusa at sakit,</w:t>
      </w:r>
    </w:p>
    <w:p w14:paraId="5D5ECBD1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Hesus, hanggang kailan, kami magtitiis?</w:t>
      </w:r>
    </w:p>
    <w:p w14:paraId="18BDF0D6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</w:p>
    <w:p w14:paraId="49CD0866" w14:textId="77777777" w:rsidR="000E3C60" w:rsidRPr="00FA1E56" w:rsidRDefault="000E3C60" w:rsidP="000E3C60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Koro:</w:t>
      </w:r>
    </w:p>
    <w:p w14:paraId="59C815E8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Halina, O Hesus, na Mananakop,</w:t>
      </w:r>
    </w:p>
    <w:p w14:paraId="6BFD51DA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Ang Iyong bayan, palayain Mong lubos.</w:t>
      </w:r>
    </w:p>
    <w:p w14:paraId="7039F999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</w:p>
    <w:p w14:paraId="7B2967E0" w14:textId="77777777" w:rsidR="000E3C60" w:rsidRPr="00FA1E56" w:rsidRDefault="000E3C60" w:rsidP="000E3C60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II</w:t>
      </w:r>
    </w:p>
    <w:p w14:paraId="7E8301F8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Inaasam namin; ang Iyong pagdatal.</w:t>
      </w:r>
    </w:p>
    <w:p w14:paraId="02EF8234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Ang paghahari Mo'y aming hinihintay;</w:t>
      </w:r>
    </w:p>
    <w:p w14:paraId="3962C927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Hesus, hangad nami'y liwanag Mong tunay</w:t>
      </w:r>
    </w:p>
    <w:p w14:paraId="1DCBA2DB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Na S'ya naming tanglaw sa landas ng buhay.</w:t>
      </w:r>
    </w:p>
    <w:p w14:paraId="28337331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</w:p>
    <w:p w14:paraId="58D6EB27" w14:textId="77777777" w:rsidR="000E3C60" w:rsidRPr="00FA1E56" w:rsidRDefault="000E3C60" w:rsidP="000E3C60">
      <w:pPr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b/>
          <w:bCs/>
          <w:color w:val="333333"/>
          <w:sz w:val="30"/>
          <w:szCs w:val="30"/>
        </w:rPr>
        <w:t>Koro:</w:t>
      </w:r>
    </w:p>
    <w:p w14:paraId="48081487" w14:textId="77777777" w:rsidR="000E3C60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Halina, O Hesus, na Mananakop,</w:t>
      </w:r>
    </w:p>
    <w:p w14:paraId="487C549C" w14:textId="79086551" w:rsidR="00017383" w:rsidRPr="00FA1E56" w:rsidRDefault="000E3C60" w:rsidP="000E3C60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t>Ang Iyong bayan, kalingain Mong lubos.</w:t>
      </w:r>
    </w:p>
    <w:p w14:paraId="370E89C0" w14:textId="2B061BBF" w:rsidR="00FB0BFF" w:rsidRPr="00FA1E56" w:rsidRDefault="00FB0BFF">
      <w:pPr>
        <w:rPr>
          <w:rFonts w:asciiTheme="majorHAnsi" w:eastAsia="Times New Roman" w:hAnsiTheme="majorHAnsi" w:cs="Arial"/>
          <w:color w:val="333333"/>
          <w:sz w:val="30"/>
          <w:szCs w:val="30"/>
        </w:rPr>
      </w:pPr>
      <w:r w:rsidRPr="00FA1E56">
        <w:rPr>
          <w:rFonts w:asciiTheme="majorHAnsi" w:eastAsia="Times New Roman" w:hAnsiTheme="majorHAnsi" w:cs="Arial"/>
          <w:color w:val="333333"/>
          <w:sz w:val="30"/>
          <w:szCs w:val="30"/>
        </w:rPr>
        <w:br w:type="page"/>
      </w:r>
    </w:p>
    <w:p w14:paraId="0C0276D9" w14:textId="77777777" w:rsidR="00FB0BFF" w:rsidRPr="002F1629" w:rsidRDefault="00000000" w:rsidP="00FB0BFF">
      <w:pPr>
        <w:pStyle w:val="Heading1"/>
        <w:rPr>
          <w:sz w:val="40"/>
          <w:szCs w:val="40"/>
        </w:rPr>
      </w:pPr>
      <w:hyperlink w:anchor="_top" w:history="1">
        <w:bookmarkStart w:id="136" w:name="_Toc186886674"/>
        <w:r w:rsidR="00FB0BFF" w:rsidRPr="002F1629">
          <w:rPr>
            <w:rStyle w:val="Hyperlink"/>
            <w:sz w:val="48"/>
            <w:szCs w:val="40"/>
            <w:u w:val="none"/>
          </w:rPr>
          <w:t>HIMIG NG PASKO</w:t>
        </w:r>
        <w:bookmarkEnd w:id="136"/>
      </w:hyperlink>
    </w:p>
    <w:p w14:paraId="559607B2" w14:textId="77777777" w:rsidR="00FB0BFF" w:rsidRPr="00715316" w:rsidRDefault="00FB0BFF" w:rsidP="00FB0BFF">
      <w:pPr>
        <w:jc w:val="center"/>
        <w:rPr>
          <w:rFonts w:ascii="Arial" w:hAnsi="Arial" w:cs="Arial"/>
          <w:b/>
          <w:sz w:val="32"/>
          <w:szCs w:val="32"/>
        </w:rPr>
      </w:pPr>
    </w:p>
    <w:p w14:paraId="77B21F96" w14:textId="77777777" w:rsidR="00FB0BFF" w:rsidRPr="00CD3FF4" w:rsidRDefault="00FB0BFF" w:rsidP="00FB0BFF">
      <w:pPr>
        <w:rPr>
          <w:rFonts w:asciiTheme="majorHAnsi" w:hAnsiTheme="majorHAnsi" w:cs="Arial"/>
          <w:b/>
          <w:sz w:val="32"/>
          <w:szCs w:val="32"/>
        </w:rPr>
      </w:pPr>
      <w:r w:rsidRPr="00CD3FF4">
        <w:rPr>
          <w:rFonts w:asciiTheme="majorHAnsi" w:hAnsiTheme="majorHAnsi" w:cs="Arial"/>
          <w:b/>
          <w:sz w:val="32"/>
          <w:szCs w:val="32"/>
        </w:rPr>
        <w:t>Verse I</w:t>
      </w:r>
    </w:p>
    <w:p w14:paraId="0772BB3A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Malamig ang simoy ng hangin</w:t>
      </w:r>
    </w:p>
    <w:p w14:paraId="57854BC1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Kay saya ng bawat damdamin</w:t>
      </w:r>
    </w:p>
    <w:p w14:paraId="2FB800FC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Ang tibok ng puso sa dibdib</w:t>
      </w:r>
    </w:p>
    <w:p w14:paraId="410A7D2B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Para bang hulog na ng langit</w:t>
      </w:r>
    </w:p>
    <w:p w14:paraId="4A70A83F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</w:p>
    <w:p w14:paraId="5EF3599E" w14:textId="77777777" w:rsidR="00FB0BFF" w:rsidRPr="00CD3FF4" w:rsidRDefault="00FB0BFF" w:rsidP="00FB0BFF">
      <w:pPr>
        <w:rPr>
          <w:rFonts w:asciiTheme="majorHAnsi" w:hAnsiTheme="majorHAnsi" w:cs="Arial"/>
          <w:b/>
          <w:sz w:val="32"/>
          <w:szCs w:val="32"/>
        </w:rPr>
      </w:pPr>
      <w:r w:rsidRPr="00CD3FF4">
        <w:rPr>
          <w:rFonts w:asciiTheme="majorHAnsi" w:hAnsiTheme="majorHAnsi" w:cs="Arial"/>
          <w:b/>
          <w:sz w:val="32"/>
          <w:szCs w:val="32"/>
        </w:rPr>
        <w:t>Koro:</w:t>
      </w:r>
    </w:p>
    <w:p w14:paraId="38C1EF58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Himig pasko’y laganap</w:t>
      </w:r>
    </w:p>
    <w:p w14:paraId="0307E0DC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Mayroong sigla ang lahat</w:t>
      </w:r>
    </w:p>
    <w:p w14:paraId="6049FBE3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Walang kalungkutan</w:t>
      </w:r>
    </w:p>
    <w:p w14:paraId="11511481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Lubos ang kasayahan</w:t>
      </w:r>
    </w:p>
    <w:p w14:paraId="6E8C4598" w14:textId="77777777" w:rsidR="00FB0BFF" w:rsidRDefault="00FB0BFF" w:rsidP="00FB0BFF">
      <w:pPr>
        <w:rPr>
          <w:rFonts w:asciiTheme="majorHAnsi" w:hAnsiTheme="majorHAnsi" w:cs="Arial"/>
          <w:sz w:val="32"/>
          <w:szCs w:val="32"/>
        </w:rPr>
      </w:pPr>
    </w:p>
    <w:p w14:paraId="1656C2EB" w14:textId="77777777" w:rsidR="00FB0BFF" w:rsidRPr="00CD3FF4" w:rsidRDefault="00FB0BFF" w:rsidP="00FB0BFF">
      <w:pPr>
        <w:rPr>
          <w:rFonts w:asciiTheme="majorHAnsi" w:hAnsiTheme="majorHAnsi" w:cs="Arial"/>
          <w:b/>
          <w:sz w:val="32"/>
          <w:szCs w:val="32"/>
        </w:rPr>
      </w:pPr>
      <w:r w:rsidRPr="00CD3FF4">
        <w:rPr>
          <w:rFonts w:asciiTheme="majorHAnsi" w:hAnsiTheme="majorHAnsi" w:cs="Arial"/>
          <w:b/>
          <w:sz w:val="32"/>
          <w:szCs w:val="32"/>
        </w:rPr>
        <w:t>Verse II</w:t>
      </w:r>
    </w:p>
    <w:p w14:paraId="19807E07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Himig pasko ay umiiral</w:t>
      </w:r>
    </w:p>
    <w:p w14:paraId="716F7F0C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Sa loob ng bawat tahanan</w:t>
      </w:r>
    </w:p>
    <w:p w14:paraId="5D69EB84" w14:textId="77777777" w:rsidR="00FB0BFF" w:rsidRPr="00715316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Masaya ang mga tanawin</w:t>
      </w:r>
    </w:p>
    <w:p w14:paraId="437D000B" w14:textId="77777777" w:rsidR="00FB0BFF" w:rsidRDefault="00FB0BFF" w:rsidP="00FB0BFF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May awit ang simoy ng hangin.</w:t>
      </w:r>
    </w:p>
    <w:p w14:paraId="2D777EB6" w14:textId="77777777" w:rsidR="00FB0BFF" w:rsidRPr="00AF1964" w:rsidRDefault="00FB0BFF" w:rsidP="00FB0BFF">
      <w:pPr>
        <w:rPr>
          <w:rFonts w:asciiTheme="majorHAnsi" w:hAnsiTheme="majorHAnsi" w:cs="Arial"/>
          <w:sz w:val="32"/>
          <w:szCs w:val="32"/>
        </w:rPr>
      </w:pPr>
      <w:r>
        <w:rPr>
          <w:rFonts w:asciiTheme="majorHAnsi" w:hAnsiTheme="majorHAnsi" w:cs="Arial"/>
          <w:sz w:val="32"/>
          <w:szCs w:val="32"/>
        </w:rPr>
        <w:br w:type="page"/>
      </w:r>
    </w:p>
    <w:p w14:paraId="6ABC92DB" w14:textId="607A2052" w:rsidR="008E68A8" w:rsidRPr="007A1449" w:rsidRDefault="00000000" w:rsidP="008E68A8">
      <w:pPr>
        <w:pStyle w:val="NoSpacing"/>
        <w:rPr>
          <w:rStyle w:val="Hyperlink"/>
          <w:rFonts w:eastAsiaTheme="majorEastAsia" w:cstheme="majorBidi"/>
          <w:sz w:val="46"/>
          <w:szCs w:val="46"/>
          <w:u w:val="none"/>
          <w:lang w:eastAsia="en-US"/>
        </w:rPr>
      </w:pPr>
      <w:hyperlink w:anchor="_top" w:history="1">
        <w:r w:rsidR="008E68A8" w:rsidRPr="007A1449">
          <w:rPr>
            <w:rStyle w:val="Hyperlink"/>
            <w:rFonts w:eastAsiaTheme="majorEastAsia" w:cstheme="majorBidi"/>
            <w:sz w:val="48"/>
            <w:szCs w:val="48"/>
            <w:u w:val="none"/>
            <w:lang w:eastAsia="en-US"/>
          </w:rPr>
          <w:t>MISA DE GALLO</w:t>
        </w:r>
      </w:hyperlink>
      <w:r w:rsidR="008E68A8" w:rsidRPr="007A1449">
        <w:rPr>
          <w:rStyle w:val="Hyperlink"/>
          <w:rFonts w:eastAsiaTheme="majorEastAsia" w:cstheme="majorBidi"/>
          <w:sz w:val="46"/>
          <w:szCs w:val="46"/>
          <w:u w:val="none"/>
          <w:lang w:eastAsia="en-US"/>
        </w:rPr>
        <w:br/>
      </w:r>
    </w:p>
    <w:p w14:paraId="5F5ABCE4" w14:textId="77777777" w:rsidR="008E68A8" w:rsidRPr="00097710" w:rsidRDefault="008E68A8" w:rsidP="008E68A8">
      <w:pPr>
        <w:pStyle w:val="NoSpacing"/>
        <w:rPr>
          <w:rFonts w:asciiTheme="majorHAnsi" w:hAnsiTheme="majorHAnsi" w:cs="Arial"/>
          <w:b/>
          <w:bCs/>
          <w:sz w:val="32"/>
          <w:szCs w:val="32"/>
        </w:rPr>
      </w:pPr>
      <w:r w:rsidRPr="00097710">
        <w:rPr>
          <w:rFonts w:asciiTheme="majorHAnsi" w:hAnsiTheme="majorHAnsi" w:cs="Arial"/>
          <w:b/>
          <w:bCs/>
          <w:sz w:val="32"/>
          <w:szCs w:val="32"/>
        </w:rPr>
        <w:t>I</w:t>
      </w:r>
    </w:p>
    <w:p w14:paraId="370D4ECB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Misa de Gallo sa simbahan</w:t>
      </w:r>
    </w:p>
    <w:p w14:paraId="1494A507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At nagtilaok na ang tandang</w:t>
      </w:r>
    </w:p>
    <w:p w14:paraId="258BCADF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Tanda ng pagdiriwang araw</w:t>
      </w:r>
    </w:p>
    <w:p w14:paraId="7EF291DE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At bati sa Paskong dakilang araw.</w:t>
      </w:r>
    </w:p>
    <w:p w14:paraId="3AD2EF14" w14:textId="77777777" w:rsidR="008E68A8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</w:p>
    <w:p w14:paraId="492AAECD" w14:textId="77777777" w:rsidR="008E68A8" w:rsidRPr="00097710" w:rsidRDefault="008E68A8" w:rsidP="008E68A8">
      <w:pPr>
        <w:pStyle w:val="NoSpacing"/>
        <w:rPr>
          <w:rFonts w:asciiTheme="majorHAnsi" w:hAnsiTheme="majorHAnsi" w:cs="Arial"/>
          <w:b/>
          <w:bCs/>
          <w:sz w:val="32"/>
          <w:szCs w:val="32"/>
        </w:rPr>
      </w:pPr>
      <w:r w:rsidRPr="00097710">
        <w:rPr>
          <w:rFonts w:asciiTheme="majorHAnsi" w:hAnsiTheme="majorHAnsi" w:cs="Arial"/>
          <w:b/>
          <w:bCs/>
          <w:sz w:val="32"/>
          <w:szCs w:val="32"/>
        </w:rPr>
        <w:t>II</w:t>
      </w:r>
    </w:p>
    <w:p w14:paraId="0580D4D4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Ang awit na handog sa Mesiyas</w:t>
      </w:r>
    </w:p>
    <w:p w14:paraId="3A718123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Mayroon pang kastanetas</w:t>
      </w:r>
    </w:p>
    <w:p w14:paraId="2F73F76E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At ang koro tuloy ang kanta</w:t>
      </w:r>
    </w:p>
    <w:p w14:paraId="0EE7F707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May saliw din ng panderitas</w:t>
      </w:r>
    </w:p>
    <w:p w14:paraId="73FC86A1" w14:textId="77777777" w:rsidR="008E68A8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</w:p>
    <w:p w14:paraId="39C5CC72" w14:textId="77777777" w:rsidR="008E68A8" w:rsidRPr="00097710" w:rsidRDefault="008E68A8" w:rsidP="008E68A8">
      <w:pPr>
        <w:pStyle w:val="NoSpacing"/>
        <w:rPr>
          <w:rFonts w:asciiTheme="majorHAnsi" w:hAnsiTheme="majorHAnsi" w:cs="Arial"/>
          <w:b/>
          <w:bCs/>
          <w:sz w:val="32"/>
          <w:szCs w:val="32"/>
        </w:rPr>
      </w:pPr>
      <w:r w:rsidRPr="00097710">
        <w:rPr>
          <w:rFonts w:asciiTheme="majorHAnsi" w:hAnsiTheme="majorHAnsi" w:cs="Arial"/>
          <w:b/>
          <w:bCs/>
          <w:sz w:val="32"/>
          <w:szCs w:val="32"/>
        </w:rPr>
        <w:t>III</w:t>
      </w:r>
    </w:p>
    <w:p w14:paraId="7440F1ED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Misa de Gallo sa tuwing Pasko</w:t>
      </w:r>
    </w:p>
    <w:p w14:paraId="7A8DF9FE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Nagdarasal and bawat tao</w:t>
      </w:r>
    </w:p>
    <w:p w14:paraId="33BC90DE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At nagpapasalamat sa pagsilang</w:t>
      </w:r>
    </w:p>
    <w:p w14:paraId="640E5768" w14:textId="77777777" w:rsidR="008E68A8" w:rsidRPr="00715316" w:rsidRDefault="008E68A8" w:rsidP="008E68A8">
      <w:pPr>
        <w:pStyle w:val="NoSpacing"/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Ng Diyos na hari ng mundo</w:t>
      </w:r>
    </w:p>
    <w:p w14:paraId="153C2AEB" w14:textId="77777777" w:rsidR="008E68A8" w:rsidRPr="00715316" w:rsidRDefault="008E68A8" w:rsidP="008E68A8">
      <w:pPr>
        <w:rPr>
          <w:rFonts w:asciiTheme="majorHAnsi" w:hAnsiTheme="majorHAnsi"/>
          <w:sz w:val="32"/>
          <w:szCs w:val="32"/>
        </w:rPr>
      </w:pPr>
      <w:r w:rsidRPr="00715316">
        <w:rPr>
          <w:rFonts w:asciiTheme="majorHAnsi" w:hAnsiTheme="majorHAnsi"/>
          <w:sz w:val="32"/>
          <w:szCs w:val="32"/>
        </w:rPr>
        <w:br w:type="page"/>
      </w:r>
    </w:p>
    <w:p w14:paraId="5F47404C" w14:textId="3C6B3764" w:rsidR="001134C8" w:rsidRPr="004D63C1" w:rsidRDefault="00000000" w:rsidP="001134C8">
      <w:pPr>
        <w:rPr>
          <w:rStyle w:val="Hyperlink"/>
          <w:rFonts w:eastAsiaTheme="majorEastAsia" w:cstheme="majorBidi"/>
          <w:sz w:val="48"/>
          <w:szCs w:val="48"/>
          <w:u w:val="none"/>
        </w:rPr>
      </w:pPr>
      <w:hyperlink w:anchor="_top" w:history="1">
        <w:r w:rsidR="001134C8" w:rsidRPr="004D63C1">
          <w:rPr>
            <w:rStyle w:val="Hyperlink"/>
            <w:rFonts w:eastAsiaTheme="majorEastAsia" w:cstheme="majorBidi"/>
            <w:sz w:val="48"/>
            <w:szCs w:val="48"/>
            <w:u w:val="none"/>
          </w:rPr>
          <w:t>O MAGSAYA AT MAGDIWANG</w:t>
        </w:r>
      </w:hyperlink>
    </w:p>
    <w:p w14:paraId="72C5E417" w14:textId="77777777" w:rsidR="001134C8" w:rsidRPr="00C36622" w:rsidRDefault="001134C8" w:rsidP="001134C8">
      <w:pPr>
        <w:rPr>
          <w:rFonts w:ascii="Verdana" w:hAnsi="Verdana"/>
          <w:b/>
          <w:bCs/>
          <w:sz w:val="28"/>
          <w:szCs w:val="28"/>
        </w:rPr>
      </w:pPr>
    </w:p>
    <w:p w14:paraId="4B7A9427" w14:textId="77777777" w:rsidR="001134C8" w:rsidRPr="00C36622" w:rsidRDefault="001134C8" w:rsidP="001134C8">
      <w:pPr>
        <w:rPr>
          <w:rFonts w:ascii="Verdana" w:hAnsi="Verdana"/>
          <w:b/>
          <w:bCs/>
          <w:sz w:val="24"/>
          <w:szCs w:val="24"/>
        </w:rPr>
      </w:pPr>
    </w:p>
    <w:p w14:paraId="38926F44" w14:textId="77777777" w:rsidR="001134C8" w:rsidRPr="001134C8" w:rsidRDefault="001134C8" w:rsidP="001134C8">
      <w:pPr>
        <w:rPr>
          <w:rFonts w:asciiTheme="majorHAnsi" w:eastAsiaTheme="minorEastAsia" w:hAnsiTheme="majorHAnsi" w:cs="Arial"/>
          <w:b/>
          <w:bCs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b/>
          <w:bCs/>
          <w:sz w:val="32"/>
          <w:szCs w:val="32"/>
          <w:lang w:eastAsia="ja-JP"/>
        </w:rPr>
        <w:t>Koro</w:t>
      </w:r>
    </w:p>
    <w:p w14:paraId="64C34809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O magsaya at magdiwang</w:t>
      </w:r>
    </w:p>
    <w:p w14:paraId="32AF7449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Pagkat sumilang na</w:t>
      </w:r>
    </w:p>
    <w:p w14:paraId="100CE765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Ang hari ng lahat</w:t>
      </w:r>
    </w:p>
    <w:p w14:paraId="5A15BD1F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Kaya’t ating buksan</w:t>
      </w:r>
    </w:p>
    <w:p w14:paraId="0F052748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Ang pinto ng ating pagmamahal</w:t>
      </w:r>
    </w:p>
    <w:p w14:paraId="53C0A08A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</w:p>
    <w:p w14:paraId="1FDBAE7E" w14:textId="77777777" w:rsidR="001134C8" w:rsidRPr="001134C8" w:rsidRDefault="001134C8" w:rsidP="001134C8">
      <w:pPr>
        <w:rPr>
          <w:rFonts w:asciiTheme="majorHAnsi" w:eastAsiaTheme="minorEastAsia" w:hAnsiTheme="majorHAnsi" w:cs="Arial"/>
          <w:b/>
          <w:bCs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b/>
          <w:bCs/>
          <w:sz w:val="32"/>
          <w:szCs w:val="32"/>
          <w:lang w:eastAsia="ja-JP"/>
        </w:rPr>
        <w:t>I</w:t>
      </w:r>
    </w:p>
    <w:p w14:paraId="49C1E1E1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Talikdan na at iwasan</w:t>
      </w:r>
    </w:p>
    <w:p w14:paraId="2E0340DE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Ang buhay na liko</w:t>
      </w:r>
    </w:p>
    <w:p w14:paraId="4DDC4D1B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Sa mesiyas natin</w:t>
      </w:r>
    </w:p>
    <w:p w14:paraId="1786D117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Malinis na puso</w:t>
      </w:r>
    </w:p>
    <w:p w14:paraId="2A100F63" w14:textId="77777777" w:rsidR="001134C8" w:rsidRPr="001134C8" w:rsidRDefault="001134C8" w:rsidP="001134C8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 w:rsidRPr="001134C8">
        <w:rPr>
          <w:rFonts w:asciiTheme="majorHAnsi" w:eastAsiaTheme="minorEastAsia" w:hAnsiTheme="majorHAnsi" w:cs="Arial"/>
          <w:sz w:val="32"/>
          <w:szCs w:val="32"/>
          <w:lang w:eastAsia="ja-JP"/>
        </w:rPr>
        <w:t>Ang ating, ang ating ihahain</w:t>
      </w:r>
    </w:p>
    <w:p w14:paraId="24632EAD" w14:textId="15742C77" w:rsidR="00DA7AB4" w:rsidRDefault="00DA7AB4">
      <w:pPr>
        <w:rPr>
          <w:rFonts w:asciiTheme="majorHAnsi" w:eastAsiaTheme="minorEastAsia" w:hAnsiTheme="majorHAnsi" w:cs="Arial"/>
          <w:sz w:val="32"/>
          <w:szCs w:val="32"/>
          <w:lang w:eastAsia="ja-JP"/>
        </w:rPr>
      </w:pPr>
      <w:r>
        <w:rPr>
          <w:rFonts w:asciiTheme="majorHAnsi" w:eastAsiaTheme="minorEastAsia" w:hAnsiTheme="majorHAnsi" w:cs="Arial"/>
          <w:sz w:val="32"/>
          <w:szCs w:val="32"/>
          <w:lang w:eastAsia="ja-JP"/>
        </w:rPr>
        <w:br w:type="page"/>
      </w:r>
    </w:p>
    <w:p w14:paraId="6D02725B" w14:textId="77777777" w:rsidR="00DA7AB4" w:rsidRPr="002A3AD3" w:rsidRDefault="00000000" w:rsidP="00DA7AB4">
      <w:pPr>
        <w:pStyle w:val="Heading1"/>
      </w:pPr>
      <w:hyperlink w:anchor="_top" w:history="1">
        <w:bookmarkStart w:id="137" w:name="_Toc186886675"/>
        <w:r w:rsidR="00DA7AB4" w:rsidRPr="003D65D8">
          <w:rPr>
            <w:rStyle w:val="Hyperlink"/>
            <w:sz w:val="48"/>
            <w:szCs w:val="40"/>
            <w:u w:val="none"/>
          </w:rPr>
          <w:t>PAGLAMIG NG HANGIN</w:t>
        </w:r>
        <w:bookmarkEnd w:id="137"/>
      </w:hyperlink>
      <w:r w:rsidR="00DA7AB4" w:rsidRPr="0009230D">
        <w:rPr>
          <w:sz w:val="36"/>
          <w:szCs w:val="36"/>
        </w:rPr>
        <w:t xml:space="preserve"> </w:t>
      </w:r>
      <w:r w:rsidR="00DA7AB4" w:rsidRPr="002A3AD3">
        <w:br/>
      </w:r>
    </w:p>
    <w:p w14:paraId="4DD6D363" w14:textId="77777777" w:rsidR="0009230D" w:rsidRDefault="0009230D" w:rsidP="00DA7AB4">
      <w:pPr>
        <w:pStyle w:val="HTMLPreformatted"/>
        <w:rPr>
          <w:rFonts w:asciiTheme="majorHAnsi" w:hAnsiTheme="majorHAnsi"/>
          <w:b/>
          <w:sz w:val="32"/>
          <w:szCs w:val="32"/>
        </w:rPr>
      </w:pPr>
    </w:p>
    <w:p w14:paraId="11EA02ED" w14:textId="5E3C640B" w:rsidR="00DA7AB4" w:rsidRPr="009464AB" w:rsidRDefault="00DA7AB4" w:rsidP="00DA7AB4">
      <w:pPr>
        <w:pStyle w:val="HTMLPreformatted"/>
        <w:rPr>
          <w:rFonts w:asciiTheme="majorHAnsi" w:hAnsiTheme="majorHAnsi"/>
          <w:sz w:val="32"/>
          <w:szCs w:val="32"/>
        </w:rPr>
      </w:pPr>
      <w:r w:rsidRPr="005F67BD">
        <w:rPr>
          <w:rFonts w:asciiTheme="majorHAnsi" w:hAnsiTheme="majorHAnsi"/>
          <w:b/>
          <w:sz w:val="32"/>
          <w:szCs w:val="32"/>
        </w:rPr>
        <w:t>STANZA 1</w:t>
      </w:r>
      <w:r w:rsidRPr="009464AB">
        <w:rPr>
          <w:rFonts w:asciiTheme="majorHAnsi" w:hAnsiTheme="majorHAnsi"/>
          <w:sz w:val="32"/>
          <w:szCs w:val="32"/>
        </w:rPr>
        <w:t xml:space="preserve"> </w:t>
      </w:r>
      <w:r w:rsidRPr="009464AB">
        <w:rPr>
          <w:rFonts w:asciiTheme="majorHAnsi" w:hAnsiTheme="majorHAnsi"/>
          <w:sz w:val="32"/>
          <w:szCs w:val="32"/>
        </w:rPr>
        <w:br/>
        <w:t xml:space="preserve">Paglamig ng hanging hatid ng Pasko </w:t>
      </w:r>
      <w:r w:rsidRPr="009464AB">
        <w:rPr>
          <w:rFonts w:asciiTheme="majorHAnsi" w:hAnsiTheme="majorHAnsi"/>
          <w:sz w:val="32"/>
          <w:szCs w:val="32"/>
        </w:rPr>
        <w:br/>
        <w:t xml:space="preserve">Nananariwa sa 'king gunita </w:t>
      </w:r>
      <w:r w:rsidRPr="009464AB">
        <w:rPr>
          <w:rFonts w:asciiTheme="majorHAnsi" w:hAnsiTheme="majorHAnsi"/>
          <w:sz w:val="32"/>
          <w:szCs w:val="32"/>
        </w:rPr>
        <w:br/>
        <w:t xml:space="preserve">Ang mga nagdaan nating Pasko </w:t>
      </w:r>
      <w:r w:rsidRPr="009464AB">
        <w:rPr>
          <w:rFonts w:asciiTheme="majorHAnsi" w:hAnsiTheme="majorHAnsi"/>
          <w:sz w:val="32"/>
          <w:szCs w:val="32"/>
        </w:rPr>
        <w:br/>
        <w:t xml:space="preserve">Ang Noche Buena't Simbang gabi </w:t>
      </w:r>
      <w:r w:rsidRPr="009464AB">
        <w:rPr>
          <w:rFonts w:asciiTheme="majorHAnsi" w:hAnsiTheme="majorHAnsi"/>
          <w:sz w:val="32"/>
          <w:szCs w:val="32"/>
        </w:rPr>
        <w:br/>
      </w:r>
    </w:p>
    <w:p w14:paraId="597EE6EF" w14:textId="77777777" w:rsidR="00DA7AB4" w:rsidRPr="009464AB" w:rsidRDefault="00DA7AB4" w:rsidP="00DA7AB4">
      <w:pPr>
        <w:pStyle w:val="HTMLPreformatted"/>
        <w:rPr>
          <w:rFonts w:asciiTheme="majorHAnsi" w:hAnsiTheme="majorHAnsi"/>
          <w:sz w:val="32"/>
          <w:szCs w:val="32"/>
        </w:rPr>
      </w:pPr>
      <w:r w:rsidRPr="009464AB">
        <w:rPr>
          <w:rFonts w:asciiTheme="majorHAnsi" w:hAnsiTheme="majorHAnsi"/>
          <w:b/>
          <w:sz w:val="32"/>
          <w:szCs w:val="32"/>
        </w:rPr>
        <w:t>KORO</w:t>
      </w:r>
      <w:r w:rsidRPr="009464AB">
        <w:rPr>
          <w:rFonts w:asciiTheme="majorHAnsi" w:hAnsiTheme="majorHAnsi"/>
          <w:sz w:val="32"/>
          <w:szCs w:val="32"/>
        </w:rPr>
        <w:t xml:space="preserve"> </w:t>
      </w:r>
      <w:r w:rsidRPr="009464AB">
        <w:rPr>
          <w:rFonts w:asciiTheme="majorHAnsi" w:hAnsiTheme="majorHAnsi"/>
          <w:sz w:val="32"/>
          <w:szCs w:val="32"/>
        </w:rPr>
        <w:br/>
        <w:t xml:space="preserve">Narito na ang Pasko </w:t>
      </w:r>
      <w:r w:rsidRPr="009464AB">
        <w:rPr>
          <w:rFonts w:asciiTheme="majorHAnsi" w:hAnsiTheme="majorHAnsi"/>
          <w:sz w:val="32"/>
          <w:szCs w:val="32"/>
        </w:rPr>
        <w:br/>
        <w:t xml:space="preserve">At nangungulila'ng puso ko </w:t>
      </w:r>
      <w:r w:rsidRPr="009464AB">
        <w:rPr>
          <w:rFonts w:asciiTheme="majorHAnsi" w:hAnsiTheme="majorHAnsi"/>
          <w:sz w:val="32"/>
          <w:szCs w:val="32"/>
        </w:rPr>
        <w:br/>
        <w:t xml:space="preserve">Hanap-hanap, pinapangarap </w:t>
      </w:r>
      <w:r w:rsidRPr="009464AB">
        <w:rPr>
          <w:rFonts w:asciiTheme="majorHAnsi" w:hAnsiTheme="majorHAnsi"/>
          <w:sz w:val="32"/>
          <w:szCs w:val="32"/>
        </w:rPr>
        <w:br/>
        <w:t xml:space="preserve">Init ng pagsasalong tigib sa tuwa </w:t>
      </w:r>
      <w:r w:rsidRPr="009464AB">
        <w:rPr>
          <w:rFonts w:asciiTheme="majorHAnsi" w:hAnsiTheme="majorHAnsi"/>
          <w:sz w:val="32"/>
          <w:szCs w:val="32"/>
        </w:rPr>
        <w:br/>
        <w:t xml:space="preserve">Ng mag-anak na nagdiwang </w:t>
      </w:r>
      <w:r w:rsidRPr="009464AB">
        <w:rPr>
          <w:rFonts w:asciiTheme="majorHAnsi" w:hAnsiTheme="majorHAnsi"/>
          <w:sz w:val="32"/>
          <w:szCs w:val="32"/>
        </w:rPr>
        <w:br/>
        <w:t xml:space="preserve">Sa sabsaban n'ung unang Pasko </w:t>
      </w:r>
      <w:r w:rsidRPr="009464AB">
        <w:rPr>
          <w:rFonts w:asciiTheme="majorHAnsi" w:hAnsiTheme="majorHAnsi"/>
          <w:sz w:val="32"/>
          <w:szCs w:val="32"/>
        </w:rPr>
        <w:br/>
      </w:r>
    </w:p>
    <w:p w14:paraId="746E3870" w14:textId="77777777" w:rsidR="00DA7AB4" w:rsidRDefault="00DA7AB4" w:rsidP="00DA7AB4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 w:rsidRPr="009464AB">
        <w:rPr>
          <w:rFonts w:asciiTheme="majorHAnsi" w:hAnsiTheme="majorHAnsi"/>
          <w:b/>
          <w:sz w:val="32"/>
          <w:szCs w:val="32"/>
        </w:rPr>
        <w:t xml:space="preserve">STANZA 2 </w:t>
      </w:r>
      <w:r w:rsidRPr="009464AB">
        <w:rPr>
          <w:rFonts w:asciiTheme="majorHAnsi" w:hAnsiTheme="majorHAnsi"/>
          <w:sz w:val="32"/>
          <w:szCs w:val="32"/>
        </w:rPr>
        <w:br/>
        <w:t xml:space="preserve">Sa himig-Pasko </w:t>
      </w:r>
      <w:r w:rsidRPr="009464AB">
        <w:rPr>
          <w:rFonts w:asciiTheme="majorHAnsi" w:hAnsiTheme="majorHAnsi"/>
          <w:sz w:val="32"/>
          <w:szCs w:val="32"/>
        </w:rPr>
        <w:br/>
        <w:t xml:space="preserve">Nagliliyab sa pag ahangad </w:t>
      </w:r>
      <w:r w:rsidRPr="009464AB">
        <w:rPr>
          <w:rFonts w:asciiTheme="majorHAnsi" w:hAnsiTheme="majorHAnsi"/>
          <w:sz w:val="32"/>
          <w:szCs w:val="32"/>
        </w:rPr>
        <w:br/>
        <w:t xml:space="preserve">Makapiling kayo sa gabi ng Pasko </w:t>
      </w:r>
      <w:r w:rsidRPr="009464AB">
        <w:rPr>
          <w:rFonts w:asciiTheme="majorHAnsi" w:hAnsiTheme="majorHAnsi"/>
          <w:sz w:val="32"/>
          <w:szCs w:val="32"/>
        </w:rPr>
        <w:br/>
        <w:t>Sa alaala’y magkasama tayo</w:t>
      </w:r>
      <w:r>
        <w:rPr>
          <w:sz w:val="40"/>
        </w:rPr>
        <w:br w:type="page"/>
      </w:r>
    </w:p>
    <w:p w14:paraId="437803D1" w14:textId="77777777" w:rsidR="00DA7AB4" w:rsidRPr="003F5CF3" w:rsidRDefault="00000000" w:rsidP="00DA7AB4">
      <w:pPr>
        <w:pStyle w:val="Heading1"/>
        <w:rPr>
          <w:sz w:val="36"/>
          <w:szCs w:val="36"/>
        </w:rPr>
      </w:pPr>
      <w:hyperlink w:anchor="_top" w:history="1">
        <w:bookmarkStart w:id="138" w:name="_Toc186886676"/>
        <w:r w:rsidR="00DA7AB4" w:rsidRPr="0068690B">
          <w:rPr>
            <w:rStyle w:val="Hyperlink"/>
            <w:sz w:val="48"/>
            <w:szCs w:val="40"/>
            <w:u w:val="none"/>
          </w:rPr>
          <w:t>PAMASKONG MEDLEY</w:t>
        </w:r>
        <w:bookmarkEnd w:id="138"/>
      </w:hyperlink>
      <w:r w:rsidR="00DA7AB4" w:rsidRPr="003F5CF3">
        <w:rPr>
          <w:sz w:val="44"/>
          <w:szCs w:val="36"/>
        </w:rPr>
        <w:t xml:space="preserve"> </w:t>
      </w:r>
      <w:r w:rsidR="00DA7AB4" w:rsidRPr="003F5CF3">
        <w:rPr>
          <w:sz w:val="36"/>
          <w:szCs w:val="36"/>
        </w:rPr>
        <w:br/>
      </w:r>
    </w:p>
    <w:p w14:paraId="6E374EC0" w14:textId="77777777" w:rsidR="00DA7AB4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  <w:sectPr w:rsidR="00DA7AB4" w:rsidSect="0023777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D5162E" w14:textId="77777777" w:rsidR="00DA7AB4" w:rsidRPr="00DA7AB4" w:rsidRDefault="00DA7AB4" w:rsidP="00DA7AB4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  <w:r w:rsidRPr="00DA7AB4">
        <w:rPr>
          <w:rFonts w:asciiTheme="majorHAnsi" w:hAnsiTheme="majorHAnsi"/>
          <w:b/>
          <w:bCs/>
          <w:sz w:val="28"/>
          <w:szCs w:val="28"/>
        </w:rPr>
        <w:t>Verse I</w:t>
      </w:r>
    </w:p>
    <w:p w14:paraId="3BC0DB6C" w14:textId="77777777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Pasko na naman O kay tulin ng araw! </w:t>
      </w:r>
      <w:r w:rsidRPr="0002042C">
        <w:rPr>
          <w:rFonts w:asciiTheme="majorHAnsi" w:hAnsiTheme="majorHAnsi"/>
          <w:sz w:val="28"/>
          <w:szCs w:val="28"/>
        </w:rPr>
        <w:br/>
        <w:t xml:space="preserve">Paskong nagdaan tila ba kung kelan lang. </w:t>
      </w:r>
      <w:r w:rsidRPr="0002042C">
        <w:rPr>
          <w:rFonts w:asciiTheme="majorHAnsi" w:hAnsiTheme="majorHAnsi"/>
          <w:sz w:val="28"/>
          <w:szCs w:val="28"/>
        </w:rPr>
        <w:br/>
        <w:t xml:space="preserve">Ngayon ay Pasko, dapat pasalamatan </w:t>
      </w:r>
      <w:r w:rsidRPr="0002042C">
        <w:rPr>
          <w:rFonts w:asciiTheme="majorHAnsi" w:hAnsiTheme="majorHAnsi"/>
          <w:sz w:val="28"/>
          <w:szCs w:val="28"/>
        </w:rPr>
        <w:br/>
        <w:t xml:space="preserve">Ngayon ay Pasko, tayo ay magmahalan.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70AE899C" w14:textId="77777777" w:rsidR="00DA7AB4" w:rsidRPr="00DA7AB4" w:rsidRDefault="00DA7AB4" w:rsidP="00DA7AB4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  <w:r w:rsidRPr="00DA7AB4">
        <w:rPr>
          <w:rFonts w:asciiTheme="majorHAnsi" w:hAnsiTheme="majorHAnsi"/>
          <w:b/>
          <w:bCs/>
          <w:sz w:val="28"/>
          <w:szCs w:val="28"/>
        </w:rPr>
        <w:t>Verse II</w:t>
      </w:r>
    </w:p>
    <w:p w14:paraId="72E21B88" w14:textId="77777777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Pasko, Pasko, Pasko na namang muli </w:t>
      </w:r>
      <w:r w:rsidRPr="0002042C">
        <w:rPr>
          <w:rFonts w:asciiTheme="majorHAnsi" w:hAnsiTheme="majorHAnsi"/>
          <w:sz w:val="28"/>
          <w:szCs w:val="28"/>
        </w:rPr>
        <w:br/>
        <w:t xml:space="preserve">Tanging araw na ating pinakamimithi </w:t>
      </w:r>
      <w:r w:rsidRPr="0002042C">
        <w:rPr>
          <w:rFonts w:asciiTheme="majorHAnsi" w:hAnsiTheme="majorHAnsi"/>
          <w:sz w:val="28"/>
          <w:szCs w:val="28"/>
        </w:rPr>
        <w:br/>
        <w:t xml:space="preserve">Pasko, Pasko, Pasko na namang muli </w:t>
      </w:r>
      <w:r w:rsidRPr="0002042C">
        <w:rPr>
          <w:rFonts w:asciiTheme="majorHAnsi" w:hAnsiTheme="majorHAnsi"/>
          <w:sz w:val="28"/>
          <w:szCs w:val="28"/>
        </w:rPr>
        <w:br/>
        <w:t xml:space="preserve">Ang pag-ibig naghahari.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674725F7" w14:textId="77777777" w:rsidR="00DA7AB4" w:rsidRPr="00DA7AB4" w:rsidRDefault="00DA7AB4" w:rsidP="00DA7AB4">
      <w:pPr>
        <w:pStyle w:val="HTMLPreformatted"/>
        <w:rPr>
          <w:rFonts w:asciiTheme="majorHAnsi" w:hAnsiTheme="majorHAnsi"/>
          <w:b/>
          <w:bCs/>
          <w:sz w:val="28"/>
          <w:szCs w:val="28"/>
        </w:rPr>
      </w:pPr>
      <w:r w:rsidRPr="00DA7AB4">
        <w:rPr>
          <w:rFonts w:asciiTheme="majorHAnsi" w:hAnsiTheme="majorHAnsi"/>
          <w:b/>
          <w:bCs/>
          <w:sz w:val="28"/>
          <w:szCs w:val="28"/>
        </w:rPr>
        <w:t>Verse III</w:t>
      </w:r>
    </w:p>
    <w:p w14:paraId="2F8874C9" w14:textId="77777777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Tayo na giliw magsalo na tayo </w:t>
      </w:r>
      <w:r w:rsidRPr="0002042C">
        <w:rPr>
          <w:rFonts w:asciiTheme="majorHAnsi" w:hAnsiTheme="majorHAnsi"/>
          <w:sz w:val="28"/>
          <w:szCs w:val="28"/>
        </w:rPr>
        <w:br/>
        <w:t xml:space="preserve">Meron na tayong tinapay at keso </w:t>
      </w:r>
      <w:r w:rsidRPr="0002042C">
        <w:rPr>
          <w:rFonts w:asciiTheme="majorHAnsi" w:hAnsiTheme="majorHAnsi"/>
          <w:sz w:val="28"/>
          <w:szCs w:val="28"/>
        </w:rPr>
        <w:br/>
        <w:t xml:space="preserve">Diba Noche Buena sa gabing ito </w:t>
      </w:r>
      <w:r w:rsidRPr="0002042C">
        <w:rPr>
          <w:rFonts w:asciiTheme="majorHAnsi" w:hAnsiTheme="majorHAnsi"/>
          <w:sz w:val="28"/>
          <w:szCs w:val="28"/>
        </w:rPr>
        <w:br/>
        <w:t xml:space="preserve">At bukas ay araw ng Pasko!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20F506C2" w14:textId="77777777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>(</w:t>
      </w:r>
      <w:r w:rsidRPr="0045728A">
        <w:rPr>
          <w:rFonts w:asciiTheme="majorHAnsi" w:hAnsiTheme="majorHAnsi"/>
          <w:i/>
          <w:iCs/>
          <w:sz w:val="28"/>
          <w:szCs w:val="28"/>
        </w:rPr>
        <w:t>repeat verse II only</w:t>
      </w:r>
      <w:r w:rsidRPr="0002042C">
        <w:rPr>
          <w:rFonts w:asciiTheme="majorHAnsi" w:hAnsiTheme="majorHAnsi"/>
          <w:sz w:val="28"/>
          <w:szCs w:val="28"/>
        </w:rPr>
        <w:t xml:space="preserve">)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7310FBBE" w14:textId="77777777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Sa maybahay ang aming bati </w:t>
      </w:r>
      <w:r w:rsidRPr="0002042C">
        <w:rPr>
          <w:rFonts w:asciiTheme="majorHAnsi" w:hAnsiTheme="majorHAnsi"/>
          <w:sz w:val="28"/>
          <w:szCs w:val="28"/>
        </w:rPr>
        <w:br/>
        <w:t xml:space="preserve">Merry Christmas na maluwalhati </w:t>
      </w:r>
      <w:r w:rsidRPr="0002042C">
        <w:rPr>
          <w:rFonts w:asciiTheme="majorHAnsi" w:hAnsiTheme="majorHAnsi"/>
          <w:sz w:val="28"/>
          <w:szCs w:val="28"/>
        </w:rPr>
        <w:br/>
        <w:t xml:space="preserve">Ang pag-ibig pag syang naghari </w:t>
      </w:r>
      <w:r w:rsidRPr="0002042C">
        <w:rPr>
          <w:rFonts w:asciiTheme="majorHAnsi" w:hAnsiTheme="majorHAnsi"/>
          <w:sz w:val="28"/>
          <w:szCs w:val="28"/>
        </w:rPr>
        <w:br/>
        <w:t xml:space="preserve">Araw-araw ay magiging Pasko lagi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6D969BDC" w14:textId="77777777" w:rsidR="00DA7AB4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Ang sanhi po ng pagparito </w:t>
      </w:r>
      <w:r w:rsidRPr="0002042C">
        <w:rPr>
          <w:rFonts w:asciiTheme="majorHAnsi" w:hAnsiTheme="majorHAnsi"/>
          <w:sz w:val="28"/>
          <w:szCs w:val="28"/>
        </w:rPr>
        <w:br/>
        <w:t xml:space="preserve">Hihingi po ng aginaldo </w:t>
      </w:r>
      <w:r w:rsidRPr="0002042C">
        <w:rPr>
          <w:rFonts w:asciiTheme="majorHAnsi" w:hAnsiTheme="majorHAnsi"/>
          <w:sz w:val="28"/>
          <w:szCs w:val="28"/>
        </w:rPr>
        <w:br/>
        <w:t xml:space="preserve">Kung sakali kami'y perwisyo </w:t>
      </w:r>
      <w:r w:rsidRPr="0002042C">
        <w:rPr>
          <w:rFonts w:asciiTheme="majorHAnsi" w:hAnsiTheme="majorHAnsi"/>
          <w:sz w:val="28"/>
          <w:szCs w:val="28"/>
        </w:rPr>
        <w:br/>
        <w:t xml:space="preserve">Pasensiya na kayo't kami'y namamasko.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587DFE9A" w14:textId="77777777" w:rsidR="00843EFF" w:rsidRDefault="00843EFF" w:rsidP="00DA7AB4">
      <w:pPr>
        <w:pStyle w:val="HTMLPreformatted"/>
        <w:rPr>
          <w:rFonts w:asciiTheme="majorHAnsi" w:hAnsiTheme="majorHAnsi"/>
          <w:sz w:val="28"/>
          <w:szCs w:val="28"/>
        </w:rPr>
      </w:pPr>
    </w:p>
    <w:p w14:paraId="4DD597D2" w14:textId="77777777" w:rsidR="00843EFF" w:rsidRDefault="00843EFF" w:rsidP="00DA7AB4">
      <w:pPr>
        <w:pStyle w:val="HTMLPreformatted"/>
        <w:rPr>
          <w:rFonts w:asciiTheme="majorHAnsi" w:hAnsiTheme="majorHAnsi"/>
          <w:sz w:val="28"/>
          <w:szCs w:val="28"/>
        </w:rPr>
      </w:pPr>
    </w:p>
    <w:p w14:paraId="0515D633" w14:textId="77777777" w:rsidR="00843EFF" w:rsidRDefault="00843EFF" w:rsidP="00DA7AB4">
      <w:pPr>
        <w:pStyle w:val="HTMLPreformatted"/>
        <w:rPr>
          <w:rFonts w:asciiTheme="majorHAnsi" w:hAnsiTheme="majorHAnsi"/>
          <w:sz w:val="28"/>
          <w:szCs w:val="28"/>
        </w:rPr>
      </w:pPr>
    </w:p>
    <w:p w14:paraId="3B708F62" w14:textId="77777777" w:rsidR="00843EFF" w:rsidRDefault="00843EFF" w:rsidP="00DA7AB4">
      <w:pPr>
        <w:pStyle w:val="HTMLPreformatted"/>
        <w:rPr>
          <w:rFonts w:asciiTheme="majorHAnsi" w:hAnsiTheme="majorHAnsi"/>
          <w:sz w:val="28"/>
          <w:szCs w:val="28"/>
        </w:rPr>
      </w:pPr>
    </w:p>
    <w:p w14:paraId="00A709E2" w14:textId="77777777" w:rsidR="00843EFF" w:rsidRPr="0002042C" w:rsidRDefault="00843EFF" w:rsidP="00DA7AB4">
      <w:pPr>
        <w:pStyle w:val="HTMLPreformatted"/>
        <w:rPr>
          <w:rFonts w:asciiTheme="majorHAnsi" w:hAnsiTheme="majorHAnsi"/>
          <w:sz w:val="28"/>
          <w:szCs w:val="28"/>
        </w:rPr>
      </w:pPr>
    </w:p>
    <w:p w14:paraId="157C26C7" w14:textId="77777777" w:rsidR="007669E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7669EC">
        <w:rPr>
          <w:rFonts w:asciiTheme="majorHAnsi" w:hAnsiTheme="majorHAnsi"/>
          <w:b/>
          <w:bCs/>
          <w:color w:val="C00000"/>
          <w:sz w:val="28"/>
          <w:szCs w:val="28"/>
        </w:rPr>
        <w:t>May gayak</w:t>
      </w:r>
      <w:r w:rsidRPr="0002042C">
        <w:rPr>
          <w:rFonts w:asciiTheme="majorHAnsi" w:hAnsiTheme="majorHAnsi"/>
          <w:sz w:val="28"/>
          <w:szCs w:val="28"/>
        </w:rPr>
        <w:t xml:space="preserve"> ang lahat ng tahanan </w:t>
      </w:r>
      <w:r w:rsidRPr="0002042C">
        <w:rPr>
          <w:rFonts w:asciiTheme="majorHAnsi" w:hAnsiTheme="majorHAnsi"/>
          <w:sz w:val="28"/>
          <w:szCs w:val="28"/>
        </w:rPr>
        <w:br/>
        <w:t xml:space="preserve">Masdan niyo at nagpapaligsahan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45E6403B" w14:textId="56E87051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May ilaw at parol bawat bintana </w:t>
      </w:r>
      <w:r w:rsidRPr="0002042C">
        <w:rPr>
          <w:rFonts w:asciiTheme="majorHAnsi" w:hAnsiTheme="majorHAnsi"/>
          <w:sz w:val="28"/>
          <w:szCs w:val="28"/>
        </w:rPr>
        <w:br/>
        <w:t xml:space="preserve">Na sadyang may iba't ibang kulay </w:t>
      </w:r>
      <w:r w:rsidRPr="0002042C">
        <w:rPr>
          <w:rFonts w:asciiTheme="majorHAnsi" w:hAnsiTheme="majorHAnsi"/>
          <w:sz w:val="28"/>
          <w:szCs w:val="28"/>
        </w:rPr>
        <w:br/>
        <w:t xml:space="preserve">Kay ganda ng ayos ng simbahan </w:t>
      </w:r>
      <w:r w:rsidRPr="0002042C">
        <w:rPr>
          <w:rFonts w:asciiTheme="majorHAnsi" w:hAnsiTheme="majorHAnsi"/>
          <w:sz w:val="28"/>
          <w:szCs w:val="28"/>
        </w:rPr>
        <w:br/>
        <w:t xml:space="preserve">Ang lahat ay inaanyayahan </w:t>
      </w:r>
      <w:r w:rsidRPr="0002042C">
        <w:rPr>
          <w:rFonts w:asciiTheme="majorHAnsi" w:hAnsiTheme="majorHAnsi"/>
          <w:sz w:val="28"/>
          <w:szCs w:val="28"/>
        </w:rPr>
        <w:br/>
        <w:t xml:space="preserve">Nang dahil sa pagsilang sa sanggol </w:t>
      </w:r>
      <w:r w:rsidRPr="0002042C">
        <w:rPr>
          <w:rFonts w:asciiTheme="majorHAnsi" w:hAnsiTheme="majorHAnsi"/>
          <w:sz w:val="28"/>
          <w:szCs w:val="28"/>
        </w:rPr>
        <w:br/>
        <w:t xml:space="preserve">Na Siyang maghahari ng panghabang panahon.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2D3AF445" w14:textId="77777777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Ang Pasko'y araw ng bigayan </w:t>
      </w:r>
      <w:r w:rsidRPr="0002042C">
        <w:rPr>
          <w:rFonts w:asciiTheme="majorHAnsi" w:hAnsiTheme="majorHAnsi"/>
          <w:sz w:val="28"/>
          <w:szCs w:val="28"/>
        </w:rPr>
        <w:br/>
        <w:t xml:space="preserve">Ang lahat ay nagmamahalan </w:t>
      </w:r>
      <w:r w:rsidRPr="0002042C">
        <w:rPr>
          <w:rFonts w:asciiTheme="majorHAnsi" w:hAnsiTheme="majorHAnsi"/>
          <w:sz w:val="28"/>
          <w:szCs w:val="28"/>
        </w:rPr>
        <w:br/>
        <w:t xml:space="preserve">Tuwing Pasko ay lagi ng ganyan </w:t>
      </w:r>
      <w:r w:rsidRPr="0002042C">
        <w:rPr>
          <w:rFonts w:asciiTheme="majorHAnsi" w:hAnsiTheme="majorHAnsi"/>
          <w:sz w:val="28"/>
          <w:szCs w:val="28"/>
        </w:rPr>
        <w:br/>
        <w:t xml:space="preserve">May saya, may galak ang bayan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49B9D6EE" w14:textId="77777777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(Repeat: </w:t>
      </w:r>
      <w:r w:rsidRPr="007669EC">
        <w:rPr>
          <w:rFonts w:asciiTheme="majorHAnsi" w:hAnsiTheme="majorHAnsi"/>
          <w:b/>
          <w:bCs/>
          <w:color w:val="C00000"/>
          <w:sz w:val="28"/>
          <w:szCs w:val="28"/>
        </w:rPr>
        <w:t>May gayak</w:t>
      </w:r>
      <w:r w:rsidRPr="0002042C">
        <w:rPr>
          <w:rFonts w:asciiTheme="majorHAnsi" w:hAnsiTheme="majorHAnsi"/>
          <w:sz w:val="28"/>
          <w:szCs w:val="28"/>
        </w:rPr>
        <w:t xml:space="preserve">..,.)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79773675" w14:textId="77777777" w:rsidR="00DA7AB4" w:rsidRPr="0002042C" w:rsidRDefault="00DA7AB4" w:rsidP="00DA7AB4">
      <w:pPr>
        <w:pStyle w:val="HTMLPreformatted"/>
        <w:rPr>
          <w:rFonts w:asciiTheme="majorHAnsi" w:hAnsiTheme="majorHAnsi"/>
          <w:sz w:val="28"/>
          <w:szCs w:val="28"/>
        </w:rPr>
      </w:pPr>
      <w:r w:rsidRPr="0002042C">
        <w:rPr>
          <w:rFonts w:asciiTheme="majorHAnsi" w:hAnsiTheme="majorHAnsi"/>
          <w:sz w:val="28"/>
          <w:szCs w:val="28"/>
        </w:rPr>
        <w:t xml:space="preserve">Pasko na naman! Pasko na naman! </w:t>
      </w:r>
      <w:r w:rsidRPr="0002042C">
        <w:rPr>
          <w:rFonts w:asciiTheme="majorHAnsi" w:hAnsiTheme="majorHAnsi"/>
          <w:sz w:val="28"/>
          <w:szCs w:val="28"/>
        </w:rPr>
        <w:br/>
        <w:t xml:space="preserve">Kayak kami ngayo'y naririto </w:t>
      </w:r>
      <w:r w:rsidRPr="0002042C">
        <w:rPr>
          <w:rFonts w:asciiTheme="majorHAnsi" w:hAnsiTheme="majorHAnsi"/>
          <w:sz w:val="28"/>
          <w:szCs w:val="28"/>
        </w:rPr>
        <w:br/>
        <w:t xml:space="preserve">Upang kayong lahat ay aming </w:t>
      </w:r>
      <w:r w:rsidRPr="0002042C">
        <w:rPr>
          <w:rFonts w:asciiTheme="majorHAnsi" w:hAnsiTheme="majorHAnsi"/>
          <w:sz w:val="28"/>
          <w:szCs w:val="28"/>
        </w:rPr>
        <w:br/>
        <w:t xml:space="preserve">Handugan ng iba't ibang himig na </w:t>
      </w:r>
      <w:r w:rsidRPr="0002042C">
        <w:rPr>
          <w:rFonts w:asciiTheme="majorHAnsi" w:hAnsiTheme="majorHAnsi"/>
          <w:sz w:val="28"/>
          <w:szCs w:val="28"/>
        </w:rPr>
        <w:br/>
        <w:t xml:space="preserve">pamasko. </w:t>
      </w:r>
      <w:r w:rsidRPr="0002042C">
        <w:rPr>
          <w:rFonts w:asciiTheme="majorHAnsi" w:hAnsiTheme="majorHAnsi"/>
          <w:sz w:val="28"/>
          <w:szCs w:val="28"/>
        </w:rPr>
        <w:br/>
      </w:r>
    </w:p>
    <w:p w14:paraId="45B5520A" w14:textId="77777777" w:rsidR="00843EFF" w:rsidRDefault="00DA7AB4" w:rsidP="00DA7AB4">
      <w:pPr>
        <w:rPr>
          <w:rFonts w:asciiTheme="majorHAnsi" w:hAnsiTheme="majorHAnsi"/>
          <w:sz w:val="28"/>
          <w:szCs w:val="28"/>
        </w:rPr>
        <w:sectPr w:rsidR="00843EFF" w:rsidSect="00843EFF">
          <w:type w:val="continuous"/>
          <w:pgSz w:w="12240" w:h="15840"/>
          <w:pgMar w:top="810" w:right="1440" w:bottom="360" w:left="1440" w:header="720" w:footer="720" w:gutter="0"/>
          <w:cols w:num="2" w:space="720"/>
        </w:sectPr>
      </w:pPr>
      <w:r w:rsidRPr="0002042C">
        <w:rPr>
          <w:rFonts w:asciiTheme="majorHAnsi" w:hAnsiTheme="majorHAnsi"/>
          <w:sz w:val="28"/>
          <w:szCs w:val="28"/>
        </w:rPr>
        <w:t xml:space="preserve">Maligaya, maligaya, maligayang </w:t>
      </w:r>
      <w:r w:rsidRPr="0002042C">
        <w:rPr>
          <w:rFonts w:asciiTheme="majorHAnsi" w:hAnsiTheme="majorHAnsi"/>
          <w:sz w:val="28"/>
          <w:szCs w:val="28"/>
        </w:rPr>
        <w:br/>
        <w:t>Pasko sa inyong lahat!</w:t>
      </w:r>
    </w:p>
    <w:p w14:paraId="24DA7D37" w14:textId="01D12924" w:rsidR="00004BA1" w:rsidRDefault="00004BA1" w:rsidP="00DA7AB4">
      <w:pPr>
        <w:rPr>
          <w:rFonts w:asciiTheme="majorHAnsi" w:hAnsiTheme="majorHAnsi"/>
          <w:sz w:val="28"/>
          <w:szCs w:val="28"/>
        </w:rPr>
      </w:pPr>
    </w:p>
    <w:p w14:paraId="11107343" w14:textId="0C846ECC" w:rsidR="00004BA1" w:rsidRPr="00A53CBF" w:rsidRDefault="00000000" w:rsidP="00004BA1">
      <w:pPr>
        <w:pStyle w:val="Heading1"/>
        <w:rPr>
          <w:rStyle w:val="Hyperlink"/>
          <w:sz w:val="48"/>
          <w:szCs w:val="40"/>
          <w:u w:val="none"/>
        </w:rPr>
      </w:pPr>
      <w:hyperlink w:anchor="_top" w:history="1">
        <w:bookmarkStart w:id="139" w:name="_Toc186886677"/>
        <w:r w:rsidR="00004BA1" w:rsidRPr="00A53CBF">
          <w:rPr>
            <w:rStyle w:val="Hyperlink"/>
            <w:sz w:val="48"/>
            <w:szCs w:val="40"/>
            <w:u w:val="none"/>
          </w:rPr>
          <w:t>PANGINOON AMING HANDOG</w:t>
        </w:r>
        <w:bookmarkEnd w:id="139"/>
      </w:hyperlink>
    </w:p>
    <w:p w14:paraId="3F2289B0" w14:textId="1F3C798E" w:rsidR="00004BA1" w:rsidRPr="003A3EE2" w:rsidRDefault="00004BA1" w:rsidP="00004BA1">
      <w:pPr>
        <w:shd w:val="clear" w:color="auto" w:fill="FFFFFF"/>
        <w:spacing w:line="276" w:lineRule="auto"/>
        <w:rPr>
          <w:rFonts w:ascii="Verdana" w:eastAsia="Times New Roman" w:hAnsi="Verdana" w:cs="Arial"/>
          <w:color w:val="000000"/>
          <w:sz w:val="28"/>
          <w:szCs w:val="28"/>
          <w:lang w:eastAsia="en-CA"/>
        </w:rPr>
      </w:pPr>
    </w:p>
    <w:p w14:paraId="2B08EF31" w14:textId="77777777" w:rsidR="00004BA1" w:rsidRPr="006965C9" w:rsidRDefault="00004BA1" w:rsidP="00004BA1">
      <w:pPr>
        <w:shd w:val="clear" w:color="auto" w:fill="FFFFFF"/>
        <w:rPr>
          <w:rFonts w:asciiTheme="majorHAnsi" w:hAnsiTheme="majorHAnsi"/>
          <w:sz w:val="32"/>
        </w:rPr>
      </w:pPr>
      <w:r w:rsidRPr="006965C9">
        <w:rPr>
          <w:rFonts w:asciiTheme="majorHAnsi" w:hAnsiTheme="majorHAnsi"/>
          <w:b/>
          <w:bCs/>
          <w:sz w:val="32"/>
        </w:rPr>
        <w:t>KORO</w:t>
      </w:r>
      <w:r w:rsidRPr="006965C9">
        <w:rPr>
          <w:rFonts w:asciiTheme="majorHAnsi" w:hAnsiTheme="majorHAnsi"/>
          <w:sz w:val="32"/>
        </w:rPr>
        <w:br/>
        <w:t>Panginoon aming handog ang tinapay at alak</w:t>
      </w:r>
      <w:r w:rsidRPr="006965C9">
        <w:rPr>
          <w:rFonts w:asciiTheme="majorHAnsi" w:hAnsiTheme="majorHAnsi"/>
          <w:sz w:val="32"/>
        </w:rPr>
        <w:br/>
        <w:t>alay ng bayang umaasa sa pagdating Mo.</w:t>
      </w:r>
      <w:r w:rsidRPr="006965C9">
        <w:rPr>
          <w:rFonts w:asciiTheme="majorHAnsi" w:hAnsiTheme="majorHAnsi"/>
          <w:sz w:val="32"/>
        </w:rPr>
        <w:br/>
        <w:t>Gayundin aming hinahanda ang aming puso</w:t>
      </w:r>
      <w:r w:rsidRPr="006965C9">
        <w:rPr>
          <w:rFonts w:asciiTheme="majorHAnsi" w:hAnsiTheme="majorHAnsi"/>
          <w:sz w:val="32"/>
        </w:rPr>
        <w:br/>
        <w:t>upang dito’y manahan Ka sa pagdating mo.</w:t>
      </w:r>
      <w:r w:rsidRPr="006965C9">
        <w:rPr>
          <w:rFonts w:asciiTheme="majorHAnsi" w:hAnsiTheme="majorHAnsi"/>
          <w:sz w:val="32"/>
        </w:rPr>
        <w:br/>
      </w:r>
    </w:p>
    <w:p w14:paraId="10CD04DE" w14:textId="77777777" w:rsidR="00004BA1" w:rsidRPr="006965C9" w:rsidRDefault="00004BA1" w:rsidP="00004BA1">
      <w:pPr>
        <w:shd w:val="clear" w:color="auto" w:fill="FFFFFF"/>
        <w:rPr>
          <w:rFonts w:asciiTheme="majorHAnsi" w:hAnsiTheme="majorHAnsi"/>
          <w:sz w:val="32"/>
        </w:rPr>
      </w:pPr>
      <w:r w:rsidRPr="006965C9">
        <w:rPr>
          <w:rFonts w:asciiTheme="majorHAnsi" w:hAnsiTheme="majorHAnsi"/>
          <w:b/>
          <w:bCs/>
          <w:sz w:val="32"/>
        </w:rPr>
        <w:t>I</w:t>
      </w:r>
      <w:r w:rsidRPr="006965C9">
        <w:rPr>
          <w:rFonts w:asciiTheme="majorHAnsi" w:hAnsiTheme="majorHAnsi"/>
          <w:sz w:val="32"/>
        </w:rPr>
        <w:br/>
        <w:t>Ang ulilang lupain malaon ng tigang</w:t>
      </w:r>
    </w:p>
    <w:p w14:paraId="244078DD" w14:textId="77777777" w:rsidR="00004BA1" w:rsidRPr="006965C9" w:rsidRDefault="00004BA1" w:rsidP="00004BA1">
      <w:pPr>
        <w:shd w:val="clear" w:color="auto" w:fill="FFFFFF"/>
        <w:rPr>
          <w:rFonts w:asciiTheme="majorHAnsi" w:hAnsiTheme="majorHAnsi"/>
          <w:sz w:val="32"/>
        </w:rPr>
      </w:pPr>
      <w:r w:rsidRPr="006965C9">
        <w:rPr>
          <w:rFonts w:asciiTheme="majorHAnsi" w:hAnsiTheme="majorHAnsi"/>
          <w:sz w:val="32"/>
        </w:rPr>
        <w:t>ay muling magsasaya!</w:t>
      </w:r>
      <w:r w:rsidRPr="006965C9">
        <w:rPr>
          <w:rFonts w:asciiTheme="majorHAnsi" w:hAnsiTheme="majorHAnsi"/>
          <w:sz w:val="32"/>
        </w:rPr>
        <w:br/>
        <w:t xml:space="preserve">Mananariwa’t mamumulaklak ang ilang, </w:t>
      </w:r>
    </w:p>
    <w:p w14:paraId="5869834F" w14:textId="77777777" w:rsidR="00004BA1" w:rsidRPr="006965C9" w:rsidRDefault="00004BA1" w:rsidP="00004BA1">
      <w:pPr>
        <w:shd w:val="clear" w:color="auto" w:fill="FFFFFF"/>
        <w:rPr>
          <w:rFonts w:asciiTheme="majorHAnsi" w:hAnsiTheme="majorHAnsi"/>
          <w:sz w:val="32"/>
        </w:rPr>
      </w:pPr>
      <w:r w:rsidRPr="006965C9">
        <w:rPr>
          <w:rFonts w:asciiTheme="majorHAnsi" w:hAnsiTheme="majorHAnsi"/>
          <w:sz w:val="32"/>
        </w:rPr>
        <w:t>at ito’y aawit sa tuwa!</w:t>
      </w:r>
      <w:r w:rsidRPr="006965C9">
        <w:rPr>
          <w:rFonts w:asciiTheme="majorHAnsi" w:hAnsiTheme="majorHAnsi"/>
          <w:sz w:val="32"/>
        </w:rPr>
        <w:br/>
      </w:r>
    </w:p>
    <w:p w14:paraId="62DF6369" w14:textId="77777777" w:rsidR="00004BA1" w:rsidRPr="006965C9" w:rsidRDefault="00004BA1" w:rsidP="00004BA1">
      <w:pPr>
        <w:shd w:val="clear" w:color="auto" w:fill="FFFFFF"/>
        <w:rPr>
          <w:rFonts w:asciiTheme="majorHAnsi" w:hAnsiTheme="majorHAnsi"/>
          <w:sz w:val="32"/>
        </w:rPr>
      </w:pPr>
      <w:r w:rsidRPr="006965C9">
        <w:rPr>
          <w:rFonts w:asciiTheme="majorHAnsi" w:hAnsiTheme="majorHAnsi"/>
          <w:b/>
          <w:bCs/>
          <w:sz w:val="32"/>
        </w:rPr>
        <w:t>II</w:t>
      </w:r>
      <w:r w:rsidRPr="006965C9">
        <w:rPr>
          <w:rFonts w:asciiTheme="majorHAnsi" w:hAnsiTheme="majorHAnsi"/>
          <w:b/>
          <w:bCs/>
          <w:sz w:val="32"/>
        </w:rPr>
        <w:br/>
      </w:r>
      <w:r w:rsidRPr="006965C9">
        <w:rPr>
          <w:rFonts w:asciiTheme="majorHAnsi" w:hAnsiTheme="majorHAnsi"/>
          <w:sz w:val="32"/>
        </w:rPr>
        <w:t>Huwag kang matakot, lakasan ang loob</w:t>
      </w:r>
      <w:r w:rsidRPr="006965C9">
        <w:rPr>
          <w:rFonts w:asciiTheme="majorHAnsi" w:hAnsiTheme="majorHAnsi"/>
          <w:sz w:val="32"/>
        </w:rPr>
        <w:br/>
        <w:t>Darating na ang Panginoong Diyos!</w:t>
      </w:r>
      <w:r w:rsidRPr="006965C9">
        <w:rPr>
          <w:rFonts w:asciiTheme="majorHAnsi" w:hAnsiTheme="majorHAnsi"/>
          <w:sz w:val="32"/>
        </w:rPr>
        <w:br/>
        <w:t>At ililigtas ka sa kamay ng mga kaaway.</w:t>
      </w:r>
    </w:p>
    <w:p w14:paraId="3A8FF5CE" w14:textId="77777777" w:rsidR="008D1B14" w:rsidRPr="00836467" w:rsidRDefault="00004BA1" w:rsidP="008D1B14">
      <w:pPr>
        <w:pStyle w:val="Heading1"/>
        <w:rPr>
          <w:rStyle w:val="Hyperlink"/>
          <w:sz w:val="36"/>
          <w:szCs w:val="36"/>
          <w:u w:val="none"/>
        </w:rPr>
      </w:pPr>
      <w:r w:rsidRPr="006965C9">
        <w:rPr>
          <w:color w:val="auto"/>
        </w:rPr>
        <w:br w:type="page"/>
      </w:r>
      <w:r w:rsidR="008D1B14" w:rsidRPr="00836467">
        <w:rPr>
          <w:color w:val="0070C0"/>
          <w:sz w:val="36"/>
          <w:szCs w:val="36"/>
        </w:rPr>
        <w:lastRenderedPageBreak/>
        <w:fldChar w:fldCharType="begin"/>
      </w:r>
      <w:r w:rsidR="008D1B14" w:rsidRPr="00836467">
        <w:rPr>
          <w:color w:val="0070C0"/>
          <w:sz w:val="36"/>
          <w:szCs w:val="36"/>
        </w:rPr>
        <w:instrText>HYPERLINK  \l "_top" \o "click to go back to Table of Contents"</w:instrText>
      </w:r>
      <w:r w:rsidR="008D1B14" w:rsidRPr="00836467">
        <w:rPr>
          <w:color w:val="0070C0"/>
          <w:sz w:val="36"/>
          <w:szCs w:val="36"/>
        </w:rPr>
      </w:r>
      <w:r w:rsidR="008D1B14" w:rsidRPr="00836467">
        <w:rPr>
          <w:color w:val="0070C0"/>
          <w:sz w:val="36"/>
          <w:szCs w:val="36"/>
        </w:rPr>
        <w:fldChar w:fldCharType="separate"/>
      </w:r>
      <w:bookmarkStart w:id="140" w:name="_Toc186886678"/>
      <w:r w:rsidR="008D1B14" w:rsidRPr="00F4514A">
        <w:rPr>
          <w:rStyle w:val="Hyperlink"/>
          <w:sz w:val="48"/>
          <w:szCs w:val="40"/>
          <w:u w:val="none"/>
        </w:rPr>
        <w:t>PANGINOON, HALINA’T PUMARITO KA</w:t>
      </w:r>
      <w:bookmarkEnd w:id="140"/>
    </w:p>
    <w:p w14:paraId="3FD5C357" w14:textId="77777777" w:rsidR="008D1B14" w:rsidRPr="00715316" w:rsidRDefault="008D1B14" w:rsidP="008D1B14">
      <w:pPr>
        <w:rPr>
          <w:rFonts w:asciiTheme="majorHAnsi" w:eastAsiaTheme="majorEastAsia" w:hAnsiTheme="majorHAnsi" w:cstheme="majorBidi"/>
          <w:b/>
          <w:bCs/>
          <w:smallCaps/>
          <w:color w:val="0070C0"/>
          <w:sz w:val="36"/>
          <w:szCs w:val="36"/>
        </w:rPr>
      </w:pPr>
      <w:r w:rsidRPr="00836467">
        <w:rPr>
          <w:rFonts w:asciiTheme="majorHAnsi" w:eastAsiaTheme="majorEastAsia" w:hAnsiTheme="majorHAnsi" w:cstheme="majorBidi"/>
          <w:b/>
          <w:bCs/>
          <w:smallCaps/>
          <w:color w:val="0070C0"/>
          <w:sz w:val="52"/>
          <w:szCs w:val="40"/>
        </w:rPr>
        <w:fldChar w:fldCharType="end"/>
      </w:r>
    </w:p>
    <w:p w14:paraId="17D7F220" w14:textId="28C93170" w:rsidR="00836467" w:rsidRPr="00836467" w:rsidRDefault="00836467" w:rsidP="008D1B14">
      <w:pPr>
        <w:rPr>
          <w:rFonts w:asciiTheme="majorHAnsi" w:hAnsiTheme="majorHAnsi"/>
          <w:b/>
          <w:bCs/>
          <w:sz w:val="32"/>
        </w:rPr>
      </w:pPr>
      <w:r w:rsidRPr="00836467">
        <w:rPr>
          <w:rFonts w:asciiTheme="majorHAnsi" w:hAnsiTheme="majorHAnsi"/>
          <w:b/>
          <w:bCs/>
          <w:sz w:val="32"/>
        </w:rPr>
        <w:t>VERSE I</w:t>
      </w:r>
    </w:p>
    <w:p w14:paraId="06B3C2D7" w14:textId="786362F3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O kay Gulo na nga ng mundo </w:t>
      </w:r>
    </w:p>
    <w:p w14:paraId="39466A9A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Hirap, sakuna at lungkot, </w:t>
      </w:r>
    </w:p>
    <w:p w14:paraId="5D746E22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Kaya't sama-sama tayong manalangin </w:t>
      </w:r>
    </w:p>
    <w:p w14:paraId="56B20689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Dahil darating na ang Pasko. </w:t>
      </w:r>
    </w:p>
    <w:p w14:paraId="06B19D19" w14:textId="77777777" w:rsidR="008D1B14" w:rsidRDefault="008D1B14" w:rsidP="008D1B14">
      <w:pPr>
        <w:rPr>
          <w:rFonts w:asciiTheme="majorHAnsi" w:hAnsiTheme="majorHAnsi"/>
          <w:sz w:val="32"/>
        </w:rPr>
      </w:pPr>
    </w:p>
    <w:p w14:paraId="3ACA7C1B" w14:textId="08B382A6" w:rsidR="00836467" w:rsidRPr="00836467" w:rsidRDefault="00836467" w:rsidP="008D1B14">
      <w:pPr>
        <w:rPr>
          <w:rFonts w:asciiTheme="majorHAnsi" w:hAnsiTheme="majorHAnsi"/>
          <w:b/>
          <w:bCs/>
          <w:sz w:val="32"/>
        </w:rPr>
      </w:pPr>
      <w:r w:rsidRPr="00836467">
        <w:rPr>
          <w:rFonts w:asciiTheme="majorHAnsi" w:hAnsiTheme="majorHAnsi"/>
          <w:b/>
          <w:bCs/>
          <w:sz w:val="32"/>
        </w:rPr>
        <w:t>KORO</w:t>
      </w:r>
    </w:p>
    <w:p w14:paraId="66E48E10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**Panginoon, Halina at pumarito Ka </w:t>
      </w:r>
    </w:p>
    <w:p w14:paraId="692AEEAD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Sagipin Mo ang bayang ikaw ang pag-asa </w:t>
      </w:r>
    </w:p>
    <w:p w14:paraId="2F134E25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Gabay ng mga mahihirap </w:t>
      </w:r>
    </w:p>
    <w:p w14:paraId="12A9BF7B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Panginoon, iligtas Mo ang 'Yong bayan.</w:t>
      </w:r>
    </w:p>
    <w:p w14:paraId="15238397" w14:textId="77777777" w:rsidR="008D1B14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 </w:t>
      </w:r>
    </w:p>
    <w:p w14:paraId="64088448" w14:textId="3FEBA7A1" w:rsidR="00836467" w:rsidRPr="00715316" w:rsidRDefault="00836467" w:rsidP="008D1B14">
      <w:pPr>
        <w:rPr>
          <w:rFonts w:asciiTheme="majorHAnsi" w:hAnsiTheme="majorHAnsi"/>
          <w:sz w:val="32"/>
        </w:rPr>
      </w:pPr>
      <w:r w:rsidRPr="00836467">
        <w:rPr>
          <w:rFonts w:asciiTheme="majorHAnsi" w:hAnsiTheme="majorHAnsi"/>
          <w:b/>
          <w:bCs/>
          <w:sz w:val="32"/>
        </w:rPr>
        <w:t>VERSE I</w:t>
      </w:r>
      <w:r>
        <w:rPr>
          <w:rFonts w:asciiTheme="majorHAnsi" w:hAnsiTheme="majorHAnsi"/>
          <w:b/>
          <w:bCs/>
          <w:sz w:val="32"/>
        </w:rPr>
        <w:t>I</w:t>
      </w:r>
    </w:p>
    <w:p w14:paraId="0E7BEA49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Di ba't kay saya dapat ng mundo </w:t>
      </w:r>
    </w:p>
    <w:p w14:paraId="42D7AF5D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Kung bawat pamilya ay buo.</w:t>
      </w:r>
    </w:p>
    <w:p w14:paraId="676F4924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 xml:space="preserve">Kaya’t idalangin natin ang bawat tahanan </w:t>
      </w:r>
    </w:p>
    <w:p w14:paraId="3355D96C" w14:textId="77777777" w:rsidR="008D1B14" w:rsidRPr="00715316" w:rsidRDefault="008D1B14" w:rsidP="008D1B14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/>
          <w:sz w:val="32"/>
        </w:rPr>
        <w:t>Bago sumapit ang Pasko.</w:t>
      </w:r>
    </w:p>
    <w:p w14:paraId="7F82DAEC" w14:textId="77777777" w:rsidR="008D1B14" w:rsidRPr="00715316" w:rsidRDefault="008D1B14" w:rsidP="008D1B14">
      <w:pPr>
        <w:rPr>
          <w:rFonts w:asciiTheme="majorHAnsi" w:hAnsiTheme="majorHAnsi"/>
          <w:sz w:val="32"/>
        </w:rPr>
      </w:pPr>
    </w:p>
    <w:p w14:paraId="5A159601" w14:textId="77777777" w:rsidR="008D1B14" w:rsidRPr="00715316" w:rsidRDefault="008D1B14" w:rsidP="008D1B14">
      <w:pPr>
        <w:rPr>
          <w:rFonts w:eastAsia="Times New Roman" w:cs="Arial"/>
          <w:smallCaps/>
          <w:sz w:val="24"/>
        </w:rPr>
        <w:sectPr w:rsidR="008D1B14" w:rsidRPr="00715316" w:rsidSect="008D1B14">
          <w:type w:val="continuous"/>
          <w:pgSz w:w="12240" w:h="15840"/>
          <w:pgMar w:top="810" w:right="1440" w:bottom="360" w:left="1440" w:header="720" w:footer="720" w:gutter="0"/>
          <w:cols w:space="720"/>
        </w:sectPr>
      </w:pPr>
    </w:p>
    <w:p w14:paraId="09289163" w14:textId="77777777" w:rsidR="008D1B14" w:rsidRPr="00715316" w:rsidRDefault="008D1B14" w:rsidP="008D1B14"/>
    <w:p w14:paraId="2EF59AB2" w14:textId="22EEC1A7" w:rsidR="00D27085" w:rsidRDefault="00D27085">
      <w:pPr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br w:type="page"/>
      </w:r>
    </w:p>
    <w:p w14:paraId="59D84E3D" w14:textId="77777777" w:rsidR="00D27085" w:rsidRDefault="00D27085" w:rsidP="00D27085">
      <w:pPr>
        <w:pStyle w:val="Heading1"/>
        <w:rPr>
          <w:sz w:val="36"/>
          <w:szCs w:val="36"/>
        </w:rPr>
        <w:sectPr w:rsidR="00D27085" w:rsidSect="00DA7AB4">
          <w:type w:val="continuous"/>
          <w:pgSz w:w="12240" w:h="15840"/>
          <w:pgMar w:top="990" w:right="1440" w:bottom="810" w:left="1440" w:header="720" w:footer="720" w:gutter="0"/>
          <w:cols w:num="2" w:space="720"/>
          <w:docGrid w:linePitch="360"/>
        </w:sectPr>
      </w:pPr>
    </w:p>
    <w:p w14:paraId="452CB765" w14:textId="77777777" w:rsidR="00D27085" w:rsidRPr="00EF062B" w:rsidRDefault="00000000" w:rsidP="00D27085">
      <w:pPr>
        <w:pStyle w:val="Heading1"/>
        <w:rPr>
          <w:rFonts w:ascii="Lucida Sans" w:hAnsi="Lucida Sans"/>
          <w:sz w:val="36"/>
          <w:szCs w:val="36"/>
        </w:rPr>
      </w:pPr>
      <w:hyperlink w:anchor="_top" w:history="1">
        <w:bookmarkStart w:id="141" w:name="_Toc186886679"/>
        <w:r w:rsidR="00D27085" w:rsidRPr="00AA46C3">
          <w:rPr>
            <w:rStyle w:val="Hyperlink"/>
            <w:sz w:val="48"/>
            <w:szCs w:val="40"/>
            <w:u w:val="none"/>
          </w:rPr>
          <w:t>PAPURI SA DIYOS</w:t>
        </w:r>
        <w:bookmarkEnd w:id="141"/>
      </w:hyperlink>
      <w:r w:rsidR="00D27085" w:rsidRPr="00EF062B">
        <w:rPr>
          <w:sz w:val="36"/>
          <w:szCs w:val="36"/>
        </w:rPr>
        <w:t xml:space="preserve"> </w:t>
      </w:r>
    </w:p>
    <w:p w14:paraId="5F847043" w14:textId="77777777" w:rsidR="00D27085" w:rsidRDefault="00D27085" w:rsidP="00D27085">
      <w:pPr>
        <w:rPr>
          <w:rFonts w:ascii="Arial" w:hAnsi="Arial" w:cs="Arial"/>
          <w:b/>
          <w:sz w:val="28"/>
          <w:szCs w:val="28"/>
        </w:rPr>
      </w:pPr>
    </w:p>
    <w:p w14:paraId="76D39A9F" w14:textId="77777777" w:rsidR="00D27085" w:rsidRPr="00715316" w:rsidRDefault="00D27085" w:rsidP="00D27085">
      <w:pPr>
        <w:rPr>
          <w:rFonts w:ascii="Arial" w:hAnsi="Arial" w:cs="Arial"/>
          <w:b/>
          <w:sz w:val="28"/>
          <w:szCs w:val="28"/>
        </w:rPr>
      </w:pPr>
    </w:p>
    <w:p w14:paraId="2EDFAF43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La la la la..........</w:t>
      </w:r>
      <w:r>
        <w:rPr>
          <w:rFonts w:asciiTheme="majorHAnsi" w:hAnsiTheme="majorHAnsi" w:cs="Arial"/>
          <w:sz w:val="32"/>
          <w:szCs w:val="32"/>
        </w:rPr>
        <w:t xml:space="preserve"> (2x)</w:t>
      </w:r>
    </w:p>
    <w:p w14:paraId="56536D96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Awit ng pag-ibig, a-awitin namin</w:t>
      </w:r>
    </w:p>
    <w:p w14:paraId="59A001EF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Tinig ito ng puso, tinig ng damdamin</w:t>
      </w:r>
    </w:p>
    <w:p w14:paraId="6A7723FC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Bawat isa ay may saya, bawat isa ay may galak</w:t>
      </w:r>
    </w:p>
    <w:p w14:paraId="77AC658B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Panginoong Hesus isinilang na.</w:t>
      </w:r>
    </w:p>
    <w:p w14:paraId="2BC06E06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</w:p>
    <w:p w14:paraId="10499EA5" w14:textId="5CD1150A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D27085">
        <w:rPr>
          <w:rFonts w:asciiTheme="majorHAnsi" w:hAnsiTheme="majorHAnsi" w:cs="Arial"/>
          <w:b/>
          <w:bCs/>
          <w:sz w:val="32"/>
          <w:szCs w:val="32"/>
        </w:rPr>
        <w:t>KORO</w:t>
      </w:r>
      <w:r>
        <w:rPr>
          <w:rFonts w:asciiTheme="majorHAnsi" w:hAnsiTheme="majorHAnsi" w:cs="Arial"/>
          <w:sz w:val="32"/>
          <w:szCs w:val="32"/>
        </w:rPr>
        <w:br/>
      </w:r>
      <w:r w:rsidRPr="00715316">
        <w:rPr>
          <w:rFonts w:asciiTheme="majorHAnsi" w:hAnsiTheme="majorHAnsi" w:cs="Arial"/>
          <w:sz w:val="32"/>
          <w:szCs w:val="32"/>
        </w:rPr>
        <w:t>Papuri sa Diyos sa kaitaas-taasan</w:t>
      </w:r>
    </w:p>
    <w:p w14:paraId="7357D7D6" w14:textId="3EC8E005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At sa lupa’y mayroong kapayapaan</w:t>
      </w:r>
    </w:p>
    <w:p w14:paraId="0C0019EB" w14:textId="55A91A8B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Sa mga kinalulugda-an</w:t>
      </w:r>
    </w:p>
    <w:p w14:paraId="7AEEF282" w14:textId="71C0F7E5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O Purihin Ka</w:t>
      </w:r>
    </w:p>
    <w:p w14:paraId="3BDA5086" w14:textId="54A31B84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 xml:space="preserve">Panginoong Hesus Purihin Ka. </w:t>
      </w:r>
    </w:p>
    <w:p w14:paraId="415002B7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</w:p>
    <w:p w14:paraId="3584FEBF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la la la la...</w:t>
      </w:r>
    </w:p>
    <w:p w14:paraId="4A2DBE2D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May lungkot ang buhay, mayron din ligaya</w:t>
      </w:r>
    </w:p>
    <w:p w14:paraId="57E5A78D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Awit sa habangbuhay, tanging Aleluya</w:t>
      </w:r>
    </w:p>
    <w:p w14:paraId="2059B8F2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Iisa lang ang gagawin</w:t>
      </w:r>
    </w:p>
    <w:p w14:paraId="2D18E4E5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>Ang kaligtasa’y kakamtin</w:t>
      </w:r>
    </w:p>
    <w:p w14:paraId="2F11FBE3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  <w:r w:rsidRPr="00715316">
        <w:rPr>
          <w:rFonts w:asciiTheme="majorHAnsi" w:hAnsiTheme="majorHAnsi" w:cs="Arial"/>
          <w:sz w:val="32"/>
          <w:szCs w:val="32"/>
        </w:rPr>
        <w:t xml:space="preserve">Panginoong Hesus, tanggapin ng lahat. </w:t>
      </w:r>
    </w:p>
    <w:p w14:paraId="5FF8ED02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</w:p>
    <w:p w14:paraId="5A3E66E1" w14:textId="28CAA07B" w:rsidR="00D27085" w:rsidRDefault="00D27085" w:rsidP="00D27085">
      <w:pPr>
        <w:rPr>
          <w:rFonts w:asciiTheme="majorHAnsi" w:hAnsiTheme="majorHAnsi" w:cs="Arial"/>
          <w:sz w:val="32"/>
          <w:szCs w:val="32"/>
        </w:rPr>
        <w:sectPr w:rsidR="00D27085" w:rsidSect="00D27085">
          <w:type w:val="continuous"/>
          <w:pgSz w:w="12240" w:h="15840"/>
          <w:pgMar w:top="990" w:right="1440" w:bottom="810" w:left="1440" w:header="720" w:footer="720" w:gutter="0"/>
          <w:cols w:space="720"/>
          <w:docGrid w:linePitch="360"/>
        </w:sectPr>
      </w:pPr>
      <w:r w:rsidRPr="00D27085">
        <w:rPr>
          <w:rFonts w:asciiTheme="majorHAnsi" w:hAnsiTheme="majorHAnsi" w:cs="Arial"/>
          <w:b/>
          <w:bCs/>
          <w:sz w:val="32"/>
          <w:szCs w:val="32"/>
        </w:rPr>
        <w:t>Ending:</w:t>
      </w:r>
      <w:r w:rsidRPr="00715316">
        <w:rPr>
          <w:rFonts w:asciiTheme="majorHAnsi" w:hAnsiTheme="majorHAnsi" w:cs="Arial"/>
          <w:sz w:val="32"/>
          <w:szCs w:val="32"/>
        </w:rPr>
        <w:t xml:space="preserve"> Panginoong Hesus Purihin Ka.</w:t>
      </w:r>
    </w:p>
    <w:p w14:paraId="6BA952BF" w14:textId="77777777" w:rsidR="00D27085" w:rsidRPr="00715316" w:rsidRDefault="00D27085" w:rsidP="00D27085">
      <w:pPr>
        <w:rPr>
          <w:rFonts w:asciiTheme="majorHAnsi" w:hAnsiTheme="majorHAnsi" w:cs="Arial"/>
          <w:sz w:val="32"/>
          <w:szCs w:val="32"/>
        </w:rPr>
      </w:pPr>
    </w:p>
    <w:p w14:paraId="3C87EA1A" w14:textId="7EF20947" w:rsidR="00076778" w:rsidRDefault="00076778">
      <w:pPr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br w:type="page"/>
      </w:r>
    </w:p>
    <w:p w14:paraId="731F5B48" w14:textId="77777777" w:rsidR="00076778" w:rsidRDefault="00076778" w:rsidP="00076778">
      <w:pPr>
        <w:pStyle w:val="Heading1"/>
        <w:sectPr w:rsidR="00076778" w:rsidSect="00091CE1">
          <w:type w:val="continuous"/>
          <w:pgSz w:w="12240" w:h="15840"/>
          <w:pgMar w:top="1170" w:right="1440" w:bottom="810" w:left="1440" w:header="720" w:footer="720" w:gutter="0"/>
          <w:cols w:space="720"/>
          <w:docGrid w:linePitch="360"/>
        </w:sectPr>
      </w:pPr>
    </w:p>
    <w:p w14:paraId="08F40D06" w14:textId="4DDB1559" w:rsidR="00076778" w:rsidRPr="00CD268A" w:rsidRDefault="00000000" w:rsidP="00076778">
      <w:pPr>
        <w:pStyle w:val="Heading1"/>
        <w:rPr>
          <w:sz w:val="48"/>
          <w:szCs w:val="40"/>
        </w:rPr>
      </w:pPr>
      <w:hyperlink w:anchor="_top" w:history="1">
        <w:bookmarkStart w:id="142" w:name="_Toc186886680"/>
        <w:r w:rsidR="00076778" w:rsidRPr="00CD268A">
          <w:rPr>
            <w:rStyle w:val="Hyperlink"/>
            <w:sz w:val="48"/>
            <w:szCs w:val="40"/>
            <w:u w:val="none"/>
          </w:rPr>
          <w:t>TALANG PATNUBAY</w:t>
        </w:r>
        <w:r w:rsidR="00F67A8F" w:rsidRPr="00CD268A">
          <w:rPr>
            <w:rStyle w:val="Hyperlink"/>
            <w:sz w:val="48"/>
            <w:szCs w:val="40"/>
            <w:u w:val="none"/>
          </w:rPr>
          <w:t xml:space="preserve"> </w:t>
        </w:r>
        <w:r w:rsidR="00076778" w:rsidRPr="00CD268A">
          <w:rPr>
            <w:rStyle w:val="Hyperlink"/>
            <w:sz w:val="48"/>
            <w:szCs w:val="40"/>
            <w:u w:val="none"/>
          </w:rPr>
          <w:t>/ SILENT NIGHT</w:t>
        </w:r>
        <w:bookmarkEnd w:id="142"/>
      </w:hyperlink>
    </w:p>
    <w:p w14:paraId="15A4611F" w14:textId="77777777" w:rsidR="00076778" w:rsidRPr="00715316" w:rsidRDefault="00076778" w:rsidP="00076778">
      <w:pPr>
        <w:rPr>
          <w:rFonts w:ascii="Arial" w:hAnsi="Arial" w:cs="Arial"/>
          <w:sz w:val="28"/>
          <w:szCs w:val="28"/>
        </w:rPr>
        <w:sectPr w:rsidR="00076778" w:rsidRPr="00715316" w:rsidSect="00076778">
          <w:type w:val="continuous"/>
          <w:pgSz w:w="12240" w:h="15840"/>
          <w:pgMar w:top="1170" w:right="1440" w:bottom="810" w:left="1440" w:header="720" w:footer="720" w:gutter="0"/>
          <w:cols w:space="720"/>
          <w:docGrid w:linePitch="360"/>
        </w:sectPr>
      </w:pPr>
    </w:p>
    <w:p w14:paraId="5E2E8FBE" w14:textId="77777777" w:rsidR="00076778" w:rsidRPr="00715316" w:rsidRDefault="00076778" w:rsidP="00076778">
      <w:pPr>
        <w:rPr>
          <w:rFonts w:ascii="Arial" w:hAnsi="Arial" w:cs="Arial"/>
          <w:sz w:val="28"/>
          <w:szCs w:val="28"/>
        </w:rPr>
      </w:pPr>
    </w:p>
    <w:p w14:paraId="36F82640" w14:textId="77777777" w:rsidR="00FE52E7" w:rsidRDefault="00FE52E7" w:rsidP="00076778">
      <w:pPr>
        <w:rPr>
          <w:rFonts w:asciiTheme="majorHAnsi" w:hAnsiTheme="majorHAnsi" w:cs="Arial"/>
          <w:sz w:val="32"/>
          <w:szCs w:val="28"/>
        </w:rPr>
      </w:pPr>
    </w:p>
    <w:p w14:paraId="7A5A8FA2" w14:textId="77777777" w:rsidR="00FE52E7" w:rsidRDefault="00FE52E7" w:rsidP="00076778">
      <w:pPr>
        <w:rPr>
          <w:rFonts w:asciiTheme="majorHAnsi" w:hAnsiTheme="majorHAnsi" w:cs="Arial"/>
          <w:sz w:val="32"/>
          <w:szCs w:val="28"/>
        </w:rPr>
      </w:pPr>
    </w:p>
    <w:p w14:paraId="30EB0A39" w14:textId="68E0278F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Natanaw na sa silangan</w:t>
      </w:r>
    </w:p>
    <w:p w14:paraId="43F40619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Ang talang patnubay</w:t>
      </w:r>
    </w:p>
    <w:p w14:paraId="039ABB50" w14:textId="77777777" w:rsidR="00076778" w:rsidRPr="00715316" w:rsidRDefault="00076778" w:rsidP="00076778">
      <w:pPr>
        <w:rPr>
          <w:rFonts w:asciiTheme="majorHAnsi" w:hAnsiTheme="majorHAnsi" w:cs="Arial"/>
          <w:sz w:val="28"/>
          <w:szCs w:val="28"/>
        </w:rPr>
      </w:pPr>
      <w:r w:rsidRPr="00715316">
        <w:rPr>
          <w:rFonts w:asciiTheme="majorHAnsi" w:hAnsiTheme="majorHAnsi" w:cs="Arial"/>
          <w:sz w:val="28"/>
          <w:szCs w:val="28"/>
        </w:rPr>
        <w:t>Ng kiririktan patnubay</w:t>
      </w:r>
    </w:p>
    <w:p w14:paraId="62109173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Ang sanggol sa lupa’y isinilang</w:t>
      </w:r>
    </w:p>
    <w:p w14:paraId="30A8DB1F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Ng birheng matimtiman</w:t>
      </w:r>
    </w:p>
    <w:p w14:paraId="58EAEEC8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Sa hamak na sabsaban</w:t>
      </w:r>
    </w:p>
    <w:p w14:paraId="47D7432D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</w:p>
    <w:p w14:paraId="2838EAFE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Natanaw na sa silangan</w:t>
      </w:r>
    </w:p>
    <w:p w14:paraId="2A9BDD5A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Ang talang patnubay</w:t>
      </w:r>
    </w:p>
    <w:p w14:paraId="38879FAF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Tulog na, o sanggol na hirang</w:t>
      </w:r>
    </w:p>
    <w:p w14:paraId="4605DC2F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Hilig na sa sutlang kandungan</w:t>
      </w:r>
    </w:p>
    <w:p w14:paraId="69DCC838" w14:textId="77777777" w:rsidR="00076778" w:rsidRPr="00715316" w:rsidRDefault="00076778" w:rsidP="00076778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Ng birheng matimtiman</w:t>
      </w:r>
    </w:p>
    <w:p w14:paraId="50FD3E01" w14:textId="0922D353" w:rsidR="00FE52E7" w:rsidRDefault="00076778" w:rsidP="00004BA1">
      <w:pPr>
        <w:rPr>
          <w:rFonts w:asciiTheme="majorHAnsi" w:hAnsiTheme="majorHAnsi"/>
          <w:sz w:val="32"/>
        </w:rPr>
      </w:pPr>
      <w:r w:rsidRPr="00715316">
        <w:rPr>
          <w:rFonts w:asciiTheme="majorHAnsi" w:hAnsiTheme="majorHAnsi" w:cs="Arial"/>
          <w:sz w:val="32"/>
          <w:szCs w:val="28"/>
        </w:rPr>
        <w:t>Sa hamak na sabsaban</w:t>
      </w:r>
    </w:p>
    <w:p w14:paraId="5CA14C56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498BA88D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329D76E4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7D676DBB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323D8E0D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745A497F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2DACF746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3CE4C972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122CF92E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1C8FFD76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78913D97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27435B45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556908FD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19B1E1FE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646A1663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42E3744B" w14:textId="77777777" w:rsidR="00FE52E7" w:rsidRDefault="00FE52E7" w:rsidP="00004BA1">
      <w:pPr>
        <w:rPr>
          <w:rFonts w:asciiTheme="majorHAnsi" w:hAnsiTheme="majorHAnsi"/>
          <w:sz w:val="32"/>
        </w:rPr>
      </w:pPr>
    </w:p>
    <w:p w14:paraId="7B9D6AEB" w14:textId="77777777" w:rsidR="00FE52E7" w:rsidRDefault="00FE52E7" w:rsidP="00FE52E7">
      <w:pPr>
        <w:rPr>
          <w:rFonts w:asciiTheme="majorHAnsi" w:hAnsiTheme="majorHAnsi" w:cs="Arial"/>
          <w:sz w:val="32"/>
          <w:szCs w:val="28"/>
        </w:rPr>
      </w:pPr>
    </w:p>
    <w:p w14:paraId="7F0FD521" w14:textId="77777777" w:rsidR="00FE52E7" w:rsidRDefault="00FE52E7" w:rsidP="00FE52E7">
      <w:pPr>
        <w:rPr>
          <w:rFonts w:asciiTheme="majorHAnsi" w:hAnsiTheme="majorHAnsi" w:cs="Arial"/>
          <w:sz w:val="32"/>
          <w:szCs w:val="28"/>
        </w:rPr>
      </w:pPr>
    </w:p>
    <w:p w14:paraId="79093269" w14:textId="77777777" w:rsidR="00FE52E7" w:rsidRDefault="00FE52E7" w:rsidP="00FE52E7">
      <w:pPr>
        <w:rPr>
          <w:rFonts w:asciiTheme="majorHAnsi" w:hAnsiTheme="majorHAnsi" w:cs="Arial"/>
          <w:sz w:val="32"/>
          <w:szCs w:val="28"/>
        </w:rPr>
      </w:pPr>
    </w:p>
    <w:p w14:paraId="4B0FB184" w14:textId="1D705212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Silent night, holy night</w:t>
      </w:r>
    </w:p>
    <w:p w14:paraId="3419F0F8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All is calm, all is bright</w:t>
      </w:r>
    </w:p>
    <w:p w14:paraId="623E1B21" w14:textId="77777777" w:rsidR="00FE52E7" w:rsidRPr="00715316" w:rsidRDefault="00FE52E7" w:rsidP="00FE52E7">
      <w:pPr>
        <w:rPr>
          <w:rFonts w:asciiTheme="majorHAnsi" w:hAnsiTheme="majorHAnsi" w:cs="Arial"/>
          <w:sz w:val="28"/>
          <w:szCs w:val="28"/>
        </w:rPr>
      </w:pPr>
      <w:r w:rsidRPr="00715316">
        <w:rPr>
          <w:rFonts w:asciiTheme="majorHAnsi" w:hAnsiTheme="majorHAnsi" w:cs="Arial"/>
          <w:sz w:val="28"/>
          <w:szCs w:val="28"/>
        </w:rPr>
        <w:t>Round yon virgin mother and child</w:t>
      </w:r>
    </w:p>
    <w:p w14:paraId="03A3B44F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Holy infant so tender and mild</w:t>
      </w:r>
    </w:p>
    <w:p w14:paraId="3A48DCB8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Sleep in heavenly peace</w:t>
      </w:r>
    </w:p>
    <w:p w14:paraId="18484428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Sleep in heavenly peace</w:t>
      </w:r>
    </w:p>
    <w:p w14:paraId="276B66AF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</w:p>
    <w:p w14:paraId="5E4F0B3C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Silent night, holy night</w:t>
      </w:r>
    </w:p>
    <w:p w14:paraId="196ED776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Shepherds quake at the sight</w:t>
      </w:r>
    </w:p>
    <w:p w14:paraId="4C4C9B77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Glories stream from heaven afar</w:t>
      </w:r>
    </w:p>
    <w:p w14:paraId="31F4F6A7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Heavenly hosts sing alleluia</w:t>
      </w:r>
    </w:p>
    <w:p w14:paraId="1DA73704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Christ the Saviour is born</w:t>
      </w:r>
    </w:p>
    <w:p w14:paraId="32F65FD5" w14:textId="77777777" w:rsidR="00FE52E7" w:rsidRPr="00715316" w:rsidRDefault="00FE52E7" w:rsidP="00FE52E7">
      <w:pPr>
        <w:rPr>
          <w:rFonts w:asciiTheme="majorHAnsi" w:hAnsiTheme="majorHAnsi" w:cs="Arial"/>
          <w:sz w:val="32"/>
          <w:szCs w:val="28"/>
        </w:rPr>
      </w:pPr>
      <w:r w:rsidRPr="00715316">
        <w:rPr>
          <w:rFonts w:asciiTheme="majorHAnsi" w:hAnsiTheme="majorHAnsi" w:cs="Arial"/>
          <w:sz w:val="32"/>
          <w:szCs w:val="28"/>
        </w:rPr>
        <w:t>Christ the Saviour is born</w:t>
      </w:r>
    </w:p>
    <w:p w14:paraId="0191A265" w14:textId="5BCF9043" w:rsidR="003C311D" w:rsidRDefault="003C311D">
      <w:pPr>
        <w:rPr>
          <w:rFonts w:asciiTheme="majorHAnsi" w:hAnsiTheme="majorHAnsi"/>
          <w:sz w:val="32"/>
        </w:rPr>
      </w:pPr>
      <w:r>
        <w:rPr>
          <w:rFonts w:asciiTheme="majorHAnsi" w:hAnsiTheme="majorHAnsi"/>
          <w:sz w:val="32"/>
        </w:rPr>
        <w:br w:type="page"/>
      </w:r>
    </w:p>
    <w:p w14:paraId="1460C2E2" w14:textId="77777777" w:rsidR="003C311D" w:rsidRDefault="003C311D" w:rsidP="003C311D">
      <w:pPr>
        <w:spacing w:line="276" w:lineRule="auto"/>
        <w:rPr>
          <w:rStyle w:val="Hyperlink"/>
          <w:rFonts w:asciiTheme="majorHAnsi" w:eastAsiaTheme="majorEastAsia" w:hAnsiTheme="majorHAnsi" w:cstheme="majorBidi"/>
          <w:sz w:val="40"/>
          <w:szCs w:val="40"/>
          <w:u w:val="none"/>
        </w:rPr>
        <w:sectPr w:rsidR="003C311D" w:rsidSect="00DA7AB4">
          <w:type w:val="continuous"/>
          <w:pgSz w:w="12240" w:h="15840"/>
          <w:pgMar w:top="990" w:right="1440" w:bottom="810" w:left="1440" w:header="720" w:footer="720" w:gutter="0"/>
          <w:cols w:num="2" w:space="720"/>
          <w:docGrid w:linePitch="360"/>
        </w:sectPr>
      </w:pPr>
    </w:p>
    <w:p w14:paraId="1C732FA7" w14:textId="5C55137E" w:rsidR="003C311D" w:rsidRPr="00F047C2" w:rsidRDefault="00000000" w:rsidP="003C311D">
      <w:pPr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8"/>
          <w:u w:val="none"/>
        </w:rPr>
      </w:pPr>
      <w:hyperlink w:anchor="_top" w:history="1">
        <w:r w:rsidR="003C311D" w:rsidRPr="00F047C2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</w:rPr>
          <w:t>TINAPAY AT ALAK NAMING HATID</w:t>
        </w:r>
      </w:hyperlink>
    </w:p>
    <w:p w14:paraId="09F7CFEB" w14:textId="77777777" w:rsidR="003C311D" w:rsidRPr="0091178F" w:rsidRDefault="003C311D" w:rsidP="003C311D">
      <w:pPr>
        <w:spacing w:line="276" w:lineRule="auto"/>
        <w:rPr>
          <w:rFonts w:ascii="Verdana" w:hAnsi="Verdana"/>
          <w:sz w:val="24"/>
          <w:szCs w:val="24"/>
        </w:rPr>
      </w:pPr>
    </w:p>
    <w:p w14:paraId="02F03155" w14:textId="77777777" w:rsidR="003C311D" w:rsidRDefault="003C311D" w:rsidP="003C311D">
      <w:pPr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</w:p>
    <w:p w14:paraId="53A13DE1" w14:textId="77777777" w:rsidR="003C311D" w:rsidRPr="00734DD1" w:rsidRDefault="003C311D" w:rsidP="003C311D">
      <w:pPr>
        <w:spacing w:line="276" w:lineRule="auto"/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734DD1">
        <w:rPr>
          <w:rFonts w:asciiTheme="majorHAnsi" w:eastAsia="Times New Roman" w:hAnsiTheme="majorHAnsi" w:cs="Courier New"/>
          <w:b/>
          <w:bCs/>
          <w:sz w:val="32"/>
          <w:szCs w:val="32"/>
        </w:rPr>
        <w:t>I</w:t>
      </w:r>
    </w:p>
    <w:p w14:paraId="6BCFBCD3" w14:textId="77777777" w:rsidR="003C311D" w:rsidRPr="00734DD1" w:rsidRDefault="003C311D" w:rsidP="003C311D">
      <w:pPr>
        <w:spacing w:line="276" w:lineRule="auto"/>
        <w:rPr>
          <w:rFonts w:asciiTheme="majorHAnsi" w:eastAsia="Times New Roman" w:hAnsiTheme="majorHAnsi" w:cs="Courier New"/>
          <w:sz w:val="32"/>
          <w:szCs w:val="32"/>
        </w:rPr>
      </w:pPr>
      <w:r w:rsidRPr="00734DD1">
        <w:rPr>
          <w:rFonts w:asciiTheme="majorHAnsi" w:eastAsia="Times New Roman" w:hAnsiTheme="majorHAnsi" w:cs="Courier New"/>
          <w:sz w:val="32"/>
          <w:szCs w:val="32"/>
        </w:rPr>
        <w:t>Aming hatid alay na ito</w:t>
      </w:r>
      <w:r w:rsidRPr="00734DD1">
        <w:rPr>
          <w:rFonts w:asciiTheme="majorHAnsi" w:eastAsia="Times New Roman" w:hAnsiTheme="majorHAnsi" w:cs="Courier New"/>
          <w:sz w:val="32"/>
          <w:szCs w:val="32"/>
        </w:rPr>
        <w:br/>
        <w:t>Ang tinapay na nagmula sa pagpapala mo.</w:t>
      </w:r>
      <w:r w:rsidRPr="00734DD1">
        <w:rPr>
          <w:rFonts w:asciiTheme="majorHAnsi" w:eastAsia="Times New Roman" w:hAnsiTheme="majorHAnsi" w:cs="Courier New"/>
          <w:sz w:val="32"/>
          <w:szCs w:val="32"/>
        </w:rPr>
        <w:br/>
        <w:t>At tanggapin ang alak na ito</w:t>
      </w:r>
      <w:r w:rsidRPr="00734DD1">
        <w:rPr>
          <w:rFonts w:asciiTheme="majorHAnsi" w:eastAsia="Times New Roman" w:hAnsiTheme="majorHAnsi" w:cs="Courier New"/>
          <w:sz w:val="32"/>
          <w:szCs w:val="32"/>
        </w:rPr>
        <w:br/>
        <w:t>Inuming inihain sa'yo</w:t>
      </w:r>
      <w:r w:rsidRPr="00734DD1">
        <w:rPr>
          <w:rFonts w:asciiTheme="majorHAnsi" w:eastAsia="Times New Roman" w:hAnsiTheme="majorHAnsi" w:cs="Courier New"/>
          <w:sz w:val="32"/>
          <w:szCs w:val="32"/>
        </w:rPr>
        <w:br/>
      </w:r>
    </w:p>
    <w:p w14:paraId="1B8BE490" w14:textId="77777777" w:rsidR="003C311D" w:rsidRPr="0091178F" w:rsidRDefault="003C311D" w:rsidP="003C311D">
      <w:pPr>
        <w:spacing w:line="276" w:lineRule="auto"/>
        <w:rPr>
          <w:rFonts w:ascii="Verdana" w:hAnsi="Verdana"/>
          <w:sz w:val="24"/>
          <w:szCs w:val="24"/>
        </w:rPr>
      </w:pPr>
      <w:r w:rsidRPr="00734DD1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  <w:r w:rsidRPr="00734DD1">
        <w:rPr>
          <w:rFonts w:asciiTheme="majorHAnsi" w:eastAsia="Times New Roman" w:hAnsiTheme="majorHAnsi" w:cs="Courier New"/>
          <w:sz w:val="32"/>
          <w:szCs w:val="32"/>
        </w:rPr>
        <w:br/>
        <w:t>Mahal naming D'yos inyong tanggapin</w:t>
      </w:r>
      <w:r w:rsidRPr="00734DD1">
        <w:rPr>
          <w:rFonts w:asciiTheme="majorHAnsi" w:eastAsia="Times New Roman" w:hAnsiTheme="majorHAnsi" w:cs="Courier New"/>
          <w:sz w:val="32"/>
          <w:szCs w:val="32"/>
        </w:rPr>
        <w:br/>
        <w:t>Ang munting alay mula sa amin</w:t>
      </w:r>
      <w:r w:rsidRPr="00734DD1">
        <w:rPr>
          <w:rFonts w:asciiTheme="majorHAnsi" w:eastAsia="Times New Roman" w:hAnsiTheme="majorHAnsi" w:cs="Courier New"/>
          <w:sz w:val="32"/>
          <w:szCs w:val="32"/>
        </w:rPr>
        <w:br/>
        <w:t>Buong puso naming hihintayin</w:t>
      </w:r>
      <w:r w:rsidRPr="00734DD1">
        <w:rPr>
          <w:rFonts w:asciiTheme="majorHAnsi" w:eastAsia="Times New Roman" w:hAnsiTheme="majorHAnsi" w:cs="Courier New"/>
          <w:sz w:val="32"/>
          <w:szCs w:val="32"/>
        </w:rPr>
        <w:br/>
        <w:t>Pagpapala na aming hiling</w:t>
      </w:r>
      <w:r w:rsidRPr="0091178F">
        <w:rPr>
          <w:rFonts w:ascii="Verdana" w:hAnsi="Verdana" w:cs="Arial"/>
          <w:color w:val="000000"/>
          <w:sz w:val="24"/>
          <w:szCs w:val="24"/>
        </w:rPr>
        <w:br/>
      </w:r>
    </w:p>
    <w:p w14:paraId="5F2102BC" w14:textId="77777777" w:rsidR="003C311D" w:rsidRDefault="003C311D" w:rsidP="003C311D">
      <w:pPr>
        <w:sectPr w:rsidR="003C311D" w:rsidSect="003C311D">
          <w:type w:val="continuous"/>
          <w:pgSz w:w="12240" w:h="15840"/>
          <w:pgMar w:top="990" w:right="1440" w:bottom="810" w:left="1440" w:header="720" w:footer="720" w:gutter="0"/>
          <w:cols w:space="720"/>
          <w:docGrid w:linePitch="360"/>
        </w:sectPr>
      </w:pPr>
    </w:p>
    <w:p w14:paraId="60CC302B" w14:textId="77777777" w:rsidR="003C311D" w:rsidRDefault="003C311D" w:rsidP="003C311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44650B3" w14:textId="77777777" w:rsidR="00C61247" w:rsidRDefault="00C61247" w:rsidP="00837B52">
      <w:pPr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8"/>
          <w:u w:val="none"/>
        </w:rPr>
        <w:sectPr w:rsidR="00C61247" w:rsidSect="00DA7AB4">
          <w:type w:val="continuous"/>
          <w:pgSz w:w="12240" w:h="15840"/>
          <w:pgMar w:top="990" w:right="1440" w:bottom="810" w:left="1440" w:header="720" w:footer="720" w:gutter="0"/>
          <w:cols w:num="2" w:space="720"/>
          <w:docGrid w:linePitch="360"/>
        </w:sectPr>
      </w:pPr>
    </w:p>
    <w:p w14:paraId="78468F34" w14:textId="26C7D781" w:rsidR="005E5F7E" w:rsidRPr="00BE01C4" w:rsidRDefault="00000000" w:rsidP="00837B52">
      <w:pPr>
        <w:spacing w:line="276" w:lineRule="auto"/>
        <w:rPr>
          <w:rStyle w:val="Hyperlink"/>
          <w:rFonts w:asciiTheme="majorHAnsi" w:eastAsiaTheme="majorEastAsia" w:hAnsiTheme="majorHAnsi" w:cstheme="majorBidi"/>
          <w:sz w:val="48"/>
          <w:szCs w:val="48"/>
          <w:u w:val="none"/>
        </w:rPr>
      </w:pPr>
      <w:hyperlink w:anchor="_top" w:history="1">
        <w:r w:rsidR="005E5F7E" w:rsidRPr="00BE01C4">
          <w:rPr>
            <w:rStyle w:val="Hyperlink"/>
            <w:rFonts w:asciiTheme="majorHAnsi" w:eastAsiaTheme="majorEastAsia" w:hAnsiTheme="majorHAnsi" w:cstheme="majorBidi"/>
            <w:sz w:val="48"/>
            <w:szCs w:val="48"/>
            <w:u w:val="none"/>
          </w:rPr>
          <w:t>UNANG NOEL</w:t>
        </w:r>
      </w:hyperlink>
    </w:p>
    <w:p w14:paraId="45F0B7F3" w14:textId="77777777" w:rsidR="005E5F7E" w:rsidRDefault="005E5F7E" w:rsidP="005E5F7E">
      <w:pPr>
        <w:rPr>
          <w:rFonts w:ascii="Verdana" w:hAnsi="Verdana"/>
          <w:sz w:val="24"/>
          <w:szCs w:val="24"/>
        </w:rPr>
      </w:pPr>
    </w:p>
    <w:p w14:paraId="1B940437" w14:textId="77777777" w:rsidR="005E5F7E" w:rsidRDefault="005E5F7E" w:rsidP="005E5F7E">
      <w:pPr>
        <w:rPr>
          <w:rFonts w:ascii="Verdana" w:hAnsi="Verdana"/>
          <w:sz w:val="24"/>
          <w:szCs w:val="24"/>
        </w:rPr>
      </w:pPr>
    </w:p>
    <w:p w14:paraId="3ECDBB12" w14:textId="77777777" w:rsidR="005E5F7E" w:rsidRPr="000967E2" w:rsidRDefault="005E5F7E" w:rsidP="005E5F7E">
      <w:pPr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0967E2">
        <w:rPr>
          <w:rFonts w:asciiTheme="majorHAnsi" w:eastAsia="Times New Roman" w:hAnsiTheme="majorHAnsi" w:cs="Courier New"/>
          <w:b/>
          <w:bCs/>
          <w:sz w:val="32"/>
          <w:szCs w:val="32"/>
        </w:rPr>
        <w:t>I</w:t>
      </w:r>
    </w:p>
    <w:p w14:paraId="758E7A8D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Unang sambit ng Noel anghel ang nagwika</w:t>
      </w:r>
    </w:p>
    <w:p w14:paraId="76006B54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Sa mga pastol na sa parang Nakita</w:t>
      </w:r>
    </w:p>
    <w:p w14:paraId="09227C51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Sa parang kung sa’n naro’n sa lamig ng gabi</w:t>
      </w:r>
    </w:p>
    <w:p w14:paraId="0B07DA37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Mga tupang alaga’y kan’lang katabi</w:t>
      </w:r>
    </w:p>
    <w:p w14:paraId="474B1897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</w:p>
    <w:p w14:paraId="26FB43EE" w14:textId="77777777" w:rsidR="005E5F7E" w:rsidRPr="000967E2" w:rsidRDefault="005E5F7E" w:rsidP="005E5F7E">
      <w:pPr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0967E2">
        <w:rPr>
          <w:rFonts w:asciiTheme="majorHAnsi" w:eastAsia="Times New Roman" w:hAnsiTheme="majorHAnsi" w:cs="Courier New"/>
          <w:b/>
          <w:bCs/>
          <w:sz w:val="32"/>
          <w:szCs w:val="32"/>
        </w:rPr>
        <w:t>Koro</w:t>
      </w:r>
    </w:p>
    <w:p w14:paraId="1069CA98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Noel, Noel, Noel, Noel</w:t>
      </w:r>
    </w:p>
    <w:p w14:paraId="458DE77C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Sumilang ang Hari ng Israel</w:t>
      </w:r>
    </w:p>
    <w:p w14:paraId="6FF657B6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</w:p>
    <w:p w14:paraId="588FCEE3" w14:textId="77777777" w:rsidR="005E5F7E" w:rsidRPr="000967E2" w:rsidRDefault="005E5F7E" w:rsidP="005E5F7E">
      <w:pPr>
        <w:rPr>
          <w:rFonts w:asciiTheme="majorHAnsi" w:eastAsia="Times New Roman" w:hAnsiTheme="majorHAnsi" w:cs="Courier New"/>
          <w:b/>
          <w:bCs/>
          <w:sz w:val="32"/>
          <w:szCs w:val="32"/>
        </w:rPr>
      </w:pPr>
      <w:r w:rsidRPr="000967E2">
        <w:rPr>
          <w:rFonts w:asciiTheme="majorHAnsi" w:eastAsia="Times New Roman" w:hAnsiTheme="majorHAnsi" w:cs="Courier New"/>
          <w:b/>
          <w:bCs/>
          <w:sz w:val="32"/>
          <w:szCs w:val="32"/>
        </w:rPr>
        <w:t>II</w:t>
      </w:r>
    </w:p>
    <w:p w14:paraId="2000B85A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Sila ay tumingala at tala’y nakita</w:t>
      </w:r>
    </w:p>
    <w:p w14:paraId="56AD1F06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Sa silangang malayo’y nagniningning pa</w:t>
      </w:r>
    </w:p>
    <w:p w14:paraId="4A8C0A36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At sa lupa’y nagbigay, kaygandang liwanag</w:t>
      </w:r>
    </w:p>
    <w:p w14:paraId="79709C12" w14:textId="77777777" w:rsidR="005E5F7E" w:rsidRPr="005E5F7E" w:rsidRDefault="005E5F7E" w:rsidP="005E5F7E">
      <w:pPr>
        <w:rPr>
          <w:rFonts w:asciiTheme="majorHAnsi" w:eastAsia="Times New Roman" w:hAnsiTheme="majorHAnsi" w:cs="Courier New"/>
          <w:sz w:val="32"/>
          <w:szCs w:val="32"/>
        </w:rPr>
      </w:pPr>
      <w:r w:rsidRPr="005E5F7E">
        <w:rPr>
          <w:rFonts w:asciiTheme="majorHAnsi" w:eastAsia="Times New Roman" w:hAnsiTheme="majorHAnsi" w:cs="Courier New"/>
          <w:sz w:val="32"/>
          <w:szCs w:val="32"/>
        </w:rPr>
        <w:t>At ito’y nagpatuloy buong magdamag</w:t>
      </w:r>
    </w:p>
    <w:p w14:paraId="44DE3A66" w14:textId="2CC1454D" w:rsidR="00A841AC" w:rsidRDefault="00A841AC">
      <w:pPr>
        <w:rPr>
          <w:rFonts w:asciiTheme="majorHAnsi" w:eastAsia="Times New Roman" w:hAnsiTheme="majorHAnsi" w:cs="Courier New"/>
          <w:sz w:val="32"/>
          <w:szCs w:val="32"/>
        </w:rPr>
      </w:pPr>
    </w:p>
    <w:sectPr w:rsidR="00A841AC" w:rsidSect="00C61247">
      <w:type w:val="continuous"/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9FAB9" w14:textId="77777777" w:rsidR="00811EA8" w:rsidRDefault="00811EA8" w:rsidP="009839C9">
      <w:r>
        <w:separator/>
      </w:r>
    </w:p>
  </w:endnote>
  <w:endnote w:type="continuationSeparator" w:id="0">
    <w:p w14:paraId="0730D4AB" w14:textId="77777777" w:rsidR="00811EA8" w:rsidRDefault="00811EA8" w:rsidP="00983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31E4E" w14:textId="420F4954" w:rsidR="00AE63A5" w:rsidRDefault="006674FB">
    <w:pPr>
      <w:pStyle w:val="Footer"/>
      <w:rPr>
        <w:color w:val="2F5496" w:themeColor="accent5" w:themeShade="BF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5F7CFEF2" wp14:editId="7AE6B8A4">
          <wp:simplePos x="0" y="0"/>
          <wp:positionH relativeFrom="margin">
            <wp:posOffset>-697865</wp:posOffset>
          </wp:positionH>
          <wp:positionV relativeFrom="paragraph">
            <wp:posOffset>5715</wp:posOffset>
          </wp:positionV>
          <wp:extent cx="650240" cy="650240"/>
          <wp:effectExtent l="0" t="0" r="0" b="0"/>
          <wp:wrapTight wrapText="bothSides">
            <wp:wrapPolygon edited="0">
              <wp:start x="0" y="0"/>
              <wp:lineTo x="0" y="20883"/>
              <wp:lineTo x="20883" y="20883"/>
              <wp:lineTo x="20883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5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63A5" w:rsidRPr="00CB034B">
      <w:rPr>
        <w:b/>
        <w:color w:val="2F5496" w:themeColor="accent5" w:themeShade="BF"/>
      </w:rPr>
      <w:t>3PM</w:t>
    </w:r>
    <w:r w:rsidR="00AE63A5">
      <w:t xml:space="preserve"> </w:t>
    </w:r>
    <w:r w:rsidR="00AE63A5">
      <w:rPr>
        <w:color w:val="2F5496" w:themeColor="accent5" w:themeShade="BF"/>
      </w:rPr>
      <w:t>Filipino</w:t>
    </w:r>
    <w:r w:rsidR="00AE63A5" w:rsidRPr="00CB034B">
      <w:rPr>
        <w:color w:val="2F5496" w:themeColor="accent5" w:themeShade="BF"/>
      </w:rPr>
      <w:t xml:space="preserve"> Choir</w:t>
    </w:r>
    <w:r w:rsidR="00AE63A5" w:rsidRPr="00CB034B">
      <w:rPr>
        <w:color w:val="2F5496" w:themeColor="accent5" w:themeShade="BF"/>
      </w:rPr>
      <w:ptab w:relativeTo="margin" w:alignment="center" w:leader="none"/>
    </w:r>
    <w:r w:rsidR="00AE63A5" w:rsidRPr="00CB034B">
      <w:rPr>
        <w:color w:val="2F5496" w:themeColor="accent5" w:themeShade="BF"/>
      </w:rPr>
      <w:t>Songs Compilation</w:t>
    </w:r>
    <w:r w:rsidR="00AE63A5" w:rsidRPr="00CB034B">
      <w:rPr>
        <w:color w:val="2F5496" w:themeColor="accent5" w:themeShade="BF"/>
      </w:rPr>
      <w:ptab w:relativeTo="margin" w:alignment="right" w:leader="none"/>
    </w:r>
    <w:r w:rsidR="00AE63A5" w:rsidRPr="00B25BA2">
      <w:rPr>
        <w:noProof/>
        <w:color w:val="7F7F7F" w:themeColor="background1" w:themeShade="7F"/>
        <w:spacing w:val="60"/>
      </w:rPr>
      <w:t>Page</w:t>
    </w:r>
    <w:r w:rsidR="00AE63A5" w:rsidRPr="00B25BA2">
      <w:rPr>
        <w:noProof/>
        <w:color w:val="2F5496" w:themeColor="accent5" w:themeShade="BF"/>
      </w:rPr>
      <w:t xml:space="preserve"> | </w:t>
    </w:r>
    <w:r w:rsidR="00AE63A5" w:rsidRPr="00B25BA2">
      <w:rPr>
        <w:noProof/>
        <w:color w:val="2F5496" w:themeColor="accent5" w:themeShade="BF"/>
      </w:rPr>
      <w:fldChar w:fldCharType="begin"/>
    </w:r>
    <w:r w:rsidR="00AE63A5" w:rsidRPr="00B25BA2">
      <w:rPr>
        <w:noProof/>
        <w:color w:val="2F5496" w:themeColor="accent5" w:themeShade="BF"/>
      </w:rPr>
      <w:instrText xml:space="preserve"> PAGE   \* MERGEFORMAT </w:instrText>
    </w:r>
    <w:r w:rsidR="00AE63A5" w:rsidRPr="00B25BA2">
      <w:rPr>
        <w:noProof/>
        <w:color w:val="2F5496" w:themeColor="accent5" w:themeShade="BF"/>
      </w:rPr>
      <w:fldChar w:fldCharType="separate"/>
    </w:r>
    <w:r w:rsidR="00CC1560" w:rsidRPr="00CC1560">
      <w:rPr>
        <w:b/>
        <w:bCs/>
        <w:noProof/>
        <w:color w:val="2F5496" w:themeColor="accent5" w:themeShade="BF"/>
      </w:rPr>
      <w:t>27</w:t>
    </w:r>
    <w:r w:rsidR="00AE63A5" w:rsidRPr="00B25BA2">
      <w:rPr>
        <w:b/>
        <w:bCs/>
        <w:noProof/>
        <w:color w:val="2F5496" w:themeColor="accent5" w:themeShade="BF"/>
      </w:rPr>
      <w:fldChar w:fldCharType="end"/>
    </w:r>
  </w:p>
  <w:p w14:paraId="28D179C2" w14:textId="7596DE61" w:rsidR="00AE63A5" w:rsidRDefault="00AE63A5">
    <w:pPr>
      <w:pStyle w:val="Footer"/>
    </w:pPr>
    <w:r>
      <w:rPr>
        <w:color w:val="2F5496" w:themeColor="accent5" w:themeShade="BF"/>
      </w:rPr>
      <w:tab/>
    </w:r>
    <w:r w:rsidRPr="00CB034B">
      <w:rPr>
        <w:color w:val="2F5496" w:themeColor="accent5" w:themeShade="BF"/>
      </w:rPr>
      <w:t>Copyright 2016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64239" w14:textId="2778889A" w:rsidR="0076777C" w:rsidRDefault="001F7E74">
    <w:pPr>
      <w:pStyle w:val="Footer"/>
      <w:rPr>
        <w:color w:val="2F5496" w:themeColor="accent5" w:themeShade="BF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561D4AB2" wp14:editId="2A72488C">
          <wp:simplePos x="0" y="0"/>
          <wp:positionH relativeFrom="margin">
            <wp:posOffset>-687823</wp:posOffset>
          </wp:positionH>
          <wp:positionV relativeFrom="paragraph">
            <wp:posOffset>7704</wp:posOffset>
          </wp:positionV>
          <wp:extent cx="582295" cy="582295"/>
          <wp:effectExtent l="0" t="0" r="8255" b="8255"/>
          <wp:wrapTight wrapText="bothSides">
            <wp:wrapPolygon edited="0">
              <wp:start x="0" y="0"/>
              <wp:lineTo x="0" y="21200"/>
              <wp:lineTo x="21200" y="21200"/>
              <wp:lineTo x="21200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295" cy="582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777C" w:rsidRPr="00CB034B">
      <w:rPr>
        <w:b/>
        <w:color w:val="2F5496" w:themeColor="accent5" w:themeShade="BF"/>
      </w:rPr>
      <w:t>3PM</w:t>
    </w:r>
    <w:r w:rsidR="0076777C">
      <w:t xml:space="preserve"> </w:t>
    </w:r>
    <w:r w:rsidR="0076777C">
      <w:rPr>
        <w:color w:val="2F5496" w:themeColor="accent5" w:themeShade="BF"/>
      </w:rPr>
      <w:t>Filipino</w:t>
    </w:r>
    <w:r w:rsidR="0076777C" w:rsidRPr="00CB034B">
      <w:rPr>
        <w:color w:val="2F5496" w:themeColor="accent5" w:themeShade="BF"/>
      </w:rPr>
      <w:t xml:space="preserve"> Choir</w:t>
    </w:r>
    <w:r w:rsidR="0076777C" w:rsidRPr="00CB034B">
      <w:rPr>
        <w:color w:val="2F5496" w:themeColor="accent5" w:themeShade="BF"/>
      </w:rPr>
      <w:ptab w:relativeTo="margin" w:alignment="center" w:leader="none"/>
    </w:r>
    <w:r w:rsidR="0076777C" w:rsidRPr="00CB034B">
      <w:rPr>
        <w:color w:val="2F5496" w:themeColor="accent5" w:themeShade="BF"/>
      </w:rPr>
      <w:t>Songs Compilation</w:t>
    </w:r>
    <w:r w:rsidR="0076777C" w:rsidRPr="00CB034B">
      <w:rPr>
        <w:color w:val="2F5496" w:themeColor="accent5" w:themeShade="BF"/>
      </w:rPr>
      <w:ptab w:relativeTo="margin" w:alignment="right" w:leader="none"/>
    </w:r>
    <w:r w:rsidR="0076777C" w:rsidRPr="00B25BA2">
      <w:rPr>
        <w:noProof/>
        <w:color w:val="7F7F7F" w:themeColor="background1" w:themeShade="7F"/>
        <w:spacing w:val="60"/>
      </w:rPr>
      <w:t>Page</w:t>
    </w:r>
    <w:r w:rsidR="0076777C" w:rsidRPr="00B25BA2">
      <w:rPr>
        <w:noProof/>
        <w:color w:val="2F5496" w:themeColor="accent5" w:themeShade="BF"/>
      </w:rPr>
      <w:t xml:space="preserve"> | </w:t>
    </w:r>
    <w:r w:rsidR="0076777C" w:rsidRPr="00B25BA2">
      <w:rPr>
        <w:noProof/>
        <w:color w:val="2F5496" w:themeColor="accent5" w:themeShade="BF"/>
      </w:rPr>
      <w:fldChar w:fldCharType="begin"/>
    </w:r>
    <w:r w:rsidR="0076777C" w:rsidRPr="00B25BA2">
      <w:rPr>
        <w:noProof/>
        <w:color w:val="2F5496" w:themeColor="accent5" w:themeShade="BF"/>
      </w:rPr>
      <w:instrText xml:space="preserve"> PAGE   \* MERGEFORMAT </w:instrText>
    </w:r>
    <w:r w:rsidR="0076777C" w:rsidRPr="00B25BA2">
      <w:rPr>
        <w:noProof/>
        <w:color w:val="2F5496" w:themeColor="accent5" w:themeShade="BF"/>
      </w:rPr>
      <w:fldChar w:fldCharType="separate"/>
    </w:r>
    <w:r w:rsidR="0076777C" w:rsidRPr="00CC1560">
      <w:rPr>
        <w:b/>
        <w:bCs/>
        <w:noProof/>
        <w:color w:val="2F5496" w:themeColor="accent5" w:themeShade="BF"/>
      </w:rPr>
      <w:t>27</w:t>
    </w:r>
    <w:r w:rsidR="0076777C" w:rsidRPr="00B25BA2">
      <w:rPr>
        <w:b/>
        <w:bCs/>
        <w:noProof/>
        <w:color w:val="2F5496" w:themeColor="accent5" w:themeShade="BF"/>
      </w:rPr>
      <w:fldChar w:fldCharType="end"/>
    </w:r>
  </w:p>
  <w:p w14:paraId="31774CB7" w14:textId="77777777" w:rsidR="0076777C" w:rsidRDefault="0076777C">
    <w:pPr>
      <w:pStyle w:val="Footer"/>
    </w:pPr>
    <w:r>
      <w:rPr>
        <w:color w:val="2F5496" w:themeColor="accent5" w:themeShade="BF"/>
      </w:rPr>
      <w:tab/>
    </w:r>
    <w:r w:rsidRPr="00CB034B">
      <w:rPr>
        <w:color w:val="2F5496" w:themeColor="accent5" w:themeShade="BF"/>
      </w:rPr>
      <w:t>Copyright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02356" w14:textId="77777777" w:rsidR="00811EA8" w:rsidRDefault="00811EA8" w:rsidP="009839C9">
      <w:r>
        <w:separator/>
      </w:r>
    </w:p>
  </w:footnote>
  <w:footnote w:type="continuationSeparator" w:id="0">
    <w:p w14:paraId="3C1BD0C1" w14:textId="77777777" w:rsidR="00811EA8" w:rsidRDefault="00811EA8" w:rsidP="00983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160FF" w14:textId="5802D059" w:rsidR="00AE63A5" w:rsidRDefault="00AE63A5">
    <w:pPr>
      <w:pStyle w:val="Header"/>
    </w:pPr>
  </w:p>
  <w:p w14:paraId="0F0BCBBC" w14:textId="77777777" w:rsidR="00AE63A5" w:rsidRDefault="00AE63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17FA0"/>
    <w:multiLevelType w:val="hybridMultilevel"/>
    <w:tmpl w:val="65B8BC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A0834"/>
    <w:multiLevelType w:val="hybridMultilevel"/>
    <w:tmpl w:val="65B8B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E3DE6"/>
    <w:multiLevelType w:val="hybridMultilevel"/>
    <w:tmpl w:val="9AB2292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4144B"/>
    <w:multiLevelType w:val="hybridMultilevel"/>
    <w:tmpl w:val="82E63A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391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09221757">
    <w:abstractNumId w:val="3"/>
  </w:num>
  <w:num w:numId="3" w16cid:durableId="812865546">
    <w:abstractNumId w:val="1"/>
  </w:num>
  <w:num w:numId="4" w16cid:durableId="1966931993">
    <w:abstractNumId w:val="2"/>
  </w:num>
  <w:num w:numId="5" w16cid:durableId="214646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3E9"/>
    <w:rsid w:val="00000256"/>
    <w:rsid w:val="00003062"/>
    <w:rsid w:val="00004BA1"/>
    <w:rsid w:val="00004E14"/>
    <w:rsid w:val="00006C12"/>
    <w:rsid w:val="000072E8"/>
    <w:rsid w:val="0001076D"/>
    <w:rsid w:val="00010923"/>
    <w:rsid w:val="00010E59"/>
    <w:rsid w:val="00010F9D"/>
    <w:rsid w:val="0001132C"/>
    <w:rsid w:val="00013584"/>
    <w:rsid w:val="00014129"/>
    <w:rsid w:val="000164A0"/>
    <w:rsid w:val="00017383"/>
    <w:rsid w:val="00017F9C"/>
    <w:rsid w:val="00021729"/>
    <w:rsid w:val="00021E28"/>
    <w:rsid w:val="00022CFB"/>
    <w:rsid w:val="00023682"/>
    <w:rsid w:val="00023B55"/>
    <w:rsid w:val="000254EA"/>
    <w:rsid w:val="00031BD7"/>
    <w:rsid w:val="000338DB"/>
    <w:rsid w:val="00033B5C"/>
    <w:rsid w:val="000420D0"/>
    <w:rsid w:val="00042209"/>
    <w:rsid w:val="000448EB"/>
    <w:rsid w:val="00044CFD"/>
    <w:rsid w:val="000469E8"/>
    <w:rsid w:val="00047E11"/>
    <w:rsid w:val="00050401"/>
    <w:rsid w:val="00051880"/>
    <w:rsid w:val="00053D91"/>
    <w:rsid w:val="00056ACD"/>
    <w:rsid w:val="00057699"/>
    <w:rsid w:val="00057D4D"/>
    <w:rsid w:val="0006013E"/>
    <w:rsid w:val="00060189"/>
    <w:rsid w:val="000609C6"/>
    <w:rsid w:val="00062DA1"/>
    <w:rsid w:val="0006454D"/>
    <w:rsid w:val="000646BB"/>
    <w:rsid w:val="00064D42"/>
    <w:rsid w:val="00064FE1"/>
    <w:rsid w:val="00065534"/>
    <w:rsid w:val="000667D3"/>
    <w:rsid w:val="00066F6C"/>
    <w:rsid w:val="000709DA"/>
    <w:rsid w:val="00070FA5"/>
    <w:rsid w:val="0007119D"/>
    <w:rsid w:val="00071547"/>
    <w:rsid w:val="000728A9"/>
    <w:rsid w:val="00072936"/>
    <w:rsid w:val="00072FB8"/>
    <w:rsid w:val="00073358"/>
    <w:rsid w:val="00073A90"/>
    <w:rsid w:val="00074998"/>
    <w:rsid w:val="00075B0A"/>
    <w:rsid w:val="00076599"/>
    <w:rsid w:val="00076778"/>
    <w:rsid w:val="000779ED"/>
    <w:rsid w:val="000818B9"/>
    <w:rsid w:val="00081A20"/>
    <w:rsid w:val="00081EE7"/>
    <w:rsid w:val="000822D4"/>
    <w:rsid w:val="000839CE"/>
    <w:rsid w:val="00084017"/>
    <w:rsid w:val="000845A0"/>
    <w:rsid w:val="00084980"/>
    <w:rsid w:val="000864FC"/>
    <w:rsid w:val="000879B4"/>
    <w:rsid w:val="00090570"/>
    <w:rsid w:val="00091CE1"/>
    <w:rsid w:val="0009230D"/>
    <w:rsid w:val="00092903"/>
    <w:rsid w:val="00092967"/>
    <w:rsid w:val="00092B32"/>
    <w:rsid w:val="0009440F"/>
    <w:rsid w:val="00094B29"/>
    <w:rsid w:val="00095859"/>
    <w:rsid w:val="00095BBA"/>
    <w:rsid w:val="0009608A"/>
    <w:rsid w:val="000967E2"/>
    <w:rsid w:val="00096D5F"/>
    <w:rsid w:val="000972D8"/>
    <w:rsid w:val="000974F5"/>
    <w:rsid w:val="0009770F"/>
    <w:rsid w:val="00097710"/>
    <w:rsid w:val="000A042A"/>
    <w:rsid w:val="000A1B41"/>
    <w:rsid w:val="000A2261"/>
    <w:rsid w:val="000A33EE"/>
    <w:rsid w:val="000A34D5"/>
    <w:rsid w:val="000A3BF3"/>
    <w:rsid w:val="000A4D40"/>
    <w:rsid w:val="000A6A18"/>
    <w:rsid w:val="000A7EFB"/>
    <w:rsid w:val="000B0AB5"/>
    <w:rsid w:val="000B1255"/>
    <w:rsid w:val="000B1B6B"/>
    <w:rsid w:val="000B2A65"/>
    <w:rsid w:val="000B35EE"/>
    <w:rsid w:val="000C07E1"/>
    <w:rsid w:val="000C07E9"/>
    <w:rsid w:val="000C334C"/>
    <w:rsid w:val="000C3870"/>
    <w:rsid w:val="000C4097"/>
    <w:rsid w:val="000C42C9"/>
    <w:rsid w:val="000C5426"/>
    <w:rsid w:val="000C6DA7"/>
    <w:rsid w:val="000D0B18"/>
    <w:rsid w:val="000D0B92"/>
    <w:rsid w:val="000D1A26"/>
    <w:rsid w:val="000D258B"/>
    <w:rsid w:val="000D3A1F"/>
    <w:rsid w:val="000D47FE"/>
    <w:rsid w:val="000D4CED"/>
    <w:rsid w:val="000D66EE"/>
    <w:rsid w:val="000E3215"/>
    <w:rsid w:val="000E3C60"/>
    <w:rsid w:val="000E3C80"/>
    <w:rsid w:val="000E3FE3"/>
    <w:rsid w:val="000E4AFC"/>
    <w:rsid w:val="000E4FB3"/>
    <w:rsid w:val="000E502E"/>
    <w:rsid w:val="000E5D32"/>
    <w:rsid w:val="000E64BD"/>
    <w:rsid w:val="000E717D"/>
    <w:rsid w:val="000F2C1D"/>
    <w:rsid w:val="000F345F"/>
    <w:rsid w:val="000F40BE"/>
    <w:rsid w:val="000F541C"/>
    <w:rsid w:val="000F7D69"/>
    <w:rsid w:val="00100F88"/>
    <w:rsid w:val="00102490"/>
    <w:rsid w:val="00103041"/>
    <w:rsid w:val="00103E63"/>
    <w:rsid w:val="001044F9"/>
    <w:rsid w:val="00104B30"/>
    <w:rsid w:val="00105096"/>
    <w:rsid w:val="00105949"/>
    <w:rsid w:val="0010627F"/>
    <w:rsid w:val="00106D4F"/>
    <w:rsid w:val="00111CB7"/>
    <w:rsid w:val="00112B22"/>
    <w:rsid w:val="00113448"/>
    <w:rsid w:val="001134C8"/>
    <w:rsid w:val="00114122"/>
    <w:rsid w:val="0011451E"/>
    <w:rsid w:val="00114FC0"/>
    <w:rsid w:val="001150C2"/>
    <w:rsid w:val="001157B5"/>
    <w:rsid w:val="00120C3A"/>
    <w:rsid w:val="0012117A"/>
    <w:rsid w:val="001211F3"/>
    <w:rsid w:val="00121362"/>
    <w:rsid w:val="001214A5"/>
    <w:rsid w:val="001237D0"/>
    <w:rsid w:val="00124895"/>
    <w:rsid w:val="00124D96"/>
    <w:rsid w:val="001251DB"/>
    <w:rsid w:val="00126BB8"/>
    <w:rsid w:val="0012728C"/>
    <w:rsid w:val="001276CE"/>
    <w:rsid w:val="00130506"/>
    <w:rsid w:val="00130739"/>
    <w:rsid w:val="00132CC9"/>
    <w:rsid w:val="00133DB0"/>
    <w:rsid w:val="00140543"/>
    <w:rsid w:val="00140724"/>
    <w:rsid w:val="001408C5"/>
    <w:rsid w:val="0014119C"/>
    <w:rsid w:val="0014277B"/>
    <w:rsid w:val="001436D3"/>
    <w:rsid w:val="00143894"/>
    <w:rsid w:val="00143C41"/>
    <w:rsid w:val="001448E9"/>
    <w:rsid w:val="00144967"/>
    <w:rsid w:val="00144B44"/>
    <w:rsid w:val="00145B3F"/>
    <w:rsid w:val="00145E41"/>
    <w:rsid w:val="00146BF1"/>
    <w:rsid w:val="00146C64"/>
    <w:rsid w:val="001478F2"/>
    <w:rsid w:val="00147B9C"/>
    <w:rsid w:val="0015062B"/>
    <w:rsid w:val="00150A94"/>
    <w:rsid w:val="0015215B"/>
    <w:rsid w:val="0015345B"/>
    <w:rsid w:val="00154D45"/>
    <w:rsid w:val="00155A45"/>
    <w:rsid w:val="00160D65"/>
    <w:rsid w:val="00161A78"/>
    <w:rsid w:val="001631B8"/>
    <w:rsid w:val="001636DA"/>
    <w:rsid w:val="00163B2B"/>
    <w:rsid w:val="00163F83"/>
    <w:rsid w:val="001653CB"/>
    <w:rsid w:val="00165FC2"/>
    <w:rsid w:val="00166547"/>
    <w:rsid w:val="00170805"/>
    <w:rsid w:val="00170D7D"/>
    <w:rsid w:val="0017188B"/>
    <w:rsid w:val="00171B4B"/>
    <w:rsid w:val="00171C0D"/>
    <w:rsid w:val="00173CB9"/>
    <w:rsid w:val="00176663"/>
    <w:rsid w:val="00180CBD"/>
    <w:rsid w:val="0018205D"/>
    <w:rsid w:val="0018205F"/>
    <w:rsid w:val="001839E7"/>
    <w:rsid w:val="00190423"/>
    <w:rsid w:val="001908C4"/>
    <w:rsid w:val="00191155"/>
    <w:rsid w:val="00192452"/>
    <w:rsid w:val="00192492"/>
    <w:rsid w:val="001937BD"/>
    <w:rsid w:val="00195204"/>
    <w:rsid w:val="00196C4E"/>
    <w:rsid w:val="00197812"/>
    <w:rsid w:val="00197EF3"/>
    <w:rsid w:val="001A20E9"/>
    <w:rsid w:val="001A22B8"/>
    <w:rsid w:val="001A5355"/>
    <w:rsid w:val="001A60F4"/>
    <w:rsid w:val="001A74E3"/>
    <w:rsid w:val="001A7638"/>
    <w:rsid w:val="001A7955"/>
    <w:rsid w:val="001B0343"/>
    <w:rsid w:val="001B238F"/>
    <w:rsid w:val="001B2BCF"/>
    <w:rsid w:val="001B36EA"/>
    <w:rsid w:val="001B40FA"/>
    <w:rsid w:val="001B4879"/>
    <w:rsid w:val="001B5FBE"/>
    <w:rsid w:val="001B6757"/>
    <w:rsid w:val="001C1226"/>
    <w:rsid w:val="001C1D08"/>
    <w:rsid w:val="001C1DA4"/>
    <w:rsid w:val="001C2F48"/>
    <w:rsid w:val="001C2F86"/>
    <w:rsid w:val="001C3F5E"/>
    <w:rsid w:val="001C5464"/>
    <w:rsid w:val="001C597E"/>
    <w:rsid w:val="001C6704"/>
    <w:rsid w:val="001C751A"/>
    <w:rsid w:val="001D158F"/>
    <w:rsid w:val="001D1881"/>
    <w:rsid w:val="001D1DD9"/>
    <w:rsid w:val="001D2652"/>
    <w:rsid w:val="001D34A8"/>
    <w:rsid w:val="001D359F"/>
    <w:rsid w:val="001D47B8"/>
    <w:rsid w:val="001D554B"/>
    <w:rsid w:val="001D56D4"/>
    <w:rsid w:val="001D5AB2"/>
    <w:rsid w:val="001D5E45"/>
    <w:rsid w:val="001D5F40"/>
    <w:rsid w:val="001D658A"/>
    <w:rsid w:val="001D6A00"/>
    <w:rsid w:val="001D6D61"/>
    <w:rsid w:val="001D73E2"/>
    <w:rsid w:val="001E0198"/>
    <w:rsid w:val="001E0F57"/>
    <w:rsid w:val="001E2CCD"/>
    <w:rsid w:val="001E2E76"/>
    <w:rsid w:val="001E2E78"/>
    <w:rsid w:val="001E4986"/>
    <w:rsid w:val="001E4FA2"/>
    <w:rsid w:val="001E60CC"/>
    <w:rsid w:val="001E658F"/>
    <w:rsid w:val="001F1410"/>
    <w:rsid w:val="001F2A99"/>
    <w:rsid w:val="001F3ABF"/>
    <w:rsid w:val="001F4504"/>
    <w:rsid w:val="001F5597"/>
    <w:rsid w:val="001F702B"/>
    <w:rsid w:val="001F7813"/>
    <w:rsid w:val="001F7AC9"/>
    <w:rsid w:val="001F7DCD"/>
    <w:rsid w:val="001F7E74"/>
    <w:rsid w:val="002003C0"/>
    <w:rsid w:val="00201024"/>
    <w:rsid w:val="00202521"/>
    <w:rsid w:val="00202BD2"/>
    <w:rsid w:val="00203882"/>
    <w:rsid w:val="00203E8B"/>
    <w:rsid w:val="00204A67"/>
    <w:rsid w:val="0020500F"/>
    <w:rsid w:val="00206A4A"/>
    <w:rsid w:val="00210E1F"/>
    <w:rsid w:val="00211347"/>
    <w:rsid w:val="00211B51"/>
    <w:rsid w:val="00212076"/>
    <w:rsid w:val="0021365B"/>
    <w:rsid w:val="002161A5"/>
    <w:rsid w:val="00216581"/>
    <w:rsid w:val="002174E9"/>
    <w:rsid w:val="00220584"/>
    <w:rsid w:val="002206D3"/>
    <w:rsid w:val="002208B5"/>
    <w:rsid w:val="002214F8"/>
    <w:rsid w:val="00221C1C"/>
    <w:rsid w:val="002235A8"/>
    <w:rsid w:val="00225907"/>
    <w:rsid w:val="00226CC7"/>
    <w:rsid w:val="002274EF"/>
    <w:rsid w:val="00232F60"/>
    <w:rsid w:val="00233246"/>
    <w:rsid w:val="0023376E"/>
    <w:rsid w:val="00233EA2"/>
    <w:rsid w:val="002364BF"/>
    <w:rsid w:val="00236E17"/>
    <w:rsid w:val="00237010"/>
    <w:rsid w:val="00237775"/>
    <w:rsid w:val="00237F88"/>
    <w:rsid w:val="002401C4"/>
    <w:rsid w:val="0024084B"/>
    <w:rsid w:val="00243E54"/>
    <w:rsid w:val="00245247"/>
    <w:rsid w:val="00247DF7"/>
    <w:rsid w:val="002501AC"/>
    <w:rsid w:val="00252854"/>
    <w:rsid w:val="002539EF"/>
    <w:rsid w:val="00253DE8"/>
    <w:rsid w:val="00254620"/>
    <w:rsid w:val="0025639A"/>
    <w:rsid w:val="00262A1E"/>
    <w:rsid w:val="00264EFD"/>
    <w:rsid w:val="00267A2D"/>
    <w:rsid w:val="0027282C"/>
    <w:rsid w:val="0027372B"/>
    <w:rsid w:val="00275BE4"/>
    <w:rsid w:val="00276353"/>
    <w:rsid w:val="002801CD"/>
    <w:rsid w:val="00280524"/>
    <w:rsid w:val="00280C36"/>
    <w:rsid w:val="00281708"/>
    <w:rsid w:val="00281EC7"/>
    <w:rsid w:val="00282592"/>
    <w:rsid w:val="00282E80"/>
    <w:rsid w:val="002833D5"/>
    <w:rsid w:val="0028531A"/>
    <w:rsid w:val="00285E68"/>
    <w:rsid w:val="0028665E"/>
    <w:rsid w:val="00287010"/>
    <w:rsid w:val="002921DE"/>
    <w:rsid w:val="00293871"/>
    <w:rsid w:val="00294B38"/>
    <w:rsid w:val="00295C6C"/>
    <w:rsid w:val="0029675B"/>
    <w:rsid w:val="00296A3B"/>
    <w:rsid w:val="00297B23"/>
    <w:rsid w:val="002A064E"/>
    <w:rsid w:val="002A09AA"/>
    <w:rsid w:val="002A1FB0"/>
    <w:rsid w:val="002A32F6"/>
    <w:rsid w:val="002A3AD3"/>
    <w:rsid w:val="002A59D5"/>
    <w:rsid w:val="002A69A8"/>
    <w:rsid w:val="002B113D"/>
    <w:rsid w:val="002B13A0"/>
    <w:rsid w:val="002B4850"/>
    <w:rsid w:val="002C139B"/>
    <w:rsid w:val="002C227A"/>
    <w:rsid w:val="002C52C8"/>
    <w:rsid w:val="002C54FA"/>
    <w:rsid w:val="002C6639"/>
    <w:rsid w:val="002C7D32"/>
    <w:rsid w:val="002D033A"/>
    <w:rsid w:val="002D077F"/>
    <w:rsid w:val="002D1690"/>
    <w:rsid w:val="002D1A5B"/>
    <w:rsid w:val="002D2DA8"/>
    <w:rsid w:val="002D2FD8"/>
    <w:rsid w:val="002D30A7"/>
    <w:rsid w:val="002D3825"/>
    <w:rsid w:val="002D3C18"/>
    <w:rsid w:val="002D4258"/>
    <w:rsid w:val="002E118F"/>
    <w:rsid w:val="002E1F88"/>
    <w:rsid w:val="002E3D44"/>
    <w:rsid w:val="002E629C"/>
    <w:rsid w:val="002E63E9"/>
    <w:rsid w:val="002F0633"/>
    <w:rsid w:val="002F1629"/>
    <w:rsid w:val="002F1E65"/>
    <w:rsid w:val="002F2203"/>
    <w:rsid w:val="002F3563"/>
    <w:rsid w:val="002F407E"/>
    <w:rsid w:val="002F4880"/>
    <w:rsid w:val="002F516B"/>
    <w:rsid w:val="002F5199"/>
    <w:rsid w:val="002F6281"/>
    <w:rsid w:val="002F6747"/>
    <w:rsid w:val="002F7AB9"/>
    <w:rsid w:val="0030038E"/>
    <w:rsid w:val="003009BE"/>
    <w:rsid w:val="00300B7B"/>
    <w:rsid w:val="0030324A"/>
    <w:rsid w:val="003033C3"/>
    <w:rsid w:val="00303B1D"/>
    <w:rsid w:val="003053D2"/>
    <w:rsid w:val="00310846"/>
    <w:rsid w:val="0031135C"/>
    <w:rsid w:val="003117C4"/>
    <w:rsid w:val="00311EC9"/>
    <w:rsid w:val="003146E0"/>
    <w:rsid w:val="00315A6C"/>
    <w:rsid w:val="00315E5B"/>
    <w:rsid w:val="00317AAD"/>
    <w:rsid w:val="00317C32"/>
    <w:rsid w:val="003222AF"/>
    <w:rsid w:val="0032339B"/>
    <w:rsid w:val="003241A0"/>
    <w:rsid w:val="00325D64"/>
    <w:rsid w:val="00327C57"/>
    <w:rsid w:val="00331D8C"/>
    <w:rsid w:val="00331FF9"/>
    <w:rsid w:val="0033447C"/>
    <w:rsid w:val="003345EE"/>
    <w:rsid w:val="00334C60"/>
    <w:rsid w:val="00336013"/>
    <w:rsid w:val="00337A28"/>
    <w:rsid w:val="00337ED2"/>
    <w:rsid w:val="00337FA7"/>
    <w:rsid w:val="00340731"/>
    <w:rsid w:val="0034133B"/>
    <w:rsid w:val="003422F9"/>
    <w:rsid w:val="00342A59"/>
    <w:rsid w:val="0034389C"/>
    <w:rsid w:val="00343B6A"/>
    <w:rsid w:val="003451FC"/>
    <w:rsid w:val="00345AE0"/>
    <w:rsid w:val="00345DC6"/>
    <w:rsid w:val="00345E18"/>
    <w:rsid w:val="00346128"/>
    <w:rsid w:val="0035227D"/>
    <w:rsid w:val="00353FBA"/>
    <w:rsid w:val="003616E1"/>
    <w:rsid w:val="00361FB5"/>
    <w:rsid w:val="00362DC7"/>
    <w:rsid w:val="003719F5"/>
    <w:rsid w:val="003720F0"/>
    <w:rsid w:val="0037391A"/>
    <w:rsid w:val="00374D8D"/>
    <w:rsid w:val="003755C6"/>
    <w:rsid w:val="0037689A"/>
    <w:rsid w:val="00380061"/>
    <w:rsid w:val="0038166B"/>
    <w:rsid w:val="00382EDB"/>
    <w:rsid w:val="0038378B"/>
    <w:rsid w:val="00383CA2"/>
    <w:rsid w:val="00384BDF"/>
    <w:rsid w:val="0038615E"/>
    <w:rsid w:val="0038672E"/>
    <w:rsid w:val="00386C92"/>
    <w:rsid w:val="00387B22"/>
    <w:rsid w:val="00391730"/>
    <w:rsid w:val="0039460B"/>
    <w:rsid w:val="00395F8D"/>
    <w:rsid w:val="00396EE7"/>
    <w:rsid w:val="00397AD6"/>
    <w:rsid w:val="003A1C64"/>
    <w:rsid w:val="003A3785"/>
    <w:rsid w:val="003A437F"/>
    <w:rsid w:val="003A7A64"/>
    <w:rsid w:val="003B0E05"/>
    <w:rsid w:val="003B23C2"/>
    <w:rsid w:val="003B26FF"/>
    <w:rsid w:val="003B4D22"/>
    <w:rsid w:val="003B66AA"/>
    <w:rsid w:val="003B6E4E"/>
    <w:rsid w:val="003B6FEE"/>
    <w:rsid w:val="003B79A1"/>
    <w:rsid w:val="003C106B"/>
    <w:rsid w:val="003C311D"/>
    <w:rsid w:val="003C3FA1"/>
    <w:rsid w:val="003C49C3"/>
    <w:rsid w:val="003C7834"/>
    <w:rsid w:val="003D1BDE"/>
    <w:rsid w:val="003D1F51"/>
    <w:rsid w:val="003D2284"/>
    <w:rsid w:val="003D2AFC"/>
    <w:rsid w:val="003D2B29"/>
    <w:rsid w:val="003D4E42"/>
    <w:rsid w:val="003D4FA1"/>
    <w:rsid w:val="003D5479"/>
    <w:rsid w:val="003D589C"/>
    <w:rsid w:val="003D65D8"/>
    <w:rsid w:val="003D67E6"/>
    <w:rsid w:val="003E04EB"/>
    <w:rsid w:val="003E09B7"/>
    <w:rsid w:val="003E0E6D"/>
    <w:rsid w:val="003E1B91"/>
    <w:rsid w:val="003E23AF"/>
    <w:rsid w:val="003E25BF"/>
    <w:rsid w:val="003E3BD2"/>
    <w:rsid w:val="003E6DF2"/>
    <w:rsid w:val="003E6E2C"/>
    <w:rsid w:val="003F3FDB"/>
    <w:rsid w:val="003F4FAA"/>
    <w:rsid w:val="003F51C1"/>
    <w:rsid w:val="003F53F4"/>
    <w:rsid w:val="003F5932"/>
    <w:rsid w:val="003F5CF3"/>
    <w:rsid w:val="003F6331"/>
    <w:rsid w:val="003F70BD"/>
    <w:rsid w:val="003F70F2"/>
    <w:rsid w:val="003F7BD0"/>
    <w:rsid w:val="00400801"/>
    <w:rsid w:val="00400B13"/>
    <w:rsid w:val="0040226A"/>
    <w:rsid w:val="0040289C"/>
    <w:rsid w:val="00402CCE"/>
    <w:rsid w:val="00403AAE"/>
    <w:rsid w:val="00405020"/>
    <w:rsid w:val="00405D90"/>
    <w:rsid w:val="00405FB4"/>
    <w:rsid w:val="0040617A"/>
    <w:rsid w:val="00406365"/>
    <w:rsid w:val="00407CC6"/>
    <w:rsid w:val="00411000"/>
    <w:rsid w:val="00411598"/>
    <w:rsid w:val="004126BB"/>
    <w:rsid w:val="004147E1"/>
    <w:rsid w:val="004149EB"/>
    <w:rsid w:val="00414B7F"/>
    <w:rsid w:val="00415311"/>
    <w:rsid w:val="0041565E"/>
    <w:rsid w:val="004160A7"/>
    <w:rsid w:val="00421200"/>
    <w:rsid w:val="00421393"/>
    <w:rsid w:val="004218BF"/>
    <w:rsid w:val="0042234B"/>
    <w:rsid w:val="0042243E"/>
    <w:rsid w:val="0042515E"/>
    <w:rsid w:val="00425568"/>
    <w:rsid w:val="00425AFE"/>
    <w:rsid w:val="00426D58"/>
    <w:rsid w:val="00427197"/>
    <w:rsid w:val="00427FB6"/>
    <w:rsid w:val="0043049D"/>
    <w:rsid w:val="004312E3"/>
    <w:rsid w:val="004337B3"/>
    <w:rsid w:val="00433804"/>
    <w:rsid w:val="0043449E"/>
    <w:rsid w:val="00435B94"/>
    <w:rsid w:val="00436ABD"/>
    <w:rsid w:val="004374A9"/>
    <w:rsid w:val="004415A5"/>
    <w:rsid w:val="00441EB8"/>
    <w:rsid w:val="00441F91"/>
    <w:rsid w:val="0044257F"/>
    <w:rsid w:val="00442907"/>
    <w:rsid w:val="004453D7"/>
    <w:rsid w:val="00446243"/>
    <w:rsid w:val="00446376"/>
    <w:rsid w:val="00446E1E"/>
    <w:rsid w:val="0044759A"/>
    <w:rsid w:val="004475E0"/>
    <w:rsid w:val="00450954"/>
    <w:rsid w:val="00450AD4"/>
    <w:rsid w:val="00451B78"/>
    <w:rsid w:val="004522AC"/>
    <w:rsid w:val="00452CC3"/>
    <w:rsid w:val="00453AA6"/>
    <w:rsid w:val="0045533E"/>
    <w:rsid w:val="00455DDE"/>
    <w:rsid w:val="00456570"/>
    <w:rsid w:val="00456B6C"/>
    <w:rsid w:val="00456BEB"/>
    <w:rsid w:val="0045728A"/>
    <w:rsid w:val="004573CB"/>
    <w:rsid w:val="00460CCA"/>
    <w:rsid w:val="00462327"/>
    <w:rsid w:val="00462711"/>
    <w:rsid w:val="004632DB"/>
    <w:rsid w:val="0046353A"/>
    <w:rsid w:val="004635BE"/>
    <w:rsid w:val="0046462A"/>
    <w:rsid w:val="00465329"/>
    <w:rsid w:val="004655C6"/>
    <w:rsid w:val="0046723D"/>
    <w:rsid w:val="004702C7"/>
    <w:rsid w:val="00470764"/>
    <w:rsid w:val="00470A9D"/>
    <w:rsid w:val="00470F56"/>
    <w:rsid w:val="00472996"/>
    <w:rsid w:val="00473100"/>
    <w:rsid w:val="00475C77"/>
    <w:rsid w:val="00476903"/>
    <w:rsid w:val="00477FB4"/>
    <w:rsid w:val="00482F25"/>
    <w:rsid w:val="004842A9"/>
    <w:rsid w:val="00484918"/>
    <w:rsid w:val="00491554"/>
    <w:rsid w:val="00493747"/>
    <w:rsid w:val="00493F6B"/>
    <w:rsid w:val="0049483D"/>
    <w:rsid w:val="00495D93"/>
    <w:rsid w:val="00496115"/>
    <w:rsid w:val="00496B25"/>
    <w:rsid w:val="00497750"/>
    <w:rsid w:val="004A042E"/>
    <w:rsid w:val="004A0F9F"/>
    <w:rsid w:val="004A1652"/>
    <w:rsid w:val="004A18BB"/>
    <w:rsid w:val="004A3148"/>
    <w:rsid w:val="004A477B"/>
    <w:rsid w:val="004A4A83"/>
    <w:rsid w:val="004A547F"/>
    <w:rsid w:val="004A65A5"/>
    <w:rsid w:val="004A6895"/>
    <w:rsid w:val="004A7B8C"/>
    <w:rsid w:val="004B18F3"/>
    <w:rsid w:val="004B1A45"/>
    <w:rsid w:val="004B2162"/>
    <w:rsid w:val="004B3FA7"/>
    <w:rsid w:val="004B45F4"/>
    <w:rsid w:val="004B465D"/>
    <w:rsid w:val="004B4927"/>
    <w:rsid w:val="004B5756"/>
    <w:rsid w:val="004B603F"/>
    <w:rsid w:val="004B6250"/>
    <w:rsid w:val="004B685F"/>
    <w:rsid w:val="004B71C9"/>
    <w:rsid w:val="004C0AC8"/>
    <w:rsid w:val="004C1811"/>
    <w:rsid w:val="004C55CC"/>
    <w:rsid w:val="004C5945"/>
    <w:rsid w:val="004C7551"/>
    <w:rsid w:val="004C7564"/>
    <w:rsid w:val="004C7E96"/>
    <w:rsid w:val="004D003C"/>
    <w:rsid w:val="004D0700"/>
    <w:rsid w:val="004D1BF0"/>
    <w:rsid w:val="004D5935"/>
    <w:rsid w:val="004D63C1"/>
    <w:rsid w:val="004D6C36"/>
    <w:rsid w:val="004E25D5"/>
    <w:rsid w:val="004E2778"/>
    <w:rsid w:val="004E33EF"/>
    <w:rsid w:val="004E6238"/>
    <w:rsid w:val="004E632A"/>
    <w:rsid w:val="004E7D17"/>
    <w:rsid w:val="004F0D64"/>
    <w:rsid w:val="004F0D7D"/>
    <w:rsid w:val="004F0ED4"/>
    <w:rsid w:val="004F13B7"/>
    <w:rsid w:val="004F3E1A"/>
    <w:rsid w:val="004F4533"/>
    <w:rsid w:val="004F49EA"/>
    <w:rsid w:val="004F55CE"/>
    <w:rsid w:val="004F641F"/>
    <w:rsid w:val="004F6DE2"/>
    <w:rsid w:val="004F7290"/>
    <w:rsid w:val="004F75F7"/>
    <w:rsid w:val="004F7B40"/>
    <w:rsid w:val="00500B05"/>
    <w:rsid w:val="0050192F"/>
    <w:rsid w:val="0050437B"/>
    <w:rsid w:val="005045FF"/>
    <w:rsid w:val="00505A33"/>
    <w:rsid w:val="0050796D"/>
    <w:rsid w:val="0051059C"/>
    <w:rsid w:val="00510BB4"/>
    <w:rsid w:val="005115F9"/>
    <w:rsid w:val="00512022"/>
    <w:rsid w:val="00512A46"/>
    <w:rsid w:val="005133CC"/>
    <w:rsid w:val="005152CD"/>
    <w:rsid w:val="0052082A"/>
    <w:rsid w:val="00522521"/>
    <w:rsid w:val="0052438E"/>
    <w:rsid w:val="00525760"/>
    <w:rsid w:val="00525C0F"/>
    <w:rsid w:val="00526CC6"/>
    <w:rsid w:val="00526FB3"/>
    <w:rsid w:val="00530CAF"/>
    <w:rsid w:val="00531943"/>
    <w:rsid w:val="00531A39"/>
    <w:rsid w:val="00532B2D"/>
    <w:rsid w:val="005339F3"/>
    <w:rsid w:val="005346E8"/>
    <w:rsid w:val="005371B9"/>
    <w:rsid w:val="00540997"/>
    <w:rsid w:val="005420CE"/>
    <w:rsid w:val="0054278C"/>
    <w:rsid w:val="005437A2"/>
    <w:rsid w:val="00543C0A"/>
    <w:rsid w:val="00546C99"/>
    <w:rsid w:val="005508E1"/>
    <w:rsid w:val="00551636"/>
    <w:rsid w:val="00552DFB"/>
    <w:rsid w:val="0055339B"/>
    <w:rsid w:val="0055455A"/>
    <w:rsid w:val="00557000"/>
    <w:rsid w:val="005575CB"/>
    <w:rsid w:val="005605F4"/>
    <w:rsid w:val="005613B9"/>
    <w:rsid w:val="0056255A"/>
    <w:rsid w:val="00563481"/>
    <w:rsid w:val="005635EB"/>
    <w:rsid w:val="00563D4D"/>
    <w:rsid w:val="00565F7D"/>
    <w:rsid w:val="005660DB"/>
    <w:rsid w:val="0056625E"/>
    <w:rsid w:val="00567D94"/>
    <w:rsid w:val="00570760"/>
    <w:rsid w:val="00570EE8"/>
    <w:rsid w:val="005716FC"/>
    <w:rsid w:val="00572923"/>
    <w:rsid w:val="00572F8A"/>
    <w:rsid w:val="0057308E"/>
    <w:rsid w:val="005752A9"/>
    <w:rsid w:val="00575651"/>
    <w:rsid w:val="0058189C"/>
    <w:rsid w:val="00582171"/>
    <w:rsid w:val="00582846"/>
    <w:rsid w:val="00582AC9"/>
    <w:rsid w:val="005849C5"/>
    <w:rsid w:val="00586343"/>
    <w:rsid w:val="0058715B"/>
    <w:rsid w:val="00587C4C"/>
    <w:rsid w:val="00587C67"/>
    <w:rsid w:val="005901B3"/>
    <w:rsid w:val="0059355F"/>
    <w:rsid w:val="00593FFC"/>
    <w:rsid w:val="00594DF3"/>
    <w:rsid w:val="00596E84"/>
    <w:rsid w:val="005A1DF5"/>
    <w:rsid w:val="005A219F"/>
    <w:rsid w:val="005A44EA"/>
    <w:rsid w:val="005A4BE6"/>
    <w:rsid w:val="005A5330"/>
    <w:rsid w:val="005A6E9D"/>
    <w:rsid w:val="005B0C14"/>
    <w:rsid w:val="005B1C7E"/>
    <w:rsid w:val="005B2C9C"/>
    <w:rsid w:val="005B60B7"/>
    <w:rsid w:val="005B7971"/>
    <w:rsid w:val="005B7ADE"/>
    <w:rsid w:val="005C0B0C"/>
    <w:rsid w:val="005C1075"/>
    <w:rsid w:val="005C37F9"/>
    <w:rsid w:val="005C4B8E"/>
    <w:rsid w:val="005C69EE"/>
    <w:rsid w:val="005D137F"/>
    <w:rsid w:val="005D21C2"/>
    <w:rsid w:val="005D2415"/>
    <w:rsid w:val="005D48E8"/>
    <w:rsid w:val="005D7EC3"/>
    <w:rsid w:val="005E0460"/>
    <w:rsid w:val="005E08E3"/>
    <w:rsid w:val="005E08E7"/>
    <w:rsid w:val="005E09FD"/>
    <w:rsid w:val="005E2B79"/>
    <w:rsid w:val="005E3504"/>
    <w:rsid w:val="005E4748"/>
    <w:rsid w:val="005E4CD5"/>
    <w:rsid w:val="005E5F7E"/>
    <w:rsid w:val="005E6A14"/>
    <w:rsid w:val="005E6E9F"/>
    <w:rsid w:val="005E6F13"/>
    <w:rsid w:val="005E7493"/>
    <w:rsid w:val="005E78F5"/>
    <w:rsid w:val="005E7D12"/>
    <w:rsid w:val="005F0793"/>
    <w:rsid w:val="005F0FD9"/>
    <w:rsid w:val="005F41D2"/>
    <w:rsid w:val="005F42BD"/>
    <w:rsid w:val="005F4775"/>
    <w:rsid w:val="005F4A47"/>
    <w:rsid w:val="005F5598"/>
    <w:rsid w:val="005F6A12"/>
    <w:rsid w:val="005F75B4"/>
    <w:rsid w:val="005F7DBF"/>
    <w:rsid w:val="0060160B"/>
    <w:rsid w:val="006029DF"/>
    <w:rsid w:val="00602CE0"/>
    <w:rsid w:val="006040A1"/>
    <w:rsid w:val="00605917"/>
    <w:rsid w:val="00606244"/>
    <w:rsid w:val="00610D9A"/>
    <w:rsid w:val="006125DD"/>
    <w:rsid w:val="00612C39"/>
    <w:rsid w:val="0061387F"/>
    <w:rsid w:val="00613912"/>
    <w:rsid w:val="006153BC"/>
    <w:rsid w:val="006155D1"/>
    <w:rsid w:val="00615664"/>
    <w:rsid w:val="00616463"/>
    <w:rsid w:val="00616983"/>
    <w:rsid w:val="00616DF5"/>
    <w:rsid w:val="00620D0C"/>
    <w:rsid w:val="006214A6"/>
    <w:rsid w:val="006215C8"/>
    <w:rsid w:val="00622151"/>
    <w:rsid w:val="00622610"/>
    <w:rsid w:val="00624DBD"/>
    <w:rsid w:val="00626466"/>
    <w:rsid w:val="00627306"/>
    <w:rsid w:val="0063139E"/>
    <w:rsid w:val="006315FD"/>
    <w:rsid w:val="006324BC"/>
    <w:rsid w:val="00633B72"/>
    <w:rsid w:val="0063432E"/>
    <w:rsid w:val="00634EBD"/>
    <w:rsid w:val="006352F3"/>
    <w:rsid w:val="00636C80"/>
    <w:rsid w:val="00637CEF"/>
    <w:rsid w:val="006403BC"/>
    <w:rsid w:val="006411F9"/>
    <w:rsid w:val="0064202C"/>
    <w:rsid w:val="00642287"/>
    <w:rsid w:val="00642BD0"/>
    <w:rsid w:val="00642E0C"/>
    <w:rsid w:val="00643F21"/>
    <w:rsid w:val="00644D22"/>
    <w:rsid w:val="00645004"/>
    <w:rsid w:val="0064540B"/>
    <w:rsid w:val="0064576D"/>
    <w:rsid w:val="00647322"/>
    <w:rsid w:val="00650A02"/>
    <w:rsid w:val="00650FE2"/>
    <w:rsid w:val="006518BF"/>
    <w:rsid w:val="00651D8A"/>
    <w:rsid w:val="00652ACA"/>
    <w:rsid w:val="00652BDF"/>
    <w:rsid w:val="006533B8"/>
    <w:rsid w:val="00653653"/>
    <w:rsid w:val="00653A0E"/>
    <w:rsid w:val="00653D1D"/>
    <w:rsid w:val="0065465A"/>
    <w:rsid w:val="00655973"/>
    <w:rsid w:val="00656269"/>
    <w:rsid w:val="006569DA"/>
    <w:rsid w:val="006618B9"/>
    <w:rsid w:val="00663791"/>
    <w:rsid w:val="00663FED"/>
    <w:rsid w:val="006644D1"/>
    <w:rsid w:val="00664C27"/>
    <w:rsid w:val="00665138"/>
    <w:rsid w:val="006660DB"/>
    <w:rsid w:val="00666444"/>
    <w:rsid w:val="006673AD"/>
    <w:rsid w:val="006674FB"/>
    <w:rsid w:val="00667741"/>
    <w:rsid w:val="0067001E"/>
    <w:rsid w:val="0067013D"/>
    <w:rsid w:val="006709C9"/>
    <w:rsid w:val="00670CA0"/>
    <w:rsid w:val="00671CCE"/>
    <w:rsid w:val="006725D4"/>
    <w:rsid w:val="006749C8"/>
    <w:rsid w:val="00675802"/>
    <w:rsid w:val="00676A6F"/>
    <w:rsid w:val="00676D12"/>
    <w:rsid w:val="006770A6"/>
    <w:rsid w:val="0067773E"/>
    <w:rsid w:val="006777AE"/>
    <w:rsid w:val="0068133B"/>
    <w:rsid w:val="00681972"/>
    <w:rsid w:val="0068353A"/>
    <w:rsid w:val="00683B47"/>
    <w:rsid w:val="00683BEA"/>
    <w:rsid w:val="00684B69"/>
    <w:rsid w:val="006855A6"/>
    <w:rsid w:val="0068690B"/>
    <w:rsid w:val="006876C8"/>
    <w:rsid w:val="00687823"/>
    <w:rsid w:val="00687956"/>
    <w:rsid w:val="00687B4D"/>
    <w:rsid w:val="00690210"/>
    <w:rsid w:val="0069236F"/>
    <w:rsid w:val="00692B43"/>
    <w:rsid w:val="006948B2"/>
    <w:rsid w:val="00694EA2"/>
    <w:rsid w:val="0069558E"/>
    <w:rsid w:val="00695F72"/>
    <w:rsid w:val="006965C9"/>
    <w:rsid w:val="006B05B5"/>
    <w:rsid w:val="006B2A9D"/>
    <w:rsid w:val="006B34C3"/>
    <w:rsid w:val="006B39AB"/>
    <w:rsid w:val="006B7284"/>
    <w:rsid w:val="006B7E8E"/>
    <w:rsid w:val="006C0121"/>
    <w:rsid w:val="006C09C0"/>
    <w:rsid w:val="006C1AF6"/>
    <w:rsid w:val="006C2A0C"/>
    <w:rsid w:val="006C43A0"/>
    <w:rsid w:val="006C456C"/>
    <w:rsid w:val="006C5677"/>
    <w:rsid w:val="006C56C1"/>
    <w:rsid w:val="006C5997"/>
    <w:rsid w:val="006D3BCF"/>
    <w:rsid w:val="006D43BD"/>
    <w:rsid w:val="006D51F6"/>
    <w:rsid w:val="006D70A5"/>
    <w:rsid w:val="006D721F"/>
    <w:rsid w:val="006E081A"/>
    <w:rsid w:val="006E0B20"/>
    <w:rsid w:val="006E10F7"/>
    <w:rsid w:val="006E1DB9"/>
    <w:rsid w:val="006E2219"/>
    <w:rsid w:val="006E2BC1"/>
    <w:rsid w:val="006E36AF"/>
    <w:rsid w:val="006E6BBB"/>
    <w:rsid w:val="006E6E73"/>
    <w:rsid w:val="006E6E8C"/>
    <w:rsid w:val="006F0311"/>
    <w:rsid w:val="006F2C1E"/>
    <w:rsid w:val="006F5050"/>
    <w:rsid w:val="00701037"/>
    <w:rsid w:val="0070146E"/>
    <w:rsid w:val="0070333D"/>
    <w:rsid w:val="0070576D"/>
    <w:rsid w:val="00706559"/>
    <w:rsid w:val="007072F9"/>
    <w:rsid w:val="0070783F"/>
    <w:rsid w:val="007138E3"/>
    <w:rsid w:val="00715316"/>
    <w:rsid w:val="007164DF"/>
    <w:rsid w:val="007231D0"/>
    <w:rsid w:val="00725271"/>
    <w:rsid w:val="007262CC"/>
    <w:rsid w:val="00727219"/>
    <w:rsid w:val="0072799A"/>
    <w:rsid w:val="00727BEF"/>
    <w:rsid w:val="00730C55"/>
    <w:rsid w:val="00731AE1"/>
    <w:rsid w:val="00732F64"/>
    <w:rsid w:val="00733B01"/>
    <w:rsid w:val="00733BCF"/>
    <w:rsid w:val="00733E75"/>
    <w:rsid w:val="00734DD1"/>
    <w:rsid w:val="00735738"/>
    <w:rsid w:val="00741C6B"/>
    <w:rsid w:val="00742508"/>
    <w:rsid w:val="0074475B"/>
    <w:rsid w:val="00744FEE"/>
    <w:rsid w:val="007464BB"/>
    <w:rsid w:val="00746F47"/>
    <w:rsid w:val="007514A4"/>
    <w:rsid w:val="00751968"/>
    <w:rsid w:val="00751D18"/>
    <w:rsid w:val="00752285"/>
    <w:rsid w:val="00752467"/>
    <w:rsid w:val="00752A58"/>
    <w:rsid w:val="00753E66"/>
    <w:rsid w:val="00757340"/>
    <w:rsid w:val="00760F3F"/>
    <w:rsid w:val="00762117"/>
    <w:rsid w:val="0076419B"/>
    <w:rsid w:val="00764273"/>
    <w:rsid w:val="007648F6"/>
    <w:rsid w:val="00764EF7"/>
    <w:rsid w:val="0076575C"/>
    <w:rsid w:val="007669EC"/>
    <w:rsid w:val="00766C07"/>
    <w:rsid w:val="0076777C"/>
    <w:rsid w:val="007701EF"/>
    <w:rsid w:val="007716C3"/>
    <w:rsid w:val="0077353A"/>
    <w:rsid w:val="007750C5"/>
    <w:rsid w:val="007757EF"/>
    <w:rsid w:val="0077698E"/>
    <w:rsid w:val="00777E7F"/>
    <w:rsid w:val="007804C8"/>
    <w:rsid w:val="007818AB"/>
    <w:rsid w:val="00781AC3"/>
    <w:rsid w:val="00782399"/>
    <w:rsid w:val="0078378F"/>
    <w:rsid w:val="007858B3"/>
    <w:rsid w:val="00785966"/>
    <w:rsid w:val="00786B95"/>
    <w:rsid w:val="00786BA2"/>
    <w:rsid w:val="00790DA8"/>
    <w:rsid w:val="00791EFA"/>
    <w:rsid w:val="007936F8"/>
    <w:rsid w:val="00794B29"/>
    <w:rsid w:val="007953B8"/>
    <w:rsid w:val="0079602A"/>
    <w:rsid w:val="007962CB"/>
    <w:rsid w:val="007964BF"/>
    <w:rsid w:val="007967D0"/>
    <w:rsid w:val="007972CB"/>
    <w:rsid w:val="00797718"/>
    <w:rsid w:val="007A0058"/>
    <w:rsid w:val="007A0B94"/>
    <w:rsid w:val="007A0E27"/>
    <w:rsid w:val="007A10B8"/>
    <w:rsid w:val="007A12E6"/>
    <w:rsid w:val="007A1449"/>
    <w:rsid w:val="007A184D"/>
    <w:rsid w:val="007A1C7D"/>
    <w:rsid w:val="007A2AC6"/>
    <w:rsid w:val="007A2D47"/>
    <w:rsid w:val="007A428C"/>
    <w:rsid w:val="007B0152"/>
    <w:rsid w:val="007B1C84"/>
    <w:rsid w:val="007B1D1D"/>
    <w:rsid w:val="007B5711"/>
    <w:rsid w:val="007C1A30"/>
    <w:rsid w:val="007C2532"/>
    <w:rsid w:val="007C2895"/>
    <w:rsid w:val="007C460A"/>
    <w:rsid w:val="007C5551"/>
    <w:rsid w:val="007C5589"/>
    <w:rsid w:val="007D0926"/>
    <w:rsid w:val="007D30A2"/>
    <w:rsid w:val="007D360E"/>
    <w:rsid w:val="007D4261"/>
    <w:rsid w:val="007D4542"/>
    <w:rsid w:val="007D697D"/>
    <w:rsid w:val="007D712B"/>
    <w:rsid w:val="007E0EC5"/>
    <w:rsid w:val="007E2CBD"/>
    <w:rsid w:val="007E4C73"/>
    <w:rsid w:val="007E646C"/>
    <w:rsid w:val="007E64CB"/>
    <w:rsid w:val="007F09E2"/>
    <w:rsid w:val="007F28EA"/>
    <w:rsid w:val="007F2BA5"/>
    <w:rsid w:val="007F44E4"/>
    <w:rsid w:val="007F5382"/>
    <w:rsid w:val="007F72A7"/>
    <w:rsid w:val="00801096"/>
    <w:rsid w:val="0080195B"/>
    <w:rsid w:val="00802072"/>
    <w:rsid w:val="00802370"/>
    <w:rsid w:val="008033A2"/>
    <w:rsid w:val="00803941"/>
    <w:rsid w:val="00803EFA"/>
    <w:rsid w:val="008041EE"/>
    <w:rsid w:val="00805E72"/>
    <w:rsid w:val="00805F55"/>
    <w:rsid w:val="00806083"/>
    <w:rsid w:val="0080720E"/>
    <w:rsid w:val="00807EF8"/>
    <w:rsid w:val="00811EA8"/>
    <w:rsid w:val="0081335C"/>
    <w:rsid w:val="00814380"/>
    <w:rsid w:val="00817DDD"/>
    <w:rsid w:val="008219F0"/>
    <w:rsid w:val="00822B75"/>
    <w:rsid w:val="00822ECB"/>
    <w:rsid w:val="00823D2F"/>
    <w:rsid w:val="00824298"/>
    <w:rsid w:val="0082488E"/>
    <w:rsid w:val="00826A14"/>
    <w:rsid w:val="008302B0"/>
    <w:rsid w:val="00832862"/>
    <w:rsid w:val="0083313E"/>
    <w:rsid w:val="00833330"/>
    <w:rsid w:val="008358B4"/>
    <w:rsid w:val="00836467"/>
    <w:rsid w:val="00837439"/>
    <w:rsid w:val="00837B52"/>
    <w:rsid w:val="00840322"/>
    <w:rsid w:val="00842BC1"/>
    <w:rsid w:val="00843EFF"/>
    <w:rsid w:val="0084512F"/>
    <w:rsid w:val="00846180"/>
    <w:rsid w:val="00846D25"/>
    <w:rsid w:val="0084711B"/>
    <w:rsid w:val="008522FB"/>
    <w:rsid w:val="008545D4"/>
    <w:rsid w:val="008561CC"/>
    <w:rsid w:val="0085637B"/>
    <w:rsid w:val="008568BB"/>
    <w:rsid w:val="00861148"/>
    <w:rsid w:val="00863419"/>
    <w:rsid w:val="00863D81"/>
    <w:rsid w:val="00865B62"/>
    <w:rsid w:val="008667C9"/>
    <w:rsid w:val="00866D46"/>
    <w:rsid w:val="00866D5A"/>
    <w:rsid w:val="0086763F"/>
    <w:rsid w:val="00867E90"/>
    <w:rsid w:val="0087036F"/>
    <w:rsid w:val="00872388"/>
    <w:rsid w:val="00873F52"/>
    <w:rsid w:val="008770A8"/>
    <w:rsid w:val="008774F2"/>
    <w:rsid w:val="00877D8A"/>
    <w:rsid w:val="0088100A"/>
    <w:rsid w:val="008822C5"/>
    <w:rsid w:val="00882C84"/>
    <w:rsid w:val="00883D2D"/>
    <w:rsid w:val="00886188"/>
    <w:rsid w:val="008869D9"/>
    <w:rsid w:val="00887A28"/>
    <w:rsid w:val="00887B04"/>
    <w:rsid w:val="00891027"/>
    <w:rsid w:val="0089251A"/>
    <w:rsid w:val="008977E2"/>
    <w:rsid w:val="008A00E7"/>
    <w:rsid w:val="008A01F5"/>
    <w:rsid w:val="008A0C1D"/>
    <w:rsid w:val="008A16FC"/>
    <w:rsid w:val="008A1705"/>
    <w:rsid w:val="008A3686"/>
    <w:rsid w:val="008A3F55"/>
    <w:rsid w:val="008A4174"/>
    <w:rsid w:val="008A51EB"/>
    <w:rsid w:val="008A598D"/>
    <w:rsid w:val="008B1CFF"/>
    <w:rsid w:val="008B2868"/>
    <w:rsid w:val="008B447E"/>
    <w:rsid w:val="008B457F"/>
    <w:rsid w:val="008B4790"/>
    <w:rsid w:val="008B536A"/>
    <w:rsid w:val="008B69A1"/>
    <w:rsid w:val="008B734C"/>
    <w:rsid w:val="008C0AD3"/>
    <w:rsid w:val="008C1E07"/>
    <w:rsid w:val="008C242F"/>
    <w:rsid w:val="008C25F2"/>
    <w:rsid w:val="008C2FED"/>
    <w:rsid w:val="008C3EC5"/>
    <w:rsid w:val="008C425A"/>
    <w:rsid w:val="008C4835"/>
    <w:rsid w:val="008C4EE6"/>
    <w:rsid w:val="008C5DE8"/>
    <w:rsid w:val="008D0600"/>
    <w:rsid w:val="008D1B14"/>
    <w:rsid w:val="008D208F"/>
    <w:rsid w:val="008D2C0B"/>
    <w:rsid w:val="008D35EF"/>
    <w:rsid w:val="008D42FB"/>
    <w:rsid w:val="008D478B"/>
    <w:rsid w:val="008D4E31"/>
    <w:rsid w:val="008D5976"/>
    <w:rsid w:val="008D62BC"/>
    <w:rsid w:val="008D7E6F"/>
    <w:rsid w:val="008E083B"/>
    <w:rsid w:val="008E1B8D"/>
    <w:rsid w:val="008E1E71"/>
    <w:rsid w:val="008E223E"/>
    <w:rsid w:val="008E3718"/>
    <w:rsid w:val="008E3E77"/>
    <w:rsid w:val="008E68A8"/>
    <w:rsid w:val="008E709B"/>
    <w:rsid w:val="008F3B4B"/>
    <w:rsid w:val="008F5881"/>
    <w:rsid w:val="008F61C7"/>
    <w:rsid w:val="008F61EE"/>
    <w:rsid w:val="008F63CF"/>
    <w:rsid w:val="008F6EBB"/>
    <w:rsid w:val="00900301"/>
    <w:rsid w:val="00900CCE"/>
    <w:rsid w:val="00902007"/>
    <w:rsid w:val="00903787"/>
    <w:rsid w:val="0090468C"/>
    <w:rsid w:val="0090471B"/>
    <w:rsid w:val="00905331"/>
    <w:rsid w:val="009055C7"/>
    <w:rsid w:val="009057BA"/>
    <w:rsid w:val="00906FC9"/>
    <w:rsid w:val="009101BD"/>
    <w:rsid w:val="00911BC8"/>
    <w:rsid w:val="00914197"/>
    <w:rsid w:val="00915643"/>
    <w:rsid w:val="009163B1"/>
    <w:rsid w:val="009203E9"/>
    <w:rsid w:val="009208B6"/>
    <w:rsid w:val="00921077"/>
    <w:rsid w:val="00921C2D"/>
    <w:rsid w:val="009239EC"/>
    <w:rsid w:val="009250B4"/>
    <w:rsid w:val="00931154"/>
    <w:rsid w:val="00931E8C"/>
    <w:rsid w:val="009320C5"/>
    <w:rsid w:val="0093224C"/>
    <w:rsid w:val="00934600"/>
    <w:rsid w:val="0093477B"/>
    <w:rsid w:val="00935C49"/>
    <w:rsid w:val="009406DF"/>
    <w:rsid w:val="0094193A"/>
    <w:rsid w:val="00942AE7"/>
    <w:rsid w:val="00944364"/>
    <w:rsid w:val="00944E2F"/>
    <w:rsid w:val="00947616"/>
    <w:rsid w:val="00947721"/>
    <w:rsid w:val="00950B65"/>
    <w:rsid w:val="00950D5C"/>
    <w:rsid w:val="00951A45"/>
    <w:rsid w:val="0095532E"/>
    <w:rsid w:val="00956F3F"/>
    <w:rsid w:val="00960F3B"/>
    <w:rsid w:val="0096141F"/>
    <w:rsid w:val="0096176F"/>
    <w:rsid w:val="009654E0"/>
    <w:rsid w:val="00970772"/>
    <w:rsid w:val="009729A9"/>
    <w:rsid w:val="00973313"/>
    <w:rsid w:val="009738DE"/>
    <w:rsid w:val="00973BA5"/>
    <w:rsid w:val="009741A8"/>
    <w:rsid w:val="00974631"/>
    <w:rsid w:val="00974EC3"/>
    <w:rsid w:val="00974F9E"/>
    <w:rsid w:val="00976A09"/>
    <w:rsid w:val="00976B9B"/>
    <w:rsid w:val="00980D15"/>
    <w:rsid w:val="009811B5"/>
    <w:rsid w:val="0098208E"/>
    <w:rsid w:val="0098307B"/>
    <w:rsid w:val="009839C9"/>
    <w:rsid w:val="00985503"/>
    <w:rsid w:val="00990D26"/>
    <w:rsid w:val="00993D2B"/>
    <w:rsid w:val="00993E15"/>
    <w:rsid w:val="00994756"/>
    <w:rsid w:val="009962D9"/>
    <w:rsid w:val="00996D02"/>
    <w:rsid w:val="009A03E1"/>
    <w:rsid w:val="009A0708"/>
    <w:rsid w:val="009A0E7B"/>
    <w:rsid w:val="009A1EA8"/>
    <w:rsid w:val="009A3375"/>
    <w:rsid w:val="009A3CA9"/>
    <w:rsid w:val="009A48FE"/>
    <w:rsid w:val="009A5FE0"/>
    <w:rsid w:val="009A6335"/>
    <w:rsid w:val="009A6D64"/>
    <w:rsid w:val="009A71F5"/>
    <w:rsid w:val="009B0840"/>
    <w:rsid w:val="009B0CBD"/>
    <w:rsid w:val="009B20C5"/>
    <w:rsid w:val="009B3055"/>
    <w:rsid w:val="009B318F"/>
    <w:rsid w:val="009B3552"/>
    <w:rsid w:val="009B6138"/>
    <w:rsid w:val="009C0388"/>
    <w:rsid w:val="009C225D"/>
    <w:rsid w:val="009C24C3"/>
    <w:rsid w:val="009C5427"/>
    <w:rsid w:val="009C5B46"/>
    <w:rsid w:val="009C6074"/>
    <w:rsid w:val="009C6A51"/>
    <w:rsid w:val="009C7799"/>
    <w:rsid w:val="009C7EB1"/>
    <w:rsid w:val="009D0528"/>
    <w:rsid w:val="009D1AD6"/>
    <w:rsid w:val="009D1FEB"/>
    <w:rsid w:val="009D26D0"/>
    <w:rsid w:val="009D2CA5"/>
    <w:rsid w:val="009D3246"/>
    <w:rsid w:val="009D44E1"/>
    <w:rsid w:val="009D4DFA"/>
    <w:rsid w:val="009D5514"/>
    <w:rsid w:val="009D5656"/>
    <w:rsid w:val="009D68BA"/>
    <w:rsid w:val="009D6F61"/>
    <w:rsid w:val="009D74F3"/>
    <w:rsid w:val="009D7903"/>
    <w:rsid w:val="009D7D0D"/>
    <w:rsid w:val="009D7ED5"/>
    <w:rsid w:val="009E20A2"/>
    <w:rsid w:val="009E2765"/>
    <w:rsid w:val="009E3FD3"/>
    <w:rsid w:val="009E4334"/>
    <w:rsid w:val="009E51C9"/>
    <w:rsid w:val="009E78EA"/>
    <w:rsid w:val="009F0197"/>
    <w:rsid w:val="009F3575"/>
    <w:rsid w:val="009F4A66"/>
    <w:rsid w:val="009F4B84"/>
    <w:rsid w:val="00A01EF2"/>
    <w:rsid w:val="00A035D9"/>
    <w:rsid w:val="00A0475B"/>
    <w:rsid w:val="00A04B2E"/>
    <w:rsid w:val="00A04B36"/>
    <w:rsid w:val="00A04D36"/>
    <w:rsid w:val="00A053F3"/>
    <w:rsid w:val="00A058BD"/>
    <w:rsid w:val="00A066D4"/>
    <w:rsid w:val="00A07010"/>
    <w:rsid w:val="00A07E91"/>
    <w:rsid w:val="00A10A97"/>
    <w:rsid w:val="00A12E52"/>
    <w:rsid w:val="00A14015"/>
    <w:rsid w:val="00A14050"/>
    <w:rsid w:val="00A14CD4"/>
    <w:rsid w:val="00A1576D"/>
    <w:rsid w:val="00A17531"/>
    <w:rsid w:val="00A20A8C"/>
    <w:rsid w:val="00A20D6F"/>
    <w:rsid w:val="00A251FE"/>
    <w:rsid w:val="00A252FF"/>
    <w:rsid w:val="00A25638"/>
    <w:rsid w:val="00A26126"/>
    <w:rsid w:val="00A26483"/>
    <w:rsid w:val="00A2649B"/>
    <w:rsid w:val="00A26614"/>
    <w:rsid w:val="00A279F3"/>
    <w:rsid w:val="00A32DDA"/>
    <w:rsid w:val="00A33800"/>
    <w:rsid w:val="00A34299"/>
    <w:rsid w:val="00A37866"/>
    <w:rsid w:val="00A4004D"/>
    <w:rsid w:val="00A406E8"/>
    <w:rsid w:val="00A40DBB"/>
    <w:rsid w:val="00A42D5A"/>
    <w:rsid w:val="00A45145"/>
    <w:rsid w:val="00A46014"/>
    <w:rsid w:val="00A46657"/>
    <w:rsid w:val="00A47186"/>
    <w:rsid w:val="00A47445"/>
    <w:rsid w:val="00A5089C"/>
    <w:rsid w:val="00A53CBF"/>
    <w:rsid w:val="00A561CE"/>
    <w:rsid w:val="00A57AD0"/>
    <w:rsid w:val="00A57BBD"/>
    <w:rsid w:val="00A60215"/>
    <w:rsid w:val="00A602D0"/>
    <w:rsid w:val="00A605B7"/>
    <w:rsid w:val="00A606B2"/>
    <w:rsid w:val="00A61A51"/>
    <w:rsid w:val="00A62DA8"/>
    <w:rsid w:val="00A65CBB"/>
    <w:rsid w:val="00A65D49"/>
    <w:rsid w:val="00A66305"/>
    <w:rsid w:val="00A665F8"/>
    <w:rsid w:val="00A71A6E"/>
    <w:rsid w:val="00A74D5B"/>
    <w:rsid w:val="00A77B0A"/>
    <w:rsid w:val="00A80683"/>
    <w:rsid w:val="00A812DF"/>
    <w:rsid w:val="00A81556"/>
    <w:rsid w:val="00A8180A"/>
    <w:rsid w:val="00A827DF"/>
    <w:rsid w:val="00A83825"/>
    <w:rsid w:val="00A841AC"/>
    <w:rsid w:val="00A84938"/>
    <w:rsid w:val="00A849BA"/>
    <w:rsid w:val="00A84A3D"/>
    <w:rsid w:val="00A84BF8"/>
    <w:rsid w:val="00A84C5D"/>
    <w:rsid w:val="00A852AA"/>
    <w:rsid w:val="00A87314"/>
    <w:rsid w:val="00A92AFA"/>
    <w:rsid w:val="00A94355"/>
    <w:rsid w:val="00A94E54"/>
    <w:rsid w:val="00AA19A7"/>
    <w:rsid w:val="00AA1F31"/>
    <w:rsid w:val="00AA25FD"/>
    <w:rsid w:val="00AA2C8C"/>
    <w:rsid w:val="00AA2EEC"/>
    <w:rsid w:val="00AA2FDB"/>
    <w:rsid w:val="00AA46C3"/>
    <w:rsid w:val="00AA6577"/>
    <w:rsid w:val="00AA7A92"/>
    <w:rsid w:val="00AB10E3"/>
    <w:rsid w:val="00AB13E3"/>
    <w:rsid w:val="00AB153D"/>
    <w:rsid w:val="00AB257E"/>
    <w:rsid w:val="00AB315C"/>
    <w:rsid w:val="00AB39CC"/>
    <w:rsid w:val="00AB709A"/>
    <w:rsid w:val="00AB7C33"/>
    <w:rsid w:val="00AC37E8"/>
    <w:rsid w:val="00AC3B24"/>
    <w:rsid w:val="00AC5633"/>
    <w:rsid w:val="00AC5ED0"/>
    <w:rsid w:val="00AC762E"/>
    <w:rsid w:val="00AD140B"/>
    <w:rsid w:val="00AD23F0"/>
    <w:rsid w:val="00AD2CC7"/>
    <w:rsid w:val="00AD3051"/>
    <w:rsid w:val="00AD3EB1"/>
    <w:rsid w:val="00AD44B2"/>
    <w:rsid w:val="00AE123C"/>
    <w:rsid w:val="00AE147B"/>
    <w:rsid w:val="00AE54C2"/>
    <w:rsid w:val="00AE63A5"/>
    <w:rsid w:val="00AE7994"/>
    <w:rsid w:val="00AF1964"/>
    <w:rsid w:val="00AF225D"/>
    <w:rsid w:val="00AF4E62"/>
    <w:rsid w:val="00AF6A41"/>
    <w:rsid w:val="00AF6F72"/>
    <w:rsid w:val="00AF75A1"/>
    <w:rsid w:val="00B0089A"/>
    <w:rsid w:val="00B02DF0"/>
    <w:rsid w:val="00B03448"/>
    <w:rsid w:val="00B04EED"/>
    <w:rsid w:val="00B058F3"/>
    <w:rsid w:val="00B05ADE"/>
    <w:rsid w:val="00B06DB9"/>
    <w:rsid w:val="00B06F50"/>
    <w:rsid w:val="00B111A2"/>
    <w:rsid w:val="00B12853"/>
    <w:rsid w:val="00B21009"/>
    <w:rsid w:val="00B22E8D"/>
    <w:rsid w:val="00B2470A"/>
    <w:rsid w:val="00B25BA2"/>
    <w:rsid w:val="00B25BC1"/>
    <w:rsid w:val="00B25D3B"/>
    <w:rsid w:val="00B25DCA"/>
    <w:rsid w:val="00B265D9"/>
    <w:rsid w:val="00B26A83"/>
    <w:rsid w:val="00B27074"/>
    <w:rsid w:val="00B31329"/>
    <w:rsid w:val="00B314A8"/>
    <w:rsid w:val="00B322E1"/>
    <w:rsid w:val="00B343C8"/>
    <w:rsid w:val="00B34FB4"/>
    <w:rsid w:val="00B36CA3"/>
    <w:rsid w:val="00B37B32"/>
    <w:rsid w:val="00B41443"/>
    <w:rsid w:val="00B43754"/>
    <w:rsid w:val="00B44146"/>
    <w:rsid w:val="00B4525B"/>
    <w:rsid w:val="00B465A8"/>
    <w:rsid w:val="00B46B09"/>
    <w:rsid w:val="00B46B80"/>
    <w:rsid w:val="00B46C4C"/>
    <w:rsid w:val="00B477D4"/>
    <w:rsid w:val="00B563DB"/>
    <w:rsid w:val="00B578DA"/>
    <w:rsid w:val="00B610ED"/>
    <w:rsid w:val="00B61898"/>
    <w:rsid w:val="00B62832"/>
    <w:rsid w:val="00B63033"/>
    <w:rsid w:val="00B65E99"/>
    <w:rsid w:val="00B663C2"/>
    <w:rsid w:val="00B700A3"/>
    <w:rsid w:val="00B70758"/>
    <w:rsid w:val="00B71FD8"/>
    <w:rsid w:val="00B71FFE"/>
    <w:rsid w:val="00B733AC"/>
    <w:rsid w:val="00B7547C"/>
    <w:rsid w:val="00B759E4"/>
    <w:rsid w:val="00B812DA"/>
    <w:rsid w:val="00B814A8"/>
    <w:rsid w:val="00B8633F"/>
    <w:rsid w:val="00B87234"/>
    <w:rsid w:val="00B87637"/>
    <w:rsid w:val="00B90907"/>
    <w:rsid w:val="00B91067"/>
    <w:rsid w:val="00B91BE2"/>
    <w:rsid w:val="00B924CA"/>
    <w:rsid w:val="00B93301"/>
    <w:rsid w:val="00B93414"/>
    <w:rsid w:val="00B949A8"/>
    <w:rsid w:val="00B955D0"/>
    <w:rsid w:val="00B95BBA"/>
    <w:rsid w:val="00B95DA2"/>
    <w:rsid w:val="00B9726D"/>
    <w:rsid w:val="00B974D3"/>
    <w:rsid w:val="00B978F1"/>
    <w:rsid w:val="00BA0141"/>
    <w:rsid w:val="00BA02EF"/>
    <w:rsid w:val="00BA0C66"/>
    <w:rsid w:val="00BA251D"/>
    <w:rsid w:val="00BA2A7C"/>
    <w:rsid w:val="00BA3050"/>
    <w:rsid w:val="00BA31F5"/>
    <w:rsid w:val="00BA3A5B"/>
    <w:rsid w:val="00BA66F5"/>
    <w:rsid w:val="00BA7975"/>
    <w:rsid w:val="00BB10D0"/>
    <w:rsid w:val="00BB146C"/>
    <w:rsid w:val="00BB196B"/>
    <w:rsid w:val="00BB1DA4"/>
    <w:rsid w:val="00BB3533"/>
    <w:rsid w:val="00BB3BE6"/>
    <w:rsid w:val="00BB58E6"/>
    <w:rsid w:val="00BB65CA"/>
    <w:rsid w:val="00BC33D1"/>
    <w:rsid w:val="00BC3B6A"/>
    <w:rsid w:val="00BC4D54"/>
    <w:rsid w:val="00BC6790"/>
    <w:rsid w:val="00BD19B8"/>
    <w:rsid w:val="00BD26FF"/>
    <w:rsid w:val="00BD2DB5"/>
    <w:rsid w:val="00BD4401"/>
    <w:rsid w:val="00BD5E8F"/>
    <w:rsid w:val="00BD662F"/>
    <w:rsid w:val="00BD7DAF"/>
    <w:rsid w:val="00BD7E3E"/>
    <w:rsid w:val="00BE01C4"/>
    <w:rsid w:val="00BE17C1"/>
    <w:rsid w:val="00BE1959"/>
    <w:rsid w:val="00BE4C98"/>
    <w:rsid w:val="00BE6A3A"/>
    <w:rsid w:val="00BE6DEF"/>
    <w:rsid w:val="00BE71DB"/>
    <w:rsid w:val="00BE7BE2"/>
    <w:rsid w:val="00BE7EF0"/>
    <w:rsid w:val="00BF0CC8"/>
    <w:rsid w:val="00BF14A4"/>
    <w:rsid w:val="00BF3258"/>
    <w:rsid w:val="00BF3776"/>
    <w:rsid w:val="00BF41A2"/>
    <w:rsid w:val="00BF4974"/>
    <w:rsid w:val="00BF5297"/>
    <w:rsid w:val="00BF6211"/>
    <w:rsid w:val="00BF6ACB"/>
    <w:rsid w:val="00BF7FC5"/>
    <w:rsid w:val="00C0169B"/>
    <w:rsid w:val="00C02369"/>
    <w:rsid w:val="00C04BA1"/>
    <w:rsid w:val="00C04E32"/>
    <w:rsid w:val="00C05223"/>
    <w:rsid w:val="00C053D8"/>
    <w:rsid w:val="00C06AAB"/>
    <w:rsid w:val="00C07383"/>
    <w:rsid w:val="00C07D44"/>
    <w:rsid w:val="00C10C10"/>
    <w:rsid w:val="00C20FB6"/>
    <w:rsid w:val="00C2151F"/>
    <w:rsid w:val="00C218BA"/>
    <w:rsid w:val="00C22CD3"/>
    <w:rsid w:val="00C231DA"/>
    <w:rsid w:val="00C243AA"/>
    <w:rsid w:val="00C24D06"/>
    <w:rsid w:val="00C255CB"/>
    <w:rsid w:val="00C30819"/>
    <w:rsid w:val="00C31179"/>
    <w:rsid w:val="00C323BE"/>
    <w:rsid w:val="00C34403"/>
    <w:rsid w:val="00C3491E"/>
    <w:rsid w:val="00C367A7"/>
    <w:rsid w:val="00C36856"/>
    <w:rsid w:val="00C37164"/>
    <w:rsid w:val="00C371FF"/>
    <w:rsid w:val="00C37985"/>
    <w:rsid w:val="00C416D5"/>
    <w:rsid w:val="00C43A84"/>
    <w:rsid w:val="00C44931"/>
    <w:rsid w:val="00C46246"/>
    <w:rsid w:val="00C471A4"/>
    <w:rsid w:val="00C47EA6"/>
    <w:rsid w:val="00C50241"/>
    <w:rsid w:val="00C50BED"/>
    <w:rsid w:val="00C50D8B"/>
    <w:rsid w:val="00C51228"/>
    <w:rsid w:val="00C51B6F"/>
    <w:rsid w:val="00C51C52"/>
    <w:rsid w:val="00C538DD"/>
    <w:rsid w:val="00C53B7E"/>
    <w:rsid w:val="00C53F2E"/>
    <w:rsid w:val="00C55DC2"/>
    <w:rsid w:val="00C567FD"/>
    <w:rsid w:val="00C57B93"/>
    <w:rsid w:val="00C57C27"/>
    <w:rsid w:val="00C57F83"/>
    <w:rsid w:val="00C607EB"/>
    <w:rsid w:val="00C608FA"/>
    <w:rsid w:val="00C60CFA"/>
    <w:rsid w:val="00C610B7"/>
    <w:rsid w:val="00C61247"/>
    <w:rsid w:val="00C6173D"/>
    <w:rsid w:val="00C618BF"/>
    <w:rsid w:val="00C6339A"/>
    <w:rsid w:val="00C667E8"/>
    <w:rsid w:val="00C66A8F"/>
    <w:rsid w:val="00C6784E"/>
    <w:rsid w:val="00C67954"/>
    <w:rsid w:val="00C67AA4"/>
    <w:rsid w:val="00C67D3F"/>
    <w:rsid w:val="00C74463"/>
    <w:rsid w:val="00C75349"/>
    <w:rsid w:val="00C75B12"/>
    <w:rsid w:val="00C75C07"/>
    <w:rsid w:val="00C7628A"/>
    <w:rsid w:val="00C76EE0"/>
    <w:rsid w:val="00C77AA0"/>
    <w:rsid w:val="00C77D4B"/>
    <w:rsid w:val="00C81E8A"/>
    <w:rsid w:val="00C82457"/>
    <w:rsid w:val="00C83E25"/>
    <w:rsid w:val="00C847A4"/>
    <w:rsid w:val="00C849E7"/>
    <w:rsid w:val="00C85047"/>
    <w:rsid w:val="00C854B6"/>
    <w:rsid w:val="00C85C81"/>
    <w:rsid w:val="00C87390"/>
    <w:rsid w:val="00C874FE"/>
    <w:rsid w:val="00C87675"/>
    <w:rsid w:val="00C909EB"/>
    <w:rsid w:val="00C90BF2"/>
    <w:rsid w:val="00C91135"/>
    <w:rsid w:val="00C93DC2"/>
    <w:rsid w:val="00C952B5"/>
    <w:rsid w:val="00C9544D"/>
    <w:rsid w:val="00C95722"/>
    <w:rsid w:val="00C958E9"/>
    <w:rsid w:val="00C962F0"/>
    <w:rsid w:val="00C96A63"/>
    <w:rsid w:val="00C96A69"/>
    <w:rsid w:val="00C97018"/>
    <w:rsid w:val="00CA0260"/>
    <w:rsid w:val="00CA03A0"/>
    <w:rsid w:val="00CA04BF"/>
    <w:rsid w:val="00CA187C"/>
    <w:rsid w:val="00CA3840"/>
    <w:rsid w:val="00CA4840"/>
    <w:rsid w:val="00CA5037"/>
    <w:rsid w:val="00CA5368"/>
    <w:rsid w:val="00CA67B9"/>
    <w:rsid w:val="00CA7C90"/>
    <w:rsid w:val="00CB034B"/>
    <w:rsid w:val="00CB0CCA"/>
    <w:rsid w:val="00CB0D59"/>
    <w:rsid w:val="00CB2410"/>
    <w:rsid w:val="00CB41BC"/>
    <w:rsid w:val="00CB49FB"/>
    <w:rsid w:val="00CB4C26"/>
    <w:rsid w:val="00CB6823"/>
    <w:rsid w:val="00CB7695"/>
    <w:rsid w:val="00CC0250"/>
    <w:rsid w:val="00CC0659"/>
    <w:rsid w:val="00CC1560"/>
    <w:rsid w:val="00CC204E"/>
    <w:rsid w:val="00CC28CE"/>
    <w:rsid w:val="00CC3D3A"/>
    <w:rsid w:val="00CC45A2"/>
    <w:rsid w:val="00CC4DF7"/>
    <w:rsid w:val="00CC5184"/>
    <w:rsid w:val="00CC543C"/>
    <w:rsid w:val="00CC5AB2"/>
    <w:rsid w:val="00CC6512"/>
    <w:rsid w:val="00CC7036"/>
    <w:rsid w:val="00CD1D80"/>
    <w:rsid w:val="00CD268A"/>
    <w:rsid w:val="00CD298A"/>
    <w:rsid w:val="00CD2CDE"/>
    <w:rsid w:val="00CD3FF4"/>
    <w:rsid w:val="00CD4803"/>
    <w:rsid w:val="00CD4FA1"/>
    <w:rsid w:val="00CD5E4F"/>
    <w:rsid w:val="00CD7F3B"/>
    <w:rsid w:val="00CD7FC2"/>
    <w:rsid w:val="00CE101D"/>
    <w:rsid w:val="00CE1E6A"/>
    <w:rsid w:val="00CE1F36"/>
    <w:rsid w:val="00CE3697"/>
    <w:rsid w:val="00CE417F"/>
    <w:rsid w:val="00CE470B"/>
    <w:rsid w:val="00CE47C2"/>
    <w:rsid w:val="00CE4FC2"/>
    <w:rsid w:val="00CE63CC"/>
    <w:rsid w:val="00CE6B96"/>
    <w:rsid w:val="00CE7CF4"/>
    <w:rsid w:val="00CF3A5A"/>
    <w:rsid w:val="00CF5D5C"/>
    <w:rsid w:val="00CF6E44"/>
    <w:rsid w:val="00CF7F88"/>
    <w:rsid w:val="00D01EC3"/>
    <w:rsid w:val="00D02685"/>
    <w:rsid w:val="00D03929"/>
    <w:rsid w:val="00D05133"/>
    <w:rsid w:val="00D055F7"/>
    <w:rsid w:val="00D05FD5"/>
    <w:rsid w:val="00D06F40"/>
    <w:rsid w:val="00D06F64"/>
    <w:rsid w:val="00D07103"/>
    <w:rsid w:val="00D10ECA"/>
    <w:rsid w:val="00D115B9"/>
    <w:rsid w:val="00D119E8"/>
    <w:rsid w:val="00D121FB"/>
    <w:rsid w:val="00D12324"/>
    <w:rsid w:val="00D14785"/>
    <w:rsid w:val="00D1527D"/>
    <w:rsid w:val="00D15F6D"/>
    <w:rsid w:val="00D16C02"/>
    <w:rsid w:val="00D16F1A"/>
    <w:rsid w:val="00D176E6"/>
    <w:rsid w:val="00D1775E"/>
    <w:rsid w:val="00D17D1E"/>
    <w:rsid w:val="00D20D6F"/>
    <w:rsid w:val="00D213F1"/>
    <w:rsid w:val="00D21455"/>
    <w:rsid w:val="00D21C38"/>
    <w:rsid w:val="00D22F94"/>
    <w:rsid w:val="00D24687"/>
    <w:rsid w:val="00D246B9"/>
    <w:rsid w:val="00D25128"/>
    <w:rsid w:val="00D27085"/>
    <w:rsid w:val="00D271EC"/>
    <w:rsid w:val="00D27DBA"/>
    <w:rsid w:val="00D3144B"/>
    <w:rsid w:val="00D32FE9"/>
    <w:rsid w:val="00D33169"/>
    <w:rsid w:val="00D332F3"/>
    <w:rsid w:val="00D3349E"/>
    <w:rsid w:val="00D33A0E"/>
    <w:rsid w:val="00D33E54"/>
    <w:rsid w:val="00D348D5"/>
    <w:rsid w:val="00D367DB"/>
    <w:rsid w:val="00D41AB2"/>
    <w:rsid w:val="00D41CC4"/>
    <w:rsid w:val="00D41F93"/>
    <w:rsid w:val="00D432C5"/>
    <w:rsid w:val="00D43619"/>
    <w:rsid w:val="00D4362E"/>
    <w:rsid w:val="00D45F2B"/>
    <w:rsid w:val="00D46008"/>
    <w:rsid w:val="00D47B59"/>
    <w:rsid w:val="00D47FD8"/>
    <w:rsid w:val="00D51692"/>
    <w:rsid w:val="00D52068"/>
    <w:rsid w:val="00D52126"/>
    <w:rsid w:val="00D56033"/>
    <w:rsid w:val="00D5622E"/>
    <w:rsid w:val="00D61E3D"/>
    <w:rsid w:val="00D622AC"/>
    <w:rsid w:val="00D64537"/>
    <w:rsid w:val="00D67599"/>
    <w:rsid w:val="00D67DBD"/>
    <w:rsid w:val="00D67EAD"/>
    <w:rsid w:val="00D7016B"/>
    <w:rsid w:val="00D70F56"/>
    <w:rsid w:val="00D710CB"/>
    <w:rsid w:val="00D711CC"/>
    <w:rsid w:val="00D71230"/>
    <w:rsid w:val="00D7292D"/>
    <w:rsid w:val="00D753F5"/>
    <w:rsid w:val="00D771E4"/>
    <w:rsid w:val="00D774B9"/>
    <w:rsid w:val="00D80A69"/>
    <w:rsid w:val="00D810AF"/>
    <w:rsid w:val="00D81A5C"/>
    <w:rsid w:val="00D81EBE"/>
    <w:rsid w:val="00D8381E"/>
    <w:rsid w:val="00D851AB"/>
    <w:rsid w:val="00D862DA"/>
    <w:rsid w:val="00D86FE6"/>
    <w:rsid w:val="00D874D6"/>
    <w:rsid w:val="00D8777D"/>
    <w:rsid w:val="00D915E9"/>
    <w:rsid w:val="00D9193C"/>
    <w:rsid w:val="00D93174"/>
    <w:rsid w:val="00D9331B"/>
    <w:rsid w:val="00D93E54"/>
    <w:rsid w:val="00D93EE4"/>
    <w:rsid w:val="00D945C4"/>
    <w:rsid w:val="00D94740"/>
    <w:rsid w:val="00D96061"/>
    <w:rsid w:val="00D961FC"/>
    <w:rsid w:val="00D97590"/>
    <w:rsid w:val="00D975C5"/>
    <w:rsid w:val="00D97EA7"/>
    <w:rsid w:val="00DA08DE"/>
    <w:rsid w:val="00DA0CE3"/>
    <w:rsid w:val="00DA169B"/>
    <w:rsid w:val="00DA21A1"/>
    <w:rsid w:val="00DA2FDB"/>
    <w:rsid w:val="00DA3F56"/>
    <w:rsid w:val="00DA60EE"/>
    <w:rsid w:val="00DA6ACE"/>
    <w:rsid w:val="00DA79B6"/>
    <w:rsid w:val="00DA7AB4"/>
    <w:rsid w:val="00DB00B3"/>
    <w:rsid w:val="00DB0591"/>
    <w:rsid w:val="00DB0903"/>
    <w:rsid w:val="00DB2310"/>
    <w:rsid w:val="00DB2894"/>
    <w:rsid w:val="00DB2B9D"/>
    <w:rsid w:val="00DB2C69"/>
    <w:rsid w:val="00DB3695"/>
    <w:rsid w:val="00DB4DEB"/>
    <w:rsid w:val="00DB4E15"/>
    <w:rsid w:val="00DB57E2"/>
    <w:rsid w:val="00DB756E"/>
    <w:rsid w:val="00DB7BF2"/>
    <w:rsid w:val="00DC14ED"/>
    <w:rsid w:val="00DC2051"/>
    <w:rsid w:val="00DC20C5"/>
    <w:rsid w:val="00DC34F8"/>
    <w:rsid w:val="00DC5FC8"/>
    <w:rsid w:val="00DC6CD4"/>
    <w:rsid w:val="00DC6D05"/>
    <w:rsid w:val="00DC6D91"/>
    <w:rsid w:val="00DC7AD0"/>
    <w:rsid w:val="00DD1193"/>
    <w:rsid w:val="00DD2DEF"/>
    <w:rsid w:val="00DD382F"/>
    <w:rsid w:val="00DD57EE"/>
    <w:rsid w:val="00DD60E0"/>
    <w:rsid w:val="00DD694A"/>
    <w:rsid w:val="00DE0876"/>
    <w:rsid w:val="00DE15DA"/>
    <w:rsid w:val="00DE1D58"/>
    <w:rsid w:val="00DE33D3"/>
    <w:rsid w:val="00DF18F5"/>
    <w:rsid w:val="00DF2582"/>
    <w:rsid w:val="00DF3C47"/>
    <w:rsid w:val="00DF41F3"/>
    <w:rsid w:val="00DF580B"/>
    <w:rsid w:val="00DF62AF"/>
    <w:rsid w:val="00DF6D7C"/>
    <w:rsid w:val="00DF785E"/>
    <w:rsid w:val="00DF7D34"/>
    <w:rsid w:val="00E00383"/>
    <w:rsid w:val="00E01032"/>
    <w:rsid w:val="00E0262C"/>
    <w:rsid w:val="00E026AA"/>
    <w:rsid w:val="00E0317B"/>
    <w:rsid w:val="00E04306"/>
    <w:rsid w:val="00E04DA5"/>
    <w:rsid w:val="00E04FE2"/>
    <w:rsid w:val="00E0504F"/>
    <w:rsid w:val="00E076E6"/>
    <w:rsid w:val="00E07E0C"/>
    <w:rsid w:val="00E103AB"/>
    <w:rsid w:val="00E11330"/>
    <w:rsid w:val="00E117EE"/>
    <w:rsid w:val="00E11C69"/>
    <w:rsid w:val="00E12294"/>
    <w:rsid w:val="00E12AD0"/>
    <w:rsid w:val="00E13705"/>
    <w:rsid w:val="00E14044"/>
    <w:rsid w:val="00E14E96"/>
    <w:rsid w:val="00E15613"/>
    <w:rsid w:val="00E20160"/>
    <w:rsid w:val="00E212C7"/>
    <w:rsid w:val="00E23470"/>
    <w:rsid w:val="00E23535"/>
    <w:rsid w:val="00E236C5"/>
    <w:rsid w:val="00E2408A"/>
    <w:rsid w:val="00E24B50"/>
    <w:rsid w:val="00E252F3"/>
    <w:rsid w:val="00E25AF0"/>
    <w:rsid w:val="00E26BE3"/>
    <w:rsid w:val="00E30B69"/>
    <w:rsid w:val="00E31D6B"/>
    <w:rsid w:val="00E32DCB"/>
    <w:rsid w:val="00E33C1D"/>
    <w:rsid w:val="00E340D8"/>
    <w:rsid w:val="00E34553"/>
    <w:rsid w:val="00E3614D"/>
    <w:rsid w:val="00E3727C"/>
    <w:rsid w:val="00E378BC"/>
    <w:rsid w:val="00E40C6E"/>
    <w:rsid w:val="00E411A5"/>
    <w:rsid w:val="00E41A29"/>
    <w:rsid w:val="00E45144"/>
    <w:rsid w:val="00E4585D"/>
    <w:rsid w:val="00E45D01"/>
    <w:rsid w:val="00E4614C"/>
    <w:rsid w:val="00E471D7"/>
    <w:rsid w:val="00E47556"/>
    <w:rsid w:val="00E47DAA"/>
    <w:rsid w:val="00E51622"/>
    <w:rsid w:val="00E51ABC"/>
    <w:rsid w:val="00E564C9"/>
    <w:rsid w:val="00E5738F"/>
    <w:rsid w:val="00E6089C"/>
    <w:rsid w:val="00E6097A"/>
    <w:rsid w:val="00E6142D"/>
    <w:rsid w:val="00E61506"/>
    <w:rsid w:val="00E61796"/>
    <w:rsid w:val="00E620BB"/>
    <w:rsid w:val="00E64200"/>
    <w:rsid w:val="00E64212"/>
    <w:rsid w:val="00E64D20"/>
    <w:rsid w:val="00E65442"/>
    <w:rsid w:val="00E66EB0"/>
    <w:rsid w:val="00E670C9"/>
    <w:rsid w:val="00E70ED7"/>
    <w:rsid w:val="00E72E1B"/>
    <w:rsid w:val="00E73414"/>
    <w:rsid w:val="00E748B9"/>
    <w:rsid w:val="00E74F45"/>
    <w:rsid w:val="00E75270"/>
    <w:rsid w:val="00E7594E"/>
    <w:rsid w:val="00E76239"/>
    <w:rsid w:val="00E77B94"/>
    <w:rsid w:val="00E80156"/>
    <w:rsid w:val="00E83A5F"/>
    <w:rsid w:val="00E853AA"/>
    <w:rsid w:val="00E86CDD"/>
    <w:rsid w:val="00E86CFB"/>
    <w:rsid w:val="00E876EA"/>
    <w:rsid w:val="00E87A8D"/>
    <w:rsid w:val="00E87E17"/>
    <w:rsid w:val="00E90EE8"/>
    <w:rsid w:val="00E920B5"/>
    <w:rsid w:val="00E9280D"/>
    <w:rsid w:val="00E92BA8"/>
    <w:rsid w:val="00E95EA3"/>
    <w:rsid w:val="00E962F2"/>
    <w:rsid w:val="00E96D33"/>
    <w:rsid w:val="00E97658"/>
    <w:rsid w:val="00E97AE2"/>
    <w:rsid w:val="00E97BAC"/>
    <w:rsid w:val="00EA0D90"/>
    <w:rsid w:val="00EA1D70"/>
    <w:rsid w:val="00EA2C1F"/>
    <w:rsid w:val="00EA2FD1"/>
    <w:rsid w:val="00EA3728"/>
    <w:rsid w:val="00EA4525"/>
    <w:rsid w:val="00EA4851"/>
    <w:rsid w:val="00EA4EC3"/>
    <w:rsid w:val="00EA599C"/>
    <w:rsid w:val="00EA664B"/>
    <w:rsid w:val="00EA7E7B"/>
    <w:rsid w:val="00EB0E6E"/>
    <w:rsid w:val="00EB2330"/>
    <w:rsid w:val="00EB326A"/>
    <w:rsid w:val="00EB33E1"/>
    <w:rsid w:val="00EB34C6"/>
    <w:rsid w:val="00EB4491"/>
    <w:rsid w:val="00EB5AD1"/>
    <w:rsid w:val="00EB5B5E"/>
    <w:rsid w:val="00EB5FD9"/>
    <w:rsid w:val="00EB6323"/>
    <w:rsid w:val="00EB64BA"/>
    <w:rsid w:val="00EC01A3"/>
    <w:rsid w:val="00EC01C5"/>
    <w:rsid w:val="00EC2CA3"/>
    <w:rsid w:val="00EC4205"/>
    <w:rsid w:val="00ED046D"/>
    <w:rsid w:val="00ED1201"/>
    <w:rsid w:val="00ED2025"/>
    <w:rsid w:val="00ED2FA6"/>
    <w:rsid w:val="00ED3CF1"/>
    <w:rsid w:val="00ED56F7"/>
    <w:rsid w:val="00ED6E92"/>
    <w:rsid w:val="00ED7795"/>
    <w:rsid w:val="00EE0F88"/>
    <w:rsid w:val="00EE117E"/>
    <w:rsid w:val="00EE2216"/>
    <w:rsid w:val="00EE261C"/>
    <w:rsid w:val="00EE3A85"/>
    <w:rsid w:val="00EE404E"/>
    <w:rsid w:val="00EE4962"/>
    <w:rsid w:val="00EE5081"/>
    <w:rsid w:val="00EE5A1F"/>
    <w:rsid w:val="00EE5B8D"/>
    <w:rsid w:val="00EE68E8"/>
    <w:rsid w:val="00EE734F"/>
    <w:rsid w:val="00EF062B"/>
    <w:rsid w:val="00EF1D35"/>
    <w:rsid w:val="00EF20F8"/>
    <w:rsid w:val="00EF303D"/>
    <w:rsid w:val="00EF3370"/>
    <w:rsid w:val="00EF3702"/>
    <w:rsid w:val="00EF45F0"/>
    <w:rsid w:val="00EF57C8"/>
    <w:rsid w:val="00F0038E"/>
    <w:rsid w:val="00F005B1"/>
    <w:rsid w:val="00F005C4"/>
    <w:rsid w:val="00F00737"/>
    <w:rsid w:val="00F00920"/>
    <w:rsid w:val="00F047C2"/>
    <w:rsid w:val="00F05115"/>
    <w:rsid w:val="00F06620"/>
    <w:rsid w:val="00F06E6C"/>
    <w:rsid w:val="00F07239"/>
    <w:rsid w:val="00F074A3"/>
    <w:rsid w:val="00F10339"/>
    <w:rsid w:val="00F108BC"/>
    <w:rsid w:val="00F128C8"/>
    <w:rsid w:val="00F12CF4"/>
    <w:rsid w:val="00F155B1"/>
    <w:rsid w:val="00F1749F"/>
    <w:rsid w:val="00F17DBC"/>
    <w:rsid w:val="00F202D9"/>
    <w:rsid w:val="00F22323"/>
    <w:rsid w:val="00F223E2"/>
    <w:rsid w:val="00F22E1E"/>
    <w:rsid w:val="00F2409F"/>
    <w:rsid w:val="00F24419"/>
    <w:rsid w:val="00F24C55"/>
    <w:rsid w:val="00F25DA7"/>
    <w:rsid w:val="00F30B40"/>
    <w:rsid w:val="00F31888"/>
    <w:rsid w:val="00F31942"/>
    <w:rsid w:val="00F31BE8"/>
    <w:rsid w:val="00F327A2"/>
    <w:rsid w:val="00F348AA"/>
    <w:rsid w:val="00F40638"/>
    <w:rsid w:val="00F40EE6"/>
    <w:rsid w:val="00F42D00"/>
    <w:rsid w:val="00F436F6"/>
    <w:rsid w:val="00F44705"/>
    <w:rsid w:val="00F44931"/>
    <w:rsid w:val="00F4514A"/>
    <w:rsid w:val="00F4520F"/>
    <w:rsid w:val="00F4534A"/>
    <w:rsid w:val="00F45FA4"/>
    <w:rsid w:val="00F51AD8"/>
    <w:rsid w:val="00F547D8"/>
    <w:rsid w:val="00F55517"/>
    <w:rsid w:val="00F560A3"/>
    <w:rsid w:val="00F5711B"/>
    <w:rsid w:val="00F57F2B"/>
    <w:rsid w:val="00F6115D"/>
    <w:rsid w:val="00F623BC"/>
    <w:rsid w:val="00F639C9"/>
    <w:rsid w:val="00F63B1C"/>
    <w:rsid w:val="00F643F3"/>
    <w:rsid w:val="00F64919"/>
    <w:rsid w:val="00F657F6"/>
    <w:rsid w:val="00F67173"/>
    <w:rsid w:val="00F67A8F"/>
    <w:rsid w:val="00F67B1C"/>
    <w:rsid w:val="00F7003B"/>
    <w:rsid w:val="00F725CB"/>
    <w:rsid w:val="00F74ADE"/>
    <w:rsid w:val="00F751CB"/>
    <w:rsid w:val="00F75E75"/>
    <w:rsid w:val="00F769DA"/>
    <w:rsid w:val="00F77505"/>
    <w:rsid w:val="00F8189D"/>
    <w:rsid w:val="00F81FB5"/>
    <w:rsid w:val="00F8221B"/>
    <w:rsid w:val="00F82786"/>
    <w:rsid w:val="00F848BC"/>
    <w:rsid w:val="00F84A41"/>
    <w:rsid w:val="00F853B4"/>
    <w:rsid w:val="00F85A65"/>
    <w:rsid w:val="00F85F35"/>
    <w:rsid w:val="00F8709F"/>
    <w:rsid w:val="00F87211"/>
    <w:rsid w:val="00F90065"/>
    <w:rsid w:val="00F90DBC"/>
    <w:rsid w:val="00F91DAF"/>
    <w:rsid w:val="00F92C6B"/>
    <w:rsid w:val="00F92DEF"/>
    <w:rsid w:val="00F93457"/>
    <w:rsid w:val="00F9418F"/>
    <w:rsid w:val="00F94C9C"/>
    <w:rsid w:val="00F955BF"/>
    <w:rsid w:val="00F9599D"/>
    <w:rsid w:val="00F95C55"/>
    <w:rsid w:val="00F95E84"/>
    <w:rsid w:val="00FA118E"/>
    <w:rsid w:val="00FA1E56"/>
    <w:rsid w:val="00FA2D8C"/>
    <w:rsid w:val="00FA33DA"/>
    <w:rsid w:val="00FA34AE"/>
    <w:rsid w:val="00FA4A4E"/>
    <w:rsid w:val="00FA4FAA"/>
    <w:rsid w:val="00FA53AB"/>
    <w:rsid w:val="00FA5DB5"/>
    <w:rsid w:val="00FA6923"/>
    <w:rsid w:val="00FA6AB1"/>
    <w:rsid w:val="00FB06A1"/>
    <w:rsid w:val="00FB0BFF"/>
    <w:rsid w:val="00FB1E5D"/>
    <w:rsid w:val="00FC010A"/>
    <w:rsid w:val="00FC0907"/>
    <w:rsid w:val="00FC0D9F"/>
    <w:rsid w:val="00FC0FC7"/>
    <w:rsid w:val="00FC21B9"/>
    <w:rsid w:val="00FC2E92"/>
    <w:rsid w:val="00FC492B"/>
    <w:rsid w:val="00FC5819"/>
    <w:rsid w:val="00FC5B50"/>
    <w:rsid w:val="00FC5EAE"/>
    <w:rsid w:val="00FC616A"/>
    <w:rsid w:val="00FD32F5"/>
    <w:rsid w:val="00FD41E2"/>
    <w:rsid w:val="00FD4A7F"/>
    <w:rsid w:val="00FD57E6"/>
    <w:rsid w:val="00FD6BE8"/>
    <w:rsid w:val="00FE01BE"/>
    <w:rsid w:val="00FE0AF5"/>
    <w:rsid w:val="00FE1362"/>
    <w:rsid w:val="00FE47DE"/>
    <w:rsid w:val="00FE4E20"/>
    <w:rsid w:val="00FE52E7"/>
    <w:rsid w:val="00FE5418"/>
    <w:rsid w:val="00FE788E"/>
    <w:rsid w:val="00FF0918"/>
    <w:rsid w:val="00FF1585"/>
    <w:rsid w:val="00FF1A31"/>
    <w:rsid w:val="00FF22D1"/>
    <w:rsid w:val="00FF347D"/>
    <w:rsid w:val="00FF376D"/>
    <w:rsid w:val="00FF6049"/>
    <w:rsid w:val="00FF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FA32F"/>
  <w15:chartTrackingRefBased/>
  <w15:docId w15:val="{F7E714EC-B534-4F9A-85D5-E5554890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DB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7689A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10923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10923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1F5597"/>
    <w:pPr>
      <w:tabs>
        <w:tab w:val="right" w:leader="dot" w:pos="9350"/>
      </w:tabs>
      <w:spacing w:after="100" w:line="259" w:lineRule="auto"/>
      <w:ind w:left="720"/>
      <w:jc w:val="center"/>
    </w:pPr>
    <w:rPr>
      <w:rFonts w:eastAsia="Times New Roman" w:cs="Times New Roman"/>
      <w:noProof/>
      <w:lang w:eastAsia="en-CA"/>
    </w:rPr>
  </w:style>
  <w:style w:type="paragraph" w:styleId="TOC3">
    <w:name w:val="toc 3"/>
    <w:basedOn w:val="Normal"/>
    <w:next w:val="Normal"/>
    <w:autoRedefine/>
    <w:uiPriority w:val="39"/>
    <w:unhideWhenUsed/>
    <w:rsid w:val="005B7ADE"/>
    <w:pPr>
      <w:tabs>
        <w:tab w:val="right" w:leader="dot" w:pos="9350"/>
      </w:tabs>
      <w:spacing w:after="100" w:line="259" w:lineRule="auto"/>
      <w:ind w:left="709"/>
    </w:pPr>
    <w:rPr>
      <w:rFonts w:eastAsiaTheme="minorEastAsia" w:cs="Times New Roman"/>
    </w:rPr>
  </w:style>
  <w:style w:type="paragraph" w:styleId="NoSpacing">
    <w:name w:val="No Spacing"/>
    <w:uiPriority w:val="1"/>
    <w:qFormat/>
    <w:rsid w:val="00687B4D"/>
    <w:rPr>
      <w:rFonts w:eastAsiaTheme="minorEastAsia"/>
      <w:lang w:eastAsia="ja-JP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87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7B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11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911BC8"/>
  </w:style>
  <w:style w:type="paragraph" w:styleId="Header">
    <w:name w:val="header"/>
    <w:basedOn w:val="Normal"/>
    <w:link w:val="HeaderChar"/>
    <w:uiPriority w:val="99"/>
    <w:unhideWhenUsed/>
    <w:rsid w:val="009839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39C9"/>
  </w:style>
  <w:style w:type="paragraph" w:styleId="Footer">
    <w:name w:val="footer"/>
    <w:basedOn w:val="Normal"/>
    <w:link w:val="FooterChar"/>
    <w:uiPriority w:val="99"/>
    <w:unhideWhenUsed/>
    <w:rsid w:val="009839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39C9"/>
  </w:style>
  <w:style w:type="character" w:styleId="CommentReference">
    <w:name w:val="annotation reference"/>
    <w:basedOn w:val="DefaultParagraphFont"/>
    <w:uiPriority w:val="99"/>
    <w:semiHidden/>
    <w:unhideWhenUsed/>
    <w:rsid w:val="006518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18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18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18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18B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8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8BF"/>
    <w:rPr>
      <w:rFonts w:ascii="Segoe UI" w:hAnsi="Segoe UI" w:cs="Segoe UI"/>
      <w:sz w:val="18"/>
      <w:szCs w:val="18"/>
    </w:rPr>
  </w:style>
  <w:style w:type="character" w:customStyle="1" w:styleId="textexposedshow">
    <w:name w:val="text_exposed_show"/>
    <w:basedOn w:val="DefaultParagraphFont"/>
    <w:rsid w:val="0049483D"/>
  </w:style>
  <w:style w:type="table" w:styleId="TableGrid">
    <w:name w:val="Table Grid"/>
    <w:basedOn w:val="TableNormal"/>
    <w:uiPriority w:val="39"/>
    <w:rsid w:val="000D0B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839CE"/>
    <w:pPr>
      <w:spacing w:after="100" w:line="259" w:lineRule="auto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839CE"/>
    <w:pPr>
      <w:spacing w:after="100" w:line="259" w:lineRule="auto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839CE"/>
    <w:pPr>
      <w:spacing w:after="100" w:line="259" w:lineRule="auto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839CE"/>
    <w:pPr>
      <w:spacing w:after="100" w:line="259" w:lineRule="auto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839CE"/>
    <w:pPr>
      <w:spacing w:after="100" w:line="259" w:lineRule="auto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839CE"/>
    <w:pPr>
      <w:spacing w:after="100" w:line="259" w:lineRule="auto"/>
      <w:ind w:left="1760"/>
    </w:pPr>
    <w:rPr>
      <w:rFonts w:eastAsiaTheme="minorEastAsia"/>
    </w:rPr>
  </w:style>
  <w:style w:type="paragraph" w:customStyle="1" w:styleId="Default">
    <w:name w:val="Default"/>
    <w:rsid w:val="001C1DA4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bparactl">
    <w:name w:val="b_paractl"/>
    <w:basedOn w:val="Normal"/>
    <w:rsid w:val="00221C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183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68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06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3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630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211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39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38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006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41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862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599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72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6991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86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304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392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open?id=1-X-c-Z26A9EGQCffEPRUXb5py2ctm6aY&amp;usp=drive_fs" TargetMode="External"/><Relationship Id="rId18" Type="http://schemas.openxmlformats.org/officeDocument/2006/relationships/hyperlink" Target="https://drive.google.com/file/d/1-G-FCYsNWhEevjEl1HL7rrLyJ2rJhDmv/view?usp=drive_link" TargetMode="External"/><Relationship Id="rId26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34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yperlink" Target="https://drive.google.com/open?id=1-qHdBduRObXJVOlcP1Yd-4GPyIpXlf4R&amp;usp=drive_fs" TargetMode="External"/><Relationship Id="rId17" Type="http://schemas.openxmlformats.org/officeDocument/2006/relationships/hyperlink" Target="https://drive.google.com/file/d/1-CixwafnWRdwBKaJtvJrpg7aMJYqAP93/view?usp=drive_link" TargetMode="External"/><Relationship Id="rId25" Type="http://schemas.openxmlformats.org/officeDocument/2006/relationships/hyperlink" Target="https://drive.google.com/open?id=1-RxNhF9YlTOkdAEJT5SXbQTRmB9zNKrF&amp;usp=drive_fs" TargetMode="External"/><Relationship Id="rId33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-DluV9hZezsbiIXuQv8yE-lljdYepOwi/view?usp=drive_link" TargetMode="External"/><Relationship Id="rId20" Type="http://schemas.openxmlformats.org/officeDocument/2006/relationships/header" Target="header1.xml"/><Relationship Id="rId29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yperlink" Target="http://www.christian-songlyrics.net/2017/01/reyna-ng-langit-lyrics-bukas-palad.html" TargetMode="External"/><Relationship Id="rId32" Type="http://schemas.openxmlformats.org/officeDocument/2006/relationships/hyperlink" Target="https://drive.google.com/open?id=1-dW6jrrrXr4ev3A47jSBsaDuk20Y6bBB&amp;usp=drive_fs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-QoknYLHs6e6vC5xg_KOkZUx7Uy26ZoQ/view?usp=drive_link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emf"/><Relationship Id="rId36" Type="http://schemas.openxmlformats.org/officeDocument/2006/relationships/theme" Target="theme/theme1.xml"/><Relationship Id="rId10" Type="http://schemas.openxmlformats.org/officeDocument/2006/relationships/hyperlink" Target="https://www.facebook.com/groups/290189871112844" TargetMode="External"/><Relationship Id="rId19" Type="http://schemas.openxmlformats.org/officeDocument/2006/relationships/hyperlink" Target="https://drive.google.com/file/d/1-9zZwdjbCddCSQH5YvoQtMSvHaZv0ByZ/view?usp=drive_link" TargetMode="External"/><Relationship Id="rId31" Type="http://schemas.openxmlformats.org/officeDocument/2006/relationships/hyperlink" Target="https://drive.google.com/open?id=1-NSL27xdeH00V3RYmnrwfs6_Ty0qq10q&amp;usp=drive_f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file/d/1-8NASk60NZS6W49fjKG3t0-syzFQjRgU/view?usp=drive_link" TargetMode="Externa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image" Target="media/image8.jpe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CDEA83-53B6-4B2C-8042-B021BEB6A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(blank).dotx</Template>
  <TotalTime>11327</TotalTime>
  <Pages>181</Pages>
  <Words>17149</Words>
  <Characters>97755</Characters>
  <Application>Microsoft Office Word</Application>
  <DocSecurity>0</DocSecurity>
  <Lines>814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Amiel John De las Alas</cp:lastModifiedBy>
  <cp:revision>475</cp:revision>
  <cp:lastPrinted>2025-01-04T20:37:00Z</cp:lastPrinted>
  <dcterms:created xsi:type="dcterms:W3CDTF">2023-12-23T08:22:00Z</dcterms:created>
  <dcterms:modified xsi:type="dcterms:W3CDTF">2025-01-04T20:37:00Z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TC027869999991</vt:lpwstr>
  </property>
</Properties>
</file>